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2B69" w:rsidRDefault="00462B69" w:rsidP="00462B69">
      <w:pPr>
        <w:pStyle w:val="a4"/>
      </w:pPr>
      <w:r>
        <w:t>大数据并发架构</w:t>
      </w:r>
    </w:p>
    <w:p w:rsidR="00462B69" w:rsidRPr="00E83D72" w:rsidRDefault="00462B69" w:rsidP="00462B69">
      <w:r w:rsidRPr="00E83D72">
        <w:rPr>
          <w:rFonts w:hint="eastAsia"/>
        </w:rPr>
        <w:t>从系统架构角度主要有如下这些点：</w:t>
      </w:r>
    </w:p>
    <w:p w:rsidR="00462B69" w:rsidRPr="00E83D72" w:rsidRDefault="00462B69" w:rsidP="00462B69">
      <w:pPr>
        <w:numPr>
          <w:ilvl w:val="1"/>
          <w:numId w:val="18"/>
        </w:numPr>
      </w:pPr>
      <w:r w:rsidRPr="00E83D72">
        <w:tab/>
        <w:t>CDN</w:t>
      </w:r>
      <w:r>
        <w:rPr>
          <w:rFonts w:hint="eastAsia"/>
        </w:rPr>
        <w:t>镜像</w:t>
      </w:r>
    </w:p>
    <w:p w:rsidR="00462B69" w:rsidRPr="00E83D72" w:rsidRDefault="00462B69" w:rsidP="00462B69">
      <w:pPr>
        <w:numPr>
          <w:ilvl w:val="1"/>
          <w:numId w:val="18"/>
        </w:numPr>
      </w:pPr>
      <w:r w:rsidRPr="00E83D72">
        <w:tab/>
      </w:r>
      <w:r w:rsidRPr="00E83D72">
        <w:t>负载均衡</w:t>
      </w:r>
    </w:p>
    <w:p w:rsidR="00462B69" w:rsidRPr="00E83D72" w:rsidRDefault="00462B69" w:rsidP="00462B69">
      <w:pPr>
        <w:numPr>
          <w:ilvl w:val="1"/>
          <w:numId w:val="18"/>
        </w:numPr>
      </w:pPr>
      <w:r w:rsidRPr="00E83D72">
        <w:tab/>
      </w:r>
      <w:r w:rsidRPr="00E83D72">
        <w:t>静态</w:t>
      </w:r>
      <w:r w:rsidRPr="00E83D72">
        <w:rPr>
          <w:rFonts w:hint="eastAsia"/>
        </w:rPr>
        <w:t>化</w:t>
      </w:r>
    </w:p>
    <w:p w:rsidR="00462B69" w:rsidRPr="00E83D72" w:rsidRDefault="00462B69" w:rsidP="00462B69">
      <w:pPr>
        <w:numPr>
          <w:ilvl w:val="1"/>
          <w:numId w:val="18"/>
        </w:numPr>
      </w:pPr>
      <w:r w:rsidRPr="00E83D72">
        <w:tab/>
      </w:r>
      <w:r w:rsidRPr="00E83D72">
        <w:t>静态内容（图片）与动态内容服务器分离</w:t>
      </w:r>
    </w:p>
    <w:p w:rsidR="00462B69" w:rsidRPr="00E83D72" w:rsidRDefault="00462B69" w:rsidP="00462B69">
      <w:pPr>
        <w:numPr>
          <w:ilvl w:val="1"/>
          <w:numId w:val="18"/>
        </w:numPr>
      </w:pPr>
      <w:r w:rsidRPr="00E83D72">
        <w:tab/>
      </w:r>
      <w:r w:rsidRPr="00E83D72">
        <w:t>缓存</w:t>
      </w:r>
    </w:p>
    <w:p w:rsidR="00462B69" w:rsidRPr="00E83D72" w:rsidRDefault="00462B69" w:rsidP="00462B69">
      <w:pPr>
        <w:numPr>
          <w:ilvl w:val="1"/>
          <w:numId w:val="18"/>
        </w:numPr>
      </w:pPr>
      <w:r w:rsidRPr="00E83D72">
        <w:tab/>
      </w:r>
      <w:r w:rsidRPr="00E83D72">
        <w:t>数据队列</w:t>
      </w:r>
    </w:p>
    <w:p w:rsidR="00462B69" w:rsidRPr="00E83D72" w:rsidRDefault="00462B69" w:rsidP="00462B69">
      <w:pPr>
        <w:numPr>
          <w:ilvl w:val="1"/>
          <w:numId w:val="18"/>
        </w:numPr>
      </w:pPr>
      <w:r w:rsidRPr="00E83D72">
        <w:tab/>
      </w:r>
      <w:r w:rsidRPr="00E83D72">
        <w:t>数据库集群</w:t>
      </w:r>
    </w:p>
    <w:p w:rsidR="00462B69" w:rsidRDefault="00462B69" w:rsidP="00462B69">
      <w:pPr>
        <w:numPr>
          <w:ilvl w:val="1"/>
          <w:numId w:val="18"/>
        </w:numPr>
      </w:pPr>
      <w:r w:rsidRPr="00E83D72">
        <w:tab/>
      </w:r>
      <w:r w:rsidRPr="00E83D72">
        <w:t>库表水平及垂直拆分</w:t>
      </w:r>
    </w:p>
    <w:p w:rsidR="00462B69" w:rsidRPr="00E83D72" w:rsidRDefault="00462B69" w:rsidP="00462B69">
      <w:pPr>
        <w:numPr>
          <w:ilvl w:val="1"/>
          <w:numId w:val="18"/>
        </w:numPr>
      </w:pPr>
      <w:r w:rsidRPr="00E83D72">
        <w:tab/>
        <w:t>NoSql</w:t>
      </w:r>
      <w:r w:rsidRPr="00E83D72">
        <w:rPr>
          <w:rFonts w:hint="eastAsia"/>
        </w:rPr>
        <w:t>分布式数据引擎及</w:t>
      </w:r>
      <w:r w:rsidRPr="00E83D72">
        <w:t>MapReduce</w:t>
      </w:r>
    </w:p>
    <w:p w:rsidR="00462B69" w:rsidRPr="00E83D72" w:rsidRDefault="00462B69" w:rsidP="00462B69">
      <w:pPr>
        <w:numPr>
          <w:ilvl w:val="1"/>
          <w:numId w:val="18"/>
        </w:numPr>
      </w:pPr>
      <w:r w:rsidRPr="00E83D72">
        <w:tab/>
      </w:r>
      <w:r w:rsidRPr="00E83D72">
        <w:rPr>
          <w:rFonts w:hint="eastAsia"/>
        </w:rPr>
        <w:t>虚拟化云计算体系</w:t>
      </w:r>
    </w:p>
    <w:p w:rsidR="00462B69" w:rsidRDefault="00462B69" w:rsidP="00462B69">
      <w:r w:rsidRPr="004965E4">
        <w:rPr>
          <w:noProof/>
        </w:rPr>
        <w:drawing>
          <wp:inline distT="0" distB="0" distL="0" distR="0" wp14:anchorId="3B7E0694" wp14:editId="6CCF2305">
            <wp:extent cx="5274310" cy="4029710"/>
            <wp:effectExtent l="0" t="0" r="2540" b="8890"/>
            <wp:docPr id="194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9710"/>
                    </a:xfrm>
                    <a:prstGeom prst="rect">
                      <a:avLst/>
                    </a:prstGeom>
                    <a:noFill/>
                    <a:ln w="9525" algn="ctr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2B69" w:rsidRDefault="00462B69" w:rsidP="00462B69"/>
    <w:p w:rsidR="00462B69" w:rsidRDefault="00462B69" w:rsidP="00462B69">
      <w:r>
        <w:rPr>
          <w:noProof/>
        </w:rPr>
        <w:lastRenderedPageBreak/>
        <w:drawing>
          <wp:inline distT="0" distB="0" distL="0" distR="0" wp14:anchorId="617F6D0D" wp14:editId="70877DD6">
            <wp:extent cx="5274310" cy="40271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B69" w:rsidRDefault="00462B69" w:rsidP="00462B69">
      <w:pPr>
        <w:pStyle w:val="1"/>
      </w:pPr>
      <w:r>
        <w:rPr>
          <w:rFonts w:hint="eastAsia"/>
        </w:rPr>
        <w:t>LVS</w:t>
      </w:r>
    </w:p>
    <w:p w:rsidR="000F5F76" w:rsidRPr="000F5F76" w:rsidRDefault="000F5F76" w:rsidP="000F5F76">
      <w:pPr>
        <w:rPr>
          <w:rFonts w:hint="eastAsia"/>
        </w:rPr>
      </w:pPr>
    </w:p>
    <w:p w:rsidR="00DC4010" w:rsidRDefault="000F5F76" w:rsidP="00462B69">
      <w:r w:rsidRPr="000F5F76">
        <w:drawing>
          <wp:inline distT="0" distB="0" distL="0" distR="0" wp14:anchorId="2DAD4B39" wp14:editId="18AAF04F">
            <wp:extent cx="5274310" cy="3600450"/>
            <wp:effectExtent l="0" t="0" r="2540" b="0"/>
            <wp:docPr id="21508" name="Picture 2" descr="http://blog.chinaunix.net/photo/75232_0809191829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8" name="Picture 2" descr="http://blog.chinaunix.net/photo/75232_08091918290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F76" w:rsidRDefault="00344568" w:rsidP="00344568">
      <w:pPr>
        <w:pStyle w:val="2"/>
        <w:spacing w:before="156" w:after="156"/>
      </w:pPr>
      <w:r w:rsidRPr="00344568">
        <w:rPr>
          <w:rFonts w:hint="eastAsia"/>
        </w:rPr>
        <w:lastRenderedPageBreak/>
        <w:t>Piranha</w:t>
      </w:r>
      <w:r w:rsidRPr="00344568">
        <w:rPr>
          <w:rFonts w:hint="eastAsia"/>
        </w:rPr>
        <w:t>安装（</w:t>
      </w:r>
      <w:r w:rsidRPr="00344568">
        <w:rPr>
          <w:rFonts w:hint="eastAsia"/>
        </w:rPr>
        <w:t>LVS</w:t>
      </w:r>
      <w:r w:rsidRPr="00344568">
        <w:rPr>
          <w:rFonts w:hint="eastAsia"/>
        </w:rPr>
        <w:t>图形化管理工具）</w:t>
      </w:r>
    </w:p>
    <w:p w:rsidR="00000000" w:rsidRPr="00344568" w:rsidRDefault="00DB2903" w:rsidP="00344568">
      <w:pPr>
        <w:numPr>
          <w:ilvl w:val="0"/>
          <w:numId w:val="19"/>
        </w:numPr>
      </w:pPr>
      <w:r w:rsidRPr="00344568">
        <w:t>Yum</w:t>
      </w:r>
      <w:r w:rsidRPr="00344568">
        <w:rPr>
          <w:rFonts w:hint="eastAsia"/>
        </w:rPr>
        <w:t>加速：</w:t>
      </w:r>
      <w:r w:rsidRPr="00344568">
        <w:t>yum install yum-fastestmirror</w:t>
      </w:r>
    </w:p>
    <w:p w:rsidR="00000000" w:rsidRPr="00344568" w:rsidRDefault="00DB2903" w:rsidP="00344568">
      <w:pPr>
        <w:numPr>
          <w:ilvl w:val="0"/>
          <w:numId w:val="19"/>
        </w:numPr>
      </w:pPr>
      <w:r w:rsidRPr="00344568">
        <w:t>yum install ipvsadm modcluster piranha sys</w:t>
      </w:r>
      <w:r w:rsidRPr="00344568">
        <w:t>tem-config-cluster php php-cli php-common</w:t>
      </w:r>
    </w:p>
    <w:p w:rsidR="00000000" w:rsidRPr="00344568" w:rsidRDefault="00DB2903" w:rsidP="00344568">
      <w:pPr>
        <w:numPr>
          <w:ilvl w:val="0"/>
          <w:numId w:val="19"/>
        </w:numPr>
      </w:pPr>
      <w:r w:rsidRPr="00344568">
        <w:rPr>
          <w:rFonts w:hint="eastAsia"/>
        </w:rPr>
        <w:t>安装完成后，会生成最主要的几个文件分别是：</w:t>
      </w:r>
      <w:r w:rsidRPr="00344568">
        <w:t>/etc/sysconfig/ha/lvs.cf</w:t>
      </w:r>
      <w:r w:rsidRPr="00344568">
        <w:rPr>
          <w:rFonts w:hint="eastAsia"/>
        </w:rPr>
        <w:t>，</w:t>
      </w:r>
      <w:r w:rsidRPr="00344568">
        <w:t>/etc/init.d/piranha-gui</w:t>
      </w:r>
      <w:r w:rsidRPr="00344568">
        <w:rPr>
          <w:rFonts w:hint="eastAsia"/>
        </w:rPr>
        <w:t>，</w:t>
      </w:r>
      <w:r w:rsidRPr="00344568">
        <w:t>/etc/init</w:t>
      </w:r>
      <w:r w:rsidRPr="00344568">
        <w:t>.d/pulse</w:t>
      </w:r>
    </w:p>
    <w:p w:rsidR="00000000" w:rsidRPr="00344568" w:rsidRDefault="00DB2903" w:rsidP="00344568">
      <w:pPr>
        <w:numPr>
          <w:ilvl w:val="0"/>
          <w:numId w:val="19"/>
        </w:numPr>
      </w:pPr>
      <w:r w:rsidRPr="00344568">
        <w:rPr>
          <w:rFonts w:hint="eastAsia"/>
        </w:rPr>
        <w:t>关掉上网桥接网卡</w:t>
      </w:r>
    </w:p>
    <w:p w:rsidR="00000000" w:rsidRPr="00344568" w:rsidRDefault="00DB2903" w:rsidP="00344568">
      <w:pPr>
        <w:numPr>
          <w:ilvl w:val="0"/>
          <w:numId w:val="19"/>
        </w:numPr>
      </w:pPr>
      <w:r w:rsidRPr="00344568">
        <w:t>/etc/init.d/piranha-gui start</w:t>
      </w:r>
    </w:p>
    <w:p w:rsidR="00000000" w:rsidRPr="003625CC" w:rsidRDefault="00DB2903" w:rsidP="003625CC">
      <w:pPr>
        <w:numPr>
          <w:ilvl w:val="0"/>
          <w:numId w:val="19"/>
        </w:numPr>
      </w:pPr>
      <w:hyperlink r:id="rId11" w:history="1">
        <w:r w:rsidRPr="003625CC">
          <w:rPr>
            <w:rStyle w:val="a6"/>
          </w:rPr>
          <w:t>http://192.168.134.136:3636</w:t>
        </w:r>
      </w:hyperlink>
    </w:p>
    <w:p w:rsidR="00000000" w:rsidRPr="003625CC" w:rsidRDefault="00DB2903" w:rsidP="003625CC">
      <w:pPr>
        <w:numPr>
          <w:ilvl w:val="0"/>
          <w:numId w:val="19"/>
        </w:numPr>
      </w:pPr>
      <w:r w:rsidRPr="003625CC">
        <w:t>curl 127.0.0.1:3636</w:t>
      </w:r>
    </w:p>
    <w:p w:rsidR="00000000" w:rsidRPr="003625CC" w:rsidRDefault="00DB2903" w:rsidP="003625CC">
      <w:pPr>
        <w:numPr>
          <w:ilvl w:val="0"/>
          <w:numId w:val="19"/>
        </w:numPr>
      </w:pPr>
      <w:r w:rsidRPr="003625CC">
        <w:t>/usr/sbin/piranha-passwd</w:t>
      </w:r>
    </w:p>
    <w:p w:rsidR="00000000" w:rsidRPr="003625CC" w:rsidRDefault="00DB2903" w:rsidP="003625CC">
      <w:pPr>
        <w:numPr>
          <w:ilvl w:val="1"/>
          <w:numId w:val="19"/>
        </w:numPr>
      </w:pPr>
      <w:r w:rsidRPr="003625CC">
        <w:t>123456</w:t>
      </w:r>
    </w:p>
    <w:p w:rsidR="00344568" w:rsidRPr="00344568" w:rsidRDefault="002B58EF" w:rsidP="00344568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5CE16078" wp14:editId="4318A857">
            <wp:extent cx="5274310" cy="32213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44568" w:rsidRPr="00344568" w:rsidSect="00462B69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2903" w:rsidRDefault="00DB2903" w:rsidP="001255F2">
      <w:pPr>
        <w:spacing w:line="240" w:lineRule="auto"/>
      </w:pPr>
      <w:r>
        <w:separator/>
      </w:r>
    </w:p>
  </w:endnote>
  <w:endnote w:type="continuationSeparator" w:id="0">
    <w:p w:rsidR="00DB2903" w:rsidRDefault="00DB2903" w:rsidP="001255F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2903" w:rsidRDefault="00DB2903" w:rsidP="001255F2">
      <w:pPr>
        <w:spacing w:line="240" w:lineRule="auto"/>
      </w:pPr>
      <w:r>
        <w:separator/>
      </w:r>
    </w:p>
  </w:footnote>
  <w:footnote w:type="continuationSeparator" w:id="0">
    <w:p w:rsidR="00DB2903" w:rsidRDefault="00DB2903" w:rsidP="001255F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0012FC"/>
    <w:multiLevelType w:val="hybridMultilevel"/>
    <w:tmpl w:val="07AA517E"/>
    <w:lvl w:ilvl="0" w:tplc="8E0CDA2A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792373"/>
    <w:multiLevelType w:val="multilevel"/>
    <w:tmpl w:val="9250A1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2"/>
      <w:numFmt w:val="decimal"/>
      <w:isLgl/>
      <w:lvlText w:val="%1.%2.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8E42211"/>
    <w:multiLevelType w:val="hybridMultilevel"/>
    <w:tmpl w:val="4DD67DF0"/>
    <w:lvl w:ilvl="0" w:tplc="3CEECE2E">
      <w:start w:val="1"/>
      <w:numFmt w:val="bullet"/>
      <w:pStyle w:val="4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65B17F7"/>
    <w:multiLevelType w:val="hybridMultilevel"/>
    <w:tmpl w:val="CB18FDDA"/>
    <w:lvl w:ilvl="0" w:tplc="C3B802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673341D"/>
    <w:multiLevelType w:val="hybridMultilevel"/>
    <w:tmpl w:val="58A8A05A"/>
    <w:lvl w:ilvl="0" w:tplc="E4285C16">
      <w:start w:val="1"/>
      <w:numFmt w:val="decimal"/>
      <w:lvlText w:val="1.1.%1"/>
      <w:lvlJc w:val="left"/>
      <w:pPr>
        <w:ind w:left="562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CF85562"/>
    <w:multiLevelType w:val="hybridMultilevel"/>
    <w:tmpl w:val="CF3E1FA4"/>
    <w:lvl w:ilvl="0" w:tplc="429A63C6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8AA7E0E"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7F2E7B3E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4DA72F2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8883BA2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2BDCEFAE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9E12B2A4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B268EA6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BEA52B0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6" w15:restartNumberingAfterBreak="0">
    <w:nsid w:val="3FC64CA8"/>
    <w:multiLevelType w:val="hybridMultilevel"/>
    <w:tmpl w:val="5E381638"/>
    <w:lvl w:ilvl="0" w:tplc="1382E96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06B1AC0"/>
    <w:multiLevelType w:val="hybridMultilevel"/>
    <w:tmpl w:val="6AE40F22"/>
    <w:lvl w:ilvl="0" w:tplc="C43235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7DE5C04"/>
    <w:multiLevelType w:val="hybridMultilevel"/>
    <w:tmpl w:val="2CEEEA68"/>
    <w:lvl w:ilvl="0" w:tplc="F356CFFC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CF5148E"/>
    <w:multiLevelType w:val="hybridMultilevel"/>
    <w:tmpl w:val="97365BB6"/>
    <w:lvl w:ilvl="0" w:tplc="CFF462DA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C3867406"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74E87E60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0C2FD56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990F0D6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02EA1B0A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B645F2C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0CE9AB8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C465EAA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0" w15:restartNumberingAfterBreak="0">
    <w:nsid w:val="50BA3644"/>
    <w:multiLevelType w:val="multilevel"/>
    <w:tmpl w:val="DFEC1056"/>
    <w:lvl w:ilvl="0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57A80092"/>
    <w:multiLevelType w:val="hybridMultilevel"/>
    <w:tmpl w:val="4030CA64"/>
    <w:lvl w:ilvl="0" w:tplc="DDB0330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05206C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F9CF69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78E601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352D43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0B4108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158711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6CE87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28E11D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8096FCE"/>
    <w:multiLevelType w:val="hybridMultilevel"/>
    <w:tmpl w:val="78B29FD8"/>
    <w:lvl w:ilvl="0" w:tplc="A6D6CB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8112313"/>
    <w:multiLevelType w:val="hybridMultilevel"/>
    <w:tmpl w:val="AFA24C26"/>
    <w:lvl w:ilvl="0" w:tplc="585C202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B81042A"/>
    <w:multiLevelType w:val="multilevel"/>
    <w:tmpl w:val="1F5A2A8C"/>
    <w:lvl w:ilvl="0">
      <w:start w:val="1"/>
      <w:numFmt w:val="chineseCountingThousand"/>
      <w:pStyle w:val="1"/>
      <w:lvlText w:val="第%1章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6D5E7127"/>
    <w:multiLevelType w:val="hybridMultilevel"/>
    <w:tmpl w:val="9CA6380A"/>
    <w:lvl w:ilvl="0" w:tplc="1C622B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3F600EB"/>
    <w:multiLevelType w:val="hybridMultilevel"/>
    <w:tmpl w:val="EAEC02EA"/>
    <w:lvl w:ilvl="0" w:tplc="4C5E47A2">
      <w:start w:val="1"/>
      <w:numFmt w:val="bullet"/>
      <w:lvlText w:val="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ACCAFA2">
      <w:start w:val="1"/>
      <w:numFmt w:val="bullet"/>
      <w:lvlText w:val="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59300BAC" w:tentative="1">
      <w:start w:val="1"/>
      <w:numFmt w:val="bullet"/>
      <w:lvlText w:val="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3368661A" w:tentative="1">
      <w:start w:val="1"/>
      <w:numFmt w:val="bullet"/>
      <w:lvlText w:val="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B8C3206" w:tentative="1">
      <w:start w:val="1"/>
      <w:numFmt w:val="bullet"/>
      <w:lvlText w:val="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3EC92F0" w:tentative="1">
      <w:start w:val="1"/>
      <w:numFmt w:val="bullet"/>
      <w:lvlText w:val="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DD8681E" w:tentative="1">
      <w:start w:val="1"/>
      <w:numFmt w:val="bullet"/>
      <w:lvlText w:val="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CD32AFAA" w:tentative="1">
      <w:start w:val="1"/>
      <w:numFmt w:val="bullet"/>
      <w:lvlText w:val="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B30E8FCE" w:tentative="1">
      <w:start w:val="1"/>
      <w:numFmt w:val="bullet"/>
      <w:lvlText w:val="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7" w15:restartNumberingAfterBreak="0">
    <w:nsid w:val="7A4F0A1A"/>
    <w:multiLevelType w:val="hybridMultilevel"/>
    <w:tmpl w:val="4F98F91E"/>
    <w:lvl w:ilvl="0" w:tplc="7A8491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E7090B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06AD31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5DE8FE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B044E9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298C6B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1E2F46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90088E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DAE4DC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E362DBE"/>
    <w:multiLevelType w:val="hybridMultilevel"/>
    <w:tmpl w:val="6D142898"/>
    <w:lvl w:ilvl="0" w:tplc="6D886600">
      <w:numFmt w:val="bullet"/>
      <w:lvlText w:val=""/>
      <w:lvlJc w:val="left"/>
      <w:pPr>
        <w:ind w:left="30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34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9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3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7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1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5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0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42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12"/>
  </w:num>
  <w:num w:numId="4">
    <w:abstractNumId w:val="4"/>
  </w:num>
  <w:num w:numId="5">
    <w:abstractNumId w:val="8"/>
  </w:num>
  <w:num w:numId="6">
    <w:abstractNumId w:val="0"/>
  </w:num>
  <w:num w:numId="7">
    <w:abstractNumId w:val="10"/>
  </w:num>
  <w:num w:numId="8">
    <w:abstractNumId w:val="1"/>
  </w:num>
  <w:num w:numId="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4"/>
  </w:num>
  <w:num w:numId="11">
    <w:abstractNumId w:val="6"/>
  </w:num>
  <w:num w:numId="12">
    <w:abstractNumId w:val="18"/>
  </w:num>
  <w:num w:numId="13">
    <w:abstractNumId w:val="3"/>
  </w:num>
  <w:num w:numId="14">
    <w:abstractNumId w:val="15"/>
  </w:num>
  <w:num w:numId="15">
    <w:abstractNumId w:val="11"/>
  </w:num>
  <w:num w:numId="16">
    <w:abstractNumId w:val="7"/>
  </w:num>
  <w:num w:numId="17">
    <w:abstractNumId w:val="17"/>
  </w:num>
  <w:num w:numId="18">
    <w:abstractNumId w:val="5"/>
  </w:num>
  <w:num w:numId="19">
    <w:abstractNumId w:val="16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6780"/>
    <w:rsid w:val="00001492"/>
    <w:rsid w:val="0000321A"/>
    <w:rsid w:val="000037E3"/>
    <w:rsid w:val="00003A89"/>
    <w:rsid w:val="00003D74"/>
    <w:rsid w:val="00003E8B"/>
    <w:rsid w:val="000071B3"/>
    <w:rsid w:val="00010398"/>
    <w:rsid w:val="00012659"/>
    <w:rsid w:val="00015154"/>
    <w:rsid w:val="00015A78"/>
    <w:rsid w:val="00015B7D"/>
    <w:rsid w:val="00015BD2"/>
    <w:rsid w:val="00017354"/>
    <w:rsid w:val="00021A63"/>
    <w:rsid w:val="000225F4"/>
    <w:rsid w:val="000231DA"/>
    <w:rsid w:val="0002453B"/>
    <w:rsid w:val="00024ADA"/>
    <w:rsid w:val="00024C06"/>
    <w:rsid w:val="00024D2F"/>
    <w:rsid w:val="00026E61"/>
    <w:rsid w:val="0002799B"/>
    <w:rsid w:val="00032CF8"/>
    <w:rsid w:val="000334D2"/>
    <w:rsid w:val="00036EE6"/>
    <w:rsid w:val="00040780"/>
    <w:rsid w:val="000411F5"/>
    <w:rsid w:val="000412C5"/>
    <w:rsid w:val="0004327A"/>
    <w:rsid w:val="00043314"/>
    <w:rsid w:val="000465C9"/>
    <w:rsid w:val="0005104F"/>
    <w:rsid w:val="00051576"/>
    <w:rsid w:val="00052E56"/>
    <w:rsid w:val="00053362"/>
    <w:rsid w:val="00054696"/>
    <w:rsid w:val="00054A34"/>
    <w:rsid w:val="00056AA0"/>
    <w:rsid w:val="000627DF"/>
    <w:rsid w:val="000674C0"/>
    <w:rsid w:val="0006793E"/>
    <w:rsid w:val="00067949"/>
    <w:rsid w:val="000725B6"/>
    <w:rsid w:val="00072D3D"/>
    <w:rsid w:val="00073277"/>
    <w:rsid w:val="000744D1"/>
    <w:rsid w:val="00075B2F"/>
    <w:rsid w:val="00076259"/>
    <w:rsid w:val="00077505"/>
    <w:rsid w:val="00077E2C"/>
    <w:rsid w:val="000806F2"/>
    <w:rsid w:val="000815BC"/>
    <w:rsid w:val="00083D7A"/>
    <w:rsid w:val="000872DC"/>
    <w:rsid w:val="000878C7"/>
    <w:rsid w:val="00090ECB"/>
    <w:rsid w:val="00094164"/>
    <w:rsid w:val="000947AF"/>
    <w:rsid w:val="00095F37"/>
    <w:rsid w:val="000A20F9"/>
    <w:rsid w:val="000A4A15"/>
    <w:rsid w:val="000A4D87"/>
    <w:rsid w:val="000A50AF"/>
    <w:rsid w:val="000A6B69"/>
    <w:rsid w:val="000B0DA8"/>
    <w:rsid w:val="000B1895"/>
    <w:rsid w:val="000B308D"/>
    <w:rsid w:val="000B324E"/>
    <w:rsid w:val="000B4CE6"/>
    <w:rsid w:val="000C0FF1"/>
    <w:rsid w:val="000C20BD"/>
    <w:rsid w:val="000C273C"/>
    <w:rsid w:val="000C5EA8"/>
    <w:rsid w:val="000C79AE"/>
    <w:rsid w:val="000D0046"/>
    <w:rsid w:val="000D034A"/>
    <w:rsid w:val="000D24CA"/>
    <w:rsid w:val="000D2C36"/>
    <w:rsid w:val="000D2CDC"/>
    <w:rsid w:val="000D4712"/>
    <w:rsid w:val="000D4C8D"/>
    <w:rsid w:val="000D5326"/>
    <w:rsid w:val="000D5EC0"/>
    <w:rsid w:val="000D6A15"/>
    <w:rsid w:val="000D7A64"/>
    <w:rsid w:val="000E08E9"/>
    <w:rsid w:val="000E1C20"/>
    <w:rsid w:val="000E1D33"/>
    <w:rsid w:val="000E1E05"/>
    <w:rsid w:val="000E1F02"/>
    <w:rsid w:val="000E331E"/>
    <w:rsid w:val="000E3407"/>
    <w:rsid w:val="000E47CD"/>
    <w:rsid w:val="000E5299"/>
    <w:rsid w:val="000E5ECD"/>
    <w:rsid w:val="000E6698"/>
    <w:rsid w:val="000F032E"/>
    <w:rsid w:val="000F0B31"/>
    <w:rsid w:val="000F2371"/>
    <w:rsid w:val="000F30A0"/>
    <w:rsid w:val="000F3849"/>
    <w:rsid w:val="000F5F6C"/>
    <w:rsid w:val="000F5F76"/>
    <w:rsid w:val="000F6816"/>
    <w:rsid w:val="00101D7B"/>
    <w:rsid w:val="00102163"/>
    <w:rsid w:val="001047C1"/>
    <w:rsid w:val="001050C0"/>
    <w:rsid w:val="00105803"/>
    <w:rsid w:val="0010665F"/>
    <w:rsid w:val="001071BE"/>
    <w:rsid w:val="00107604"/>
    <w:rsid w:val="00111CB9"/>
    <w:rsid w:val="0011289C"/>
    <w:rsid w:val="001134D2"/>
    <w:rsid w:val="00114BD7"/>
    <w:rsid w:val="00116AA3"/>
    <w:rsid w:val="0011783A"/>
    <w:rsid w:val="00117C66"/>
    <w:rsid w:val="00120382"/>
    <w:rsid w:val="0012226D"/>
    <w:rsid w:val="00124D75"/>
    <w:rsid w:val="001255F2"/>
    <w:rsid w:val="00125A03"/>
    <w:rsid w:val="00125AFA"/>
    <w:rsid w:val="00127C9A"/>
    <w:rsid w:val="00130DB9"/>
    <w:rsid w:val="001314F4"/>
    <w:rsid w:val="00133AD8"/>
    <w:rsid w:val="00135797"/>
    <w:rsid w:val="0014304D"/>
    <w:rsid w:val="00144C1F"/>
    <w:rsid w:val="00145CBE"/>
    <w:rsid w:val="00146A64"/>
    <w:rsid w:val="001508CB"/>
    <w:rsid w:val="00151205"/>
    <w:rsid w:val="001515DF"/>
    <w:rsid w:val="00151C01"/>
    <w:rsid w:val="00151FBC"/>
    <w:rsid w:val="00152DC3"/>
    <w:rsid w:val="001542A6"/>
    <w:rsid w:val="00154884"/>
    <w:rsid w:val="0015523C"/>
    <w:rsid w:val="0015703C"/>
    <w:rsid w:val="00160C9F"/>
    <w:rsid w:val="0016213D"/>
    <w:rsid w:val="00162460"/>
    <w:rsid w:val="00162CBF"/>
    <w:rsid w:val="00164B76"/>
    <w:rsid w:val="00164CFB"/>
    <w:rsid w:val="00165736"/>
    <w:rsid w:val="00166D0D"/>
    <w:rsid w:val="0016765B"/>
    <w:rsid w:val="00170FC9"/>
    <w:rsid w:val="00171826"/>
    <w:rsid w:val="001723FF"/>
    <w:rsid w:val="001728AD"/>
    <w:rsid w:val="0017450C"/>
    <w:rsid w:val="001766EB"/>
    <w:rsid w:val="00177626"/>
    <w:rsid w:val="00177F94"/>
    <w:rsid w:val="00181093"/>
    <w:rsid w:val="0018135B"/>
    <w:rsid w:val="0018164D"/>
    <w:rsid w:val="00184BAD"/>
    <w:rsid w:val="00185596"/>
    <w:rsid w:val="00187F3B"/>
    <w:rsid w:val="00191683"/>
    <w:rsid w:val="00192D4E"/>
    <w:rsid w:val="00192D7C"/>
    <w:rsid w:val="00193D55"/>
    <w:rsid w:val="00195AE7"/>
    <w:rsid w:val="0019731F"/>
    <w:rsid w:val="001A009F"/>
    <w:rsid w:val="001A16F6"/>
    <w:rsid w:val="001A1FBB"/>
    <w:rsid w:val="001A4AB9"/>
    <w:rsid w:val="001A72FF"/>
    <w:rsid w:val="001B2AB6"/>
    <w:rsid w:val="001B5DE5"/>
    <w:rsid w:val="001B7ABD"/>
    <w:rsid w:val="001C2025"/>
    <w:rsid w:val="001C2C67"/>
    <w:rsid w:val="001C2F60"/>
    <w:rsid w:val="001C50F5"/>
    <w:rsid w:val="001C78D8"/>
    <w:rsid w:val="001D2E47"/>
    <w:rsid w:val="001D3DED"/>
    <w:rsid w:val="001D4398"/>
    <w:rsid w:val="001D4CE3"/>
    <w:rsid w:val="001D4E2A"/>
    <w:rsid w:val="001D7785"/>
    <w:rsid w:val="001D7E7D"/>
    <w:rsid w:val="001E5662"/>
    <w:rsid w:val="001E6CBE"/>
    <w:rsid w:val="001E7C83"/>
    <w:rsid w:val="001F013C"/>
    <w:rsid w:val="001F0615"/>
    <w:rsid w:val="001F0E73"/>
    <w:rsid w:val="001F1E11"/>
    <w:rsid w:val="001F310A"/>
    <w:rsid w:val="001F5C28"/>
    <w:rsid w:val="001F659C"/>
    <w:rsid w:val="001F7268"/>
    <w:rsid w:val="001F7FCA"/>
    <w:rsid w:val="0020022E"/>
    <w:rsid w:val="002002EF"/>
    <w:rsid w:val="002037B5"/>
    <w:rsid w:val="00204703"/>
    <w:rsid w:val="0020700E"/>
    <w:rsid w:val="00207F15"/>
    <w:rsid w:val="00213AB7"/>
    <w:rsid w:val="00213D37"/>
    <w:rsid w:val="00215438"/>
    <w:rsid w:val="002209F0"/>
    <w:rsid w:val="00224A63"/>
    <w:rsid w:val="00225433"/>
    <w:rsid w:val="002276D4"/>
    <w:rsid w:val="00233870"/>
    <w:rsid w:val="00234BC3"/>
    <w:rsid w:val="00235C52"/>
    <w:rsid w:val="00235F8D"/>
    <w:rsid w:val="0023614A"/>
    <w:rsid w:val="00242007"/>
    <w:rsid w:val="00243B0B"/>
    <w:rsid w:val="002449FF"/>
    <w:rsid w:val="002462E1"/>
    <w:rsid w:val="00246F55"/>
    <w:rsid w:val="00247DA6"/>
    <w:rsid w:val="00247F58"/>
    <w:rsid w:val="00251257"/>
    <w:rsid w:val="00251848"/>
    <w:rsid w:val="00252693"/>
    <w:rsid w:val="00252E3B"/>
    <w:rsid w:val="0025332B"/>
    <w:rsid w:val="002553EC"/>
    <w:rsid w:val="002572FB"/>
    <w:rsid w:val="002600FE"/>
    <w:rsid w:val="00260728"/>
    <w:rsid w:val="00264C9B"/>
    <w:rsid w:val="00271AC5"/>
    <w:rsid w:val="00272590"/>
    <w:rsid w:val="002728DA"/>
    <w:rsid w:val="00273B9F"/>
    <w:rsid w:val="0028017D"/>
    <w:rsid w:val="00281D47"/>
    <w:rsid w:val="00284C9E"/>
    <w:rsid w:val="00286FC5"/>
    <w:rsid w:val="002919A9"/>
    <w:rsid w:val="00292A73"/>
    <w:rsid w:val="00293640"/>
    <w:rsid w:val="00293B93"/>
    <w:rsid w:val="00294199"/>
    <w:rsid w:val="00297CEE"/>
    <w:rsid w:val="002A249F"/>
    <w:rsid w:val="002A59B4"/>
    <w:rsid w:val="002A7AAE"/>
    <w:rsid w:val="002B14A7"/>
    <w:rsid w:val="002B23D3"/>
    <w:rsid w:val="002B2C4D"/>
    <w:rsid w:val="002B48C0"/>
    <w:rsid w:val="002B492D"/>
    <w:rsid w:val="002B56BF"/>
    <w:rsid w:val="002B58EF"/>
    <w:rsid w:val="002B6B80"/>
    <w:rsid w:val="002B7D06"/>
    <w:rsid w:val="002B7F44"/>
    <w:rsid w:val="002C14B4"/>
    <w:rsid w:val="002C2825"/>
    <w:rsid w:val="002C32DC"/>
    <w:rsid w:val="002D075D"/>
    <w:rsid w:val="002D19B9"/>
    <w:rsid w:val="002D1D40"/>
    <w:rsid w:val="002D2AFC"/>
    <w:rsid w:val="002D33D1"/>
    <w:rsid w:val="002E3FD2"/>
    <w:rsid w:val="002E5A4F"/>
    <w:rsid w:val="002E7D78"/>
    <w:rsid w:val="002F0802"/>
    <w:rsid w:val="002F19D3"/>
    <w:rsid w:val="002F3E15"/>
    <w:rsid w:val="002F5541"/>
    <w:rsid w:val="002F60F3"/>
    <w:rsid w:val="002F6F08"/>
    <w:rsid w:val="00301E5A"/>
    <w:rsid w:val="00302BC2"/>
    <w:rsid w:val="00303FDE"/>
    <w:rsid w:val="00305338"/>
    <w:rsid w:val="00310A72"/>
    <w:rsid w:val="00312A5F"/>
    <w:rsid w:val="003131B0"/>
    <w:rsid w:val="00315DDB"/>
    <w:rsid w:val="00321C82"/>
    <w:rsid w:val="00323223"/>
    <w:rsid w:val="00326CCC"/>
    <w:rsid w:val="00327198"/>
    <w:rsid w:val="00331EC8"/>
    <w:rsid w:val="003320B3"/>
    <w:rsid w:val="0033284C"/>
    <w:rsid w:val="00333447"/>
    <w:rsid w:val="00334609"/>
    <w:rsid w:val="00334AD4"/>
    <w:rsid w:val="00335A1F"/>
    <w:rsid w:val="00337648"/>
    <w:rsid w:val="00340CA4"/>
    <w:rsid w:val="00341C7C"/>
    <w:rsid w:val="00341E7C"/>
    <w:rsid w:val="0034210E"/>
    <w:rsid w:val="00343AA8"/>
    <w:rsid w:val="00344568"/>
    <w:rsid w:val="003448F3"/>
    <w:rsid w:val="003460AD"/>
    <w:rsid w:val="003509B4"/>
    <w:rsid w:val="00350FA9"/>
    <w:rsid w:val="00351D86"/>
    <w:rsid w:val="003532C6"/>
    <w:rsid w:val="0035437A"/>
    <w:rsid w:val="00355EA2"/>
    <w:rsid w:val="00356151"/>
    <w:rsid w:val="00356201"/>
    <w:rsid w:val="00356973"/>
    <w:rsid w:val="0035729F"/>
    <w:rsid w:val="003610B0"/>
    <w:rsid w:val="00361712"/>
    <w:rsid w:val="003625CC"/>
    <w:rsid w:val="00363903"/>
    <w:rsid w:val="003642C0"/>
    <w:rsid w:val="003679F8"/>
    <w:rsid w:val="00372237"/>
    <w:rsid w:val="00374BD3"/>
    <w:rsid w:val="0037607A"/>
    <w:rsid w:val="003760D1"/>
    <w:rsid w:val="00376B9F"/>
    <w:rsid w:val="00376E39"/>
    <w:rsid w:val="00377BCB"/>
    <w:rsid w:val="00380F06"/>
    <w:rsid w:val="0038210E"/>
    <w:rsid w:val="00382328"/>
    <w:rsid w:val="00382DCC"/>
    <w:rsid w:val="00383E10"/>
    <w:rsid w:val="00383FC4"/>
    <w:rsid w:val="003854AB"/>
    <w:rsid w:val="00387A2E"/>
    <w:rsid w:val="00387CCF"/>
    <w:rsid w:val="00387F32"/>
    <w:rsid w:val="00390634"/>
    <w:rsid w:val="00390F59"/>
    <w:rsid w:val="00392330"/>
    <w:rsid w:val="00392B06"/>
    <w:rsid w:val="00392D3F"/>
    <w:rsid w:val="00393EF7"/>
    <w:rsid w:val="00393FBE"/>
    <w:rsid w:val="0039561D"/>
    <w:rsid w:val="00397798"/>
    <w:rsid w:val="00397DEB"/>
    <w:rsid w:val="003A2184"/>
    <w:rsid w:val="003A34A3"/>
    <w:rsid w:val="003A445C"/>
    <w:rsid w:val="003A7162"/>
    <w:rsid w:val="003A743A"/>
    <w:rsid w:val="003B03F0"/>
    <w:rsid w:val="003B0EA4"/>
    <w:rsid w:val="003B4159"/>
    <w:rsid w:val="003B5EBF"/>
    <w:rsid w:val="003C0447"/>
    <w:rsid w:val="003C14EA"/>
    <w:rsid w:val="003C1989"/>
    <w:rsid w:val="003C35FD"/>
    <w:rsid w:val="003C3D10"/>
    <w:rsid w:val="003D00D3"/>
    <w:rsid w:val="003D0651"/>
    <w:rsid w:val="003D139F"/>
    <w:rsid w:val="003D3811"/>
    <w:rsid w:val="003D3F59"/>
    <w:rsid w:val="003D457B"/>
    <w:rsid w:val="003D5C14"/>
    <w:rsid w:val="003E0AC6"/>
    <w:rsid w:val="003E2763"/>
    <w:rsid w:val="003E3E0F"/>
    <w:rsid w:val="003E5253"/>
    <w:rsid w:val="003E7546"/>
    <w:rsid w:val="003F3B2E"/>
    <w:rsid w:val="003F42B6"/>
    <w:rsid w:val="003F726A"/>
    <w:rsid w:val="004007FF"/>
    <w:rsid w:val="00403156"/>
    <w:rsid w:val="004042B4"/>
    <w:rsid w:val="00404AA9"/>
    <w:rsid w:val="00410029"/>
    <w:rsid w:val="00410B0E"/>
    <w:rsid w:val="00410C3F"/>
    <w:rsid w:val="00412B3F"/>
    <w:rsid w:val="00413375"/>
    <w:rsid w:val="00413F2F"/>
    <w:rsid w:val="004165C7"/>
    <w:rsid w:val="00417E4C"/>
    <w:rsid w:val="00417E83"/>
    <w:rsid w:val="00417F27"/>
    <w:rsid w:val="004225EB"/>
    <w:rsid w:val="00423974"/>
    <w:rsid w:val="00424B2C"/>
    <w:rsid w:val="00425025"/>
    <w:rsid w:val="004277FD"/>
    <w:rsid w:val="0043082C"/>
    <w:rsid w:val="00431D52"/>
    <w:rsid w:val="004346D4"/>
    <w:rsid w:val="004358C8"/>
    <w:rsid w:val="004358D3"/>
    <w:rsid w:val="00435CAB"/>
    <w:rsid w:val="00436AD3"/>
    <w:rsid w:val="00442784"/>
    <w:rsid w:val="004439CA"/>
    <w:rsid w:val="004463DF"/>
    <w:rsid w:val="00446C85"/>
    <w:rsid w:val="00446DD9"/>
    <w:rsid w:val="004501E2"/>
    <w:rsid w:val="00450419"/>
    <w:rsid w:val="004547D6"/>
    <w:rsid w:val="004550F0"/>
    <w:rsid w:val="004555D1"/>
    <w:rsid w:val="00457F23"/>
    <w:rsid w:val="00461AF1"/>
    <w:rsid w:val="00462B69"/>
    <w:rsid w:val="00462CD4"/>
    <w:rsid w:val="00464121"/>
    <w:rsid w:val="00471456"/>
    <w:rsid w:val="0047215B"/>
    <w:rsid w:val="00473406"/>
    <w:rsid w:val="00473ACC"/>
    <w:rsid w:val="0047460B"/>
    <w:rsid w:val="00474902"/>
    <w:rsid w:val="004759CD"/>
    <w:rsid w:val="004773CD"/>
    <w:rsid w:val="004812EC"/>
    <w:rsid w:val="00481BEA"/>
    <w:rsid w:val="00481D81"/>
    <w:rsid w:val="004856FC"/>
    <w:rsid w:val="004866A7"/>
    <w:rsid w:val="004874C8"/>
    <w:rsid w:val="00487A53"/>
    <w:rsid w:val="00487B71"/>
    <w:rsid w:val="00490800"/>
    <w:rsid w:val="00490B01"/>
    <w:rsid w:val="00490DBC"/>
    <w:rsid w:val="00491430"/>
    <w:rsid w:val="00492DAB"/>
    <w:rsid w:val="00492E0F"/>
    <w:rsid w:val="00495614"/>
    <w:rsid w:val="0049600C"/>
    <w:rsid w:val="004A06DD"/>
    <w:rsid w:val="004A0B71"/>
    <w:rsid w:val="004A0F4B"/>
    <w:rsid w:val="004A4922"/>
    <w:rsid w:val="004A6B96"/>
    <w:rsid w:val="004A784C"/>
    <w:rsid w:val="004B0BBF"/>
    <w:rsid w:val="004B1181"/>
    <w:rsid w:val="004B1F7C"/>
    <w:rsid w:val="004B1FC5"/>
    <w:rsid w:val="004B480E"/>
    <w:rsid w:val="004B5F76"/>
    <w:rsid w:val="004B78B2"/>
    <w:rsid w:val="004C1518"/>
    <w:rsid w:val="004C1A38"/>
    <w:rsid w:val="004C1F43"/>
    <w:rsid w:val="004C26EE"/>
    <w:rsid w:val="004C4FFC"/>
    <w:rsid w:val="004C5E70"/>
    <w:rsid w:val="004C6FBF"/>
    <w:rsid w:val="004C741B"/>
    <w:rsid w:val="004C7750"/>
    <w:rsid w:val="004D08DA"/>
    <w:rsid w:val="004D138C"/>
    <w:rsid w:val="004D433C"/>
    <w:rsid w:val="004D4740"/>
    <w:rsid w:val="004D630D"/>
    <w:rsid w:val="004D7B79"/>
    <w:rsid w:val="004D7DA6"/>
    <w:rsid w:val="004E1FEB"/>
    <w:rsid w:val="004E3DF0"/>
    <w:rsid w:val="004E7F41"/>
    <w:rsid w:val="004F1BAF"/>
    <w:rsid w:val="004F21D9"/>
    <w:rsid w:val="004F49BA"/>
    <w:rsid w:val="004F60FA"/>
    <w:rsid w:val="004F653D"/>
    <w:rsid w:val="004F69B1"/>
    <w:rsid w:val="004F6EF3"/>
    <w:rsid w:val="00501D1B"/>
    <w:rsid w:val="005033BD"/>
    <w:rsid w:val="00510E70"/>
    <w:rsid w:val="005122DB"/>
    <w:rsid w:val="00512E28"/>
    <w:rsid w:val="0051499D"/>
    <w:rsid w:val="00514B1F"/>
    <w:rsid w:val="0051533E"/>
    <w:rsid w:val="0051563D"/>
    <w:rsid w:val="005206DA"/>
    <w:rsid w:val="00521F15"/>
    <w:rsid w:val="00522585"/>
    <w:rsid w:val="00525F9C"/>
    <w:rsid w:val="0052750B"/>
    <w:rsid w:val="0053467C"/>
    <w:rsid w:val="005376CA"/>
    <w:rsid w:val="005378D8"/>
    <w:rsid w:val="005425DC"/>
    <w:rsid w:val="00542BDC"/>
    <w:rsid w:val="00546780"/>
    <w:rsid w:val="00550283"/>
    <w:rsid w:val="00552878"/>
    <w:rsid w:val="00553665"/>
    <w:rsid w:val="005537E7"/>
    <w:rsid w:val="00553FB8"/>
    <w:rsid w:val="00554EE8"/>
    <w:rsid w:val="005567A3"/>
    <w:rsid w:val="00556994"/>
    <w:rsid w:val="00561892"/>
    <w:rsid w:val="00563626"/>
    <w:rsid w:val="00565369"/>
    <w:rsid w:val="00565A71"/>
    <w:rsid w:val="00565B9E"/>
    <w:rsid w:val="00566467"/>
    <w:rsid w:val="00567FFD"/>
    <w:rsid w:val="00571901"/>
    <w:rsid w:val="005727A7"/>
    <w:rsid w:val="00575F75"/>
    <w:rsid w:val="00577865"/>
    <w:rsid w:val="00582541"/>
    <w:rsid w:val="00583700"/>
    <w:rsid w:val="00584380"/>
    <w:rsid w:val="00584E08"/>
    <w:rsid w:val="005859D6"/>
    <w:rsid w:val="00585B01"/>
    <w:rsid w:val="00586C98"/>
    <w:rsid w:val="00587383"/>
    <w:rsid w:val="00587C3B"/>
    <w:rsid w:val="00592F0C"/>
    <w:rsid w:val="005953AE"/>
    <w:rsid w:val="00597313"/>
    <w:rsid w:val="0059791C"/>
    <w:rsid w:val="005A078C"/>
    <w:rsid w:val="005A4077"/>
    <w:rsid w:val="005A68E2"/>
    <w:rsid w:val="005B2857"/>
    <w:rsid w:val="005B2A4B"/>
    <w:rsid w:val="005B35AA"/>
    <w:rsid w:val="005B3630"/>
    <w:rsid w:val="005B3FDB"/>
    <w:rsid w:val="005B4FF2"/>
    <w:rsid w:val="005C08B7"/>
    <w:rsid w:val="005C0ADC"/>
    <w:rsid w:val="005C15D2"/>
    <w:rsid w:val="005C1AAC"/>
    <w:rsid w:val="005C2385"/>
    <w:rsid w:val="005C251D"/>
    <w:rsid w:val="005C2BA7"/>
    <w:rsid w:val="005C3378"/>
    <w:rsid w:val="005C4B16"/>
    <w:rsid w:val="005C684F"/>
    <w:rsid w:val="005C71E9"/>
    <w:rsid w:val="005D2F25"/>
    <w:rsid w:val="005D41CF"/>
    <w:rsid w:val="005D4A84"/>
    <w:rsid w:val="005D7248"/>
    <w:rsid w:val="005E0225"/>
    <w:rsid w:val="005E1C0F"/>
    <w:rsid w:val="005E1E28"/>
    <w:rsid w:val="005E2113"/>
    <w:rsid w:val="005E2341"/>
    <w:rsid w:val="005E261D"/>
    <w:rsid w:val="005E3026"/>
    <w:rsid w:val="005E3058"/>
    <w:rsid w:val="005E3570"/>
    <w:rsid w:val="005E43FE"/>
    <w:rsid w:val="005E5A37"/>
    <w:rsid w:val="005E70E1"/>
    <w:rsid w:val="005E79F1"/>
    <w:rsid w:val="005F0939"/>
    <w:rsid w:val="005F29D5"/>
    <w:rsid w:val="005F5991"/>
    <w:rsid w:val="005F5C33"/>
    <w:rsid w:val="00602AB8"/>
    <w:rsid w:val="00603E5C"/>
    <w:rsid w:val="0060691B"/>
    <w:rsid w:val="00610F25"/>
    <w:rsid w:val="0061290A"/>
    <w:rsid w:val="0061408B"/>
    <w:rsid w:val="00614FE0"/>
    <w:rsid w:val="00615FBC"/>
    <w:rsid w:val="00616034"/>
    <w:rsid w:val="006161E7"/>
    <w:rsid w:val="0062038D"/>
    <w:rsid w:val="00621273"/>
    <w:rsid w:val="006213A1"/>
    <w:rsid w:val="0062184B"/>
    <w:rsid w:val="0062346D"/>
    <w:rsid w:val="006249C8"/>
    <w:rsid w:val="00627A82"/>
    <w:rsid w:val="00627D8C"/>
    <w:rsid w:val="00630158"/>
    <w:rsid w:val="00631C54"/>
    <w:rsid w:val="006359E7"/>
    <w:rsid w:val="00640597"/>
    <w:rsid w:val="006408F8"/>
    <w:rsid w:val="00641261"/>
    <w:rsid w:val="006427CC"/>
    <w:rsid w:val="006437F2"/>
    <w:rsid w:val="00643802"/>
    <w:rsid w:val="00644C95"/>
    <w:rsid w:val="006470FB"/>
    <w:rsid w:val="00652A4C"/>
    <w:rsid w:val="00656FB7"/>
    <w:rsid w:val="0066216E"/>
    <w:rsid w:val="00663615"/>
    <w:rsid w:val="0066363A"/>
    <w:rsid w:val="0066554F"/>
    <w:rsid w:val="006662F3"/>
    <w:rsid w:val="00666D63"/>
    <w:rsid w:val="00667AC4"/>
    <w:rsid w:val="00671150"/>
    <w:rsid w:val="006738D4"/>
    <w:rsid w:val="00673ADD"/>
    <w:rsid w:val="00675935"/>
    <w:rsid w:val="00676E2E"/>
    <w:rsid w:val="0067731D"/>
    <w:rsid w:val="00677692"/>
    <w:rsid w:val="00680ADA"/>
    <w:rsid w:val="00682ABA"/>
    <w:rsid w:val="00683570"/>
    <w:rsid w:val="0068374A"/>
    <w:rsid w:val="006842F4"/>
    <w:rsid w:val="00684CDD"/>
    <w:rsid w:val="00685140"/>
    <w:rsid w:val="0068538C"/>
    <w:rsid w:val="00686980"/>
    <w:rsid w:val="006901E2"/>
    <w:rsid w:val="00690742"/>
    <w:rsid w:val="006924AE"/>
    <w:rsid w:val="006927C5"/>
    <w:rsid w:val="00694011"/>
    <w:rsid w:val="006942CF"/>
    <w:rsid w:val="006A17F5"/>
    <w:rsid w:val="006A1ED5"/>
    <w:rsid w:val="006A3221"/>
    <w:rsid w:val="006B272D"/>
    <w:rsid w:val="006B479B"/>
    <w:rsid w:val="006B7A21"/>
    <w:rsid w:val="006C0633"/>
    <w:rsid w:val="006C12EB"/>
    <w:rsid w:val="006C2765"/>
    <w:rsid w:val="006C5799"/>
    <w:rsid w:val="006C5DA3"/>
    <w:rsid w:val="006C6914"/>
    <w:rsid w:val="006D4F99"/>
    <w:rsid w:val="006E0354"/>
    <w:rsid w:val="006E06A3"/>
    <w:rsid w:val="006E0921"/>
    <w:rsid w:val="006E150C"/>
    <w:rsid w:val="006E2F54"/>
    <w:rsid w:val="006E37E9"/>
    <w:rsid w:val="006E4048"/>
    <w:rsid w:val="006E43C1"/>
    <w:rsid w:val="006E5506"/>
    <w:rsid w:val="006E57D6"/>
    <w:rsid w:val="006E667C"/>
    <w:rsid w:val="006E71D9"/>
    <w:rsid w:val="006F07ED"/>
    <w:rsid w:val="006F25D8"/>
    <w:rsid w:val="006F2EAE"/>
    <w:rsid w:val="006F42FD"/>
    <w:rsid w:val="006F4BF9"/>
    <w:rsid w:val="0070241D"/>
    <w:rsid w:val="007026AB"/>
    <w:rsid w:val="00703BC5"/>
    <w:rsid w:val="00703C44"/>
    <w:rsid w:val="00704488"/>
    <w:rsid w:val="00705596"/>
    <w:rsid w:val="0070708A"/>
    <w:rsid w:val="00707098"/>
    <w:rsid w:val="007073EA"/>
    <w:rsid w:val="00710AF5"/>
    <w:rsid w:val="00710C3F"/>
    <w:rsid w:val="00710ED9"/>
    <w:rsid w:val="007123AF"/>
    <w:rsid w:val="00715451"/>
    <w:rsid w:val="00715CC0"/>
    <w:rsid w:val="00715FFC"/>
    <w:rsid w:val="007176FC"/>
    <w:rsid w:val="00717DA2"/>
    <w:rsid w:val="00720D64"/>
    <w:rsid w:val="00721158"/>
    <w:rsid w:val="00723143"/>
    <w:rsid w:val="00725105"/>
    <w:rsid w:val="007257D8"/>
    <w:rsid w:val="00725B76"/>
    <w:rsid w:val="00730443"/>
    <w:rsid w:val="0073116E"/>
    <w:rsid w:val="007314AC"/>
    <w:rsid w:val="0073229E"/>
    <w:rsid w:val="00732EB2"/>
    <w:rsid w:val="0073306F"/>
    <w:rsid w:val="007333DB"/>
    <w:rsid w:val="007339AA"/>
    <w:rsid w:val="00735D91"/>
    <w:rsid w:val="0073680B"/>
    <w:rsid w:val="00736F1E"/>
    <w:rsid w:val="007379DC"/>
    <w:rsid w:val="00740372"/>
    <w:rsid w:val="00740B5A"/>
    <w:rsid w:val="007410B7"/>
    <w:rsid w:val="007420E6"/>
    <w:rsid w:val="007429E7"/>
    <w:rsid w:val="007456C2"/>
    <w:rsid w:val="00750480"/>
    <w:rsid w:val="00750D33"/>
    <w:rsid w:val="00751E74"/>
    <w:rsid w:val="0075206E"/>
    <w:rsid w:val="00753FE8"/>
    <w:rsid w:val="00754005"/>
    <w:rsid w:val="007555EE"/>
    <w:rsid w:val="0075742A"/>
    <w:rsid w:val="00757DAF"/>
    <w:rsid w:val="0076384F"/>
    <w:rsid w:val="00764079"/>
    <w:rsid w:val="00764846"/>
    <w:rsid w:val="007662E8"/>
    <w:rsid w:val="007677F2"/>
    <w:rsid w:val="007706B8"/>
    <w:rsid w:val="007727A5"/>
    <w:rsid w:val="0077557D"/>
    <w:rsid w:val="0078223F"/>
    <w:rsid w:val="00782244"/>
    <w:rsid w:val="0078230E"/>
    <w:rsid w:val="00782B63"/>
    <w:rsid w:val="007830AC"/>
    <w:rsid w:val="00783776"/>
    <w:rsid w:val="00785C82"/>
    <w:rsid w:val="00787758"/>
    <w:rsid w:val="007958E8"/>
    <w:rsid w:val="007967C0"/>
    <w:rsid w:val="00797223"/>
    <w:rsid w:val="007A1052"/>
    <w:rsid w:val="007A383A"/>
    <w:rsid w:val="007A39DD"/>
    <w:rsid w:val="007A4697"/>
    <w:rsid w:val="007A4ECC"/>
    <w:rsid w:val="007A53CB"/>
    <w:rsid w:val="007B04C7"/>
    <w:rsid w:val="007B2B2B"/>
    <w:rsid w:val="007B3A04"/>
    <w:rsid w:val="007B419B"/>
    <w:rsid w:val="007B6187"/>
    <w:rsid w:val="007B709B"/>
    <w:rsid w:val="007B7A01"/>
    <w:rsid w:val="007C188B"/>
    <w:rsid w:val="007C1DA9"/>
    <w:rsid w:val="007C21EA"/>
    <w:rsid w:val="007C2A7C"/>
    <w:rsid w:val="007D1ED5"/>
    <w:rsid w:val="007D29DD"/>
    <w:rsid w:val="007D2ED8"/>
    <w:rsid w:val="007D33D2"/>
    <w:rsid w:val="007D3EB6"/>
    <w:rsid w:val="007D5971"/>
    <w:rsid w:val="007D6E1A"/>
    <w:rsid w:val="007E182C"/>
    <w:rsid w:val="007E3B3B"/>
    <w:rsid w:val="007E41DE"/>
    <w:rsid w:val="007E42DB"/>
    <w:rsid w:val="007E44AE"/>
    <w:rsid w:val="007E7416"/>
    <w:rsid w:val="007E775E"/>
    <w:rsid w:val="007E7CAF"/>
    <w:rsid w:val="007F1A41"/>
    <w:rsid w:val="007F2699"/>
    <w:rsid w:val="007F3140"/>
    <w:rsid w:val="007F34A2"/>
    <w:rsid w:val="007F3A0F"/>
    <w:rsid w:val="007F6414"/>
    <w:rsid w:val="007F73F8"/>
    <w:rsid w:val="00801507"/>
    <w:rsid w:val="00802A7D"/>
    <w:rsid w:val="00802ADE"/>
    <w:rsid w:val="00803082"/>
    <w:rsid w:val="008056B8"/>
    <w:rsid w:val="008064F9"/>
    <w:rsid w:val="0080671B"/>
    <w:rsid w:val="00806F9D"/>
    <w:rsid w:val="00807100"/>
    <w:rsid w:val="008072EF"/>
    <w:rsid w:val="008131B2"/>
    <w:rsid w:val="00816065"/>
    <w:rsid w:val="00816E73"/>
    <w:rsid w:val="00820ABB"/>
    <w:rsid w:val="00820B60"/>
    <w:rsid w:val="00822A10"/>
    <w:rsid w:val="00823A31"/>
    <w:rsid w:val="00823EEF"/>
    <w:rsid w:val="00825586"/>
    <w:rsid w:val="00825BE5"/>
    <w:rsid w:val="0082680D"/>
    <w:rsid w:val="008272EB"/>
    <w:rsid w:val="008307EA"/>
    <w:rsid w:val="0083212C"/>
    <w:rsid w:val="008335E3"/>
    <w:rsid w:val="008339D9"/>
    <w:rsid w:val="0083442F"/>
    <w:rsid w:val="00834943"/>
    <w:rsid w:val="00835BB0"/>
    <w:rsid w:val="00836305"/>
    <w:rsid w:val="00840611"/>
    <w:rsid w:val="00841113"/>
    <w:rsid w:val="008426F2"/>
    <w:rsid w:val="00842BDF"/>
    <w:rsid w:val="00843498"/>
    <w:rsid w:val="00843E52"/>
    <w:rsid w:val="00846597"/>
    <w:rsid w:val="008520D4"/>
    <w:rsid w:val="008522EC"/>
    <w:rsid w:val="00853706"/>
    <w:rsid w:val="008554E7"/>
    <w:rsid w:val="0085638F"/>
    <w:rsid w:val="00857A17"/>
    <w:rsid w:val="00860A5A"/>
    <w:rsid w:val="00863E26"/>
    <w:rsid w:val="008643B7"/>
    <w:rsid w:val="008668D0"/>
    <w:rsid w:val="00867785"/>
    <w:rsid w:val="00867CB8"/>
    <w:rsid w:val="0087434D"/>
    <w:rsid w:val="008824FC"/>
    <w:rsid w:val="00883B89"/>
    <w:rsid w:val="00885411"/>
    <w:rsid w:val="008854A5"/>
    <w:rsid w:val="00890EEF"/>
    <w:rsid w:val="00894ECA"/>
    <w:rsid w:val="00895295"/>
    <w:rsid w:val="008954B9"/>
    <w:rsid w:val="00895A20"/>
    <w:rsid w:val="00896AEC"/>
    <w:rsid w:val="00897322"/>
    <w:rsid w:val="008A1085"/>
    <w:rsid w:val="008A13F1"/>
    <w:rsid w:val="008A24A7"/>
    <w:rsid w:val="008A5EB0"/>
    <w:rsid w:val="008A6EBE"/>
    <w:rsid w:val="008B225A"/>
    <w:rsid w:val="008B241F"/>
    <w:rsid w:val="008B60F8"/>
    <w:rsid w:val="008B7BB4"/>
    <w:rsid w:val="008C2F3D"/>
    <w:rsid w:val="008C4525"/>
    <w:rsid w:val="008C57E5"/>
    <w:rsid w:val="008C5A32"/>
    <w:rsid w:val="008D062D"/>
    <w:rsid w:val="008D1DE2"/>
    <w:rsid w:val="008D1E1D"/>
    <w:rsid w:val="008D2018"/>
    <w:rsid w:val="008D4030"/>
    <w:rsid w:val="008D41AC"/>
    <w:rsid w:val="008D447E"/>
    <w:rsid w:val="008D5815"/>
    <w:rsid w:val="008D7196"/>
    <w:rsid w:val="008E1A42"/>
    <w:rsid w:val="008E4ABD"/>
    <w:rsid w:val="008E55E1"/>
    <w:rsid w:val="008E5A6F"/>
    <w:rsid w:val="008E5C72"/>
    <w:rsid w:val="008E6311"/>
    <w:rsid w:val="008E7372"/>
    <w:rsid w:val="008E77D6"/>
    <w:rsid w:val="008F01CF"/>
    <w:rsid w:val="008F0C9F"/>
    <w:rsid w:val="008F186F"/>
    <w:rsid w:val="008F2142"/>
    <w:rsid w:val="008F320A"/>
    <w:rsid w:val="008F41D8"/>
    <w:rsid w:val="008F4DD4"/>
    <w:rsid w:val="008F79BA"/>
    <w:rsid w:val="008F7F7B"/>
    <w:rsid w:val="0090775E"/>
    <w:rsid w:val="009108F2"/>
    <w:rsid w:val="009118E9"/>
    <w:rsid w:val="00911AA5"/>
    <w:rsid w:val="00913595"/>
    <w:rsid w:val="009136FE"/>
    <w:rsid w:val="00914280"/>
    <w:rsid w:val="0091486A"/>
    <w:rsid w:val="0091487E"/>
    <w:rsid w:val="00914EE8"/>
    <w:rsid w:val="00915692"/>
    <w:rsid w:val="00916620"/>
    <w:rsid w:val="00917A2D"/>
    <w:rsid w:val="00923280"/>
    <w:rsid w:val="00924622"/>
    <w:rsid w:val="00925A34"/>
    <w:rsid w:val="00925D0B"/>
    <w:rsid w:val="0093048F"/>
    <w:rsid w:val="0093416A"/>
    <w:rsid w:val="00936998"/>
    <w:rsid w:val="00936EA8"/>
    <w:rsid w:val="00942D99"/>
    <w:rsid w:val="00944B17"/>
    <w:rsid w:val="009517A3"/>
    <w:rsid w:val="009518DF"/>
    <w:rsid w:val="0095234B"/>
    <w:rsid w:val="00954250"/>
    <w:rsid w:val="009560A8"/>
    <w:rsid w:val="00962C89"/>
    <w:rsid w:val="0097001C"/>
    <w:rsid w:val="00970A31"/>
    <w:rsid w:val="00971308"/>
    <w:rsid w:val="0097410B"/>
    <w:rsid w:val="009745BD"/>
    <w:rsid w:val="009745F4"/>
    <w:rsid w:val="00976188"/>
    <w:rsid w:val="00983798"/>
    <w:rsid w:val="00984E05"/>
    <w:rsid w:val="00986B9C"/>
    <w:rsid w:val="009918F0"/>
    <w:rsid w:val="0099200D"/>
    <w:rsid w:val="00993D6A"/>
    <w:rsid w:val="009950F1"/>
    <w:rsid w:val="0099567F"/>
    <w:rsid w:val="00996E2A"/>
    <w:rsid w:val="009977F5"/>
    <w:rsid w:val="009978E3"/>
    <w:rsid w:val="00997978"/>
    <w:rsid w:val="009A2E58"/>
    <w:rsid w:val="009A4BCA"/>
    <w:rsid w:val="009A562A"/>
    <w:rsid w:val="009B1D92"/>
    <w:rsid w:val="009B4B2B"/>
    <w:rsid w:val="009B5EB3"/>
    <w:rsid w:val="009B681E"/>
    <w:rsid w:val="009B7E4A"/>
    <w:rsid w:val="009C1738"/>
    <w:rsid w:val="009C2D3F"/>
    <w:rsid w:val="009D04B7"/>
    <w:rsid w:val="009D1429"/>
    <w:rsid w:val="009D1ACD"/>
    <w:rsid w:val="009D2C21"/>
    <w:rsid w:val="009D6057"/>
    <w:rsid w:val="009D626D"/>
    <w:rsid w:val="009D7EA7"/>
    <w:rsid w:val="009E09B8"/>
    <w:rsid w:val="009E2210"/>
    <w:rsid w:val="009E3F38"/>
    <w:rsid w:val="009E57A0"/>
    <w:rsid w:val="009E768C"/>
    <w:rsid w:val="009E76D4"/>
    <w:rsid w:val="009E79D1"/>
    <w:rsid w:val="009F085D"/>
    <w:rsid w:val="009F3071"/>
    <w:rsid w:val="009F49B9"/>
    <w:rsid w:val="009F60A2"/>
    <w:rsid w:val="009F79AB"/>
    <w:rsid w:val="00A001C4"/>
    <w:rsid w:val="00A02C0E"/>
    <w:rsid w:val="00A03A6F"/>
    <w:rsid w:val="00A044DA"/>
    <w:rsid w:val="00A04534"/>
    <w:rsid w:val="00A049CD"/>
    <w:rsid w:val="00A05FA5"/>
    <w:rsid w:val="00A10574"/>
    <w:rsid w:val="00A132E9"/>
    <w:rsid w:val="00A134AD"/>
    <w:rsid w:val="00A13839"/>
    <w:rsid w:val="00A15F6A"/>
    <w:rsid w:val="00A174F9"/>
    <w:rsid w:val="00A20907"/>
    <w:rsid w:val="00A20AB7"/>
    <w:rsid w:val="00A2221C"/>
    <w:rsid w:val="00A23770"/>
    <w:rsid w:val="00A243EE"/>
    <w:rsid w:val="00A253E1"/>
    <w:rsid w:val="00A25CF0"/>
    <w:rsid w:val="00A319C3"/>
    <w:rsid w:val="00A34C1B"/>
    <w:rsid w:val="00A37425"/>
    <w:rsid w:val="00A37982"/>
    <w:rsid w:val="00A37FE9"/>
    <w:rsid w:val="00A4169E"/>
    <w:rsid w:val="00A44334"/>
    <w:rsid w:val="00A44BA7"/>
    <w:rsid w:val="00A4534C"/>
    <w:rsid w:val="00A46EF7"/>
    <w:rsid w:val="00A47B43"/>
    <w:rsid w:val="00A50BF1"/>
    <w:rsid w:val="00A51449"/>
    <w:rsid w:val="00A51C25"/>
    <w:rsid w:val="00A55142"/>
    <w:rsid w:val="00A57752"/>
    <w:rsid w:val="00A60019"/>
    <w:rsid w:val="00A62735"/>
    <w:rsid w:val="00A62B37"/>
    <w:rsid w:val="00A62EAE"/>
    <w:rsid w:val="00A65C89"/>
    <w:rsid w:val="00A70E92"/>
    <w:rsid w:val="00A7491A"/>
    <w:rsid w:val="00A75D7E"/>
    <w:rsid w:val="00A77343"/>
    <w:rsid w:val="00A77787"/>
    <w:rsid w:val="00A809ED"/>
    <w:rsid w:val="00A819D3"/>
    <w:rsid w:val="00A8241D"/>
    <w:rsid w:val="00A83413"/>
    <w:rsid w:val="00A8535E"/>
    <w:rsid w:val="00A907ED"/>
    <w:rsid w:val="00A90E4D"/>
    <w:rsid w:val="00A913B3"/>
    <w:rsid w:val="00A942A2"/>
    <w:rsid w:val="00A952CC"/>
    <w:rsid w:val="00A96EAA"/>
    <w:rsid w:val="00A97BE9"/>
    <w:rsid w:val="00AA1930"/>
    <w:rsid w:val="00AA3BAB"/>
    <w:rsid w:val="00AA64E9"/>
    <w:rsid w:val="00AB02C5"/>
    <w:rsid w:val="00AB0CF5"/>
    <w:rsid w:val="00AB1D7C"/>
    <w:rsid w:val="00AB28DF"/>
    <w:rsid w:val="00AB2C94"/>
    <w:rsid w:val="00AB33BC"/>
    <w:rsid w:val="00AB4705"/>
    <w:rsid w:val="00AB476E"/>
    <w:rsid w:val="00AB49E5"/>
    <w:rsid w:val="00AB59B4"/>
    <w:rsid w:val="00AB71C8"/>
    <w:rsid w:val="00AC1550"/>
    <w:rsid w:val="00AC2767"/>
    <w:rsid w:val="00AC6102"/>
    <w:rsid w:val="00AC631B"/>
    <w:rsid w:val="00AC7E6F"/>
    <w:rsid w:val="00AD2AFC"/>
    <w:rsid w:val="00AD45C9"/>
    <w:rsid w:val="00AD4891"/>
    <w:rsid w:val="00AD5724"/>
    <w:rsid w:val="00AD621B"/>
    <w:rsid w:val="00AD6CA6"/>
    <w:rsid w:val="00AD6F01"/>
    <w:rsid w:val="00AD7A4A"/>
    <w:rsid w:val="00AE0530"/>
    <w:rsid w:val="00AE21AA"/>
    <w:rsid w:val="00AE3752"/>
    <w:rsid w:val="00AE38CF"/>
    <w:rsid w:val="00AE3DBE"/>
    <w:rsid w:val="00AE56FE"/>
    <w:rsid w:val="00AE5B24"/>
    <w:rsid w:val="00AE5DE4"/>
    <w:rsid w:val="00AE6502"/>
    <w:rsid w:val="00AE7E98"/>
    <w:rsid w:val="00AF1181"/>
    <w:rsid w:val="00AF64BE"/>
    <w:rsid w:val="00AF6C07"/>
    <w:rsid w:val="00AF6FD2"/>
    <w:rsid w:val="00B00141"/>
    <w:rsid w:val="00B005F8"/>
    <w:rsid w:val="00B00EC9"/>
    <w:rsid w:val="00B01049"/>
    <w:rsid w:val="00B02220"/>
    <w:rsid w:val="00B02988"/>
    <w:rsid w:val="00B03B05"/>
    <w:rsid w:val="00B04171"/>
    <w:rsid w:val="00B04B8D"/>
    <w:rsid w:val="00B110A9"/>
    <w:rsid w:val="00B11546"/>
    <w:rsid w:val="00B11F5A"/>
    <w:rsid w:val="00B138E4"/>
    <w:rsid w:val="00B1593B"/>
    <w:rsid w:val="00B168F9"/>
    <w:rsid w:val="00B21685"/>
    <w:rsid w:val="00B22FDA"/>
    <w:rsid w:val="00B2420F"/>
    <w:rsid w:val="00B24319"/>
    <w:rsid w:val="00B303BF"/>
    <w:rsid w:val="00B31109"/>
    <w:rsid w:val="00B31B22"/>
    <w:rsid w:val="00B31C69"/>
    <w:rsid w:val="00B33CD3"/>
    <w:rsid w:val="00B3421F"/>
    <w:rsid w:val="00B343B6"/>
    <w:rsid w:val="00B343E8"/>
    <w:rsid w:val="00B41F4B"/>
    <w:rsid w:val="00B46161"/>
    <w:rsid w:val="00B47149"/>
    <w:rsid w:val="00B47525"/>
    <w:rsid w:val="00B53470"/>
    <w:rsid w:val="00B556F0"/>
    <w:rsid w:val="00B5602B"/>
    <w:rsid w:val="00B60048"/>
    <w:rsid w:val="00B61A0E"/>
    <w:rsid w:val="00B62456"/>
    <w:rsid w:val="00B62E44"/>
    <w:rsid w:val="00B64F91"/>
    <w:rsid w:val="00B7294D"/>
    <w:rsid w:val="00B75A0F"/>
    <w:rsid w:val="00B817AE"/>
    <w:rsid w:val="00B81A4A"/>
    <w:rsid w:val="00B83035"/>
    <w:rsid w:val="00B83C20"/>
    <w:rsid w:val="00B86078"/>
    <w:rsid w:val="00B934ED"/>
    <w:rsid w:val="00B93EC3"/>
    <w:rsid w:val="00B948C5"/>
    <w:rsid w:val="00B94D93"/>
    <w:rsid w:val="00B94E1F"/>
    <w:rsid w:val="00B971B6"/>
    <w:rsid w:val="00BA0746"/>
    <w:rsid w:val="00BA287F"/>
    <w:rsid w:val="00BA3153"/>
    <w:rsid w:val="00BA3E26"/>
    <w:rsid w:val="00BA4450"/>
    <w:rsid w:val="00BA45B8"/>
    <w:rsid w:val="00BA50BF"/>
    <w:rsid w:val="00BA5B42"/>
    <w:rsid w:val="00BA7B76"/>
    <w:rsid w:val="00BB068E"/>
    <w:rsid w:val="00BB257B"/>
    <w:rsid w:val="00BB3857"/>
    <w:rsid w:val="00BB4966"/>
    <w:rsid w:val="00BB5B44"/>
    <w:rsid w:val="00BC1768"/>
    <w:rsid w:val="00BC313B"/>
    <w:rsid w:val="00BC408C"/>
    <w:rsid w:val="00BC4AD7"/>
    <w:rsid w:val="00BC4E38"/>
    <w:rsid w:val="00BC5BB2"/>
    <w:rsid w:val="00BC6A0E"/>
    <w:rsid w:val="00BD12DD"/>
    <w:rsid w:val="00BD1A5B"/>
    <w:rsid w:val="00BD2A1B"/>
    <w:rsid w:val="00BD35C9"/>
    <w:rsid w:val="00BD454C"/>
    <w:rsid w:val="00BE166B"/>
    <w:rsid w:val="00BE2FEB"/>
    <w:rsid w:val="00BE52EF"/>
    <w:rsid w:val="00BE6736"/>
    <w:rsid w:val="00BF001D"/>
    <w:rsid w:val="00BF3B0A"/>
    <w:rsid w:val="00BF4175"/>
    <w:rsid w:val="00BF424C"/>
    <w:rsid w:val="00BF44BA"/>
    <w:rsid w:val="00BF4DF8"/>
    <w:rsid w:val="00BF534C"/>
    <w:rsid w:val="00BF5CA7"/>
    <w:rsid w:val="00C00F59"/>
    <w:rsid w:val="00C019BC"/>
    <w:rsid w:val="00C05ECA"/>
    <w:rsid w:val="00C06801"/>
    <w:rsid w:val="00C102B1"/>
    <w:rsid w:val="00C12AE5"/>
    <w:rsid w:val="00C141EB"/>
    <w:rsid w:val="00C144D8"/>
    <w:rsid w:val="00C14E54"/>
    <w:rsid w:val="00C162AE"/>
    <w:rsid w:val="00C17F16"/>
    <w:rsid w:val="00C20EEE"/>
    <w:rsid w:val="00C22DE0"/>
    <w:rsid w:val="00C25C8B"/>
    <w:rsid w:val="00C262B1"/>
    <w:rsid w:val="00C27419"/>
    <w:rsid w:val="00C2779D"/>
    <w:rsid w:val="00C32504"/>
    <w:rsid w:val="00C331CB"/>
    <w:rsid w:val="00C33325"/>
    <w:rsid w:val="00C34894"/>
    <w:rsid w:val="00C34E0D"/>
    <w:rsid w:val="00C3530B"/>
    <w:rsid w:val="00C35789"/>
    <w:rsid w:val="00C35CA1"/>
    <w:rsid w:val="00C36832"/>
    <w:rsid w:val="00C37FAF"/>
    <w:rsid w:val="00C40E19"/>
    <w:rsid w:val="00C4104F"/>
    <w:rsid w:val="00C4172F"/>
    <w:rsid w:val="00C41E97"/>
    <w:rsid w:val="00C42626"/>
    <w:rsid w:val="00C42C2D"/>
    <w:rsid w:val="00C45B64"/>
    <w:rsid w:val="00C4793E"/>
    <w:rsid w:val="00C47C40"/>
    <w:rsid w:val="00C50452"/>
    <w:rsid w:val="00C52E79"/>
    <w:rsid w:val="00C52F1A"/>
    <w:rsid w:val="00C54036"/>
    <w:rsid w:val="00C54C91"/>
    <w:rsid w:val="00C56798"/>
    <w:rsid w:val="00C616F5"/>
    <w:rsid w:val="00C63810"/>
    <w:rsid w:val="00C64072"/>
    <w:rsid w:val="00C645C5"/>
    <w:rsid w:val="00C64EC1"/>
    <w:rsid w:val="00C6523B"/>
    <w:rsid w:val="00C6586F"/>
    <w:rsid w:val="00C66029"/>
    <w:rsid w:val="00C6730C"/>
    <w:rsid w:val="00C67A2D"/>
    <w:rsid w:val="00C77FCB"/>
    <w:rsid w:val="00C80A13"/>
    <w:rsid w:val="00C81411"/>
    <w:rsid w:val="00C819B7"/>
    <w:rsid w:val="00C81D8D"/>
    <w:rsid w:val="00C81EE0"/>
    <w:rsid w:val="00C847C2"/>
    <w:rsid w:val="00C84CCD"/>
    <w:rsid w:val="00C875C7"/>
    <w:rsid w:val="00C87E93"/>
    <w:rsid w:val="00C90047"/>
    <w:rsid w:val="00C96928"/>
    <w:rsid w:val="00C96F9B"/>
    <w:rsid w:val="00CA18C5"/>
    <w:rsid w:val="00CA1A25"/>
    <w:rsid w:val="00CA55BA"/>
    <w:rsid w:val="00CA6081"/>
    <w:rsid w:val="00CB1068"/>
    <w:rsid w:val="00CB1528"/>
    <w:rsid w:val="00CB16EA"/>
    <w:rsid w:val="00CB272B"/>
    <w:rsid w:val="00CB4E1F"/>
    <w:rsid w:val="00CB4FFD"/>
    <w:rsid w:val="00CB6B00"/>
    <w:rsid w:val="00CB6E8F"/>
    <w:rsid w:val="00CB751F"/>
    <w:rsid w:val="00CB7FDD"/>
    <w:rsid w:val="00CC30B1"/>
    <w:rsid w:val="00CC368E"/>
    <w:rsid w:val="00CC3B94"/>
    <w:rsid w:val="00CC4A53"/>
    <w:rsid w:val="00CC4C7E"/>
    <w:rsid w:val="00CC745E"/>
    <w:rsid w:val="00CC7B4B"/>
    <w:rsid w:val="00CD28BA"/>
    <w:rsid w:val="00CD43F4"/>
    <w:rsid w:val="00CD4927"/>
    <w:rsid w:val="00CD4B8B"/>
    <w:rsid w:val="00CD4BDB"/>
    <w:rsid w:val="00CD4C2C"/>
    <w:rsid w:val="00CD5101"/>
    <w:rsid w:val="00CD6859"/>
    <w:rsid w:val="00CD6C1D"/>
    <w:rsid w:val="00CD7069"/>
    <w:rsid w:val="00CE074F"/>
    <w:rsid w:val="00CE181E"/>
    <w:rsid w:val="00CE2266"/>
    <w:rsid w:val="00CE2A40"/>
    <w:rsid w:val="00CE3EE2"/>
    <w:rsid w:val="00CE6286"/>
    <w:rsid w:val="00CE64F1"/>
    <w:rsid w:val="00CE66D5"/>
    <w:rsid w:val="00CE6EB4"/>
    <w:rsid w:val="00CF00EE"/>
    <w:rsid w:val="00CF1070"/>
    <w:rsid w:val="00CF1CD7"/>
    <w:rsid w:val="00CF2612"/>
    <w:rsid w:val="00CF6530"/>
    <w:rsid w:val="00CF69C0"/>
    <w:rsid w:val="00CF7023"/>
    <w:rsid w:val="00CF7D48"/>
    <w:rsid w:val="00D003F1"/>
    <w:rsid w:val="00D054E4"/>
    <w:rsid w:val="00D074FC"/>
    <w:rsid w:val="00D103B9"/>
    <w:rsid w:val="00D126C0"/>
    <w:rsid w:val="00D12F34"/>
    <w:rsid w:val="00D141E9"/>
    <w:rsid w:val="00D1506F"/>
    <w:rsid w:val="00D16240"/>
    <w:rsid w:val="00D20AAB"/>
    <w:rsid w:val="00D21767"/>
    <w:rsid w:val="00D21854"/>
    <w:rsid w:val="00D227F2"/>
    <w:rsid w:val="00D22F72"/>
    <w:rsid w:val="00D25484"/>
    <w:rsid w:val="00D26466"/>
    <w:rsid w:val="00D26A2E"/>
    <w:rsid w:val="00D3039A"/>
    <w:rsid w:val="00D30E7B"/>
    <w:rsid w:val="00D36CB5"/>
    <w:rsid w:val="00D37DDA"/>
    <w:rsid w:val="00D41DC2"/>
    <w:rsid w:val="00D4328B"/>
    <w:rsid w:val="00D43ED9"/>
    <w:rsid w:val="00D4435B"/>
    <w:rsid w:val="00D457E2"/>
    <w:rsid w:val="00D47F00"/>
    <w:rsid w:val="00D50A65"/>
    <w:rsid w:val="00D50C7F"/>
    <w:rsid w:val="00D521F2"/>
    <w:rsid w:val="00D564F3"/>
    <w:rsid w:val="00D60E02"/>
    <w:rsid w:val="00D6133D"/>
    <w:rsid w:val="00D63320"/>
    <w:rsid w:val="00D655B6"/>
    <w:rsid w:val="00D65F0A"/>
    <w:rsid w:val="00D66106"/>
    <w:rsid w:val="00D6645C"/>
    <w:rsid w:val="00D66C36"/>
    <w:rsid w:val="00D71319"/>
    <w:rsid w:val="00D764C5"/>
    <w:rsid w:val="00D77234"/>
    <w:rsid w:val="00D80919"/>
    <w:rsid w:val="00D8306B"/>
    <w:rsid w:val="00D8433A"/>
    <w:rsid w:val="00D85F08"/>
    <w:rsid w:val="00D86001"/>
    <w:rsid w:val="00D87F7F"/>
    <w:rsid w:val="00D90284"/>
    <w:rsid w:val="00D912F6"/>
    <w:rsid w:val="00D95031"/>
    <w:rsid w:val="00DA19DD"/>
    <w:rsid w:val="00DA34D6"/>
    <w:rsid w:val="00DA4427"/>
    <w:rsid w:val="00DA4F12"/>
    <w:rsid w:val="00DA57AB"/>
    <w:rsid w:val="00DB0666"/>
    <w:rsid w:val="00DB1ABB"/>
    <w:rsid w:val="00DB2610"/>
    <w:rsid w:val="00DB2903"/>
    <w:rsid w:val="00DB7D3C"/>
    <w:rsid w:val="00DC39DE"/>
    <w:rsid w:val="00DC3AC5"/>
    <w:rsid w:val="00DC4010"/>
    <w:rsid w:val="00DC4560"/>
    <w:rsid w:val="00DC5F62"/>
    <w:rsid w:val="00DC73FB"/>
    <w:rsid w:val="00DC7BCE"/>
    <w:rsid w:val="00DD096F"/>
    <w:rsid w:val="00DD189E"/>
    <w:rsid w:val="00DD3E0B"/>
    <w:rsid w:val="00DD5D64"/>
    <w:rsid w:val="00DD5E6D"/>
    <w:rsid w:val="00DD625E"/>
    <w:rsid w:val="00DD753E"/>
    <w:rsid w:val="00DE07A9"/>
    <w:rsid w:val="00DE0D75"/>
    <w:rsid w:val="00DE140B"/>
    <w:rsid w:val="00DE3FC4"/>
    <w:rsid w:val="00DE43AD"/>
    <w:rsid w:val="00DE5B80"/>
    <w:rsid w:val="00DE5E2B"/>
    <w:rsid w:val="00DF0478"/>
    <w:rsid w:val="00DF06E3"/>
    <w:rsid w:val="00DF0760"/>
    <w:rsid w:val="00DF0F87"/>
    <w:rsid w:val="00DF1192"/>
    <w:rsid w:val="00DF4561"/>
    <w:rsid w:val="00DF47D3"/>
    <w:rsid w:val="00DF7112"/>
    <w:rsid w:val="00DF711E"/>
    <w:rsid w:val="00E01F76"/>
    <w:rsid w:val="00E031D6"/>
    <w:rsid w:val="00E05C39"/>
    <w:rsid w:val="00E07626"/>
    <w:rsid w:val="00E077F9"/>
    <w:rsid w:val="00E1167B"/>
    <w:rsid w:val="00E1388E"/>
    <w:rsid w:val="00E17C9C"/>
    <w:rsid w:val="00E24F8F"/>
    <w:rsid w:val="00E26432"/>
    <w:rsid w:val="00E2760C"/>
    <w:rsid w:val="00E31521"/>
    <w:rsid w:val="00E31C5B"/>
    <w:rsid w:val="00E320DF"/>
    <w:rsid w:val="00E32141"/>
    <w:rsid w:val="00E321AA"/>
    <w:rsid w:val="00E33DB7"/>
    <w:rsid w:val="00E36E97"/>
    <w:rsid w:val="00E375D3"/>
    <w:rsid w:val="00E42A0D"/>
    <w:rsid w:val="00E43B3E"/>
    <w:rsid w:val="00E44564"/>
    <w:rsid w:val="00E454B5"/>
    <w:rsid w:val="00E45612"/>
    <w:rsid w:val="00E47550"/>
    <w:rsid w:val="00E50990"/>
    <w:rsid w:val="00E50DB7"/>
    <w:rsid w:val="00E519F8"/>
    <w:rsid w:val="00E52992"/>
    <w:rsid w:val="00E55C1E"/>
    <w:rsid w:val="00E607F8"/>
    <w:rsid w:val="00E61D65"/>
    <w:rsid w:val="00E63889"/>
    <w:rsid w:val="00E64024"/>
    <w:rsid w:val="00E64F8D"/>
    <w:rsid w:val="00E669DB"/>
    <w:rsid w:val="00E70905"/>
    <w:rsid w:val="00E709C2"/>
    <w:rsid w:val="00E806CA"/>
    <w:rsid w:val="00E822BE"/>
    <w:rsid w:val="00E82841"/>
    <w:rsid w:val="00E83630"/>
    <w:rsid w:val="00E92027"/>
    <w:rsid w:val="00E95041"/>
    <w:rsid w:val="00E969C7"/>
    <w:rsid w:val="00EA2E66"/>
    <w:rsid w:val="00EA5062"/>
    <w:rsid w:val="00EA5FE7"/>
    <w:rsid w:val="00EB03E5"/>
    <w:rsid w:val="00EB1364"/>
    <w:rsid w:val="00EB2237"/>
    <w:rsid w:val="00EB2532"/>
    <w:rsid w:val="00EB3F92"/>
    <w:rsid w:val="00EB6B37"/>
    <w:rsid w:val="00EB7DA8"/>
    <w:rsid w:val="00EC00C0"/>
    <w:rsid w:val="00EC117F"/>
    <w:rsid w:val="00EC16AA"/>
    <w:rsid w:val="00EC5BAA"/>
    <w:rsid w:val="00ED1DBF"/>
    <w:rsid w:val="00ED2778"/>
    <w:rsid w:val="00ED2A6A"/>
    <w:rsid w:val="00ED4513"/>
    <w:rsid w:val="00ED747E"/>
    <w:rsid w:val="00EE167E"/>
    <w:rsid w:val="00EE1987"/>
    <w:rsid w:val="00EE25F3"/>
    <w:rsid w:val="00EE2617"/>
    <w:rsid w:val="00EE4B15"/>
    <w:rsid w:val="00EE50C2"/>
    <w:rsid w:val="00EF0225"/>
    <w:rsid w:val="00EF0462"/>
    <w:rsid w:val="00EF2E7D"/>
    <w:rsid w:val="00EF3159"/>
    <w:rsid w:val="00EF3503"/>
    <w:rsid w:val="00EF3EC8"/>
    <w:rsid w:val="00EF6A07"/>
    <w:rsid w:val="00EF714F"/>
    <w:rsid w:val="00EF7868"/>
    <w:rsid w:val="00F000BB"/>
    <w:rsid w:val="00F0270C"/>
    <w:rsid w:val="00F02F33"/>
    <w:rsid w:val="00F05941"/>
    <w:rsid w:val="00F073AC"/>
    <w:rsid w:val="00F0790F"/>
    <w:rsid w:val="00F1017C"/>
    <w:rsid w:val="00F12B36"/>
    <w:rsid w:val="00F1392C"/>
    <w:rsid w:val="00F14B04"/>
    <w:rsid w:val="00F14FB8"/>
    <w:rsid w:val="00F15304"/>
    <w:rsid w:val="00F155C1"/>
    <w:rsid w:val="00F16355"/>
    <w:rsid w:val="00F169C6"/>
    <w:rsid w:val="00F16AA3"/>
    <w:rsid w:val="00F16D3E"/>
    <w:rsid w:val="00F170AE"/>
    <w:rsid w:val="00F17AC8"/>
    <w:rsid w:val="00F20DDE"/>
    <w:rsid w:val="00F21614"/>
    <w:rsid w:val="00F23577"/>
    <w:rsid w:val="00F23B80"/>
    <w:rsid w:val="00F245ED"/>
    <w:rsid w:val="00F24E0C"/>
    <w:rsid w:val="00F25F19"/>
    <w:rsid w:val="00F27868"/>
    <w:rsid w:val="00F32F25"/>
    <w:rsid w:val="00F3328F"/>
    <w:rsid w:val="00F346A2"/>
    <w:rsid w:val="00F34B57"/>
    <w:rsid w:val="00F34DAC"/>
    <w:rsid w:val="00F357E2"/>
    <w:rsid w:val="00F37C1F"/>
    <w:rsid w:val="00F42C59"/>
    <w:rsid w:val="00F42F4D"/>
    <w:rsid w:val="00F454DA"/>
    <w:rsid w:val="00F46539"/>
    <w:rsid w:val="00F46CBC"/>
    <w:rsid w:val="00F47BDA"/>
    <w:rsid w:val="00F527CF"/>
    <w:rsid w:val="00F53EA3"/>
    <w:rsid w:val="00F54F79"/>
    <w:rsid w:val="00F558F2"/>
    <w:rsid w:val="00F56186"/>
    <w:rsid w:val="00F56EC8"/>
    <w:rsid w:val="00F5755B"/>
    <w:rsid w:val="00F601E5"/>
    <w:rsid w:val="00F61344"/>
    <w:rsid w:val="00F61A86"/>
    <w:rsid w:val="00F62D8C"/>
    <w:rsid w:val="00F64DFF"/>
    <w:rsid w:val="00F725D0"/>
    <w:rsid w:val="00F72F2A"/>
    <w:rsid w:val="00F73DEC"/>
    <w:rsid w:val="00F73EBE"/>
    <w:rsid w:val="00F74A92"/>
    <w:rsid w:val="00F74CFF"/>
    <w:rsid w:val="00F75CB5"/>
    <w:rsid w:val="00F76137"/>
    <w:rsid w:val="00F80214"/>
    <w:rsid w:val="00F83CD9"/>
    <w:rsid w:val="00F840CD"/>
    <w:rsid w:val="00F85909"/>
    <w:rsid w:val="00F87F9D"/>
    <w:rsid w:val="00F931C4"/>
    <w:rsid w:val="00F93659"/>
    <w:rsid w:val="00F94349"/>
    <w:rsid w:val="00F94430"/>
    <w:rsid w:val="00F94CA2"/>
    <w:rsid w:val="00F9630E"/>
    <w:rsid w:val="00FA3058"/>
    <w:rsid w:val="00FA4027"/>
    <w:rsid w:val="00FA6BB9"/>
    <w:rsid w:val="00FA7967"/>
    <w:rsid w:val="00FB1A50"/>
    <w:rsid w:val="00FB1E13"/>
    <w:rsid w:val="00FB2C66"/>
    <w:rsid w:val="00FB5667"/>
    <w:rsid w:val="00FB567A"/>
    <w:rsid w:val="00FC104F"/>
    <w:rsid w:val="00FC2BEA"/>
    <w:rsid w:val="00FC53D8"/>
    <w:rsid w:val="00FC69D5"/>
    <w:rsid w:val="00FC7653"/>
    <w:rsid w:val="00FD3815"/>
    <w:rsid w:val="00FD4CCB"/>
    <w:rsid w:val="00FD5982"/>
    <w:rsid w:val="00FD5C8A"/>
    <w:rsid w:val="00FD748B"/>
    <w:rsid w:val="00FE087F"/>
    <w:rsid w:val="00FE2177"/>
    <w:rsid w:val="00FE2771"/>
    <w:rsid w:val="00FE6FAF"/>
    <w:rsid w:val="00FF1283"/>
    <w:rsid w:val="00FF28F7"/>
    <w:rsid w:val="00FF55DC"/>
    <w:rsid w:val="00FF6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D48FE0F-8CE2-4380-92D8-C2C605919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D2E47"/>
    <w:pPr>
      <w:widowControl w:val="0"/>
      <w:snapToGrid w:val="0"/>
      <w:spacing w:line="30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autoRedefine/>
    <w:qFormat/>
    <w:rsid w:val="00E454B5"/>
    <w:pPr>
      <w:keepNext/>
      <w:keepLines/>
      <w:numPr>
        <w:numId w:val="10"/>
      </w:numPr>
      <w:adjustRightInd w:val="0"/>
      <w:spacing w:before="400" w:after="200" w:line="360" w:lineRule="auto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F75CB5"/>
    <w:pPr>
      <w:keepNext/>
      <w:keepLines/>
      <w:numPr>
        <w:ilvl w:val="1"/>
        <w:numId w:val="10"/>
      </w:numPr>
      <w:spacing w:beforeLines="50" w:before="50" w:afterLines="50" w:after="50" w:line="240" w:lineRule="auto"/>
      <w:jc w:val="left"/>
      <w:outlineLvl w:val="1"/>
    </w:pPr>
    <w:rPr>
      <w:rFonts w:eastAsiaTheme="majorEastAsia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rsid w:val="00B556F0"/>
    <w:pPr>
      <w:keepNext/>
      <w:keepLines/>
      <w:numPr>
        <w:ilvl w:val="2"/>
        <w:numId w:val="10"/>
      </w:numPr>
      <w:spacing w:beforeLines="50" w:before="50" w:afterLines="50" w:after="50"/>
      <w:ind w:left="567"/>
      <w:jc w:val="left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Char"/>
    <w:uiPriority w:val="3"/>
    <w:unhideWhenUsed/>
    <w:qFormat/>
    <w:rsid w:val="00823EEF"/>
    <w:pPr>
      <w:keepNext/>
      <w:keepLines/>
      <w:numPr>
        <w:numId w:val="1"/>
      </w:numPr>
      <w:spacing w:before="120" w:after="120" w:line="200" w:lineRule="atLeast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454B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E454B5"/>
    <w:rPr>
      <w:rFonts w:ascii="Times New Roman" w:hAnsi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F75CB5"/>
    <w:rPr>
      <w:rFonts w:ascii="Times New Roman" w:eastAsiaTheme="majorEastAsia" w:hAnsi="Times New Roman" w:cstheme="majorBidi"/>
      <w:b/>
      <w:bCs/>
      <w:sz w:val="28"/>
      <w:szCs w:val="32"/>
    </w:rPr>
  </w:style>
  <w:style w:type="paragraph" w:styleId="a3">
    <w:name w:val="No Spacing"/>
    <w:aliases w:val="代码"/>
    <w:next w:val="a"/>
    <w:qFormat/>
    <w:rsid w:val="003C3D10"/>
    <w:pPr>
      <w:widowControl w:val="0"/>
      <w:shd w:val="clear" w:color="auto" w:fill="E7E6E6" w:themeFill="background2"/>
    </w:pPr>
    <w:rPr>
      <w:rFonts w:ascii="Times New Roman" w:hAnsi="Times New Roman"/>
    </w:rPr>
  </w:style>
  <w:style w:type="character" w:customStyle="1" w:styleId="3Char">
    <w:name w:val="标题 3 Char"/>
    <w:basedOn w:val="a0"/>
    <w:link w:val="3"/>
    <w:rsid w:val="00B556F0"/>
    <w:rPr>
      <w:rFonts w:ascii="Times New Roman" w:hAnsi="Times New Roman"/>
      <w:b/>
      <w:bCs/>
      <w:sz w:val="24"/>
      <w:szCs w:val="32"/>
    </w:rPr>
  </w:style>
  <w:style w:type="paragraph" w:styleId="a4">
    <w:name w:val="Title"/>
    <w:basedOn w:val="a"/>
    <w:next w:val="a"/>
    <w:link w:val="Char"/>
    <w:uiPriority w:val="10"/>
    <w:qFormat/>
    <w:rsid w:val="00B62E4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B62E44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3"/>
    <w:rsid w:val="00823EEF"/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a5">
    <w:name w:val="List Paragraph"/>
    <w:basedOn w:val="a"/>
    <w:uiPriority w:val="34"/>
    <w:qFormat/>
    <w:rsid w:val="005A68E2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1047C1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7967C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napToGrid/>
      <w:spacing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967C0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676E2E"/>
  </w:style>
  <w:style w:type="character" w:styleId="HTML0">
    <w:name w:val="HTML Code"/>
    <w:basedOn w:val="a0"/>
    <w:uiPriority w:val="99"/>
    <w:semiHidden/>
    <w:unhideWhenUsed/>
    <w:rsid w:val="00043314"/>
    <w:rPr>
      <w:rFonts w:ascii="宋体" w:eastAsia="宋体" w:hAnsi="宋体" w:cs="宋体"/>
      <w:sz w:val="24"/>
      <w:szCs w:val="24"/>
    </w:rPr>
  </w:style>
  <w:style w:type="paragraph" w:styleId="a7">
    <w:name w:val="header"/>
    <w:basedOn w:val="a"/>
    <w:link w:val="Char0"/>
    <w:uiPriority w:val="99"/>
    <w:unhideWhenUsed/>
    <w:rsid w:val="001255F2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1255F2"/>
    <w:rPr>
      <w:rFonts w:ascii="Times New Roman" w:hAnsi="Times New Roman"/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1255F2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1255F2"/>
    <w:rPr>
      <w:rFonts w:ascii="Times New Roman" w:hAnsi="Times New Roman"/>
      <w:sz w:val="18"/>
      <w:szCs w:val="18"/>
    </w:rPr>
  </w:style>
  <w:style w:type="paragraph" w:styleId="a9">
    <w:name w:val="Balloon Text"/>
    <w:basedOn w:val="a"/>
    <w:link w:val="Char2"/>
    <w:uiPriority w:val="99"/>
    <w:semiHidden/>
    <w:unhideWhenUsed/>
    <w:rsid w:val="001D2E47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1D2E47"/>
    <w:rPr>
      <w:rFonts w:ascii="Times New Roman" w:hAnsi="Times New Roman"/>
      <w:sz w:val="18"/>
      <w:szCs w:val="18"/>
    </w:rPr>
  </w:style>
  <w:style w:type="character" w:customStyle="1" w:styleId="5Char">
    <w:name w:val="标题 5 Char"/>
    <w:basedOn w:val="a0"/>
    <w:link w:val="5"/>
    <w:uiPriority w:val="9"/>
    <w:rsid w:val="00E454B5"/>
    <w:rPr>
      <w:rFonts w:ascii="Times New Roman" w:hAnsi="Times New Roman"/>
      <w:b/>
      <w:bCs/>
      <w:sz w:val="28"/>
      <w:szCs w:val="28"/>
    </w:rPr>
  </w:style>
  <w:style w:type="table" w:styleId="aa">
    <w:name w:val="Table Grid"/>
    <w:basedOn w:val="a1"/>
    <w:uiPriority w:val="39"/>
    <w:rsid w:val="008131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6-5">
    <w:name w:val="Grid Table 6 Colorful Accent 5"/>
    <w:basedOn w:val="a1"/>
    <w:uiPriority w:val="51"/>
    <w:rsid w:val="008131B2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1">
    <w:name w:val="List Table 6 Colorful Accent 1"/>
    <w:basedOn w:val="a1"/>
    <w:uiPriority w:val="51"/>
    <w:rsid w:val="009D1429"/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ab">
    <w:name w:val="Normal (Web)"/>
    <w:basedOn w:val="a"/>
    <w:uiPriority w:val="99"/>
    <w:semiHidden/>
    <w:unhideWhenUsed/>
    <w:rsid w:val="008B225A"/>
    <w:pPr>
      <w:widowControl/>
      <w:snapToGrid/>
      <w:spacing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pln">
    <w:name w:val="pln"/>
    <w:basedOn w:val="a0"/>
    <w:rsid w:val="00AB28DF"/>
  </w:style>
  <w:style w:type="character" w:customStyle="1" w:styleId="pun">
    <w:name w:val="pun"/>
    <w:basedOn w:val="a0"/>
    <w:rsid w:val="00AB28DF"/>
  </w:style>
  <w:style w:type="character" w:customStyle="1" w:styleId="lit">
    <w:name w:val="lit"/>
    <w:basedOn w:val="a0"/>
    <w:rsid w:val="00AB28DF"/>
  </w:style>
  <w:style w:type="character" w:styleId="ac">
    <w:name w:val="FollowedHyperlink"/>
    <w:basedOn w:val="a0"/>
    <w:uiPriority w:val="99"/>
    <w:semiHidden/>
    <w:unhideWhenUsed/>
    <w:rsid w:val="005C3378"/>
    <w:rPr>
      <w:color w:val="954F72" w:themeColor="followedHyperlink"/>
      <w:u w:val="single"/>
    </w:rPr>
  </w:style>
  <w:style w:type="character" w:styleId="HTML1">
    <w:name w:val="HTML Typewriter"/>
    <w:basedOn w:val="a0"/>
    <w:uiPriority w:val="99"/>
    <w:semiHidden/>
    <w:unhideWhenUsed/>
    <w:rsid w:val="00CC4A53"/>
    <w:rPr>
      <w:rFonts w:ascii="宋体" w:eastAsia="宋体" w:hAnsi="宋体" w:cs="宋体"/>
      <w:sz w:val="24"/>
      <w:szCs w:val="24"/>
    </w:rPr>
  </w:style>
  <w:style w:type="character" w:styleId="ad">
    <w:name w:val="annotation reference"/>
    <w:basedOn w:val="a0"/>
    <w:uiPriority w:val="99"/>
    <w:semiHidden/>
    <w:unhideWhenUsed/>
    <w:rsid w:val="00A44BA7"/>
    <w:rPr>
      <w:sz w:val="21"/>
      <w:szCs w:val="21"/>
    </w:rPr>
  </w:style>
  <w:style w:type="paragraph" w:styleId="ae">
    <w:name w:val="annotation text"/>
    <w:basedOn w:val="a"/>
    <w:link w:val="Char3"/>
    <w:uiPriority w:val="99"/>
    <w:semiHidden/>
    <w:unhideWhenUsed/>
    <w:rsid w:val="00A44BA7"/>
    <w:pPr>
      <w:jc w:val="left"/>
    </w:pPr>
  </w:style>
  <w:style w:type="character" w:customStyle="1" w:styleId="Char3">
    <w:name w:val="批注文字 Char"/>
    <w:basedOn w:val="a0"/>
    <w:link w:val="ae"/>
    <w:uiPriority w:val="99"/>
    <w:semiHidden/>
    <w:rsid w:val="00A44BA7"/>
    <w:rPr>
      <w:rFonts w:ascii="Times New Roman" w:hAnsi="Times New Roman"/>
      <w:sz w:val="24"/>
    </w:rPr>
  </w:style>
  <w:style w:type="paragraph" w:styleId="af">
    <w:name w:val="annotation subject"/>
    <w:basedOn w:val="ae"/>
    <w:next w:val="ae"/>
    <w:link w:val="Char4"/>
    <w:uiPriority w:val="99"/>
    <w:semiHidden/>
    <w:unhideWhenUsed/>
    <w:rsid w:val="00A44BA7"/>
    <w:rPr>
      <w:b/>
      <w:bCs/>
    </w:rPr>
  </w:style>
  <w:style w:type="character" w:customStyle="1" w:styleId="Char4">
    <w:name w:val="批注主题 Char"/>
    <w:basedOn w:val="Char3"/>
    <w:link w:val="af"/>
    <w:uiPriority w:val="99"/>
    <w:semiHidden/>
    <w:rsid w:val="00A44BA7"/>
    <w:rPr>
      <w:rFonts w:ascii="Times New Roman" w:hAnsi="Times New Roman"/>
      <w:b/>
      <w:bCs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7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814457">
          <w:marLeft w:val="0"/>
          <w:marRight w:val="0"/>
          <w:marTop w:val="30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3673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14222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882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872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6824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0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0302">
          <w:marLeft w:val="105"/>
          <w:marRight w:val="105"/>
          <w:marTop w:val="240"/>
          <w:marBottom w:val="240"/>
          <w:divBdr>
            <w:top w:val="single" w:sz="6" w:space="9" w:color="999999"/>
            <w:left w:val="single" w:sz="6" w:space="9" w:color="999999"/>
            <w:bottom w:val="single" w:sz="6" w:space="9" w:color="999999"/>
            <w:right w:val="single" w:sz="6" w:space="9" w:color="999999"/>
          </w:divBdr>
        </w:div>
        <w:div w:id="605426588">
          <w:marLeft w:val="105"/>
          <w:marRight w:val="105"/>
          <w:marTop w:val="240"/>
          <w:marBottom w:val="240"/>
          <w:divBdr>
            <w:top w:val="single" w:sz="6" w:space="9" w:color="999999"/>
            <w:left w:val="single" w:sz="6" w:space="9" w:color="999999"/>
            <w:bottom w:val="single" w:sz="6" w:space="9" w:color="999999"/>
            <w:right w:val="single" w:sz="6" w:space="9" w:color="999999"/>
          </w:divBdr>
        </w:div>
        <w:div w:id="115495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1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6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8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8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2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3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14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7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3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4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0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7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8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6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3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25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5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6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8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1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8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3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00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1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2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7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3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2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2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4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8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6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5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0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0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7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8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7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9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4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68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0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3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3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3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6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09527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8865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93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0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6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0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5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1734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73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39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13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7158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61055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33307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9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73168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3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67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1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0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85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04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7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5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6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1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2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1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2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3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18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29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47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699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8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918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084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886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86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755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1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0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0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4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7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9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6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0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8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2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6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2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8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6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8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05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5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7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6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9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0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88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49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373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37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37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525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360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2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09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0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08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2641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652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9752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106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607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769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171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722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349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802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093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8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8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08207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02895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2704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4353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985450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2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7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6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0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8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7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0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85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0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2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86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41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6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7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3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6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22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6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3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6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9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1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7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91670">
          <w:marLeft w:val="0"/>
          <w:marRight w:val="0"/>
          <w:marTop w:val="150"/>
          <w:marBottom w:val="150"/>
          <w:divBdr>
            <w:top w:val="single" w:sz="6" w:space="0" w:color="CCCCCC"/>
            <w:left w:val="single" w:sz="6" w:space="0" w:color="CCCCCC"/>
            <w:bottom w:val="single" w:sz="6" w:space="0" w:color="CCCCCC"/>
            <w:right w:val="single" w:sz="6" w:space="0" w:color="CCCCCC"/>
          </w:divBdr>
          <w:divsChild>
            <w:div w:id="17209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70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3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1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1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6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8018">
          <w:marLeft w:val="105"/>
          <w:marRight w:val="105"/>
          <w:marTop w:val="240"/>
          <w:marBottom w:val="240"/>
          <w:divBdr>
            <w:top w:val="single" w:sz="6" w:space="9" w:color="999999"/>
            <w:left w:val="single" w:sz="6" w:space="9" w:color="999999"/>
            <w:bottom w:val="single" w:sz="6" w:space="9" w:color="999999"/>
            <w:right w:val="single" w:sz="6" w:space="9" w:color="999999"/>
          </w:divBdr>
        </w:div>
        <w:div w:id="627781608">
          <w:marLeft w:val="105"/>
          <w:marRight w:val="105"/>
          <w:marTop w:val="240"/>
          <w:marBottom w:val="240"/>
          <w:divBdr>
            <w:top w:val="single" w:sz="6" w:space="9" w:color="999999"/>
            <w:left w:val="single" w:sz="6" w:space="9" w:color="999999"/>
            <w:bottom w:val="single" w:sz="6" w:space="9" w:color="999999"/>
            <w:right w:val="single" w:sz="6" w:space="9" w:color="999999"/>
          </w:divBdr>
        </w:div>
      </w:divsChild>
    </w:div>
    <w:div w:id="18231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5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87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2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4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9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2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823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6648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09892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7395">
          <w:marLeft w:val="129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3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2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6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8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7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63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0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0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13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6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192.168.134.136:3636/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itao\Documents\&#33258;&#23450;&#20041;%20Office%20&#27169;&#26495;\20160715-temp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B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F83C01-886A-4728-B49E-17DA7062E7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20160715-temp.dotx</Template>
  <TotalTime>2170</TotalTime>
  <Pages>3</Pages>
  <Words>79</Words>
  <Characters>454</Characters>
  <Application>Microsoft Office Word</Application>
  <DocSecurity>0</DocSecurity>
  <Lines>3</Lines>
  <Paragraphs>1</Paragraphs>
  <ScaleCrop>false</ScaleCrop>
  <Company/>
  <LinksUpToDate>false</LinksUpToDate>
  <CharactersWithSpaces>532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Haitao</dc:creator>
  <cp:keywords/>
  <dc:description/>
  <cp:lastModifiedBy>Leo Song</cp:lastModifiedBy>
  <cp:revision>63</cp:revision>
  <dcterms:created xsi:type="dcterms:W3CDTF">2017-01-09T04:48:00Z</dcterms:created>
  <dcterms:modified xsi:type="dcterms:W3CDTF">2017-01-22T07:07:00Z</dcterms:modified>
</cp:coreProperties>
</file>