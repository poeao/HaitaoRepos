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8F8" w:rsidRDefault="00706BD0" w:rsidP="00671150">
      <w:pPr>
        <w:pStyle w:val="a4"/>
      </w:pPr>
      <w:r>
        <w:rPr>
          <w:rFonts w:hint="eastAsia"/>
        </w:rPr>
        <w:t>D</w:t>
      </w:r>
      <w:r>
        <w:t>OCKER</w:t>
      </w:r>
    </w:p>
    <w:p w:rsidR="00DC4010" w:rsidRDefault="00706BD0" w:rsidP="00706BD0">
      <w:pPr>
        <w:pStyle w:val="1"/>
        <w:rPr>
          <w:noProof/>
        </w:rPr>
      </w:pPr>
      <w:r>
        <w:rPr>
          <w:noProof/>
        </w:rPr>
        <w:t>基础</w:t>
      </w:r>
    </w:p>
    <w:p w:rsidR="00706BD0" w:rsidRDefault="001523C3" w:rsidP="001523C3">
      <w:pPr>
        <w:pStyle w:val="2"/>
        <w:spacing w:before="156" w:after="156"/>
      </w:pPr>
      <w:r>
        <w:t>简介</w:t>
      </w:r>
    </w:p>
    <w:p w:rsidR="001523C3" w:rsidRDefault="001523C3" w:rsidP="001523C3">
      <w:r>
        <w:rPr>
          <w:noProof/>
        </w:rPr>
        <w:drawing>
          <wp:inline distT="0" distB="0" distL="0" distR="0" wp14:anchorId="7719A8EA" wp14:editId="5CAB9FAC">
            <wp:extent cx="5274310" cy="1466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87686" wp14:editId="3231D212">
            <wp:extent cx="5274310" cy="2015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D57">
        <w:rPr>
          <w:noProof/>
        </w:rPr>
        <w:drawing>
          <wp:inline distT="0" distB="0" distL="0" distR="0" wp14:anchorId="22BE0648" wp14:editId="6F1C95A7">
            <wp:extent cx="5274310" cy="2921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D57">
        <w:rPr>
          <w:noProof/>
        </w:rPr>
        <w:lastRenderedPageBreak/>
        <w:drawing>
          <wp:inline distT="0" distB="0" distL="0" distR="0" wp14:anchorId="23EB1C6B" wp14:editId="714E8200">
            <wp:extent cx="5274310" cy="29000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65" w:rsidRDefault="00F94165" w:rsidP="00F94165">
      <w:pPr>
        <w:pStyle w:val="2"/>
        <w:spacing w:before="156" w:after="156"/>
      </w:pPr>
      <w:r>
        <w:t>基本组成</w:t>
      </w:r>
    </w:p>
    <w:p w:rsidR="00F94165" w:rsidRDefault="00F94165" w:rsidP="00F94165">
      <w:r>
        <w:rPr>
          <w:noProof/>
        </w:rPr>
        <w:drawing>
          <wp:inline distT="0" distB="0" distL="0" distR="0" wp14:anchorId="744991A4" wp14:editId="3E82C67C">
            <wp:extent cx="5274310" cy="2879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65" w:rsidRDefault="00F94165" w:rsidP="00F94165">
      <w:pPr>
        <w:pStyle w:val="3"/>
        <w:spacing w:before="156" w:after="156"/>
      </w:pPr>
      <w:r>
        <w:rPr>
          <w:rFonts w:hint="eastAsia"/>
        </w:rPr>
        <w:t xml:space="preserve">Docker Image </w:t>
      </w:r>
      <w:r>
        <w:rPr>
          <w:rFonts w:hint="eastAsia"/>
        </w:rPr>
        <w:t>镜像</w:t>
      </w:r>
    </w:p>
    <w:p w:rsidR="00F94165" w:rsidRDefault="00D75C65" w:rsidP="00F94165">
      <w:r>
        <w:rPr>
          <w:noProof/>
        </w:rPr>
        <w:drawing>
          <wp:inline distT="0" distB="0" distL="0" distR="0" wp14:anchorId="4012627F" wp14:editId="0855ACF1">
            <wp:extent cx="5274310" cy="1421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04" w:rsidRDefault="00F75804" w:rsidP="00F94165"/>
    <w:p w:rsidR="00F75804" w:rsidRDefault="00F75804" w:rsidP="00F94165">
      <w:r>
        <w:rPr>
          <w:noProof/>
        </w:rPr>
        <w:lastRenderedPageBreak/>
        <w:drawing>
          <wp:inline distT="0" distB="0" distL="0" distR="0" wp14:anchorId="409B3BFB" wp14:editId="02B1E671">
            <wp:extent cx="5274310" cy="22713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04" w:rsidRDefault="00683E04" w:rsidP="00683E04">
      <w:pPr>
        <w:pStyle w:val="2"/>
        <w:spacing w:before="156" w:after="156"/>
      </w:pPr>
      <w:r>
        <w:t>容器相关技术</w:t>
      </w:r>
    </w:p>
    <w:p w:rsidR="00683E04" w:rsidRPr="00683E04" w:rsidRDefault="00683E04" w:rsidP="00683E04">
      <w:pPr>
        <w:rPr>
          <w:rFonts w:hint="eastAsia"/>
        </w:rPr>
      </w:pPr>
      <w:r>
        <w:rPr>
          <w:noProof/>
        </w:rPr>
        <w:drawing>
          <wp:inline distT="0" distB="0" distL="0" distR="0" wp14:anchorId="443A7E9A" wp14:editId="5B0B1601">
            <wp:extent cx="3838986" cy="171826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3950" cy="17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0AF8F2" wp14:editId="732E26EE">
            <wp:extent cx="5274310" cy="19284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B4F1E" wp14:editId="333601C9">
            <wp:extent cx="3190476" cy="234285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3E04" w:rsidRPr="00683E04" w:rsidSect="00925D0B">
      <w:headerReference w:type="default" r:id="rId18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4EAC" w:rsidRDefault="00224EAC" w:rsidP="001255F2">
      <w:pPr>
        <w:spacing w:line="240" w:lineRule="auto"/>
      </w:pPr>
      <w:r>
        <w:separator/>
      </w:r>
    </w:p>
  </w:endnote>
  <w:endnote w:type="continuationSeparator" w:id="0">
    <w:p w:rsidR="00224EAC" w:rsidRDefault="00224EAC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4EAC" w:rsidRDefault="00224EAC" w:rsidP="001255F2">
      <w:pPr>
        <w:spacing w:line="240" w:lineRule="auto"/>
      </w:pPr>
      <w:r>
        <w:separator/>
      </w:r>
    </w:p>
  </w:footnote>
  <w:footnote w:type="continuationSeparator" w:id="0">
    <w:p w:rsidR="00224EAC" w:rsidRDefault="00224EAC" w:rsidP="001255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1ED5" w:rsidRDefault="007D1ED5">
    <w:pPr>
      <w:pStyle w:val="a7"/>
    </w:pPr>
    <w:r w:rsidRPr="006842F4">
      <w:t>http://archive.cloudera.com/cdh5/cdh/5/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4DD67DF0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5B17F7"/>
    <w:multiLevelType w:val="hybridMultilevel"/>
    <w:tmpl w:val="CB18FDDA"/>
    <w:lvl w:ilvl="0" w:tplc="C3B80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6B1AC0"/>
    <w:multiLevelType w:val="hybridMultilevel"/>
    <w:tmpl w:val="6AE40F22"/>
    <w:lvl w:ilvl="0" w:tplc="C4323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7A80092"/>
    <w:multiLevelType w:val="hybridMultilevel"/>
    <w:tmpl w:val="4030CA64"/>
    <w:lvl w:ilvl="0" w:tplc="DDB033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5206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9CF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8E60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52D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B410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587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6CE8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8E11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D5E7127"/>
    <w:multiLevelType w:val="hybridMultilevel"/>
    <w:tmpl w:val="9CA6380A"/>
    <w:lvl w:ilvl="0" w:tplc="1C622B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4F0A1A"/>
    <w:multiLevelType w:val="hybridMultilevel"/>
    <w:tmpl w:val="4F98F91E"/>
    <w:lvl w:ilvl="0" w:tplc="7A8491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7090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6AD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DE8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044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98C6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E2F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0088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AE4D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362DBE"/>
    <w:multiLevelType w:val="hybridMultilevel"/>
    <w:tmpl w:val="6D142898"/>
    <w:lvl w:ilvl="0" w:tplc="6D886600">
      <w:numFmt w:val="bullet"/>
      <w:lvlText w:val=""/>
      <w:lvlJc w:val="left"/>
      <w:pPr>
        <w:ind w:left="30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4"/>
  </w:num>
  <w:num w:numId="5">
    <w:abstractNumId w:val="7"/>
  </w:num>
  <w:num w:numId="6">
    <w:abstractNumId w:val="0"/>
  </w:num>
  <w:num w:numId="7">
    <w:abstractNumId w:val="8"/>
  </w:num>
  <w:num w:numId="8">
    <w:abstractNumId w:val="1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5"/>
  </w:num>
  <w:num w:numId="12">
    <w:abstractNumId w:val="15"/>
  </w:num>
  <w:num w:numId="13">
    <w:abstractNumId w:val="3"/>
  </w:num>
  <w:num w:numId="14">
    <w:abstractNumId w:val="13"/>
  </w:num>
  <w:num w:numId="15">
    <w:abstractNumId w:val="9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bordersDoNotSurroundHeader/>
  <w:bordersDoNotSurroundFooter/>
  <w:hideSpellingErrors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80"/>
    <w:rsid w:val="00001492"/>
    <w:rsid w:val="0000321A"/>
    <w:rsid w:val="000037E3"/>
    <w:rsid w:val="00003A89"/>
    <w:rsid w:val="00003D74"/>
    <w:rsid w:val="00003E8B"/>
    <w:rsid w:val="000071B3"/>
    <w:rsid w:val="00010398"/>
    <w:rsid w:val="00012659"/>
    <w:rsid w:val="00015154"/>
    <w:rsid w:val="00015A78"/>
    <w:rsid w:val="00015B7D"/>
    <w:rsid w:val="00015BD2"/>
    <w:rsid w:val="00017354"/>
    <w:rsid w:val="00021A63"/>
    <w:rsid w:val="000225F4"/>
    <w:rsid w:val="000231DA"/>
    <w:rsid w:val="0002453B"/>
    <w:rsid w:val="00024ADA"/>
    <w:rsid w:val="00024C06"/>
    <w:rsid w:val="00024D2F"/>
    <w:rsid w:val="00026E61"/>
    <w:rsid w:val="0002799B"/>
    <w:rsid w:val="00032CF8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1576"/>
    <w:rsid w:val="00052E56"/>
    <w:rsid w:val="00053362"/>
    <w:rsid w:val="00054696"/>
    <w:rsid w:val="00054A34"/>
    <w:rsid w:val="00056AA0"/>
    <w:rsid w:val="000627DF"/>
    <w:rsid w:val="000674C0"/>
    <w:rsid w:val="0006793E"/>
    <w:rsid w:val="00067949"/>
    <w:rsid w:val="000725B6"/>
    <w:rsid w:val="00072D3D"/>
    <w:rsid w:val="00073277"/>
    <w:rsid w:val="000744D1"/>
    <w:rsid w:val="00075B2F"/>
    <w:rsid w:val="00076259"/>
    <w:rsid w:val="00077505"/>
    <w:rsid w:val="00077E2C"/>
    <w:rsid w:val="000806F2"/>
    <w:rsid w:val="000815BC"/>
    <w:rsid w:val="00083D7A"/>
    <w:rsid w:val="000872DC"/>
    <w:rsid w:val="000878C7"/>
    <w:rsid w:val="00090ECB"/>
    <w:rsid w:val="00094164"/>
    <w:rsid w:val="000947AF"/>
    <w:rsid w:val="00095F37"/>
    <w:rsid w:val="000A20F9"/>
    <w:rsid w:val="000A4A15"/>
    <w:rsid w:val="000A4D87"/>
    <w:rsid w:val="000A50AF"/>
    <w:rsid w:val="000A6B69"/>
    <w:rsid w:val="000B0DA8"/>
    <w:rsid w:val="000B1895"/>
    <w:rsid w:val="000B308D"/>
    <w:rsid w:val="000B324E"/>
    <w:rsid w:val="000B4CE6"/>
    <w:rsid w:val="000C0FF1"/>
    <w:rsid w:val="000C20BD"/>
    <w:rsid w:val="000C273C"/>
    <w:rsid w:val="000C5EA8"/>
    <w:rsid w:val="000C79AE"/>
    <w:rsid w:val="000D0046"/>
    <w:rsid w:val="000D034A"/>
    <w:rsid w:val="000D24CA"/>
    <w:rsid w:val="000D2C36"/>
    <w:rsid w:val="000D2CDC"/>
    <w:rsid w:val="000D4712"/>
    <w:rsid w:val="000D4C8D"/>
    <w:rsid w:val="000D5326"/>
    <w:rsid w:val="000D5EC0"/>
    <w:rsid w:val="000D6A15"/>
    <w:rsid w:val="000D7A64"/>
    <w:rsid w:val="000E08E9"/>
    <w:rsid w:val="000E1C20"/>
    <w:rsid w:val="000E1D33"/>
    <w:rsid w:val="000E1E05"/>
    <w:rsid w:val="000E1F02"/>
    <w:rsid w:val="000E331E"/>
    <w:rsid w:val="000E3407"/>
    <w:rsid w:val="000E47CD"/>
    <w:rsid w:val="000E5299"/>
    <w:rsid w:val="000E5ECD"/>
    <w:rsid w:val="000E6698"/>
    <w:rsid w:val="000F032E"/>
    <w:rsid w:val="000F0B31"/>
    <w:rsid w:val="000F2371"/>
    <w:rsid w:val="000F30A0"/>
    <w:rsid w:val="000F3849"/>
    <w:rsid w:val="000F5F6C"/>
    <w:rsid w:val="000F6816"/>
    <w:rsid w:val="00101D7B"/>
    <w:rsid w:val="00102163"/>
    <w:rsid w:val="001047C1"/>
    <w:rsid w:val="001050C0"/>
    <w:rsid w:val="00105803"/>
    <w:rsid w:val="0010665F"/>
    <w:rsid w:val="001071BE"/>
    <w:rsid w:val="00107604"/>
    <w:rsid w:val="00111CB9"/>
    <w:rsid w:val="0011289C"/>
    <w:rsid w:val="001134D2"/>
    <w:rsid w:val="00114BD7"/>
    <w:rsid w:val="00116AA3"/>
    <w:rsid w:val="0011783A"/>
    <w:rsid w:val="00117C66"/>
    <w:rsid w:val="00120382"/>
    <w:rsid w:val="0012226D"/>
    <w:rsid w:val="00124D75"/>
    <w:rsid w:val="001255F2"/>
    <w:rsid w:val="00125A03"/>
    <w:rsid w:val="00125AFA"/>
    <w:rsid w:val="00127C9A"/>
    <w:rsid w:val="00130DB9"/>
    <w:rsid w:val="001314F4"/>
    <w:rsid w:val="00133AD8"/>
    <w:rsid w:val="00135797"/>
    <w:rsid w:val="0014304D"/>
    <w:rsid w:val="00144C1F"/>
    <w:rsid w:val="00145CBE"/>
    <w:rsid w:val="00146A64"/>
    <w:rsid w:val="001508CB"/>
    <w:rsid w:val="00151205"/>
    <w:rsid w:val="001515DF"/>
    <w:rsid w:val="00151C01"/>
    <w:rsid w:val="00151FBC"/>
    <w:rsid w:val="001523C3"/>
    <w:rsid w:val="00152DC3"/>
    <w:rsid w:val="001542A6"/>
    <w:rsid w:val="00154884"/>
    <w:rsid w:val="0015523C"/>
    <w:rsid w:val="0015703C"/>
    <w:rsid w:val="00160C9F"/>
    <w:rsid w:val="0016213D"/>
    <w:rsid w:val="00162460"/>
    <w:rsid w:val="00162CBF"/>
    <w:rsid w:val="00164B76"/>
    <w:rsid w:val="00164CFB"/>
    <w:rsid w:val="00165736"/>
    <w:rsid w:val="00166D0D"/>
    <w:rsid w:val="0016765B"/>
    <w:rsid w:val="00170FC9"/>
    <w:rsid w:val="00171826"/>
    <w:rsid w:val="001723FF"/>
    <w:rsid w:val="001728AD"/>
    <w:rsid w:val="0017450C"/>
    <w:rsid w:val="001766EB"/>
    <w:rsid w:val="00177626"/>
    <w:rsid w:val="00177F94"/>
    <w:rsid w:val="00181093"/>
    <w:rsid w:val="0018135B"/>
    <w:rsid w:val="0018164D"/>
    <w:rsid w:val="00184BAD"/>
    <w:rsid w:val="00185596"/>
    <w:rsid w:val="00187F3B"/>
    <w:rsid w:val="00191683"/>
    <w:rsid w:val="00192D4E"/>
    <w:rsid w:val="00192D7C"/>
    <w:rsid w:val="00193D55"/>
    <w:rsid w:val="00195AE7"/>
    <w:rsid w:val="0019731F"/>
    <w:rsid w:val="001A009F"/>
    <w:rsid w:val="001A16F6"/>
    <w:rsid w:val="001A1FBB"/>
    <w:rsid w:val="001A4AB9"/>
    <w:rsid w:val="001A72FF"/>
    <w:rsid w:val="001B2AB6"/>
    <w:rsid w:val="001B5DE5"/>
    <w:rsid w:val="001B7ABD"/>
    <w:rsid w:val="001C2025"/>
    <w:rsid w:val="001C2C67"/>
    <w:rsid w:val="001C2F60"/>
    <w:rsid w:val="001C50F5"/>
    <w:rsid w:val="001C78D8"/>
    <w:rsid w:val="001D2E47"/>
    <w:rsid w:val="001D3DED"/>
    <w:rsid w:val="001D4398"/>
    <w:rsid w:val="001D4CE3"/>
    <w:rsid w:val="001D4E2A"/>
    <w:rsid w:val="001D7785"/>
    <w:rsid w:val="001D7E7D"/>
    <w:rsid w:val="001E5662"/>
    <w:rsid w:val="001E6CBE"/>
    <w:rsid w:val="001E7C83"/>
    <w:rsid w:val="001F013C"/>
    <w:rsid w:val="001F0615"/>
    <w:rsid w:val="001F0E73"/>
    <w:rsid w:val="001F1E11"/>
    <w:rsid w:val="001F310A"/>
    <w:rsid w:val="001F5C28"/>
    <w:rsid w:val="001F659C"/>
    <w:rsid w:val="001F7268"/>
    <w:rsid w:val="001F7FCA"/>
    <w:rsid w:val="0020022E"/>
    <w:rsid w:val="002002EF"/>
    <w:rsid w:val="002037B5"/>
    <w:rsid w:val="00204703"/>
    <w:rsid w:val="0020700E"/>
    <w:rsid w:val="00207F15"/>
    <w:rsid w:val="00213AB7"/>
    <w:rsid w:val="00213D37"/>
    <w:rsid w:val="00215438"/>
    <w:rsid w:val="002209F0"/>
    <w:rsid w:val="00224A63"/>
    <w:rsid w:val="00224EAC"/>
    <w:rsid w:val="00225433"/>
    <w:rsid w:val="002276D4"/>
    <w:rsid w:val="00233870"/>
    <w:rsid w:val="00234BC3"/>
    <w:rsid w:val="00235C52"/>
    <w:rsid w:val="00235F8D"/>
    <w:rsid w:val="0023614A"/>
    <w:rsid w:val="00242007"/>
    <w:rsid w:val="00243B0B"/>
    <w:rsid w:val="002449FF"/>
    <w:rsid w:val="002462E1"/>
    <w:rsid w:val="00246F55"/>
    <w:rsid w:val="00247DA6"/>
    <w:rsid w:val="00247F58"/>
    <w:rsid w:val="00251257"/>
    <w:rsid w:val="00251848"/>
    <w:rsid w:val="00252693"/>
    <w:rsid w:val="00252E3B"/>
    <w:rsid w:val="0025332B"/>
    <w:rsid w:val="002553EC"/>
    <w:rsid w:val="002572FB"/>
    <w:rsid w:val="002600FE"/>
    <w:rsid w:val="00260728"/>
    <w:rsid w:val="00264C9B"/>
    <w:rsid w:val="00271AC5"/>
    <w:rsid w:val="00272590"/>
    <w:rsid w:val="002728DA"/>
    <w:rsid w:val="00273B9F"/>
    <w:rsid w:val="0028017D"/>
    <w:rsid w:val="00281D47"/>
    <w:rsid w:val="00284C9E"/>
    <w:rsid w:val="00286FC5"/>
    <w:rsid w:val="002919A9"/>
    <w:rsid w:val="00292A73"/>
    <w:rsid w:val="00293640"/>
    <w:rsid w:val="00293B93"/>
    <w:rsid w:val="00294199"/>
    <w:rsid w:val="00297CEE"/>
    <w:rsid w:val="002A249F"/>
    <w:rsid w:val="002A59B4"/>
    <w:rsid w:val="002A7AAE"/>
    <w:rsid w:val="002B14A7"/>
    <w:rsid w:val="002B23D3"/>
    <w:rsid w:val="002B2C4D"/>
    <w:rsid w:val="002B48C0"/>
    <w:rsid w:val="002B492D"/>
    <w:rsid w:val="002B56BF"/>
    <w:rsid w:val="002B6B80"/>
    <w:rsid w:val="002B7D06"/>
    <w:rsid w:val="002B7F44"/>
    <w:rsid w:val="002C14B4"/>
    <w:rsid w:val="002C2825"/>
    <w:rsid w:val="002C32DC"/>
    <w:rsid w:val="002D075D"/>
    <w:rsid w:val="002D19B9"/>
    <w:rsid w:val="002D1D40"/>
    <w:rsid w:val="002D2AFC"/>
    <w:rsid w:val="002D33D1"/>
    <w:rsid w:val="002E3FD2"/>
    <w:rsid w:val="002E5A4F"/>
    <w:rsid w:val="002E7D78"/>
    <w:rsid w:val="002F0802"/>
    <w:rsid w:val="002F19D3"/>
    <w:rsid w:val="002F3E15"/>
    <w:rsid w:val="002F5541"/>
    <w:rsid w:val="002F60F3"/>
    <w:rsid w:val="002F6F08"/>
    <w:rsid w:val="00301E5A"/>
    <w:rsid w:val="00302BC2"/>
    <w:rsid w:val="00303FDE"/>
    <w:rsid w:val="00305338"/>
    <w:rsid w:val="00310A72"/>
    <w:rsid w:val="00312A5F"/>
    <w:rsid w:val="003131B0"/>
    <w:rsid w:val="00315DDB"/>
    <w:rsid w:val="00321C82"/>
    <w:rsid w:val="00323223"/>
    <w:rsid w:val="00326CCC"/>
    <w:rsid w:val="00327198"/>
    <w:rsid w:val="00331EC8"/>
    <w:rsid w:val="003320B3"/>
    <w:rsid w:val="0033284C"/>
    <w:rsid w:val="00333447"/>
    <w:rsid w:val="00334609"/>
    <w:rsid w:val="00334AD4"/>
    <w:rsid w:val="00335A1F"/>
    <w:rsid w:val="00337648"/>
    <w:rsid w:val="00340CA4"/>
    <w:rsid w:val="00341C7C"/>
    <w:rsid w:val="00341E7C"/>
    <w:rsid w:val="0034210E"/>
    <w:rsid w:val="00343AA8"/>
    <w:rsid w:val="003448F3"/>
    <w:rsid w:val="003460AD"/>
    <w:rsid w:val="003509B4"/>
    <w:rsid w:val="00350FA9"/>
    <w:rsid w:val="00351D86"/>
    <w:rsid w:val="003532C6"/>
    <w:rsid w:val="0035437A"/>
    <w:rsid w:val="00355EA2"/>
    <w:rsid w:val="00356151"/>
    <w:rsid w:val="00356201"/>
    <w:rsid w:val="00356973"/>
    <w:rsid w:val="0035729F"/>
    <w:rsid w:val="003610B0"/>
    <w:rsid w:val="00361712"/>
    <w:rsid w:val="00363903"/>
    <w:rsid w:val="003642C0"/>
    <w:rsid w:val="003679F8"/>
    <w:rsid w:val="00372237"/>
    <w:rsid w:val="00374BD3"/>
    <w:rsid w:val="0037607A"/>
    <w:rsid w:val="003760D1"/>
    <w:rsid w:val="00376B9F"/>
    <w:rsid w:val="00376E39"/>
    <w:rsid w:val="00377BCB"/>
    <w:rsid w:val="00380F06"/>
    <w:rsid w:val="0038210E"/>
    <w:rsid w:val="00382328"/>
    <w:rsid w:val="00382DCC"/>
    <w:rsid w:val="00383E10"/>
    <w:rsid w:val="00383FC4"/>
    <w:rsid w:val="003854AB"/>
    <w:rsid w:val="00387A2E"/>
    <w:rsid w:val="00387CCF"/>
    <w:rsid w:val="00387F32"/>
    <w:rsid w:val="00390634"/>
    <w:rsid w:val="00390F59"/>
    <w:rsid w:val="00392330"/>
    <w:rsid w:val="00392B06"/>
    <w:rsid w:val="00392D3F"/>
    <w:rsid w:val="00393EF7"/>
    <w:rsid w:val="00393FBE"/>
    <w:rsid w:val="0039561D"/>
    <w:rsid w:val="00397798"/>
    <w:rsid w:val="00397DEB"/>
    <w:rsid w:val="003A2184"/>
    <w:rsid w:val="003A34A3"/>
    <w:rsid w:val="003A445C"/>
    <w:rsid w:val="003A7162"/>
    <w:rsid w:val="003A743A"/>
    <w:rsid w:val="003B03F0"/>
    <w:rsid w:val="003B0EA4"/>
    <w:rsid w:val="003B4159"/>
    <w:rsid w:val="003B5EBF"/>
    <w:rsid w:val="003C0447"/>
    <w:rsid w:val="003C14EA"/>
    <w:rsid w:val="003C1989"/>
    <w:rsid w:val="003C35FD"/>
    <w:rsid w:val="003C3D10"/>
    <w:rsid w:val="003D00D3"/>
    <w:rsid w:val="003D0651"/>
    <w:rsid w:val="003D139F"/>
    <w:rsid w:val="003D3811"/>
    <w:rsid w:val="003D3F59"/>
    <w:rsid w:val="003D457B"/>
    <w:rsid w:val="003D5C14"/>
    <w:rsid w:val="003E0AC6"/>
    <w:rsid w:val="003E2763"/>
    <w:rsid w:val="003E3E0F"/>
    <w:rsid w:val="003E5253"/>
    <w:rsid w:val="003E7546"/>
    <w:rsid w:val="003F3B2E"/>
    <w:rsid w:val="003F42B6"/>
    <w:rsid w:val="003F726A"/>
    <w:rsid w:val="004007FF"/>
    <w:rsid w:val="00403156"/>
    <w:rsid w:val="004042B4"/>
    <w:rsid w:val="00404AA9"/>
    <w:rsid w:val="00410029"/>
    <w:rsid w:val="00410B0E"/>
    <w:rsid w:val="00410C3F"/>
    <w:rsid w:val="00412B3F"/>
    <w:rsid w:val="00413375"/>
    <w:rsid w:val="00413F2F"/>
    <w:rsid w:val="004165C7"/>
    <w:rsid w:val="00417E4C"/>
    <w:rsid w:val="00417E83"/>
    <w:rsid w:val="00417F27"/>
    <w:rsid w:val="004225EB"/>
    <w:rsid w:val="00423974"/>
    <w:rsid w:val="00424B2C"/>
    <w:rsid w:val="00425025"/>
    <w:rsid w:val="004277FD"/>
    <w:rsid w:val="0043082C"/>
    <w:rsid w:val="00431D52"/>
    <w:rsid w:val="004346D4"/>
    <w:rsid w:val="004358C8"/>
    <w:rsid w:val="004358D3"/>
    <w:rsid w:val="00435CAB"/>
    <w:rsid w:val="00436AD3"/>
    <w:rsid w:val="00442784"/>
    <w:rsid w:val="004439CA"/>
    <w:rsid w:val="004463DF"/>
    <w:rsid w:val="00446C85"/>
    <w:rsid w:val="00446DD9"/>
    <w:rsid w:val="004501E2"/>
    <w:rsid w:val="00450419"/>
    <w:rsid w:val="004547D6"/>
    <w:rsid w:val="004550F0"/>
    <w:rsid w:val="004555D1"/>
    <w:rsid w:val="00457F23"/>
    <w:rsid w:val="00461AF1"/>
    <w:rsid w:val="00462CD4"/>
    <w:rsid w:val="00464121"/>
    <w:rsid w:val="00471456"/>
    <w:rsid w:val="0047215B"/>
    <w:rsid w:val="00473406"/>
    <w:rsid w:val="00473ACC"/>
    <w:rsid w:val="0047460B"/>
    <w:rsid w:val="00474902"/>
    <w:rsid w:val="004759CD"/>
    <w:rsid w:val="004773CD"/>
    <w:rsid w:val="004812EC"/>
    <w:rsid w:val="00481BEA"/>
    <w:rsid w:val="00481D81"/>
    <w:rsid w:val="004856FC"/>
    <w:rsid w:val="004866A7"/>
    <w:rsid w:val="004874C8"/>
    <w:rsid w:val="00487A53"/>
    <w:rsid w:val="00487B71"/>
    <w:rsid w:val="00490800"/>
    <w:rsid w:val="00490B01"/>
    <w:rsid w:val="00490DBC"/>
    <w:rsid w:val="00491430"/>
    <w:rsid w:val="00492DAB"/>
    <w:rsid w:val="00492E0F"/>
    <w:rsid w:val="00495614"/>
    <w:rsid w:val="0049600C"/>
    <w:rsid w:val="004A06DD"/>
    <w:rsid w:val="004A0B71"/>
    <w:rsid w:val="004A0F4B"/>
    <w:rsid w:val="004A4922"/>
    <w:rsid w:val="004A6B96"/>
    <w:rsid w:val="004A784C"/>
    <w:rsid w:val="004B0BBF"/>
    <w:rsid w:val="004B1181"/>
    <w:rsid w:val="004B1F7C"/>
    <w:rsid w:val="004B1FC5"/>
    <w:rsid w:val="004B480E"/>
    <w:rsid w:val="004B5F76"/>
    <w:rsid w:val="004B78B2"/>
    <w:rsid w:val="004C1518"/>
    <w:rsid w:val="004C1A38"/>
    <w:rsid w:val="004C1F43"/>
    <w:rsid w:val="004C26EE"/>
    <w:rsid w:val="004C4FFC"/>
    <w:rsid w:val="004C5E70"/>
    <w:rsid w:val="004C6FBF"/>
    <w:rsid w:val="004C741B"/>
    <w:rsid w:val="004C7750"/>
    <w:rsid w:val="004D08DA"/>
    <w:rsid w:val="004D138C"/>
    <w:rsid w:val="004D433C"/>
    <w:rsid w:val="004D4740"/>
    <w:rsid w:val="004D630D"/>
    <w:rsid w:val="004D7B79"/>
    <w:rsid w:val="004D7DA6"/>
    <w:rsid w:val="004E1FEB"/>
    <w:rsid w:val="004E3DF0"/>
    <w:rsid w:val="004E7F41"/>
    <w:rsid w:val="004F1BAF"/>
    <w:rsid w:val="004F21D9"/>
    <w:rsid w:val="004F49BA"/>
    <w:rsid w:val="004F60FA"/>
    <w:rsid w:val="004F653D"/>
    <w:rsid w:val="004F69B1"/>
    <w:rsid w:val="004F6EF3"/>
    <w:rsid w:val="00501D1B"/>
    <w:rsid w:val="005033BD"/>
    <w:rsid w:val="00510E70"/>
    <w:rsid w:val="005122DB"/>
    <w:rsid w:val="00512E28"/>
    <w:rsid w:val="0051499D"/>
    <w:rsid w:val="00514B1F"/>
    <w:rsid w:val="0051533E"/>
    <w:rsid w:val="0051563D"/>
    <w:rsid w:val="005206DA"/>
    <w:rsid w:val="00521F15"/>
    <w:rsid w:val="00522585"/>
    <w:rsid w:val="00525F9C"/>
    <w:rsid w:val="0052750B"/>
    <w:rsid w:val="0053467C"/>
    <w:rsid w:val="005376CA"/>
    <w:rsid w:val="005378D8"/>
    <w:rsid w:val="005425DC"/>
    <w:rsid w:val="00542BDC"/>
    <w:rsid w:val="00546780"/>
    <w:rsid w:val="00550283"/>
    <w:rsid w:val="00552878"/>
    <w:rsid w:val="00553665"/>
    <w:rsid w:val="005537E7"/>
    <w:rsid w:val="00553FB8"/>
    <w:rsid w:val="00554EE8"/>
    <w:rsid w:val="005567A3"/>
    <w:rsid w:val="00556994"/>
    <w:rsid w:val="00561892"/>
    <w:rsid w:val="00563626"/>
    <w:rsid w:val="00565369"/>
    <w:rsid w:val="00565A71"/>
    <w:rsid w:val="00565B9E"/>
    <w:rsid w:val="00566467"/>
    <w:rsid w:val="00567FFD"/>
    <w:rsid w:val="00571901"/>
    <w:rsid w:val="005727A7"/>
    <w:rsid w:val="00575F75"/>
    <w:rsid w:val="00577865"/>
    <w:rsid w:val="00582541"/>
    <w:rsid w:val="00583700"/>
    <w:rsid w:val="00584380"/>
    <w:rsid w:val="00584E08"/>
    <w:rsid w:val="005859D6"/>
    <w:rsid w:val="00585B01"/>
    <w:rsid w:val="00586C98"/>
    <w:rsid w:val="00587383"/>
    <w:rsid w:val="00587C3B"/>
    <w:rsid w:val="00592F0C"/>
    <w:rsid w:val="005953AE"/>
    <w:rsid w:val="00597313"/>
    <w:rsid w:val="0059791C"/>
    <w:rsid w:val="005A078C"/>
    <w:rsid w:val="005A4077"/>
    <w:rsid w:val="005A68E2"/>
    <w:rsid w:val="005B2857"/>
    <w:rsid w:val="005B2A4B"/>
    <w:rsid w:val="005B35AA"/>
    <w:rsid w:val="005B3630"/>
    <w:rsid w:val="005B3FDB"/>
    <w:rsid w:val="005B4FF2"/>
    <w:rsid w:val="005C08B7"/>
    <w:rsid w:val="005C0ADC"/>
    <w:rsid w:val="005C15D2"/>
    <w:rsid w:val="005C1AAC"/>
    <w:rsid w:val="005C2385"/>
    <w:rsid w:val="005C251D"/>
    <w:rsid w:val="005C2BA7"/>
    <w:rsid w:val="005C3378"/>
    <w:rsid w:val="005C4B16"/>
    <w:rsid w:val="005C684F"/>
    <w:rsid w:val="005C71E9"/>
    <w:rsid w:val="005D2F25"/>
    <w:rsid w:val="005D41CF"/>
    <w:rsid w:val="005D4A84"/>
    <w:rsid w:val="005D7248"/>
    <w:rsid w:val="005E0225"/>
    <w:rsid w:val="005E1C0F"/>
    <w:rsid w:val="005E1E28"/>
    <w:rsid w:val="005E2113"/>
    <w:rsid w:val="005E2341"/>
    <w:rsid w:val="005E261D"/>
    <w:rsid w:val="005E3026"/>
    <w:rsid w:val="005E3058"/>
    <w:rsid w:val="005E3570"/>
    <w:rsid w:val="005E43FE"/>
    <w:rsid w:val="005E5A37"/>
    <w:rsid w:val="005E70E1"/>
    <w:rsid w:val="005E79F1"/>
    <w:rsid w:val="005F0939"/>
    <w:rsid w:val="005F29D5"/>
    <w:rsid w:val="005F5991"/>
    <w:rsid w:val="005F5C33"/>
    <w:rsid w:val="00602AB8"/>
    <w:rsid w:val="00603E5C"/>
    <w:rsid w:val="0060691B"/>
    <w:rsid w:val="00610F25"/>
    <w:rsid w:val="0061290A"/>
    <w:rsid w:val="0061408B"/>
    <w:rsid w:val="00614FE0"/>
    <w:rsid w:val="00615FBC"/>
    <w:rsid w:val="00616034"/>
    <w:rsid w:val="006161E7"/>
    <w:rsid w:val="0062038D"/>
    <w:rsid w:val="00621273"/>
    <w:rsid w:val="006213A1"/>
    <w:rsid w:val="0062184B"/>
    <w:rsid w:val="0062346D"/>
    <w:rsid w:val="006249C8"/>
    <w:rsid w:val="00627A82"/>
    <w:rsid w:val="00627D8C"/>
    <w:rsid w:val="00630158"/>
    <w:rsid w:val="00631C54"/>
    <w:rsid w:val="006359E7"/>
    <w:rsid w:val="00640597"/>
    <w:rsid w:val="006408F8"/>
    <w:rsid w:val="00641261"/>
    <w:rsid w:val="006427CC"/>
    <w:rsid w:val="006437F2"/>
    <w:rsid w:val="00643802"/>
    <w:rsid w:val="00644C95"/>
    <w:rsid w:val="006470FB"/>
    <w:rsid w:val="00652A4C"/>
    <w:rsid w:val="00656FB7"/>
    <w:rsid w:val="0066216E"/>
    <w:rsid w:val="00663615"/>
    <w:rsid w:val="0066363A"/>
    <w:rsid w:val="0066554F"/>
    <w:rsid w:val="006662F3"/>
    <w:rsid w:val="00666D63"/>
    <w:rsid w:val="00667AC4"/>
    <w:rsid w:val="00671150"/>
    <w:rsid w:val="006738D4"/>
    <w:rsid w:val="00673ADD"/>
    <w:rsid w:val="00675935"/>
    <w:rsid w:val="00676E2E"/>
    <w:rsid w:val="0067731D"/>
    <w:rsid w:val="00677692"/>
    <w:rsid w:val="00680ADA"/>
    <w:rsid w:val="00682ABA"/>
    <w:rsid w:val="00683570"/>
    <w:rsid w:val="0068374A"/>
    <w:rsid w:val="00683E04"/>
    <w:rsid w:val="006842F4"/>
    <w:rsid w:val="00684CDD"/>
    <w:rsid w:val="00685140"/>
    <w:rsid w:val="0068538C"/>
    <w:rsid w:val="00686980"/>
    <w:rsid w:val="006901E2"/>
    <w:rsid w:val="00690742"/>
    <w:rsid w:val="006924AE"/>
    <w:rsid w:val="006927C5"/>
    <w:rsid w:val="00694011"/>
    <w:rsid w:val="006942CF"/>
    <w:rsid w:val="006A17F5"/>
    <w:rsid w:val="006A1ED5"/>
    <w:rsid w:val="006A3221"/>
    <w:rsid w:val="006B272D"/>
    <w:rsid w:val="006B479B"/>
    <w:rsid w:val="006B7A21"/>
    <w:rsid w:val="006C0633"/>
    <w:rsid w:val="006C12EB"/>
    <w:rsid w:val="006C2765"/>
    <w:rsid w:val="006C5799"/>
    <w:rsid w:val="006C5DA3"/>
    <w:rsid w:val="006C6914"/>
    <w:rsid w:val="006D4F99"/>
    <w:rsid w:val="006E0354"/>
    <w:rsid w:val="006E06A3"/>
    <w:rsid w:val="006E0921"/>
    <w:rsid w:val="006E150C"/>
    <w:rsid w:val="006E2F54"/>
    <w:rsid w:val="006E37E9"/>
    <w:rsid w:val="006E4048"/>
    <w:rsid w:val="006E43C1"/>
    <w:rsid w:val="006E5506"/>
    <w:rsid w:val="006E57D6"/>
    <w:rsid w:val="006E667C"/>
    <w:rsid w:val="006E71D9"/>
    <w:rsid w:val="006F07ED"/>
    <w:rsid w:val="006F25D8"/>
    <w:rsid w:val="006F2EAE"/>
    <w:rsid w:val="006F42FD"/>
    <w:rsid w:val="006F4BF9"/>
    <w:rsid w:val="0070241D"/>
    <w:rsid w:val="007026AB"/>
    <w:rsid w:val="00703BC5"/>
    <w:rsid w:val="00703C44"/>
    <w:rsid w:val="00704488"/>
    <w:rsid w:val="00705596"/>
    <w:rsid w:val="00706BD0"/>
    <w:rsid w:val="0070708A"/>
    <w:rsid w:val="00707098"/>
    <w:rsid w:val="007073EA"/>
    <w:rsid w:val="00710AF5"/>
    <w:rsid w:val="00710C3F"/>
    <w:rsid w:val="00710ED9"/>
    <w:rsid w:val="007123AF"/>
    <w:rsid w:val="00715451"/>
    <w:rsid w:val="00715CC0"/>
    <w:rsid w:val="00715FFC"/>
    <w:rsid w:val="007176FC"/>
    <w:rsid w:val="00717DA2"/>
    <w:rsid w:val="00720D64"/>
    <w:rsid w:val="00721158"/>
    <w:rsid w:val="00723143"/>
    <w:rsid w:val="00725105"/>
    <w:rsid w:val="007257D8"/>
    <w:rsid w:val="00725B76"/>
    <w:rsid w:val="00730443"/>
    <w:rsid w:val="0073116E"/>
    <w:rsid w:val="007314AC"/>
    <w:rsid w:val="0073229E"/>
    <w:rsid w:val="00732EB2"/>
    <w:rsid w:val="0073306F"/>
    <w:rsid w:val="007333DB"/>
    <w:rsid w:val="007339AA"/>
    <w:rsid w:val="00735D91"/>
    <w:rsid w:val="0073680B"/>
    <w:rsid w:val="00736F1E"/>
    <w:rsid w:val="007379DC"/>
    <w:rsid w:val="00740372"/>
    <w:rsid w:val="00740B5A"/>
    <w:rsid w:val="007410B7"/>
    <w:rsid w:val="007420E6"/>
    <w:rsid w:val="007429E7"/>
    <w:rsid w:val="007456C2"/>
    <w:rsid w:val="00750480"/>
    <w:rsid w:val="00750D33"/>
    <w:rsid w:val="00751E74"/>
    <w:rsid w:val="0075206E"/>
    <w:rsid w:val="00753FE8"/>
    <w:rsid w:val="00754005"/>
    <w:rsid w:val="007555EE"/>
    <w:rsid w:val="0075742A"/>
    <w:rsid w:val="00757DAF"/>
    <w:rsid w:val="0076384F"/>
    <w:rsid w:val="00764079"/>
    <w:rsid w:val="00764846"/>
    <w:rsid w:val="007662E8"/>
    <w:rsid w:val="007677F2"/>
    <w:rsid w:val="007706B8"/>
    <w:rsid w:val="007727A5"/>
    <w:rsid w:val="0077557D"/>
    <w:rsid w:val="0078223F"/>
    <w:rsid w:val="00782244"/>
    <w:rsid w:val="0078230E"/>
    <w:rsid w:val="00782B63"/>
    <w:rsid w:val="007830AC"/>
    <w:rsid w:val="00783776"/>
    <w:rsid w:val="00785C82"/>
    <w:rsid w:val="00787758"/>
    <w:rsid w:val="007949B7"/>
    <w:rsid w:val="007958E8"/>
    <w:rsid w:val="007967C0"/>
    <w:rsid w:val="00797223"/>
    <w:rsid w:val="007A1052"/>
    <w:rsid w:val="007A383A"/>
    <w:rsid w:val="007A39DD"/>
    <w:rsid w:val="007A4697"/>
    <w:rsid w:val="007A4ECC"/>
    <w:rsid w:val="007A53CB"/>
    <w:rsid w:val="007B04C7"/>
    <w:rsid w:val="007B2B2B"/>
    <w:rsid w:val="007B3A04"/>
    <w:rsid w:val="007B419B"/>
    <w:rsid w:val="007B6187"/>
    <w:rsid w:val="007B709B"/>
    <w:rsid w:val="007B7A01"/>
    <w:rsid w:val="007C188B"/>
    <w:rsid w:val="007C1DA9"/>
    <w:rsid w:val="007C21EA"/>
    <w:rsid w:val="007C2A7C"/>
    <w:rsid w:val="007D1ED5"/>
    <w:rsid w:val="007D29DD"/>
    <w:rsid w:val="007D2ED8"/>
    <w:rsid w:val="007D33D2"/>
    <w:rsid w:val="007D3EB6"/>
    <w:rsid w:val="007D5971"/>
    <w:rsid w:val="007D6E1A"/>
    <w:rsid w:val="007E182C"/>
    <w:rsid w:val="007E3B3B"/>
    <w:rsid w:val="007E41DE"/>
    <w:rsid w:val="007E42DB"/>
    <w:rsid w:val="007E44AE"/>
    <w:rsid w:val="007E7416"/>
    <w:rsid w:val="007E775E"/>
    <w:rsid w:val="007E7CAF"/>
    <w:rsid w:val="007F1A41"/>
    <w:rsid w:val="007F2699"/>
    <w:rsid w:val="007F3140"/>
    <w:rsid w:val="007F34A2"/>
    <w:rsid w:val="007F3A0F"/>
    <w:rsid w:val="007F6414"/>
    <w:rsid w:val="007F73F8"/>
    <w:rsid w:val="00801507"/>
    <w:rsid w:val="00802A7D"/>
    <w:rsid w:val="00802ADE"/>
    <w:rsid w:val="00803082"/>
    <w:rsid w:val="008056B8"/>
    <w:rsid w:val="008064F9"/>
    <w:rsid w:val="0080671B"/>
    <w:rsid w:val="00806F9D"/>
    <w:rsid w:val="00807100"/>
    <w:rsid w:val="008072EF"/>
    <w:rsid w:val="008131B2"/>
    <w:rsid w:val="00816065"/>
    <w:rsid w:val="00816E73"/>
    <w:rsid w:val="00820ABB"/>
    <w:rsid w:val="00820B60"/>
    <w:rsid w:val="00822A10"/>
    <w:rsid w:val="00823A31"/>
    <w:rsid w:val="00823EEF"/>
    <w:rsid w:val="00825586"/>
    <w:rsid w:val="00825BE5"/>
    <w:rsid w:val="0082680D"/>
    <w:rsid w:val="008272EB"/>
    <w:rsid w:val="008307EA"/>
    <w:rsid w:val="0083212C"/>
    <w:rsid w:val="008335E3"/>
    <w:rsid w:val="008339D9"/>
    <w:rsid w:val="0083442F"/>
    <w:rsid w:val="00834943"/>
    <w:rsid w:val="00835BB0"/>
    <w:rsid w:val="00836305"/>
    <w:rsid w:val="00840611"/>
    <w:rsid w:val="00841113"/>
    <w:rsid w:val="008426F2"/>
    <w:rsid w:val="00842BDF"/>
    <w:rsid w:val="00843498"/>
    <w:rsid w:val="00843E52"/>
    <w:rsid w:val="00846597"/>
    <w:rsid w:val="008520D4"/>
    <w:rsid w:val="008522EC"/>
    <w:rsid w:val="00853706"/>
    <w:rsid w:val="008554E7"/>
    <w:rsid w:val="0085638F"/>
    <w:rsid w:val="00857A17"/>
    <w:rsid w:val="00860A5A"/>
    <w:rsid w:val="00863E26"/>
    <w:rsid w:val="008643B7"/>
    <w:rsid w:val="008668D0"/>
    <w:rsid w:val="00867785"/>
    <w:rsid w:val="00867CB8"/>
    <w:rsid w:val="0087434D"/>
    <w:rsid w:val="008824FC"/>
    <w:rsid w:val="00883B89"/>
    <w:rsid w:val="00885411"/>
    <w:rsid w:val="008854A5"/>
    <w:rsid w:val="00890EEF"/>
    <w:rsid w:val="00894ECA"/>
    <w:rsid w:val="00895295"/>
    <w:rsid w:val="008954B9"/>
    <w:rsid w:val="00895A20"/>
    <w:rsid w:val="00896AEC"/>
    <w:rsid w:val="00897322"/>
    <w:rsid w:val="008A1085"/>
    <w:rsid w:val="008A13F1"/>
    <w:rsid w:val="008A24A7"/>
    <w:rsid w:val="008A5EB0"/>
    <w:rsid w:val="008A6EBE"/>
    <w:rsid w:val="008B225A"/>
    <w:rsid w:val="008B241F"/>
    <w:rsid w:val="008B60F8"/>
    <w:rsid w:val="008B7BB4"/>
    <w:rsid w:val="008C2F3D"/>
    <w:rsid w:val="008C4525"/>
    <w:rsid w:val="008C57E5"/>
    <w:rsid w:val="008C5A32"/>
    <w:rsid w:val="008D062D"/>
    <w:rsid w:val="008D1DE2"/>
    <w:rsid w:val="008D1E1D"/>
    <w:rsid w:val="008D2018"/>
    <w:rsid w:val="008D4030"/>
    <w:rsid w:val="008D41AC"/>
    <w:rsid w:val="008D447E"/>
    <w:rsid w:val="008D5815"/>
    <w:rsid w:val="008D7196"/>
    <w:rsid w:val="008E1A42"/>
    <w:rsid w:val="008E4ABD"/>
    <w:rsid w:val="008E55E1"/>
    <w:rsid w:val="008E5A6F"/>
    <w:rsid w:val="008E5C72"/>
    <w:rsid w:val="008E6311"/>
    <w:rsid w:val="008E7372"/>
    <w:rsid w:val="008E77D6"/>
    <w:rsid w:val="008F01CF"/>
    <w:rsid w:val="008F0C9F"/>
    <w:rsid w:val="008F186F"/>
    <w:rsid w:val="008F2142"/>
    <w:rsid w:val="008F320A"/>
    <w:rsid w:val="008F41D8"/>
    <w:rsid w:val="008F4DD4"/>
    <w:rsid w:val="008F79BA"/>
    <w:rsid w:val="008F7F7B"/>
    <w:rsid w:val="0090775E"/>
    <w:rsid w:val="009108F2"/>
    <w:rsid w:val="009118E9"/>
    <w:rsid w:val="00911AA5"/>
    <w:rsid w:val="00913595"/>
    <w:rsid w:val="009136FE"/>
    <w:rsid w:val="00914280"/>
    <w:rsid w:val="0091486A"/>
    <w:rsid w:val="0091487E"/>
    <w:rsid w:val="00914EE8"/>
    <w:rsid w:val="00915692"/>
    <w:rsid w:val="00916620"/>
    <w:rsid w:val="00917A2D"/>
    <w:rsid w:val="00923280"/>
    <w:rsid w:val="00924622"/>
    <w:rsid w:val="00925A34"/>
    <w:rsid w:val="00925D0B"/>
    <w:rsid w:val="0093048F"/>
    <w:rsid w:val="0093416A"/>
    <w:rsid w:val="00936998"/>
    <w:rsid w:val="00936EA8"/>
    <w:rsid w:val="00942D99"/>
    <w:rsid w:val="00944B17"/>
    <w:rsid w:val="009517A3"/>
    <w:rsid w:val="009518DF"/>
    <w:rsid w:val="0095234B"/>
    <w:rsid w:val="00954250"/>
    <w:rsid w:val="009560A8"/>
    <w:rsid w:val="00962C89"/>
    <w:rsid w:val="0097001C"/>
    <w:rsid w:val="00970A31"/>
    <w:rsid w:val="00971308"/>
    <w:rsid w:val="0097410B"/>
    <w:rsid w:val="009745BD"/>
    <w:rsid w:val="009745F4"/>
    <w:rsid w:val="00976188"/>
    <w:rsid w:val="00983798"/>
    <w:rsid w:val="00984E05"/>
    <w:rsid w:val="00986B9C"/>
    <w:rsid w:val="009918F0"/>
    <w:rsid w:val="0099200D"/>
    <w:rsid w:val="00993D6A"/>
    <w:rsid w:val="009950F1"/>
    <w:rsid w:val="0099567F"/>
    <w:rsid w:val="00996E2A"/>
    <w:rsid w:val="009977F5"/>
    <w:rsid w:val="009978E3"/>
    <w:rsid w:val="00997978"/>
    <w:rsid w:val="009A2E58"/>
    <w:rsid w:val="009A4BCA"/>
    <w:rsid w:val="009A562A"/>
    <w:rsid w:val="009B1D92"/>
    <w:rsid w:val="009B4B2B"/>
    <w:rsid w:val="009B5EB3"/>
    <w:rsid w:val="009B681E"/>
    <w:rsid w:val="009B7E4A"/>
    <w:rsid w:val="009C1738"/>
    <w:rsid w:val="009C2D3F"/>
    <w:rsid w:val="009D04B7"/>
    <w:rsid w:val="009D1429"/>
    <w:rsid w:val="009D1ACD"/>
    <w:rsid w:val="009D2C21"/>
    <w:rsid w:val="009D6057"/>
    <w:rsid w:val="009D626D"/>
    <w:rsid w:val="009D7EA7"/>
    <w:rsid w:val="009E09B8"/>
    <w:rsid w:val="009E2210"/>
    <w:rsid w:val="009E3F38"/>
    <w:rsid w:val="009E57A0"/>
    <w:rsid w:val="009E768C"/>
    <w:rsid w:val="009E76D4"/>
    <w:rsid w:val="009E79D1"/>
    <w:rsid w:val="009F085D"/>
    <w:rsid w:val="009F3071"/>
    <w:rsid w:val="009F49B9"/>
    <w:rsid w:val="009F60A2"/>
    <w:rsid w:val="009F79AB"/>
    <w:rsid w:val="00A001C4"/>
    <w:rsid w:val="00A02C0E"/>
    <w:rsid w:val="00A03A6F"/>
    <w:rsid w:val="00A044DA"/>
    <w:rsid w:val="00A04534"/>
    <w:rsid w:val="00A049CD"/>
    <w:rsid w:val="00A05FA5"/>
    <w:rsid w:val="00A10574"/>
    <w:rsid w:val="00A132E9"/>
    <w:rsid w:val="00A134AD"/>
    <w:rsid w:val="00A13839"/>
    <w:rsid w:val="00A15F6A"/>
    <w:rsid w:val="00A174F9"/>
    <w:rsid w:val="00A20907"/>
    <w:rsid w:val="00A20AB7"/>
    <w:rsid w:val="00A2221C"/>
    <w:rsid w:val="00A23770"/>
    <w:rsid w:val="00A243EE"/>
    <w:rsid w:val="00A253E1"/>
    <w:rsid w:val="00A25CF0"/>
    <w:rsid w:val="00A319C3"/>
    <w:rsid w:val="00A34C1B"/>
    <w:rsid w:val="00A37425"/>
    <w:rsid w:val="00A37982"/>
    <w:rsid w:val="00A37FE9"/>
    <w:rsid w:val="00A4169E"/>
    <w:rsid w:val="00A44334"/>
    <w:rsid w:val="00A44BA7"/>
    <w:rsid w:val="00A4534C"/>
    <w:rsid w:val="00A46EF7"/>
    <w:rsid w:val="00A47B43"/>
    <w:rsid w:val="00A50BF1"/>
    <w:rsid w:val="00A51449"/>
    <w:rsid w:val="00A51C25"/>
    <w:rsid w:val="00A51D57"/>
    <w:rsid w:val="00A55142"/>
    <w:rsid w:val="00A57752"/>
    <w:rsid w:val="00A60019"/>
    <w:rsid w:val="00A62735"/>
    <w:rsid w:val="00A62B37"/>
    <w:rsid w:val="00A62EAE"/>
    <w:rsid w:val="00A65C89"/>
    <w:rsid w:val="00A70E92"/>
    <w:rsid w:val="00A7491A"/>
    <w:rsid w:val="00A75D7E"/>
    <w:rsid w:val="00A77343"/>
    <w:rsid w:val="00A77787"/>
    <w:rsid w:val="00A809ED"/>
    <w:rsid w:val="00A819D3"/>
    <w:rsid w:val="00A8241D"/>
    <w:rsid w:val="00A83413"/>
    <w:rsid w:val="00A8535E"/>
    <w:rsid w:val="00A907ED"/>
    <w:rsid w:val="00A90E4D"/>
    <w:rsid w:val="00A913B3"/>
    <w:rsid w:val="00A942A2"/>
    <w:rsid w:val="00A952CC"/>
    <w:rsid w:val="00A96EAA"/>
    <w:rsid w:val="00A97BE9"/>
    <w:rsid w:val="00AA1930"/>
    <w:rsid w:val="00AA3BAB"/>
    <w:rsid w:val="00AA64E9"/>
    <w:rsid w:val="00AB02C5"/>
    <w:rsid w:val="00AB0CF5"/>
    <w:rsid w:val="00AB1D7C"/>
    <w:rsid w:val="00AB28DF"/>
    <w:rsid w:val="00AB2C94"/>
    <w:rsid w:val="00AB33BC"/>
    <w:rsid w:val="00AB4705"/>
    <w:rsid w:val="00AB476E"/>
    <w:rsid w:val="00AB49E5"/>
    <w:rsid w:val="00AB59B4"/>
    <w:rsid w:val="00AB6813"/>
    <w:rsid w:val="00AB71C8"/>
    <w:rsid w:val="00AC1550"/>
    <w:rsid w:val="00AC2767"/>
    <w:rsid w:val="00AC6102"/>
    <w:rsid w:val="00AC631B"/>
    <w:rsid w:val="00AC7E6F"/>
    <w:rsid w:val="00AD2AFC"/>
    <w:rsid w:val="00AD45C9"/>
    <w:rsid w:val="00AD4891"/>
    <w:rsid w:val="00AD5724"/>
    <w:rsid w:val="00AD621B"/>
    <w:rsid w:val="00AD6CA6"/>
    <w:rsid w:val="00AD6F01"/>
    <w:rsid w:val="00AE0530"/>
    <w:rsid w:val="00AE21AA"/>
    <w:rsid w:val="00AE3752"/>
    <w:rsid w:val="00AE38CF"/>
    <w:rsid w:val="00AE3DBE"/>
    <w:rsid w:val="00AE56FE"/>
    <w:rsid w:val="00AE5B24"/>
    <w:rsid w:val="00AE5DE4"/>
    <w:rsid w:val="00AE6502"/>
    <w:rsid w:val="00AE7E98"/>
    <w:rsid w:val="00AF1181"/>
    <w:rsid w:val="00AF64BE"/>
    <w:rsid w:val="00AF6C07"/>
    <w:rsid w:val="00AF6FD2"/>
    <w:rsid w:val="00B00141"/>
    <w:rsid w:val="00B005F8"/>
    <w:rsid w:val="00B00EC9"/>
    <w:rsid w:val="00B01049"/>
    <w:rsid w:val="00B02220"/>
    <w:rsid w:val="00B02988"/>
    <w:rsid w:val="00B03B05"/>
    <w:rsid w:val="00B04171"/>
    <w:rsid w:val="00B04B8D"/>
    <w:rsid w:val="00B110A9"/>
    <w:rsid w:val="00B11546"/>
    <w:rsid w:val="00B11F5A"/>
    <w:rsid w:val="00B138E4"/>
    <w:rsid w:val="00B1593B"/>
    <w:rsid w:val="00B168F9"/>
    <w:rsid w:val="00B21685"/>
    <w:rsid w:val="00B22FDA"/>
    <w:rsid w:val="00B2420F"/>
    <w:rsid w:val="00B24319"/>
    <w:rsid w:val="00B303BF"/>
    <w:rsid w:val="00B31109"/>
    <w:rsid w:val="00B31B22"/>
    <w:rsid w:val="00B31C69"/>
    <w:rsid w:val="00B33CD3"/>
    <w:rsid w:val="00B3421F"/>
    <w:rsid w:val="00B343B6"/>
    <w:rsid w:val="00B343E8"/>
    <w:rsid w:val="00B41F4B"/>
    <w:rsid w:val="00B46161"/>
    <w:rsid w:val="00B47149"/>
    <w:rsid w:val="00B47525"/>
    <w:rsid w:val="00B53470"/>
    <w:rsid w:val="00B556F0"/>
    <w:rsid w:val="00B5602B"/>
    <w:rsid w:val="00B60048"/>
    <w:rsid w:val="00B61A0E"/>
    <w:rsid w:val="00B62456"/>
    <w:rsid w:val="00B62E44"/>
    <w:rsid w:val="00B64F91"/>
    <w:rsid w:val="00B7294D"/>
    <w:rsid w:val="00B75A0F"/>
    <w:rsid w:val="00B817AE"/>
    <w:rsid w:val="00B81A4A"/>
    <w:rsid w:val="00B83035"/>
    <w:rsid w:val="00B83C20"/>
    <w:rsid w:val="00B86078"/>
    <w:rsid w:val="00B934ED"/>
    <w:rsid w:val="00B93EC3"/>
    <w:rsid w:val="00B948C5"/>
    <w:rsid w:val="00B94D93"/>
    <w:rsid w:val="00B94E1F"/>
    <w:rsid w:val="00B971B6"/>
    <w:rsid w:val="00BA0746"/>
    <w:rsid w:val="00BA287F"/>
    <w:rsid w:val="00BA3153"/>
    <w:rsid w:val="00BA3E26"/>
    <w:rsid w:val="00BA4450"/>
    <w:rsid w:val="00BA45B8"/>
    <w:rsid w:val="00BA50BF"/>
    <w:rsid w:val="00BA5B42"/>
    <w:rsid w:val="00BA7B76"/>
    <w:rsid w:val="00BB068E"/>
    <w:rsid w:val="00BB257B"/>
    <w:rsid w:val="00BB3857"/>
    <w:rsid w:val="00BB4966"/>
    <w:rsid w:val="00BB5B44"/>
    <w:rsid w:val="00BC1768"/>
    <w:rsid w:val="00BC313B"/>
    <w:rsid w:val="00BC408C"/>
    <w:rsid w:val="00BC4AD7"/>
    <w:rsid w:val="00BC4E38"/>
    <w:rsid w:val="00BC5BB2"/>
    <w:rsid w:val="00BC6A0E"/>
    <w:rsid w:val="00BD12DD"/>
    <w:rsid w:val="00BD1A5B"/>
    <w:rsid w:val="00BD2A1B"/>
    <w:rsid w:val="00BD35C9"/>
    <w:rsid w:val="00BD454C"/>
    <w:rsid w:val="00BE166B"/>
    <w:rsid w:val="00BE2FEB"/>
    <w:rsid w:val="00BE52EF"/>
    <w:rsid w:val="00BE6736"/>
    <w:rsid w:val="00BF001D"/>
    <w:rsid w:val="00BF3B0A"/>
    <w:rsid w:val="00BF4175"/>
    <w:rsid w:val="00BF424C"/>
    <w:rsid w:val="00BF44BA"/>
    <w:rsid w:val="00BF4DF8"/>
    <w:rsid w:val="00BF534C"/>
    <w:rsid w:val="00BF5CA7"/>
    <w:rsid w:val="00C00F59"/>
    <w:rsid w:val="00C019BC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2DE0"/>
    <w:rsid w:val="00C25C8B"/>
    <w:rsid w:val="00C262B1"/>
    <w:rsid w:val="00C27419"/>
    <w:rsid w:val="00C2779D"/>
    <w:rsid w:val="00C32504"/>
    <w:rsid w:val="00C331CB"/>
    <w:rsid w:val="00C33325"/>
    <w:rsid w:val="00C34894"/>
    <w:rsid w:val="00C34E0D"/>
    <w:rsid w:val="00C3530B"/>
    <w:rsid w:val="00C35789"/>
    <w:rsid w:val="00C35CA1"/>
    <w:rsid w:val="00C36832"/>
    <w:rsid w:val="00C37FAF"/>
    <w:rsid w:val="00C40E19"/>
    <w:rsid w:val="00C4104F"/>
    <w:rsid w:val="00C4172F"/>
    <w:rsid w:val="00C41E97"/>
    <w:rsid w:val="00C42626"/>
    <w:rsid w:val="00C42C2D"/>
    <w:rsid w:val="00C45B64"/>
    <w:rsid w:val="00C4793E"/>
    <w:rsid w:val="00C47C40"/>
    <w:rsid w:val="00C50452"/>
    <w:rsid w:val="00C52E79"/>
    <w:rsid w:val="00C52F1A"/>
    <w:rsid w:val="00C54036"/>
    <w:rsid w:val="00C54C91"/>
    <w:rsid w:val="00C56798"/>
    <w:rsid w:val="00C616F5"/>
    <w:rsid w:val="00C63810"/>
    <w:rsid w:val="00C64072"/>
    <w:rsid w:val="00C645C5"/>
    <w:rsid w:val="00C64EC1"/>
    <w:rsid w:val="00C6523B"/>
    <w:rsid w:val="00C6586F"/>
    <w:rsid w:val="00C66029"/>
    <w:rsid w:val="00C6730C"/>
    <w:rsid w:val="00C67A2D"/>
    <w:rsid w:val="00C77FCB"/>
    <w:rsid w:val="00C80A13"/>
    <w:rsid w:val="00C81411"/>
    <w:rsid w:val="00C819B7"/>
    <w:rsid w:val="00C81D8D"/>
    <w:rsid w:val="00C81EE0"/>
    <w:rsid w:val="00C847C2"/>
    <w:rsid w:val="00C84CCD"/>
    <w:rsid w:val="00C875C7"/>
    <w:rsid w:val="00C87E93"/>
    <w:rsid w:val="00C90047"/>
    <w:rsid w:val="00C96928"/>
    <w:rsid w:val="00C96F9B"/>
    <w:rsid w:val="00CA18C5"/>
    <w:rsid w:val="00CA1A25"/>
    <w:rsid w:val="00CA55BA"/>
    <w:rsid w:val="00CA6081"/>
    <w:rsid w:val="00CB1068"/>
    <w:rsid w:val="00CB1528"/>
    <w:rsid w:val="00CB16EA"/>
    <w:rsid w:val="00CB272B"/>
    <w:rsid w:val="00CB4E1F"/>
    <w:rsid w:val="00CB4FFD"/>
    <w:rsid w:val="00CB6B00"/>
    <w:rsid w:val="00CB6E8F"/>
    <w:rsid w:val="00CB751F"/>
    <w:rsid w:val="00CB7FDD"/>
    <w:rsid w:val="00CC30B1"/>
    <w:rsid w:val="00CC368E"/>
    <w:rsid w:val="00CC3B94"/>
    <w:rsid w:val="00CC4A53"/>
    <w:rsid w:val="00CC4C7E"/>
    <w:rsid w:val="00CC745E"/>
    <w:rsid w:val="00CC7B4B"/>
    <w:rsid w:val="00CD28BA"/>
    <w:rsid w:val="00CD43F4"/>
    <w:rsid w:val="00CD4927"/>
    <w:rsid w:val="00CD4B8B"/>
    <w:rsid w:val="00CD4BDB"/>
    <w:rsid w:val="00CD4C2C"/>
    <w:rsid w:val="00CD5101"/>
    <w:rsid w:val="00CD6859"/>
    <w:rsid w:val="00CD6C1D"/>
    <w:rsid w:val="00CD7069"/>
    <w:rsid w:val="00CE074F"/>
    <w:rsid w:val="00CE181E"/>
    <w:rsid w:val="00CE2266"/>
    <w:rsid w:val="00CE2A40"/>
    <w:rsid w:val="00CE3EE2"/>
    <w:rsid w:val="00CE6286"/>
    <w:rsid w:val="00CE64F1"/>
    <w:rsid w:val="00CE66D5"/>
    <w:rsid w:val="00CE6EB4"/>
    <w:rsid w:val="00CF00EE"/>
    <w:rsid w:val="00CF1070"/>
    <w:rsid w:val="00CF1CD7"/>
    <w:rsid w:val="00CF2612"/>
    <w:rsid w:val="00CF6530"/>
    <w:rsid w:val="00CF69C0"/>
    <w:rsid w:val="00CF7023"/>
    <w:rsid w:val="00CF7D48"/>
    <w:rsid w:val="00D003F1"/>
    <w:rsid w:val="00D054E4"/>
    <w:rsid w:val="00D074FC"/>
    <w:rsid w:val="00D103B9"/>
    <w:rsid w:val="00D126C0"/>
    <w:rsid w:val="00D12F34"/>
    <w:rsid w:val="00D141E9"/>
    <w:rsid w:val="00D1506F"/>
    <w:rsid w:val="00D16240"/>
    <w:rsid w:val="00D20AAB"/>
    <w:rsid w:val="00D21767"/>
    <w:rsid w:val="00D21854"/>
    <w:rsid w:val="00D227F2"/>
    <w:rsid w:val="00D22F72"/>
    <w:rsid w:val="00D25484"/>
    <w:rsid w:val="00D26466"/>
    <w:rsid w:val="00D26A2E"/>
    <w:rsid w:val="00D3039A"/>
    <w:rsid w:val="00D30E7B"/>
    <w:rsid w:val="00D36CB5"/>
    <w:rsid w:val="00D37DDA"/>
    <w:rsid w:val="00D41DC2"/>
    <w:rsid w:val="00D4328B"/>
    <w:rsid w:val="00D43ED9"/>
    <w:rsid w:val="00D4435B"/>
    <w:rsid w:val="00D457E2"/>
    <w:rsid w:val="00D47F00"/>
    <w:rsid w:val="00D50A65"/>
    <w:rsid w:val="00D50C7F"/>
    <w:rsid w:val="00D521F2"/>
    <w:rsid w:val="00D564F3"/>
    <w:rsid w:val="00D60E02"/>
    <w:rsid w:val="00D6133D"/>
    <w:rsid w:val="00D63320"/>
    <w:rsid w:val="00D655B6"/>
    <w:rsid w:val="00D65F0A"/>
    <w:rsid w:val="00D66106"/>
    <w:rsid w:val="00D6645C"/>
    <w:rsid w:val="00D66C36"/>
    <w:rsid w:val="00D71319"/>
    <w:rsid w:val="00D75C65"/>
    <w:rsid w:val="00D764C5"/>
    <w:rsid w:val="00D77234"/>
    <w:rsid w:val="00D80919"/>
    <w:rsid w:val="00D8306B"/>
    <w:rsid w:val="00D8433A"/>
    <w:rsid w:val="00D85F08"/>
    <w:rsid w:val="00D86001"/>
    <w:rsid w:val="00D87F7F"/>
    <w:rsid w:val="00D90284"/>
    <w:rsid w:val="00D912F6"/>
    <w:rsid w:val="00D95031"/>
    <w:rsid w:val="00DA19DD"/>
    <w:rsid w:val="00DA34D6"/>
    <w:rsid w:val="00DA4427"/>
    <w:rsid w:val="00DA4F12"/>
    <w:rsid w:val="00DA57AB"/>
    <w:rsid w:val="00DB0666"/>
    <w:rsid w:val="00DB1ABB"/>
    <w:rsid w:val="00DB2610"/>
    <w:rsid w:val="00DB7D3C"/>
    <w:rsid w:val="00DC39DE"/>
    <w:rsid w:val="00DC3AC5"/>
    <w:rsid w:val="00DC4010"/>
    <w:rsid w:val="00DC4560"/>
    <w:rsid w:val="00DC5F62"/>
    <w:rsid w:val="00DC73FB"/>
    <w:rsid w:val="00DC7BCE"/>
    <w:rsid w:val="00DD096F"/>
    <w:rsid w:val="00DD189E"/>
    <w:rsid w:val="00DD3E0B"/>
    <w:rsid w:val="00DD5D64"/>
    <w:rsid w:val="00DD5E6D"/>
    <w:rsid w:val="00DD625E"/>
    <w:rsid w:val="00DD753E"/>
    <w:rsid w:val="00DE07A9"/>
    <w:rsid w:val="00DE0D75"/>
    <w:rsid w:val="00DE140B"/>
    <w:rsid w:val="00DE3FC4"/>
    <w:rsid w:val="00DE43AD"/>
    <w:rsid w:val="00DE5B80"/>
    <w:rsid w:val="00DE5E2B"/>
    <w:rsid w:val="00DF0478"/>
    <w:rsid w:val="00DF06E3"/>
    <w:rsid w:val="00DF0760"/>
    <w:rsid w:val="00DF0F87"/>
    <w:rsid w:val="00DF1192"/>
    <w:rsid w:val="00DF4561"/>
    <w:rsid w:val="00DF47D3"/>
    <w:rsid w:val="00DF7112"/>
    <w:rsid w:val="00DF711E"/>
    <w:rsid w:val="00E01F76"/>
    <w:rsid w:val="00E031D6"/>
    <w:rsid w:val="00E05C39"/>
    <w:rsid w:val="00E07626"/>
    <w:rsid w:val="00E077F9"/>
    <w:rsid w:val="00E1167B"/>
    <w:rsid w:val="00E1388E"/>
    <w:rsid w:val="00E17C9C"/>
    <w:rsid w:val="00E24F8F"/>
    <w:rsid w:val="00E26432"/>
    <w:rsid w:val="00E2760C"/>
    <w:rsid w:val="00E31521"/>
    <w:rsid w:val="00E31C5B"/>
    <w:rsid w:val="00E320DF"/>
    <w:rsid w:val="00E32141"/>
    <w:rsid w:val="00E321AA"/>
    <w:rsid w:val="00E33DB7"/>
    <w:rsid w:val="00E36E97"/>
    <w:rsid w:val="00E375D3"/>
    <w:rsid w:val="00E42A0D"/>
    <w:rsid w:val="00E43B3E"/>
    <w:rsid w:val="00E44564"/>
    <w:rsid w:val="00E454B5"/>
    <w:rsid w:val="00E45612"/>
    <w:rsid w:val="00E47550"/>
    <w:rsid w:val="00E50990"/>
    <w:rsid w:val="00E50DB7"/>
    <w:rsid w:val="00E519F8"/>
    <w:rsid w:val="00E52992"/>
    <w:rsid w:val="00E55C1E"/>
    <w:rsid w:val="00E607F8"/>
    <w:rsid w:val="00E61D65"/>
    <w:rsid w:val="00E63889"/>
    <w:rsid w:val="00E64024"/>
    <w:rsid w:val="00E64F8D"/>
    <w:rsid w:val="00E669DB"/>
    <w:rsid w:val="00E70905"/>
    <w:rsid w:val="00E709C2"/>
    <w:rsid w:val="00E806CA"/>
    <w:rsid w:val="00E822BE"/>
    <w:rsid w:val="00E82841"/>
    <w:rsid w:val="00E83630"/>
    <w:rsid w:val="00E92027"/>
    <w:rsid w:val="00E95041"/>
    <w:rsid w:val="00E969C7"/>
    <w:rsid w:val="00EA2E66"/>
    <w:rsid w:val="00EA5062"/>
    <w:rsid w:val="00EA5FE7"/>
    <w:rsid w:val="00EB03E5"/>
    <w:rsid w:val="00EB1364"/>
    <w:rsid w:val="00EB2237"/>
    <w:rsid w:val="00EB2532"/>
    <w:rsid w:val="00EB3F92"/>
    <w:rsid w:val="00EB6B37"/>
    <w:rsid w:val="00EB7DA8"/>
    <w:rsid w:val="00EC00C0"/>
    <w:rsid w:val="00EC117F"/>
    <w:rsid w:val="00EC16AA"/>
    <w:rsid w:val="00EC5BAA"/>
    <w:rsid w:val="00ED1DBF"/>
    <w:rsid w:val="00ED2778"/>
    <w:rsid w:val="00ED2A6A"/>
    <w:rsid w:val="00ED4513"/>
    <w:rsid w:val="00ED747E"/>
    <w:rsid w:val="00EE167E"/>
    <w:rsid w:val="00EE1987"/>
    <w:rsid w:val="00EE25F3"/>
    <w:rsid w:val="00EE2617"/>
    <w:rsid w:val="00EE4B15"/>
    <w:rsid w:val="00EE50C2"/>
    <w:rsid w:val="00EF0225"/>
    <w:rsid w:val="00EF0462"/>
    <w:rsid w:val="00EF2E7D"/>
    <w:rsid w:val="00EF3159"/>
    <w:rsid w:val="00EF3503"/>
    <w:rsid w:val="00EF3EC8"/>
    <w:rsid w:val="00EF6A07"/>
    <w:rsid w:val="00EF714F"/>
    <w:rsid w:val="00EF7868"/>
    <w:rsid w:val="00F000BB"/>
    <w:rsid w:val="00F0270C"/>
    <w:rsid w:val="00F02F33"/>
    <w:rsid w:val="00F05941"/>
    <w:rsid w:val="00F073AC"/>
    <w:rsid w:val="00F0790F"/>
    <w:rsid w:val="00F1017C"/>
    <w:rsid w:val="00F12B36"/>
    <w:rsid w:val="00F1392C"/>
    <w:rsid w:val="00F14B04"/>
    <w:rsid w:val="00F14FB8"/>
    <w:rsid w:val="00F15304"/>
    <w:rsid w:val="00F155C1"/>
    <w:rsid w:val="00F16355"/>
    <w:rsid w:val="00F169C6"/>
    <w:rsid w:val="00F16AA3"/>
    <w:rsid w:val="00F16D3E"/>
    <w:rsid w:val="00F170AE"/>
    <w:rsid w:val="00F17AC8"/>
    <w:rsid w:val="00F20DDE"/>
    <w:rsid w:val="00F21614"/>
    <w:rsid w:val="00F23577"/>
    <w:rsid w:val="00F23B80"/>
    <w:rsid w:val="00F245ED"/>
    <w:rsid w:val="00F24E0C"/>
    <w:rsid w:val="00F25F19"/>
    <w:rsid w:val="00F27868"/>
    <w:rsid w:val="00F32F25"/>
    <w:rsid w:val="00F3328F"/>
    <w:rsid w:val="00F346A2"/>
    <w:rsid w:val="00F34B57"/>
    <w:rsid w:val="00F357E2"/>
    <w:rsid w:val="00F37C1F"/>
    <w:rsid w:val="00F42C59"/>
    <w:rsid w:val="00F42F4D"/>
    <w:rsid w:val="00F454DA"/>
    <w:rsid w:val="00F46539"/>
    <w:rsid w:val="00F46CBC"/>
    <w:rsid w:val="00F47BDA"/>
    <w:rsid w:val="00F527CF"/>
    <w:rsid w:val="00F53EA3"/>
    <w:rsid w:val="00F54F79"/>
    <w:rsid w:val="00F558F2"/>
    <w:rsid w:val="00F56186"/>
    <w:rsid w:val="00F56EC8"/>
    <w:rsid w:val="00F5755B"/>
    <w:rsid w:val="00F601E5"/>
    <w:rsid w:val="00F61344"/>
    <w:rsid w:val="00F61A86"/>
    <w:rsid w:val="00F62D8C"/>
    <w:rsid w:val="00F64DFF"/>
    <w:rsid w:val="00F725D0"/>
    <w:rsid w:val="00F72F2A"/>
    <w:rsid w:val="00F73DEC"/>
    <w:rsid w:val="00F73EBE"/>
    <w:rsid w:val="00F74A92"/>
    <w:rsid w:val="00F74CFF"/>
    <w:rsid w:val="00F75804"/>
    <w:rsid w:val="00F75CB5"/>
    <w:rsid w:val="00F76137"/>
    <w:rsid w:val="00F80214"/>
    <w:rsid w:val="00F83CD9"/>
    <w:rsid w:val="00F840CD"/>
    <w:rsid w:val="00F85909"/>
    <w:rsid w:val="00F87F9D"/>
    <w:rsid w:val="00F931C4"/>
    <w:rsid w:val="00F93659"/>
    <w:rsid w:val="00F94165"/>
    <w:rsid w:val="00F94349"/>
    <w:rsid w:val="00F94430"/>
    <w:rsid w:val="00F94CA2"/>
    <w:rsid w:val="00F9630E"/>
    <w:rsid w:val="00FA3058"/>
    <w:rsid w:val="00FA4027"/>
    <w:rsid w:val="00FA6BB9"/>
    <w:rsid w:val="00FA7967"/>
    <w:rsid w:val="00FB1A50"/>
    <w:rsid w:val="00FB1E13"/>
    <w:rsid w:val="00FB2C66"/>
    <w:rsid w:val="00FB5667"/>
    <w:rsid w:val="00FB567A"/>
    <w:rsid w:val="00FC104F"/>
    <w:rsid w:val="00FC2BEA"/>
    <w:rsid w:val="00FC53D8"/>
    <w:rsid w:val="00FC69D5"/>
    <w:rsid w:val="00FC7653"/>
    <w:rsid w:val="00FD3815"/>
    <w:rsid w:val="00FD4CCB"/>
    <w:rsid w:val="00FD5982"/>
    <w:rsid w:val="00FD5C8A"/>
    <w:rsid w:val="00FD748B"/>
    <w:rsid w:val="00FE087F"/>
    <w:rsid w:val="00FE2177"/>
    <w:rsid w:val="00FE2771"/>
    <w:rsid w:val="00FE6FAF"/>
    <w:rsid w:val="00FF1283"/>
    <w:rsid w:val="00FF28F7"/>
    <w:rsid w:val="00FF55DC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8FE0F-8CE2-4380-92D8-C2C605919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823EEF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823EE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A44BA7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A44BA7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A44BA7"/>
    <w:rPr>
      <w:rFonts w:ascii="Times New Roman" w:hAnsi="Times New Roman"/>
      <w:sz w:val="24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A44BA7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A44BA7"/>
    <w:rPr>
      <w:rFonts w:ascii="Times New Roman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3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15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105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30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316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8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9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08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88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6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9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2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3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0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4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5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06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6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17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2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49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8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23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5B475-59B6-4002-8857-2199F843D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3423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66</cp:revision>
  <dcterms:created xsi:type="dcterms:W3CDTF">2017-01-09T04:48:00Z</dcterms:created>
  <dcterms:modified xsi:type="dcterms:W3CDTF">2017-05-17T10:56:00Z</dcterms:modified>
</cp:coreProperties>
</file>