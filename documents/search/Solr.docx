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0443" w:rsidRDefault="0000429F" w:rsidP="0000429F">
      <w:pPr>
        <w:pStyle w:val="a4"/>
      </w:pPr>
      <w:r>
        <w:rPr>
          <w:rFonts w:hint="eastAsia"/>
        </w:rPr>
        <w:t>Solr</w:t>
      </w:r>
    </w:p>
    <w:p w:rsidR="006336BA" w:rsidRDefault="006336BA" w:rsidP="006336BA">
      <w:pPr>
        <w:pStyle w:val="1"/>
      </w:pPr>
      <w:r>
        <w:rPr>
          <w:rFonts w:hint="eastAsia"/>
        </w:rPr>
        <w:t>Solr</w:t>
      </w:r>
      <w:r>
        <w:rPr>
          <w:rFonts w:hint="eastAsia"/>
        </w:rPr>
        <w:t>简介</w:t>
      </w:r>
    </w:p>
    <w:p w:rsidR="00413794" w:rsidRPr="00413794" w:rsidRDefault="00413794" w:rsidP="00413794">
      <w:r w:rsidRPr="00413794">
        <w:rPr>
          <w:rFonts w:hint="eastAsia"/>
          <w:b/>
          <w:bCs/>
        </w:rPr>
        <w:t xml:space="preserve">     </w:t>
      </w:r>
      <w:r w:rsidRPr="00413794">
        <w:t>Solr</w:t>
      </w:r>
      <w:r w:rsidRPr="00413794">
        <w:rPr>
          <w:rFonts w:hint="eastAsia"/>
        </w:rPr>
        <w:t>是一个独立的</w:t>
      </w:r>
      <w:hyperlink r:id="rId7" w:history="1">
        <w:r w:rsidRPr="00413794">
          <w:rPr>
            <w:rStyle w:val="a6"/>
            <w:rFonts w:hint="eastAsia"/>
          </w:rPr>
          <w:t>企业级搜索</w:t>
        </w:r>
      </w:hyperlink>
      <w:r w:rsidRPr="00413794">
        <w:rPr>
          <w:rFonts w:hint="eastAsia"/>
        </w:rPr>
        <w:t>应用服务器，它对外提供类似于</w:t>
      </w:r>
      <w:r w:rsidRPr="00413794">
        <w:t>Web-service</w:t>
      </w:r>
      <w:r w:rsidRPr="00413794">
        <w:rPr>
          <w:rFonts w:hint="eastAsia"/>
        </w:rPr>
        <w:t>的</w:t>
      </w:r>
      <w:r w:rsidRPr="00413794">
        <w:t>API</w:t>
      </w:r>
      <w:r w:rsidRPr="00413794">
        <w:rPr>
          <w:rFonts w:hint="eastAsia"/>
        </w:rPr>
        <w:t>接口。用户可以通过</w:t>
      </w:r>
      <w:r w:rsidRPr="00413794">
        <w:t>http</w:t>
      </w:r>
      <w:r w:rsidRPr="00413794">
        <w:rPr>
          <w:rFonts w:hint="eastAsia"/>
        </w:rPr>
        <w:t>请求，向搜索引擎服务器提交一定格式的</w:t>
      </w:r>
      <w:r w:rsidRPr="00413794">
        <w:t>XML</w:t>
      </w:r>
      <w:r w:rsidRPr="00413794">
        <w:rPr>
          <w:rFonts w:hint="eastAsia"/>
        </w:rPr>
        <w:t>文件，生成索引；也可以通过</w:t>
      </w:r>
      <w:r w:rsidRPr="00413794">
        <w:t>Http Get</w:t>
      </w:r>
      <w:r w:rsidRPr="00413794">
        <w:rPr>
          <w:rFonts w:hint="eastAsia"/>
        </w:rPr>
        <w:t>操作提出查找请求，并得到</w:t>
      </w:r>
      <w:r w:rsidRPr="00413794">
        <w:t>XML</w:t>
      </w:r>
      <w:r w:rsidRPr="00413794">
        <w:rPr>
          <w:rFonts w:hint="eastAsia"/>
        </w:rPr>
        <w:t>格式的返回结果。</w:t>
      </w:r>
      <w:r w:rsidRPr="00413794">
        <w:t>Solr</w:t>
      </w:r>
      <w:r w:rsidRPr="00413794">
        <w:rPr>
          <w:rFonts w:hint="eastAsia"/>
        </w:rPr>
        <w:t>是一个高性能，采用</w:t>
      </w:r>
      <w:r w:rsidRPr="00413794">
        <w:t>Java</w:t>
      </w:r>
      <w:r w:rsidRPr="00413794">
        <w:rPr>
          <w:rFonts w:hint="eastAsia"/>
        </w:rPr>
        <w:t>开发，</w:t>
      </w:r>
      <w:r w:rsidRPr="00413794">
        <w:t>Solr</w:t>
      </w:r>
      <w:r w:rsidRPr="00413794">
        <w:rPr>
          <w:rFonts w:hint="eastAsia"/>
        </w:rPr>
        <w:t>基于</w:t>
      </w:r>
      <w:r w:rsidRPr="00413794">
        <w:t>Lucene</w:t>
      </w:r>
      <w:r w:rsidRPr="00413794">
        <w:rPr>
          <w:rFonts w:hint="eastAsia"/>
        </w:rPr>
        <w:t>的全文搜索服务器。同时对其进行了扩展，提供了比</w:t>
      </w:r>
      <w:r w:rsidRPr="00413794">
        <w:t>Lucene</w:t>
      </w:r>
      <w:r w:rsidRPr="00413794">
        <w:rPr>
          <w:rFonts w:hint="eastAsia"/>
        </w:rPr>
        <w:t>更为丰富的查询语言，同时实现了可配置、可扩展并对查询性能进行了优化，并且提供了一个完善的功能管理界面，是一款非常优秀的</w:t>
      </w:r>
      <w:hyperlink r:id="rId8" w:history="1">
        <w:r w:rsidRPr="00413794">
          <w:rPr>
            <w:rStyle w:val="a6"/>
            <w:rFonts w:hint="eastAsia"/>
          </w:rPr>
          <w:t>全文搜索引擎</w:t>
        </w:r>
      </w:hyperlink>
      <w:r w:rsidRPr="00413794">
        <w:rPr>
          <w:rFonts w:hint="eastAsia"/>
        </w:rPr>
        <w:t>。</w:t>
      </w:r>
    </w:p>
    <w:p w:rsidR="00413794" w:rsidRDefault="00413794" w:rsidP="00413794">
      <w:pPr>
        <w:pStyle w:val="2"/>
        <w:spacing w:before="156" w:after="156"/>
      </w:pPr>
      <w:r>
        <w:t xml:space="preserve">solr </w:t>
      </w:r>
      <w:r>
        <w:rPr>
          <w:rFonts w:hint="eastAsia"/>
        </w:rPr>
        <w:t>工作方式</w:t>
      </w:r>
    </w:p>
    <w:p w:rsidR="00413794" w:rsidRPr="00413794" w:rsidRDefault="00413794" w:rsidP="00413794">
      <w:r w:rsidRPr="00413794">
        <w:rPr>
          <w:rFonts w:hint="eastAsia"/>
        </w:rPr>
        <w:t>文档通过</w:t>
      </w:r>
      <w:r w:rsidRPr="00413794">
        <w:t>Http</w:t>
      </w:r>
      <w:r w:rsidRPr="00413794">
        <w:rPr>
          <w:rFonts w:hint="eastAsia"/>
        </w:rPr>
        <w:t>利用</w:t>
      </w:r>
      <w:r w:rsidRPr="00413794">
        <w:t xml:space="preserve">XML </w:t>
      </w:r>
      <w:r w:rsidRPr="00413794">
        <w:rPr>
          <w:rFonts w:hint="eastAsia"/>
        </w:rPr>
        <w:t>加到一个搜索集合中。</w:t>
      </w:r>
      <w:r w:rsidRPr="00413794">
        <w:t>Solr</w:t>
      </w:r>
      <w:r w:rsidRPr="00413794">
        <w:rPr>
          <w:rFonts w:hint="eastAsia"/>
        </w:rPr>
        <w:t>查询该集合也是通过</w:t>
      </w:r>
      <w:r w:rsidRPr="00413794">
        <w:t>http</w:t>
      </w:r>
      <w:r w:rsidRPr="00413794">
        <w:rPr>
          <w:rFonts w:hint="eastAsia"/>
        </w:rPr>
        <w:t>收到一个</w:t>
      </w:r>
      <w:r w:rsidRPr="00413794">
        <w:t>XML/JSON</w:t>
      </w:r>
      <w:r w:rsidRPr="00413794">
        <w:rPr>
          <w:rFonts w:hint="eastAsia"/>
        </w:rPr>
        <w:t>响应来实现。它的主要特性包括：高效、灵活的缓存功能，垂直搜索功能，高亮显示搜索结果，通过索引复制来提高可用性，提供一套强大</w:t>
      </w:r>
      <w:r w:rsidRPr="00413794">
        <w:t>Data Schema</w:t>
      </w:r>
      <w:r w:rsidRPr="00413794">
        <w:rPr>
          <w:rFonts w:hint="eastAsia"/>
        </w:rPr>
        <w:t>来定义字段，类型和设置</w:t>
      </w:r>
      <w:hyperlink r:id="rId9" w:history="1">
        <w:r w:rsidRPr="00413794">
          <w:rPr>
            <w:rStyle w:val="a6"/>
            <w:rFonts w:hint="eastAsia"/>
          </w:rPr>
          <w:t>文本分析</w:t>
        </w:r>
      </w:hyperlink>
      <w:r w:rsidRPr="00413794">
        <w:rPr>
          <w:rFonts w:hint="eastAsia"/>
        </w:rPr>
        <w:t>，提供基于</w:t>
      </w:r>
      <w:r w:rsidRPr="00413794">
        <w:t>Web</w:t>
      </w:r>
      <w:r w:rsidRPr="00413794">
        <w:rPr>
          <w:rFonts w:hint="eastAsia"/>
        </w:rPr>
        <w:t>的管理界面等。</w:t>
      </w:r>
    </w:p>
    <w:p w:rsidR="00413794" w:rsidRDefault="00ED53AD" w:rsidP="00ED53AD">
      <w:pPr>
        <w:pStyle w:val="2"/>
        <w:spacing w:before="156" w:after="156"/>
      </w:pPr>
      <w:r>
        <w:t>Solr</w:t>
      </w:r>
      <w:r>
        <w:rPr>
          <w:rFonts w:hint="eastAsia"/>
        </w:rPr>
        <w:t>和</w:t>
      </w:r>
      <w:r>
        <w:rPr>
          <w:rFonts w:hint="eastAsia"/>
        </w:rPr>
        <w:t>L</w:t>
      </w:r>
      <w:r>
        <w:t>ucene</w:t>
      </w:r>
      <w:r>
        <w:rPr>
          <w:rFonts w:hint="eastAsia"/>
        </w:rPr>
        <w:t>的关系</w:t>
      </w:r>
    </w:p>
    <w:p w:rsidR="00ED53AD" w:rsidRPr="00ED53AD" w:rsidRDefault="00ED53AD" w:rsidP="00ED53AD">
      <w:r w:rsidRPr="00ED53AD">
        <w:t>Solr</w:t>
      </w:r>
      <w:r w:rsidRPr="00ED53AD">
        <w:rPr>
          <w:rFonts w:hint="eastAsia"/>
        </w:rPr>
        <w:t>是一个高性能，采用</w:t>
      </w:r>
      <w:r w:rsidRPr="00ED53AD">
        <w:t>Java</w:t>
      </w:r>
      <w:r w:rsidRPr="00ED53AD">
        <w:rPr>
          <w:rFonts w:hint="eastAsia"/>
        </w:rPr>
        <w:t>开发，基于</w:t>
      </w:r>
      <w:r w:rsidRPr="00ED53AD">
        <w:t>Lucene</w:t>
      </w:r>
      <w:r w:rsidRPr="00ED53AD">
        <w:rPr>
          <w:rFonts w:hint="eastAsia"/>
        </w:rPr>
        <w:t>的全文搜索服务器。同时对其进行了扩展，提供了比</w:t>
      </w:r>
      <w:r w:rsidRPr="00ED53AD">
        <w:t>Lucene</w:t>
      </w:r>
      <w:r w:rsidRPr="00ED53AD">
        <w:rPr>
          <w:rFonts w:hint="eastAsia"/>
        </w:rPr>
        <w:t>更为丰富的查询语言，同时实现了可配置、可扩展并对查询性能进行了优化，并且提供了一个完善的功能管理界面，是一款非常优秀的</w:t>
      </w:r>
      <w:hyperlink r:id="rId10" w:history="1">
        <w:r w:rsidRPr="00ED53AD">
          <w:rPr>
            <w:rStyle w:val="a6"/>
            <w:rFonts w:hint="eastAsia"/>
          </w:rPr>
          <w:t>全文搜索引擎</w:t>
        </w:r>
      </w:hyperlink>
      <w:r w:rsidRPr="00ED53AD">
        <w:rPr>
          <w:rFonts w:hint="eastAsia"/>
        </w:rPr>
        <w:t>。</w:t>
      </w:r>
    </w:p>
    <w:p w:rsidR="00ED53AD" w:rsidRPr="00ED53AD" w:rsidRDefault="00ED53AD" w:rsidP="00ED53AD">
      <w:r w:rsidRPr="00ED53AD">
        <w:rPr>
          <w:rFonts w:hint="eastAsia"/>
          <w:b/>
          <w:bCs/>
        </w:rPr>
        <w:t>··</w:t>
      </w:r>
      <w:r w:rsidRPr="00ED53AD">
        <w:rPr>
          <w:rFonts w:hint="eastAsia"/>
          <w:b/>
          <w:bCs/>
        </w:rPr>
        <w:t xml:space="preserve">  </w:t>
      </w:r>
      <w:r w:rsidRPr="00ED53AD">
        <w:t>Solr</w:t>
      </w:r>
      <w:r w:rsidRPr="00ED53AD">
        <w:rPr>
          <w:rFonts w:hint="eastAsia"/>
        </w:rPr>
        <w:t>和</w:t>
      </w:r>
      <w:r w:rsidRPr="00ED53AD">
        <w:t>Lucene</w:t>
      </w:r>
      <w:r w:rsidRPr="00ED53AD">
        <w:rPr>
          <w:rFonts w:hint="eastAsia"/>
        </w:rPr>
        <w:t>的本质区别有以下三点：搜索服务器，企业级和管理。</w:t>
      </w:r>
      <w:r w:rsidRPr="00ED53AD">
        <w:t>Lucene</w:t>
      </w:r>
      <w:r w:rsidRPr="00ED53AD">
        <w:rPr>
          <w:rFonts w:hint="eastAsia"/>
        </w:rPr>
        <w:t>本质上是搜索库，不是独立的应用程序，而</w:t>
      </w:r>
      <w:r w:rsidRPr="00ED53AD">
        <w:t>Solr</w:t>
      </w:r>
      <w:r w:rsidRPr="00ED53AD">
        <w:rPr>
          <w:rFonts w:hint="eastAsia"/>
        </w:rPr>
        <w:t>是。</w:t>
      </w:r>
      <w:r w:rsidRPr="00ED53AD">
        <w:t>Lucene</w:t>
      </w:r>
      <w:r w:rsidRPr="00ED53AD">
        <w:rPr>
          <w:rFonts w:hint="eastAsia"/>
        </w:rPr>
        <w:t>专注于搜索底层的建设，而</w:t>
      </w:r>
      <w:r w:rsidRPr="00ED53AD">
        <w:t>Solr</w:t>
      </w:r>
      <w:r w:rsidRPr="00ED53AD">
        <w:rPr>
          <w:rFonts w:hint="eastAsia"/>
        </w:rPr>
        <w:t>专注于企业应用。</w:t>
      </w:r>
      <w:r w:rsidRPr="00ED53AD">
        <w:t>Lucene</w:t>
      </w:r>
      <w:r w:rsidRPr="00ED53AD">
        <w:rPr>
          <w:rFonts w:hint="eastAsia"/>
        </w:rPr>
        <w:t>不负责支撑搜索服务所必须的管理，而</w:t>
      </w:r>
      <w:r w:rsidRPr="00ED53AD">
        <w:t>Solr</w:t>
      </w:r>
      <w:r w:rsidRPr="00ED53AD">
        <w:rPr>
          <w:rFonts w:hint="eastAsia"/>
        </w:rPr>
        <w:t>负责。所以说，一句话概括</w:t>
      </w:r>
      <w:r w:rsidRPr="00ED53AD">
        <w:t>Solr: Solr</w:t>
      </w:r>
      <w:r w:rsidRPr="00ED53AD">
        <w:rPr>
          <w:rFonts w:hint="eastAsia"/>
        </w:rPr>
        <w:t>是</w:t>
      </w:r>
      <w:r w:rsidRPr="00ED53AD">
        <w:t>Lucene</w:t>
      </w:r>
      <w:r w:rsidRPr="00ED53AD">
        <w:rPr>
          <w:rFonts w:hint="eastAsia"/>
        </w:rPr>
        <w:t>面向企业搜索应用的扩展。</w:t>
      </w:r>
    </w:p>
    <w:p w:rsidR="00ED53AD" w:rsidRDefault="002670D8" w:rsidP="002670D8">
      <w:pPr>
        <w:pStyle w:val="2"/>
        <w:spacing w:before="156" w:after="156"/>
      </w:pPr>
      <w:r>
        <w:rPr>
          <w:rFonts w:hint="eastAsia"/>
        </w:rPr>
        <w:t>S</w:t>
      </w:r>
      <w:r>
        <w:t xml:space="preserve">olr </w:t>
      </w:r>
      <w:r>
        <w:rPr>
          <w:rFonts w:hint="eastAsia"/>
        </w:rPr>
        <w:t>工作原理</w:t>
      </w:r>
    </w:p>
    <w:p w:rsidR="002670D8" w:rsidRPr="002670D8" w:rsidRDefault="002670D8" w:rsidP="002670D8">
      <w:r w:rsidRPr="002670D8">
        <w:t>Solr</w:t>
      </w:r>
      <w:r w:rsidRPr="002670D8">
        <w:rPr>
          <w:rFonts w:hint="eastAsia"/>
        </w:rPr>
        <w:t>对外提供标准的</w:t>
      </w:r>
      <w:r w:rsidRPr="002670D8">
        <w:t>http</w:t>
      </w:r>
      <w:r w:rsidRPr="002670D8">
        <w:rPr>
          <w:rFonts w:hint="eastAsia"/>
        </w:rPr>
        <w:t>接口来实现对数据的索引的增加、删除、修改、查询。</w:t>
      </w:r>
    </w:p>
    <w:p w:rsidR="002670D8" w:rsidRPr="002670D8" w:rsidRDefault="002670D8" w:rsidP="002670D8">
      <w:r w:rsidRPr="002670D8">
        <w:rPr>
          <w:rFonts w:hint="eastAsia"/>
        </w:rPr>
        <w:t xml:space="preserve">　　在</w:t>
      </w:r>
      <w:r w:rsidRPr="002670D8">
        <w:t>Solr</w:t>
      </w:r>
      <w:r w:rsidRPr="002670D8">
        <w:rPr>
          <w:rFonts w:hint="eastAsia"/>
        </w:rPr>
        <w:t>中，用户通过向部署在</w:t>
      </w:r>
      <w:r w:rsidRPr="002670D8">
        <w:t xml:space="preserve">servlet </w:t>
      </w:r>
      <w:r w:rsidRPr="002670D8">
        <w:rPr>
          <w:rFonts w:hint="eastAsia"/>
        </w:rPr>
        <w:t>容器中的</w:t>
      </w:r>
      <w:r w:rsidRPr="002670D8">
        <w:t>Solr Web</w:t>
      </w:r>
      <w:r w:rsidRPr="002670D8">
        <w:rPr>
          <w:rFonts w:hint="eastAsia"/>
        </w:rPr>
        <w:t>应用程序发送</w:t>
      </w:r>
      <w:r w:rsidRPr="002670D8">
        <w:rPr>
          <w:rFonts w:hint="eastAsia"/>
        </w:rPr>
        <w:t xml:space="preserve"> </w:t>
      </w:r>
      <w:r w:rsidRPr="002670D8">
        <w:t xml:space="preserve">HTTP </w:t>
      </w:r>
      <w:r w:rsidRPr="002670D8">
        <w:rPr>
          <w:rFonts w:hint="eastAsia"/>
        </w:rPr>
        <w:t>请求来启动索引和搜索。</w:t>
      </w:r>
    </w:p>
    <w:p w:rsidR="002670D8" w:rsidRPr="002670D8" w:rsidRDefault="002670D8" w:rsidP="002670D8">
      <w:r w:rsidRPr="002670D8">
        <w:rPr>
          <w:rFonts w:hint="eastAsia"/>
        </w:rPr>
        <w:t xml:space="preserve">　　</w:t>
      </w:r>
      <w:r w:rsidRPr="002670D8">
        <w:t>Solr</w:t>
      </w:r>
      <w:r w:rsidRPr="002670D8">
        <w:rPr>
          <w:rFonts w:hint="eastAsia"/>
        </w:rPr>
        <w:t>接受请求，确定要使用的适当</w:t>
      </w:r>
      <w:r w:rsidRPr="002670D8">
        <w:t>SolrRequestHandler</w:t>
      </w:r>
      <w:r w:rsidRPr="002670D8">
        <w:rPr>
          <w:rFonts w:hint="eastAsia"/>
        </w:rPr>
        <w:t>，然后处理请求。通过</w:t>
      </w:r>
      <w:r w:rsidRPr="002670D8">
        <w:rPr>
          <w:rFonts w:hint="eastAsia"/>
        </w:rPr>
        <w:t xml:space="preserve"> </w:t>
      </w:r>
      <w:r w:rsidRPr="002670D8">
        <w:t xml:space="preserve">HTTP </w:t>
      </w:r>
      <w:r w:rsidRPr="002670D8">
        <w:rPr>
          <w:rFonts w:hint="eastAsia"/>
        </w:rPr>
        <w:t>以同样的方式返回响应。</w:t>
      </w:r>
      <w:r w:rsidRPr="002670D8">
        <w:rPr>
          <w:rFonts w:hint="eastAsia"/>
        </w:rPr>
        <w:br/>
      </w:r>
      <w:r w:rsidRPr="002670D8">
        <w:rPr>
          <w:rFonts w:hint="eastAsia"/>
        </w:rPr>
        <w:t xml:space="preserve">　　默认配置返回</w:t>
      </w:r>
      <w:r w:rsidRPr="002670D8">
        <w:t>Solr</w:t>
      </w:r>
      <w:r w:rsidRPr="002670D8">
        <w:rPr>
          <w:rFonts w:hint="eastAsia"/>
        </w:rPr>
        <w:t>的标准</w:t>
      </w:r>
      <w:r w:rsidRPr="002670D8">
        <w:rPr>
          <w:rFonts w:hint="eastAsia"/>
        </w:rPr>
        <w:t xml:space="preserve"> </w:t>
      </w:r>
      <w:r w:rsidRPr="002670D8">
        <w:t xml:space="preserve">XML </w:t>
      </w:r>
      <w:r w:rsidRPr="002670D8">
        <w:rPr>
          <w:rFonts w:hint="eastAsia"/>
        </w:rPr>
        <w:t>响应，也可以配置</w:t>
      </w:r>
      <w:r w:rsidRPr="002670D8">
        <w:t>Solr</w:t>
      </w:r>
      <w:r w:rsidRPr="002670D8">
        <w:rPr>
          <w:rFonts w:hint="eastAsia"/>
        </w:rPr>
        <w:t>的备用响应格式。</w:t>
      </w:r>
    </w:p>
    <w:p w:rsidR="002670D8" w:rsidRDefault="00900F92" w:rsidP="002670D8">
      <w:r w:rsidRPr="00900F92">
        <w:rPr>
          <w:noProof/>
        </w:rPr>
        <w:lastRenderedPageBreak/>
        <w:drawing>
          <wp:inline distT="0" distB="0" distL="0" distR="0" wp14:anchorId="2D7388CA" wp14:editId="7F84D947">
            <wp:extent cx="5274310" cy="4022725"/>
            <wp:effectExtent l="0" t="0" r="2540" b="0"/>
            <wp:docPr id="17411" name="图片 4" descr="1351495605_79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 name="图片 4" descr="1351495605_7923.gif"/>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022725"/>
                    </a:xfrm>
                    <a:prstGeom prst="rect">
                      <a:avLst/>
                    </a:prstGeom>
                    <a:noFill/>
                    <a:ln>
                      <a:noFill/>
                    </a:ln>
                    <a:extLst/>
                  </pic:spPr>
                </pic:pic>
              </a:graphicData>
            </a:graphic>
          </wp:inline>
        </w:drawing>
      </w:r>
    </w:p>
    <w:p w:rsidR="00900F92" w:rsidRDefault="00900F92" w:rsidP="00900F92">
      <w:pPr>
        <w:pStyle w:val="2"/>
        <w:spacing w:before="156" w:after="156"/>
      </w:pPr>
      <w:r>
        <w:rPr>
          <w:rFonts w:hint="eastAsia"/>
        </w:rPr>
        <w:t>SOLR</w:t>
      </w:r>
      <w:r>
        <w:rPr>
          <w:rFonts w:hint="eastAsia"/>
        </w:rPr>
        <w:t>索引原理</w:t>
      </w:r>
    </w:p>
    <w:p w:rsidR="00900F92" w:rsidRPr="00900F92" w:rsidRDefault="00900F92" w:rsidP="00900F92">
      <w:r w:rsidRPr="00900F92">
        <w:rPr>
          <w:rFonts w:hint="eastAsia"/>
        </w:rPr>
        <w:t>可以向</w:t>
      </w:r>
      <w:r w:rsidRPr="00900F92">
        <w:t>Solr</w:t>
      </w:r>
      <w:r w:rsidRPr="00900F92">
        <w:rPr>
          <w:rFonts w:hint="eastAsia"/>
        </w:rPr>
        <w:t>索引</w:t>
      </w:r>
      <w:r w:rsidRPr="00900F92">
        <w:t>servlet</w:t>
      </w:r>
      <w:r w:rsidRPr="00900F92">
        <w:rPr>
          <w:rFonts w:hint="eastAsia"/>
        </w:rPr>
        <w:t>传递四个不同的索引请求：</w:t>
      </w:r>
      <w:r w:rsidRPr="00900F92">
        <w:rPr>
          <w:rFonts w:hint="eastAsia"/>
        </w:rPr>
        <w:br/>
      </w:r>
      <w:r w:rsidRPr="00900F92">
        <w:rPr>
          <w:rFonts w:hint="eastAsia"/>
        </w:rPr>
        <w:t xml:space="preserve">　　</w:t>
      </w:r>
      <w:r w:rsidRPr="00900F92">
        <w:t>1) add/update</w:t>
      </w:r>
      <w:r w:rsidRPr="00900F92">
        <w:rPr>
          <w:rFonts w:hint="eastAsia"/>
        </w:rPr>
        <w:t>允许向</w:t>
      </w:r>
      <w:r w:rsidRPr="00900F92">
        <w:t>Solr</w:t>
      </w:r>
      <w:r w:rsidRPr="00900F92">
        <w:rPr>
          <w:rFonts w:hint="eastAsia"/>
        </w:rPr>
        <w:t>添加文档或更新文档。直到提交后才能搜索到这些添加和更新。</w:t>
      </w:r>
      <w:r w:rsidRPr="00900F92">
        <w:rPr>
          <w:rFonts w:hint="eastAsia"/>
        </w:rPr>
        <w:br/>
      </w:r>
      <w:r w:rsidRPr="00900F92">
        <w:rPr>
          <w:rFonts w:hint="eastAsia"/>
        </w:rPr>
        <w:t xml:space="preserve">　　</w:t>
      </w:r>
      <w:r w:rsidRPr="00900F92">
        <w:t xml:space="preserve">2) commit </w:t>
      </w:r>
      <w:r w:rsidRPr="00900F92">
        <w:rPr>
          <w:rFonts w:hint="eastAsia"/>
        </w:rPr>
        <w:t>告诉</w:t>
      </w:r>
      <w:r w:rsidRPr="00900F92">
        <w:t>Solr</w:t>
      </w:r>
      <w:r w:rsidRPr="00900F92">
        <w:rPr>
          <w:rFonts w:hint="eastAsia"/>
        </w:rPr>
        <w:t>，应该使上次提交以来所做的所有更改都可以搜索到。</w:t>
      </w:r>
      <w:r w:rsidRPr="00900F92">
        <w:rPr>
          <w:rFonts w:hint="eastAsia"/>
        </w:rPr>
        <w:br/>
      </w:r>
      <w:r w:rsidRPr="00900F92">
        <w:rPr>
          <w:rFonts w:hint="eastAsia"/>
        </w:rPr>
        <w:t xml:space="preserve">　　</w:t>
      </w:r>
      <w:r w:rsidRPr="00900F92">
        <w:t xml:space="preserve">3) optimize </w:t>
      </w:r>
      <w:r w:rsidRPr="00900F92">
        <w:rPr>
          <w:rFonts w:hint="eastAsia"/>
        </w:rPr>
        <w:t>重构</w:t>
      </w:r>
      <w:r w:rsidRPr="00900F92">
        <w:rPr>
          <w:rFonts w:hint="eastAsia"/>
        </w:rPr>
        <w:t xml:space="preserve"> </w:t>
      </w:r>
      <w:r w:rsidRPr="00900F92">
        <w:t xml:space="preserve">Lucene </w:t>
      </w:r>
      <w:r w:rsidRPr="00900F92">
        <w:rPr>
          <w:rFonts w:hint="eastAsia"/>
        </w:rPr>
        <w:t>的文件以改进搜索性能。索引完成后执行一下优化通常比较好。如果更新比较频繁，则应该在使用率较低的时候安排优化。一个索引无需优化也可以正常地运行。优化是一个耗时较多的过程。</w:t>
      </w:r>
      <w:r w:rsidRPr="00900F92">
        <w:rPr>
          <w:rFonts w:hint="eastAsia"/>
        </w:rPr>
        <w:br/>
      </w:r>
      <w:r w:rsidRPr="00900F92">
        <w:rPr>
          <w:rFonts w:hint="eastAsia"/>
        </w:rPr>
        <w:t xml:space="preserve">　　</w:t>
      </w:r>
      <w:r w:rsidRPr="00900F92">
        <w:t xml:space="preserve">4) delete </w:t>
      </w:r>
      <w:r w:rsidRPr="00900F92">
        <w:rPr>
          <w:rFonts w:hint="eastAsia"/>
        </w:rPr>
        <w:t>可以通过</w:t>
      </w:r>
      <w:r w:rsidRPr="00900F92">
        <w:rPr>
          <w:rFonts w:hint="eastAsia"/>
        </w:rPr>
        <w:t xml:space="preserve"> </w:t>
      </w:r>
      <w:r w:rsidRPr="00900F92">
        <w:t xml:space="preserve">id </w:t>
      </w:r>
      <w:r w:rsidRPr="00900F92">
        <w:rPr>
          <w:rFonts w:hint="eastAsia"/>
        </w:rPr>
        <w:t>或查询来指定。按</w:t>
      </w:r>
      <w:r w:rsidRPr="00900F92">
        <w:rPr>
          <w:rFonts w:hint="eastAsia"/>
        </w:rPr>
        <w:t xml:space="preserve"> </w:t>
      </w:r>
      <w:r w:rsidRPr="00900F92">
        <w:t xml:space="preserve">id </w:t>
      </w:r>
      <w:r w:rsidRPr="00900F92">
        <w:rPr>
          <w:rFonts w:hint="eastAsia"/>
        </w:rPr>
        <w:t>删除将删除具有指定</w:t>
      </w:r>
      <w:r w:rsidRPr="00900F92">
        <w:rPr>
          <w:rFonts w:hint="eastAsia"/>
        </w:rPr>
        <w:t xml:space="preserve"> </w:t>
      </w:r>
      <w:r w:rsidRPr="00900F92">
        <w:t xml:space="preserve">id </w:t>
      </w:r>
      <w:r w:rsidRPr="00900F92">
        <w:rPr>
          <w:rFonts w:hint="eastAsia"/>
        </w:rPr>
        <w:t>的文档；按查询删除将删除查询返回的所有文档。</w:t>
      </w:r>
    </w:p>
    <w:p w:rsidR="00900F92" w:rsidRDefault="00900F92" w:rsidP="00900F92">
      <w:pPr>
        <w:pStyle w:val="2"/>
        <w:spacing w:before="156" w:after="156"/>
      </w:pPr>
      <w:r>
        <w:t>SOLR CORE</w:t>
      </w:r>
    </w:p>
    <w:p w:rsidR="00900F92" w:rsidRPr="00900F92" w:rsidRDefault="00900F92" w:rsidP="00900F92">
      <w:r w:rsidRPr="00900F92">
        <w:t>Solr</w:t>
      </w:r>
      <w:r w:rsidRPr="00900F92">
        <w:rPr>
          <w:rFonts w:hint="eastAsia"/>
        </w:rPr>
        <w:t>里面的</w:t>
      </w:r>
      <w:r w:rsidRPr="00900F92">
        <w:t>core</w:t>
      </w:r>
      <w:r w:rsidRPr="00900F92">
        <w:rPr>
          <w:rFonts w:hint="eastAsia"/>
        </w:rPr>
        <w:t>就像数据库里面的一个表，用来管理索引和相关配置。</w:t>
      </w:r>
    </w:p>
    <w:p w:rsidR="00900F92" w:rsidRPr="00900F92" w:rsidRDefault="00900F92" w:rsidP="00900F92">
      <w:r w:rsidRPr="00900F92">
        <w:t>core.properties </w:t>
      </w:r>
    </w:p>
    <w:p w:rsidR="00900F92" w:rsidRPr="00900F92" w:rsidRDefault="00900F92" w:rsidP="00900F92">
      <w:r w:rsidRPr="00900F92">
        <w:t>#Written by CorePropertiesLocator </w:t>
      </w:r>
    </w:p>
    <w:p w:rsidR="00900F92" w:rsidRPr="00900F92" w:rsidRDefault="00900F92" w:rsidP="00900F92">
      <w:r w:rsidRPr="00900F92">
        <w:t>#Sat Mar 15 15:49:01 CST 2014 </w:t>
      </w:r>
    </w:p>
    <w:p w:rsidR="00900F92" w:rsidRPr="00900F92" w:rsidRDefault="00900F92" w:rsidP="00900F92">
      <w:r w:rsidRPr="00900F92">
        <w:t>name=core0 </w:t>
      </w:r>
    </w:p>
    <w:p w:rsidR="00900F92" w:rsidRPr="00900F92" w:rsidRDefault="00900F92" w:rsidP="00900F92">
      <w:r w:rsidRPr="00900F92">
        <w:t>config=solrconfig.xml </w:t>
      </w:r>
    </w:p>
    <w:p w:rsidR="00900F92" w:rsidRPr="00900F92" w:rsidRDefault="00900F92" w:rsidP="00900F92">
      <w:r w:rsidRPr="00900F92">
        <w:t>schema=schema.xml </w:t>
      </w:r>
    </w:p>
    <w:p w:rsidR="00900F92" w:rsidRPr="00900F92" w:rsidRDefault="00900F92" w:rsidP="00900F92">
      <w:r w:rsidRPr="00900F92">
        <w:t>dataDir=data </w:t>
      </w:r>
    </w:p>
    <w:p w:rsidR="00900F92" w:rsidRDefault="00002E89" w:rsidP="00C62EFB">
      <w:pPr>
        <w:pStyle w:val="1"/>
      </w:pPr>
      <w:r>
        <w:lastRenderedPageBreak/>
        <w:t xml:space="preserve">solr </w:t>
      </w:r>
      <w:r>
        <w:rPr>
          <w:rFonts w:hint="eastAsia"/>
        </w:rPr>
        <w:t>配置相关</w:t>
      </w:r>
    </w:p>
    <w:p w:rsidR="00AC1387" w:rsidRPr="00AC1387" w:rsidRDefault="00AC1387" w:rsidP="00AC1387">
      <w:pPr>
        <w:pStyle w:val="2"/>
        <w:spacing w:before="156" w:after="156"/>
      </w:pPr>
      <w:r>
        <w:rPr>
          <w:rFonts w:hint="eastAsia"/>
        </w:rPr>
        <w:t>s</w:t>
      </w:r>
      <w:r>
        <w:t>chema.xml</w:t>
      </w:r>
    </w:p>
    <w:p w:rsidR="003E674A" w:rsidRPr="003E674A" w:rsidRDefault="003E674A" w:rsidP="003E674A">
      <w:r w:rsidRPr="003E674A">
        <w:t>schema.xml </w:t>
      </w:r>
      <w:r w:rsidRPr="003E674A">
        <w:rPr>
          <w:rFonts w:hint="eastAsia"/>
        </w:rPr>
        <w:t>是用来定义索引数据中的域的，包括域名称，域类型，域是否索引，是否分词，是否存储，是否标准化即</w:t>
      </w:r>
      <w:r w:rsidRPr="003E674A">
        <w:rPr>
          <w:rFonts w:hint="eastAsia"/>
        </w:rPr>
        <w:t> </w:t>
      </w:r>
      <w:r w:rsidRPr="003E674A">
        <w:t>Norms </w:t>
      </w:r>
      <w:r w:rsidRPr="003E674A">
        <w:rPr>
          <w:rFonts w:hint="eastAsia"/>
        </w:rPr>
        <w:t>，是否存储项向量等等。</w:t>
      </w:r>
    </w:p>
    <w:p w:rsidR="003E674A" w:rsidRPr="003E674A" w:rsidRDefault="003E674A" w:rsidP="003E674A">
      <w:r w:rsidRPr="003E674A">
        <w:t xml:space="preserve">        schema.xml </w:t>
      </w:r>
      <w:r w:rsidRPr="003E674A">
        <w:rPr>
          <w:rFonts w:hint="eastAsia"/>
        </w:rPr>
        <w:t>配置文件的根元素就是</w:t>
      </w:r>
      <w:r w:rsidRPr="003E674A">
        <w:rPr>
          <w:rFonts w:hint="eastAsia"/>
        </w:rPr>
        <w:t> </w:t>
      </w:r>
      <w:r w:rsidRPr="003E674A">
        <w:t>schema, </w:t>
      </w:r>
      <w:r w:rsidRPr="003E674A">
        <w:rPr>
          <w:rFonts w:hint="eastAsia"/>
        </w:rPr>
        <w:t>有个</w:t>
      </w:r>
      <w:r w:rsidRPr="003E674A">
        <w:rPr>
          <w:rFonts w:hint="eastAsia"/>
        </w:rPr>
        <w:t> </w:t>
      </w:r>
      <w:r w:rsidRPr="003E674A">
        <w:t>name </w:t>
      </w:r>
      <w:r w:rsidRPr="003E674A">
        <w:rPr>
          <w:rFonts w:hint="eastAsia"/>
        </w:rPr>
        <w:t>属性，</w:t>
      </w:r>
      <w:r w:rsidRPr="003E674A">
        <w:rPr>
          <w:rFonts w:hint="eastAsia"/>
        </w:rPr>
        <w:t> </w:t>
      </w:r>
      <w:r w:rsidRPr="003E674A">
        <w:t>name </w:t>
      </w:r>
      <w:r w:rsidRPr="003E674A">
        <w:rPr>
          <w:rFonts w:hint="eastAsia"/>
        </w:rPr>
        <w:t>属性值可以随便配，根元素没什么好说的，</w:t>
      </w:r>
      <w:r w:rsidRPr="003E674A">
        <w:rPr>
          <w:rFonts w:hint="eastAsia"/>
        </w:rPr>
        <w:t> </w:t>
      </w:r>
      <w:r w:rsidRPr="003E674A">
        <w:t>schema </w:t>
      </w:r>
      <w:r w:rsidRPr="003E674A">
        <w:rPr>
          <w:rFonts w:hint="eastAsia"/>
        </w:rPr>
        <w:t>元素下主要有两个标签元素即</w:t>
      </w:r>
      <w:r w:rsidRPr="003E674A">
        <w:rPr>
          <w:rFonts w:hint="eastAsia"/>
        </w:rPr>
        <w:t> </w:t>
      </w:r>
      <w:r w:rsidRPr="003E674A">
        <w:t>field </w:t>
      </w:r>
      <w:r w:rsidRPr="003E674A">
        <w:rPr>
          <w:rFonts w:hint="eastAsia"/>
        </w:rPr>
        <w:t>和</w:t>
      </w:r>
      <w:r w:rsidRPr="003E674A">
        <w:t>fieldType,field </w:t>
      </w:r>
      <w:r w:rsidRPr="003E674A">
        <w:rPr>
          <w:rFonts w:hint="eastAsia"/>
        </w:rPr>
        <w:t>表示域，用来定义域，</w:t>
      </w:r>
      <w:r w:rsidRPr="003E674A">
        <w:rPr>
          <w:rFonts w:hint="eastAsia"/>
        </w:rPr>
        <w:t> </w:t>
      </w:r>
      <w:r w:rsidRPr="003E674A">
        <w:t>fieldType </w:t>
      </w:r>
      <w:r w:rsidRPr="003E674A">
        <w:rPr>
          <w:rFonts w:hint="eastAsia"/>
        </w:rPr>
        <w:t>用来定义域类型。</w:t>
      </w:r>
    </w:p>
    <w:p w:rsidR="003E674A" w:rsidRPr="003E674A" w:rsidRDefault="003E674A" w:rsidP="00102E80">
      <w:pPr>
        <w:pStyle w:val="3"/>
        <w:spacing w:before="156" w:after="156"/>
      </w:pPr>
      <w:r w:rsidRPr="003E674A">
        <w:t>field </w:t>
      </w:r>
      <w:r w:rsidRPr="003E674A">
        <w:rPr>
          <w:rFonts w:hint="eastAsia"/>
        </w:rPr>
        <w:t>元素有很多属性可以配置：</w:t>
      </w:r>
    </w:p>
    <w:p w:rsidR="003E674A" w:rsidRPr="003E674A" w:rsidRDefault="003E674A" w:rsidP="003E674A">
      <w:r w:rsidRPr="003E674A">
        <w:rPr>
          <w:b/>
          <w:bCs/>
        </w:rPr>
        <w:t>name: </w:t>
      </w:r>
      <w:r w:rsidRPr="003E674A">
        <w:rPr>
          <w:rFonts w:hint="eastAsia"/>
        </w:rPr>
        <w:t>表示域的名称，是强制必须有的属性</w:t>
      </w:r>
    </w:p>
    <w:p w:rsidR="003E674A" w:rsidRPr="003E674A" w:rsidRDefault="003E674A" w:rsidP="003E674A">
      <w:r w:rsidRPr="003E674A">
        <w:rPr>
          <w:b/>
          <w:bCs/>
        </w:rPr>
        <w:t>type: </w:t>
      </w:r>
      <w:r w:rsidRPr="003E674A">
        <w:rPr>
          <w:rFonts w:hint="eastAsia"/>
        </w:rPr>
        <w:t>域类型的名称，与</w:t>
      </w:r>
      <w:r w:rsidRPr="003E674A">
        <w:rPr>
          <w:rFonts w:hint="eastAsia"/>
        </w:rPr>
        <w:t> </w:t>
      </w:r>
      <w:r w:rsidRPr="003E674A">
        <w:t>fieldType </w:t>
      </w:r>
      <w:r w:rsidRPr="003E674A">
        <w:rPr>
          <w:rFonts w:hint="eastAsia"/>
        </w:rPr>
        <w:t>元素的</w:t>
      </w:r>
      <w:r w:rsidRPr="003E674A">
        <w:rPr>
          <w:rFonts w:hint="eastAsia"/>
        </w:rPr>
        <w:t> </w:t>
      </w:r>
      <w:r w:rsidRPr="003E674A">
        <w:t>name </w:t>
      </w:r>
      <w:r w:rsidRPr="003E674A">
        <w:rPr>
          <w:rFonts w:hint="eastAsia"/>
        </w:rPr>
        <w:t>属性值对应，也是强制必须有的属性，不可省略</w:t>
      </w:r>
    </w:p>
    <w:p w:rsidR="003E674A" w:rsidRPr="003E674A" w:rsidRDefault="003E674A" w:rsidP="003E674A">
      <w:r w:rsidRPr="003E674A">
        <w:rPr>
          <w:b/>
          <w:bCs/>
        </w:rPr>
        <w:t xml:space="preserve">indexed: </w:t>
      </w:r>
      <w:r w:rsidRPr="003E674A">
        <w:t>true </w:t>
      </w:r>
      <w:r w:rsidRPr="003E674A">
        <w:rPr>
          <w:rFonts w:hint="eastAsia"/>
        </w:rPr>
        <w:t>即表示需要对该域进行索引，一般如果你需要在该域上进行查询或排序时，则需要配置为</w:t>
      </w:r>
      <w:r w:rsidRPr="003E674A">
        <w:rPr>
          <w:rFonts w:hint="eastAsia"/>
        </w:rPr>
        <w:t> </w:t>
      </w:r>
      <w:r w:rsidRPr="003E674A">
        <w:t>true, </w:t>
      </w:r>
      <w:r w:rsidRPr="003E674A">
        <w:rPr>
          <w:rFonts w:hint="eastAsia"/>
        </w:rPr>
        <w:t>默认值为</w:t>
      </w:r>
      <w:r w:rsidRPr="003E674A">
        <w:rPr>
          <w:rFonts w:hint="eastAsia"/>
        </w:rPr>
        <w:t> </w:t>
      </w:r>
      <w:r w:rsidRPr="003E674A">
        <w:t>false</w:t>
      </w:r>
    </w:p>
    <w:p w:rsidR="003E674A" w:rsidRPr="003E674A" w:rsidRDefault="003E674A" w:rsidP="003E674A">
      <w:r w:rsidRPr="003E674A">
        <w:rPr>
          <w:b/>
          <w:bCs/>
        </w:rPr>
        <w:t>stored:</w:t>
      </w:r>
      <w:r w:rsidRPr="003E674A">
        <w:t> </w:t>
      </w:r>
      <w:r w:rsidRPr="003E674A">
        <w:rPr>
          <w:rFonts w:hint="eastAsia"/>
        </w:rPr>
        <w:t>表示是否需要把域值存储到硬盘上，方便你后续查询时能再次提取出来原样显示给用户</w:t>
      </w:r>
    </w:p>
    <w:p w:rsidR="003E674A" w:rsidRPr="003E674A" w:rsidRDefault="003E674A" w:rsidP="003E674A">
      <w:r w:rsidRPr="003E674A">
        <w:rPr>
          <w:b/>
          <w:bCs/>
        </w:rPr>
        <w:t>docValues: </w:t>
      </w:r>
      <w:r w:rsidRPr="003E674A">
        <w:rPr>
          <w:rFonts w:hint="eastAsia"/>
        </w:rPr>
        <w:t>表示此域是否需要添加一个</w:t>
      </w:r>
      <w:r w:rsidRPr="003E674A">
        <w:rPr>
          <w:rFonts w:hint="eastAsia"/>
        </w:rPr>
        <w:t> </w:t>
      </w:r>
      <w:r w:rsidRPr="003E674A">
        <w:t>docValues </w:t>
      </w:r>
      <w:r w:rsidRPr="003E674A">
        <w:rPr>
          <w:rFonts w:hint="eastAsia"/>
        </w:rPr>
        <w:t>域，这对</w:t>
      </w:r>
      <w:r w:rsidRPr="003E674A">
        <w:rPr>
          <w:rFonts w:hint="eastAsia"/>
        </w:rPr>
        <w:t> </w:t>
      </w:r>
      <w:r w:rsidRPr="003E674A">
        <w:t>facet </w:t>
      </w:r>
      <w:r w:rsidRPr="003E674A">
        <w:rPr>
          <w:rFonts w:hint="eastAsia"/>
        </w:rPr>
        <w:t>查询，</w:t>
      </w:r>
      <w:r w:rsidRPr="003E674A">
        <w:rPr>
          <w:rFonts w:hint="eastAsia"/>
        </w:rPr>
        <w:t> </w:t>
      </w:r>
      <w:r w:rsidRPr="003E674A">
        <w:t>group </w:t>
      </w:r>
      <w:r w:rsidRPr="003E674A">
        <w:rPr>
          <w:rFonts w:hint="eastAsia"/>
        </w:rPr>
        <w:t>分组，排序，</w:t>
      </w:r>
      <w:r w:rsidRPr="003E674A">
        <w:rPr>
          <w:rFonts w:hint="eastAsia"/>
        </w:rPr>
        <w:t> </w:t>
      </w:r>
      <w:r w:rsidRPr="003E674A">
        <w:t>function </w:t>
      </w:r>
      <w:r w:rsidRPr="003E674A">
        <w:rPr>
          <w:rFonts w:hint="eastAsia"/>
        </w:rPr>
        <w:t>查询有好处，尽管这个属性不是必须的，但他能加快索引数据加载，对</w:t>
      </w:r>
      <w:r w:rsidRPr="003E674A">
        <w:rPr>
          <w:rFonts w:hint="eastAsia"/>
        </w:rPr>
        <w:t> </w:t>
      </w:r>
      <w:r w:rsidRPr="003E674A">
        <w:t>NRT </w:t>
      </w:r>
      <w:r w:rsidRPr="003E674A">
        <w:rPr>
          <w:rFonts w:hint="eastAsia"/>
        </w:rPr>
        <w:t>近实时搜索比较友好，且更节省内存，但它也有一些限制，比如当前</w:t>
      </w:r>
      <w:r w:rsidRPr="003E674A">
        <w:t>docValues </w:t>
      </w:r>
      <w:r w:rsidRPr="003E674A">
        <w:rPr>
          <w:rFonts w:hint="eastAsia"/>
        </w:rPr>
        <w:t>域只支持</w:t>
      </w:r>
      <w:r w:rsidRPr="003E674A">
        <w:rPr>
          <w:rFonts w:hint="eastAsia"/>
        </w:rPr>
        <w:t> </w:t>
      </w:r>
      <w:r w:rsidRPr="003E674A">
        <w:t>strField,UUIDField,Trie*Field </w:t>
      </w:r>
      <w:r w:rsidRPr="003E674A">
        <w:rPr>
          <w:rFonts w:hint="eastAsia"/>
        </w:rPr>
        <w:t>等域，且要求域的域值是单值不能是多值域</w:t>
      </w:r>
    </w:p>
    <w:p w:rsidR="003E674A" w:rsidRPr="003E674A" w:rsidRDefault="003E674A" w:rsidP="003E674A">
      <w:r w:rsidRPr="003E674A">
        <w:rPr>
          <w:b/>
          <w:bCs/>
        </w:rPr>
        <w:t>multiValued: </w:t>
      </w:r>
      <w:r w:rsidRPr="003E674A">
        <w:rPr>
          <w:rFonts w:hint="eastAsia"/>
        </w:rPr>
        <w:t>表示这个域是否可以存储多个值，若设置为</w:t>
      </w:r>
      <w:r w:rsidRPr="003E674A">
        <w:rPr>
          <w:rFonts w:hint="eastAsia"/>
        </w:rPr>
        <w:t> </w:t>
      </w:r>
      <w:r w:rsidRPr="003E674A">
        <w:t>true, </w:t>
      </w:r>
      <w:r w:rsidRPr="003E674A">
        <w:rPr>
          <w:rFonts w:hint="eastAsia"/>
        </w:rPr>
        <w:t>即表示这是一个多值域</w:t>
      </w:r>
    </w:p>
    <w:p w:rsidR="003E674A" w:rsidRPr="003E674A" w:rsidRDefault="003E674A" w:rsidP="003E674A">
      <w:r w:rsidRPr="003E674A">
        <w:rPr>
          <w:b/>
          <w:bCs/>
        </w:rPr>
        <w:t>omitNorms:</w:t>
      </w:r>
      <w:r w:rsidRPr="003E674A">
        <w:t> </w:t>
      </w:r>
      <w:r w:rsidRPr="003E674A">
        <w:rPr>
          <w:rFonts w:hint="eastAsia"/>
        </w:rPr>
        <w:t>此属性若设置为</w:t>
      </w:r>
      <w:r w:rsidRPr="003E674A">
        <w:rPr>
          <w:rFonts w:hint="eastAsia"/>
        </w:rPr>
        <w:t> </w:t>
      </w:r>
      <w:r w:rsidRPr="003E674A">
        <w:t>true </w:t>
      </w:r>
      <w:r w:rsidRPr="003E674A">
        <w:rPr>
          <w:rFonts w:hint="eastAsia"/>
        </w:rPr>
        <w:t>，即表示将忽略域值的长度标准化，忽略在索引过程中对当前域的权重设置，且会节省内存。只有全文本域或者你需要在索引创建过程中设置域的权重时才需要把这个值设为</w:t>
      </w:r>
      <w:r w:rsidRPr="003E674A">
        <w:rPr>
          <w:rFonts w:hint="eastAsia"/>
        </w:rPr>
        <w:t> </w:t>
      </w:r>
      <w:r w:rsidRPr="003E674A">
        <w:t>false, </w:t>
      </w:r>
      <w:r w:rsidRPr="003E674A">
        <w:rPr>
          <w:rFonts w:hint="eastAsia"/>
        </w:rPr>
        <w:t>对于基本数据类型且不分词的域如</w:t>
      </w:r>
      <w:r w:rsidRPr="003E674A">
        <w:t>intFeild,longField,StrField </w:t>
      </w:r>
      <w:r w:rsidRPr="003E674A">
        <w:rPr>
          <w:rFonts w:hint="eastAsia"/>
        </w:rPr>
        <w:t>等默认此属性值就是</w:t>
      </w:r>
      <w:r w:rsidRPr="003E674A">
        <w:rPr>
          <w:rFonts w:hint="eastAsia"/>
        </w:rPr>
        <w:t> </w:t>
      </w:r>
      <w:r w:rsidRPr="003E674A">
        <w:t>true, </w:t>
      </w:r>
      <w:r w:rsidRPr="003E674A">
        <w:rPr>
          <w:rFonts w:hint="eastAsia"/>
        </w:rPr>
        <w:t>否则默认就是</w:t>
      </w:r>
      <w:r w:rsidRPr="003E674A">
        <w:rPr>
          <w:rFonts w:hint="eastAsia"/>
        </w:rPr>
        <w:t> </w:t>
      </w:r>
      <w:r w:rsidRPr="003E674A">
        <w:t>false.</w:t>
      </w:r>
    </w:p>
    <w:p w:rsidR="003E674A" w:rsidRPr="003E674A" w:rsidRDefault="003E674A" w:rsidP="003E674A">
      <w:r w:rsidRPr="003E674A">
        <w:rPr>
          <w:b/>
          <w:bCs/>
        </w:rPr>
        <w:t>termVectors: </w:t>
      </w:r>
      <w:r w:rsidRPr="003E674A">
        <w:rPr>
          <w:rFonts w:hint="eastAsia"/>
        </w:rPr>
        <w:t>设置为</w:t>
      </w:r>
      <w:r w:rsidRPr="003E674A">
        <w:rPr>
          <w:rFonts w:hint="eastAsia"/>
        </w:rPr>
        <w:t> </w:t>
      </w:r>
      <w:r w:rsidRPr="003E674A">
        <w:t>true </w:t>
      </w:r>
      <w:r w:rsidRPr="003E674A">
        <w:rPr>
          <w:rFonts w:hint="eastAsia"/>
        </w:rPr>
        <w:t>即表示需要为该</w:t>
      </w:r>
      <w:r w:rsidRPr="003E674A">
        <w:rPr>
          <w:rFonts w:hint="eastAsia"/>
        </w:rPr>
        <w:t> </w:t>
      </w:r>
      <w:r w:rsidRPr="003E674A">
        <w:t>field </w:t>
      </w:r>
      <w:r w:rsidRPr="003E674A">
        <w:rPr>
          <w:rFonts w:hint="eastAsia"/>
        </w:rPr>
        <w:t>存储项向量信息，当你需要</w:t>
      </w:r>
      <w:r w:rsidRPr="003E674A">
        <w:t>MoreLikeThis </w:t>
      </w:r>
      <w:r w:rsidRPr="003E674A">
        <w:rPr>
          <w:rFonts w:hint="eastAsia"/>
        </w:rPr>
        <w:t>功能时，则需要将此属性值设为</w:t>
      </w:r>
      <w:r w:rsidRPr="003E674A">
        <w:rPr>
          <w:rFonts w:hint="eastAsia"/>
        </w:rPr>
        <w:t> </w:t>
      </w:r>
      <w:r w:rsidRPr="003E674A">
        <w:t>true </w:t>
      </w:r>
      <w:r w:rsidRPr="003E674A">
        <w:rPr>
          <w:rFonts w:hint="eastAsia"/>
        </w:rPr>
        <w:t>，这样会带来一些性能提升。</w:t>
      </w:r>
    </w:p>
    <w:p w:rsidR="003E674A" w:rsidRPr="003E674A" w:rsidRDefault="003E674A" w:rsidP="003E674A">
      <w:r w:rsidRPr="003E674A">
        <w:rPr>
          <w:b/>
          <w:bCs/>
        </w:rPr>
        <w:t>termPositions:</w:t>
      </w:r>
      <w:r w:rsidRPr="003E674A">
        <w:t> </w:t>
      </w:r>
      <w:r w:rsidRPr="003E674A">
        <w:rPr>
          <w:rFonts w:hint="eastAsia"/>
        </w:rPr>
        <w:t>是否存储</w:t>
      </w:r>
      <w:r w:rsidRPr="003E674A">
        <w:rPr>
          <w:rFonts w:hint="eastAsia"/>
        </w:rPr>
        <w:t> </w:t>
      </w:r>
      <w:r w:rsidRPr="003E674A">
        <w:t>Term </w:t>
      </w:r>
      <w:r w:rsidRPr="003E674A">
        <w:rPr>
          <w:rFonts w:hint="eastAsia"/>
        </w:rPr>
        <w:t>的起始位置信息，这会增大索引的体积，但高亮功能需要依赖此项设置，否则无法高亮</w:t>
      </w:r>
    </w:p>
    <w:p w:rsidR="003E674A" w:rsidRPr="003E674A" w:rsidRDefault="003E674A" w:rsidP="003E674A">
      <w:r w:rsidRPr="003E674A">
        <w:rPr>
          <w:b/>
          <w:bCs/>
        </w:rPr>
        <w:t>termOffsets:</w:t>
      </w:r>
      <w:r w:rsidRPr="003E674A">
        <w:t> </w:t>
      </w:r>
      <w:r w:rsidRPr="003E674A">
        <w:rPr>
          <w:rFonts w:hint="eastAsia"/>
        </w:rPr>
        <w:t>表示是否存储索引的位置偏移量，高亮功能需要此项配置，当你使用</w:t>
      </w:r>
      <w:r w:rsidRPr="003E674A">
        <w:t>SpanQuery </w:t>
      </w:r>
      <w:r w:rsidRPr="003E674A">
        <w:rPr>
          <w:rFonts w:hint="eastAsia"/>
        </w:rPr>
        <w:t>时，此项配置会影响匹配的结果集</w:t>
      </w:r>
    </w:p>
    <w:p w:rsidR="003E674A" w:rsidRPr="003E674A" w:rsidRDefault="003E674A" w:rsidP="003E674A">
      <w:r w:rsidRPr="003E674A">
        <w:lastRenderedPageBreak/>
        <w:t>field </w:t>
      </w:r>
      <w:r w:rsidRPr="003E674A">
        <w:rPr>
          <w:rFonts w:hint="eastAsia"/>
        </w:rPr>
        <w:t>里还有两个比较难理解的域，是</w:t>
      </w:r>
      <w:r w:rsidRPr="003E674A">
        <w:rPr>
          <w:rFonts w:hint="eastAsia"/>
        </w:rPr>
        <w:t> </w:t>
      </w:r>
      <w:r w:rsidRPr="003E674A">
        <w:t>Solr </w:t>
      </w:r>
      <w:r w:rsidRPr="003E674A">
        <w:rPr>
          <w:rFonts w:hint="eastAsia"/>
        </w:rPr>
        <w:t>扩展的，在</w:t>
      </w:r>
      <w:r w:rsidRPr="003E674A">
        <w:rPr>
          <w:rFonts w:hint="eastAsia"/>
        </w:rPr>
        <w:t> </w:t>
      </w:r>
      <w:r w:rsidRPr="003E674A">
        <w:t>Lucene </w:t>
      </w:r>
      <w:r w:rsidRPr="003E674A">
        <w:rPr>
          <w:rFonts w:hint="eastAsia"/>
        </w:rPr>
        <w:t>中没有的概念，即</w:t>
      </w:r>
      <w:r w:rsidRPr="003E674A">
        <w:t>dynamicField </w:t>
      </w:r>
      <w:r w:rsidRPr="003E674A">
        <w:rPr>
          <w:rFonts w:hint="eastAsia"/>
        </w:rPr>
        <w:t>动态域和</w:t>
      </w:r>
      <w:r w:rsidRPr="003E674A">
        <w:rPr>
          <w:rFonts w:hint="eastAsia"/>
        </w:rPr>
        <w:t> </w:t>
      </w:r>
      <w:r w:rsidRPr="003E674A">
        <w:t>copyField </w:t>
      </w:r>
      <w:r w:rsidRPr="003E674A">
        <w:rPr>
          <w:rFonts w:hint="eastAsia"/>
        </w:rPr>
        <w:t>复制域：</w:t>
      </w:r>
    </w:p>
    <w:p w:rsidR="003E674A" w:rsidRPr="003E674A" w:rsidRDefault="003E674A" w:rsidP="003E674A">
      <w:r w:rsidRPr="003E674A">
        <w:rPr>
          <w:rFonts w:hint="eastAsia"/>
        </w:rPr>
        <w:t>动态域的属性配置跟普通的</w:t>
      </w:r>
      <w:r w:rsidRPr="003E674A">
        <w:rPr>
          <w:rFonts w:hint="eastAsia"/>
        </w:rPr>
        <w:t> </w:t>
      </w:r>
      <w:r w:rsidRPr="003E674A">
        <w:t>field </w:t>
      </w:r>
      <w:r w:rsidRPr="003E674A">
        <w:rPr>
          <w:rFonts w:hint="eastAsia"/>
        </w:rPr>
        <w:t>差不多就不多说了，唯一有点区别就是</w:t>
      </w:r>
      <w:r w:rsidRPr="003E674A">
        <w:rPr>
          <w:rFonts w:hint="eastAsia"/>
        </w:rPr>
        <w:t> </w:t>
      </w:r>
      <w:r w:rsidRPr="003E674A">
        <w:t>name </w:t>
      </w:r>
      <w:r w:rsidRPr="003E674A">
        <w:rPr>
          <w:rFonts w:hint="eastAsia"/>
        </w:rPr>
        <w:t>的属性值，可以用通配符，这样就可以模糊匹配多个域啦，这样设计的目的就是不用频繁的去修改我们的</w:t>
      </w:r>
      <w:r w:rsidRPr="003E674A">
        <w:rPr>
          <w:rFonts w:hint="eastAsia"/>
        </w:rPr>
        <w:t> </w:t>
      </w:r>
      <w:r w:rsidRPr="003E674A">
        <w:t>schema.xml </w:t>
      </w:r>
      <w:r w:rsidRPr="003E674A">
        <w:rPr>
          <w:rFonts w:hint="eastAsia"/>
        </w:rPr>
        <w:t>中的</w:t>
      </w:r>
      <w:r w:rsidRPr="003E674A">
        <w:rPr>
          <w:rFonts w:hint="eastAsia"/>
        </w:rPr>
        <w:t> </w:t>
      </w:r>
      <w:r w:rsidRPr="003E674A">
        <w:t>field </w:t>
      </w:r>
      <w:r w:rsidRPr="003E674A">
        <w:rPr>
          <w:rFonts w:hint="eastAsia"/>
        </w:rPr>
        <w:t>配置去增加</w:t>
      </w:r>
      <w:r w:rsidRPr="003E674A">
        <w:rPr>
          <w:rFonts w:hint="eastAsia"/>
        </w:rPr>
        <w:t> </w:t>
      </w:r>
      <w:r w:rsidRPr="003E674A">
        <w:t>field </w:t>
      </w:r>
      <w:r w:rsidRPr="003E674A">
        <w:rPr>
          <w:rFonts w:hint="eastAsia"/>
        </w:rPr>
        <w:t>域啦，比如之前有个</w:t>
      </w:r>
      <w:r w:rsidRPr="003E674A">
        <w:rPr>
          <w:rFonts w:hint="eastAsia"/>
        </w:rPr>
        <w:t> </w:t>
      </w:r>
      <w:r w:rsidRPr="003E674A">
        <w:t>link_s</w:t>
      </w:r>
      <w:r w:rsidRPr="003E674A">
        <w:rPr>
          <w:rFonts w:hint="eastAsia"/>
        </w:rPr>
        <w:t>域，某一天你想再增加一个</w:t>
      </w:r>
      <w:r w:rsidRPr="003E674A">
        <w:rPr>
          <w:rFonts w:hint="eastAsia"/>
        </w:rPr>
        <w:t> </w:t>
      </w:r>
      <w:r w:rsidRPr="003E674A">
        <w:t>url_s </w:t>
      </w:r>
      <w:r w:rsidRPr="003E674A">
        <w:rPr>
          <w:rFonts w:hint="eastAsia"/>
        </w:rPr>
        <w:t>域，那你就需要去修改</w:t>
      </w:r>
      <w:r w:rsidRPr="003E674A">
        <w:rPr>
          <w:rFonts w:hint="eastAsia"/>
        </w:rPr>
        <w:t> </w:t>
      </w:r>
      <w:r w:rsidRPr="003E674A">
        <w:t>schema.xml </w:t>
      </w:r>
      <w:r w:rsidRPr="003E674A">
        <w:rPr>
          <w:rFonts w:hint="eastAsia"/>
        </w:rPr>
        <w:t>配置文件，由于</w:t>
      </w:r>
      <w:r w:rsidRPr="003E674A">
        <w:t>schema.xml </w:t>
      </w:r>
      <w:r w:rsidRPr="003E674A">
        <w:rPr>
          <w:rFonts w:hint="eastAsia"/>
        </w:rPr>
        <w:t>修改过后需要重启</w:t>
      </w:r>
      <w:r w:rsidRPr="003E674A">
        <w:rPr>
          <w:rFonts w:hint="eastAsia"/>
        </w:rPr>
        <w:t> </w:t>
      </w:r>
      <w:r w:rsidRPr="003E674A">
        <w:t>tomcat </w:t>
      </w:r>
      <w:r w:rsidRPr="003E674A">
        <w:rPr>
          <w:rFonts w:hint="eastAsia"/>
        </w:rPr>
        <w:t>才能生效，重启即意味着程序的中断，这往往是不可接受的。所以引入动态域来避免频繁添加修改域，但前提是你的域需要符合你提前定义的动态域的域名称命名规则哦</w:t>
      </w:r>
    </w:p>
    <w:p w:rsidR="00C62EFB" w:rsidRPr="00C62EFB" w:rsidRDefault="00C62EFB" w:rsidP="00C62EFB"/>
    <w:p w:rsidR="003E674A" w:rsidRPr="003E674A" w:rsidRDefault="003E674A" w:rsidP="003E674A">
      <w:r w:rsidRPr="003E674A">
        <w:rPr>
          <w:rFonts w:hint="eastAsia"/>
        </w:rPr>
        <w:t>复制域即表示把某个域的值复制到一个目标域上面，那如果把多个域的值复制到一个目标域上面呢，你可以进行多次复制，体现到</w:t>
      </w:r>
      <w:r w:rsidRPr="003E674A">
        <w:rPr>
          <w:rFonts w:hint="eastAsia"/>
        </w:rPr>
        <w:t> </w:t>
      </w:r>
      <w:r w:rsidRPr="003E674A">
        <w:t>XML </w:t>
      </w:r>
      <w:r w:rsidRPr="003E674A">
        <w:rPr>
          <w:rFonts w:hint="eastAsia"/>
        </w:rPr>
        <w:t>配置上就是类似这样的配置：</w:t>
      </w:r>
    </w:p>
    <w:p w:rsidR="003E674A" w:rsidRPr="003E674A" w:rsidRDefault="003E674A" w:rsidP="003E674A">
      <w:r w:rsidRPr="003E674A">
        <w:t>&lt;copyField source="title" dest="text"/&gt;</w:t>
      </w:r>
    </w:p>
    <w:p w:rsidR="003E674A" w:rsidRPr="003E674A" w:rsidRDefault="003E674A" w:rsidP="003E674A">
      <w:r w:rsidRPr="003E674A">
        <w:t>&lt;copyField source="body" dest="text"/&gt;</w:t>
      </w:r>
    </w:p>
    <w:p w:rsidR="003E674A" w:rsidRPr="003E674A" w:rsidRDefault="003E674A" w:rsidP="003E674A">
      <w:r w:rsidRPr="003E674A">
        <w:rPr>
          <w:rFonts w:hint="eastAsia"/>
        </w:rPr>
        <w:t>如上配置就表示把</w:t>
      </w:r>
      <w:r w:rsidRPr="003E674A">
        <w:rPr>
          <w:rFonts w:hint="eastAsia"/>
        </w:rPr>
        <w:t> </w:t>
      </w:r>
      <w:r w:rsidRPr="003E674A">
        <w:t>title </w:t>
      </w:r>
      <w:r w:rsidRPr="003E674A">
        <w:rPr>
          <w:rFonts w:hint="eastAsia"/>
        </w:rPr>
        <w:t>和</w:t>
      </w:r>
      <w:r w:rsidRPr="003E674A">
        <w:rPr>
          <w:rFonts w:hint="eastAsia"/>
        </w:rPr>
        <w:t> </w:t>
      </w:r>
      <w:r w:rsidRPr="003E674A">
        <w:t>body </w:t>
      </w:r>
      <w:r w:rsidRPr="003E674A">
        <w:rPr>
          <w:rFonts w:hint="eastAsia"/>
        </w:rPr>
        <w:t>这两个域的值全部复制到</w:t>
      </w:r>
      <w:r w:rsidRPr="003E674A">
        <w:rPr>
          <w:rFonts w:hint="eastAsia"/>
        </w:rPr>
        <w:t> </w:t>
      </w:r>
      <w:r w:rsidRPr="003E674A">
        <w:t>text </w:t>
      </w:r>
      <w:r w:rsidRPr="003E674A">
        <w:rPr>
          <w:rFonts w:hint="eastAsia"/>
        </w:rPr>
        <w:t>这个新域上面，唯一要注意的是，如果你只是复制单个域，那么如果你被复制域本身就是多值域，那么目标域也是多值域，这毋庸置疑，那如果你复制的是多个域，只要其中有一个域是多值域，那么目标域就一定是多值域，这点一定要谨记。</w:t>
      </w:r>
    </w:p>
    <w:p w:rsidR="006336BA" w:rsidRDefault="003E674A" w:rsidP="006336BA">
      <w:r>
        <w:rPr>
          <w:noProof/>
        </w:rPr>
        <w:drawing>
          <wp:inline distT="0" distB="0" distL="0" distR="0" wp14:anchorId="45D537FF" wp14:editId="38553C1E">
            <wp:extent cx="5274310" cy="21329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32965"/>
                    </a:xfrm>
                    <a:prstGeom prst="rect">
                      <a:avLst/>
                    </a:prstGeom>
                    <a:ln>
                      <a:noFill/>
                    </a:ln>
                    <a:effectLst>
                      <a:softEdge rad="112500"/>
                    </a:effectLst>
                  </pic:spPr>
                </pic:pic>
              </a:graphicData>
            </a:graphic>
          </wp:inline>
        </w:drawing>
      </w:r>
    </w:p>
    <w:p w:rsidR="003E674A" w:rsidRDefault="003E674A" w:rsidP="006336BA">
      <w:r>
        <w:rPr>
          <w:noProof/>
        </w:rPr>
        <w:drawing>
          <wp:inline distT="0" distB="0" distL="0" distR="0" wp14:anchorId="719E33CB" wp14:editId="6114B14C">
            <wp:extent cx="5274310" cy="11950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95070"/>
                    </a:xfrm>
                    <a:prstGeom prst="rect">
                      <a:avLst/>
                    </a:prstGeom>
                    <a:ln>
                      <a:noFill/>
                    </a:ln>
                    <a:effectLst>
                      <a:softEdge rad="112500"/>
                    </a:effectLst>
                  </pic:spPr>
                </pic:pic>
              </a:graphicData>
            </a:graphic>
          </wp:inline>
        </w:drawing>
      </w:r>
    </w:p>
    <w:p w:rsidR="00002E89" w:rsidRDefault="00002E89" w:rsidP="00002E89">
      <w:pPr>
        <w:pStyle w:val="2"/>
        <w:spacing w:before="156" w:after="156"/>
      </w:pPr>
      <w:r w:rsidRPr="00002E89">
        <w:rPr>
          <w:rFonts w:hint="eastAsia"/>
        </w:rPr>
        <w:t>solrconfig.xml</w:t>
      </w:r>
      <w:r w:rsidRPr="00002E89">
        <w:rPr>
          <w:rFonts w:hint="eastAsia"/>
        </w:rPr>
        <w:t>属性介绍</w:t>
      </w:r>
    </w:p>
    <w:p w:rsidR="006426C8" w:rsidRPr="006426C8" w:rsidRDefault="006426C8" w:rsidP="006426C8">
      <w:r w:rsidRPr="006426C8">
        <w:t xml:space="preserve">        solrconfig.xml  </w:t>
      </w:r>
      <w:r w:rsidRPr="006426C8">
        <w:rPr>
          <w:rFonts w:hint="eastAsia"/>
        </w:rPr>
        <w:t>配置文件中包含了很多</w:t>
      </w:r>
      <w:r w:rsidRPr="006426C8">
        <w:rPr>
          <w:rFonts w:hint="eastAsia"/>
        </w:rPr>
        <w:t> </w:t>
      </w:r>
      <w:r w:rsidRPr="006426C8">
        <w:t>solr </w:t>
      </w:r>
      <w:r w:rsidRPr="006426C8">
        <w:rPr>
          <w:rFonts w:hint="eastAsia"/>
        </w:rPr>
        <w:t>自身配置相关的参</w:t>
      </w:r>
      <w:r w:rsidRPr="006426C8">
        <w:rPr>
          <w:rFonts w:hint="eastAsia"/>
        </w:rPr>
        <w:lastRenderedPageBreak/>
        <w:t>数</w:t>
      </w:r>
      <w:r w:rsidRPr="006426C8">
        <w:rPr>
          <w:rFonts w:hint="eastAsia"/>
        </w:rPr>
        <w:t> </w:t>
      </w:r>
      <w:r w:rsidRPr="006426C8">
        <w:t xml:space="preserve">,solrconfig.xml  </w:t>
      </w:r>
      <w:r w:rsidRPr="006426C8">
        <w:rPr>
          <w:rFonts w:hint="eastAsia"/>
        </w:rPr>
        <w:t>配置文件示例可以从</w:t>
      </w:r>
      <w:r w:rsidRPr="006426C8">
        <w:rPr>
          <w:rFonts w:hint="eastAsia"/>
        </w:rPr>
        <w:t> </w:t>
      </w:r>
      <w:r w:rsidRPr="006426C8">
        <w:t>solr  home</w:t>
      </w:r>
      <w:r w:rsidRPr="006426C8">
        <w:rPr>
          <w:rFonts w:hint="eastAsia"/>
        </w:rPr>
        <w:t>的以下目录找到：</w:t>
      </w:r>
    </w:p>
    <w:p w:rsidR="006426C8" w:rsidRDefault="006426C8" w:rsidP="006426C8">
      <w:r w:rsidRPr="006426C8">
        <w:rPr>
          <w:noProof/>
        </w:rPr>
        <w:drawing>
          <wp:inline distT="0" distB="0" distL="0" distR="0" wp14:anchorId="78E2F3C3" wp14:editId="7825F235">
            <wp:extent cx="5274310" cy="2451100"/>
            <wp:effectExtent l="0" t="0" r="2540" b="6350"/>
            <wp:docPr id="1029" name="图片 4" descr="solr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图片 4" descr="solrconfig.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451100"/>
                    </a:xfrm>
                    <a:prstGeom prst="rect">
                      <a:avLst/>
                    </a:prstGeom>
                    <a:ln>
                      <a:noFill/>
                    </a:ln>
                    <a:effectLst>
                      <a:softEdge rad="112500"/>
                    </a:effectLst>
                    <a:extLst/>
                  </pic:spPr>
                </pic:pic>
              </a:graphicData>
            </a:graphic>
          </wp:inline>
        </w:drawing>
      </w:r>
    </w:p>
    <w:p w:rsidR="006426C8" w:rsidRPr="006426C8" w:rsidRDefault="006426C8" w:rsidP="006426C8">
      <w:r w:rsidRPr="006426C8">
        <w:t>solrconfig.xml </w:t>
      </w:r>
      <w:r w:rsidRPr="006426C8">
        <w:rPr>
          <w:rFonts w:hint="eastAsia"/>
        </w:rPr>
        <w:t>中的配置项主要分以下几大块：</w:t>
      </w:r>
    </w:p>
    <w:p w:rsidR="00102E80" w:rsidRDefault="006426C8" w:rsidP="00102E80">
      <w:pPr>
        <w:pStyle w:val="3"/>
        <w:spacing w:before="156" w:after="156"/>
      </w:pPr>
      <w:r w:rsidRPr="006426C8">
        <w:rPr>
          <w:rFonts w:hint="eastAsia"/>
        </w:rPr>
        <w:t>依赖的</w:t>
      </w:r>
      <w:r w:rsidRPr="006426C8">
        <w:rPr>
          <w:rFonts w:hint="eastAsia"/>
        </w:rPr>
        <w:t> </w:t>
      </w:r>
      <w:r w:rsidRPr="006426C8">
        <w:t>lucene </w:t>
      </w:r>
      <w:r w:rsidRPr="006426C8">
        <w:rPr>
          <w:rFonts w:hint="eastAsia"/>
        </w:rPr>
        <w:t>版本配置</w:t>
      </w:r>
    </w:p>
    <w:p w:rsidR="006426C8" w:rsidRPr="006426C8" w:rsidRDefault="006426C8" w:rsidP="00102E80">
      <w:r w:rsidRPr="006426C8">
        <w:rPr>
          <w:rFonts w:hint="eastAsia"/>
        </w:rPr>
        <w:t>这决定了你创建的</w:t>
      </w:r>
      <w:r w:rsidRPr="006426C8">
        <w:rPr>
          <w:rFonts w:hint="eastAsia"/>
        </w:rPr>
        <w:t> </w:t>
      </w:r>
      <w:r w:rsidRPr="006426C8">
        <w:t>Lucene </w:t>
      </w:r>
      <w:r w:rsidRPr="006426C8">
        <w:rPr>
          <w:rFonts w:hint="eastAsia"/>
        </w:rPr>
        <w:t>索引结构，因为</w:t>
      </w:r>
      <w:r w:rsidRPr="006426C8">
        <w:rPr>
          <w:rFonts w:hint="eastAsia"/>
        </w:rPr>
        <w:t> </w:t>
      </w:r>
      <w:r w:rsidRPr="006426C8">
        <w:t>Lucene </w:t>
      </w:r>
      <w:r w:rsidRPr="006426C8">
        <w:rPr>
          <w:rFonts w:hint="eastAsia"/>
        </w:rPr>
        <w:t>各版本之间的索引结构并不是完全兼容的，这个需要引起你的注意。</w:t>
      </w:r>
    </w:p>
    <w:p w:rsidR="006426C8" w:rsidRPr="006426C8" w:rsidRDefault="006426C8" w:rsidP="006426C8">
      <w:r w:rsidRPr="006426C8">
        <w:t>&lt;luceneMatchVersion&gt;5.3.1&lt;/luceneMatchVersion&gt;</w:t>
      </w:r>
    </w:p>
    <w:p w:rsidR="00102E80" w:rsidRDefault="006426C8" w:rsidP="00102E80">
      <w:pPr>
        <w:pStyle w:val="3"/>
        <w:spacing w:before="156" w:after="156"/>
      </w:pPr>
      <w:r w:rsidRPr="006426C8">
        <w:rPr>
          <w:rFonts w:hint="eastAsia"/>
        </w:rPr>
        <w:t>索引创建相关的配置</w:t>
      </w:r>
    </w:p>
    <w:p w:rsidR="006426C8" w:rsidRPr="006426C8" w:rsidRDefault="006426C8" w:rsidP="006426C8">
      <w:r w:rsidRPr="006426C8">
        <w:rPr>
          <w:rFonts w:hint="eastAsia"/>
        </w:rPr>
        <w:t>如索引目录，</w:t>
      </w:r>
      <w:r w:rsidRPr="006426C8">
        <w:rPr>
          <w:rFonts w:hint="eastAsia"/>
        </w:rPr>
        <w:t> </w:t>
      </w:r>
      <w:r w:rsidRPr="006426C8">
        <w:t>IndexWriterConfig </w:t>
      </w:r>
      <w:r w:rsidRPr="006426C8">
        <w:rPr>
          <w:rFonts w:hint="eastAsia"/>
        </w:rPr>
        <w:t>类中的相关配置</w:t>
      </w:r>
      <w:r w:rsidRPr="006426C8">
        <w:rPr>
          <w:rFonts w:hint="eastAsia"/>
        </w:rPr>
        <w:t> </w:t>
      </w:r>
      <w:r w:rsidRPr="006426C8">
        <w:t>( </w:t>
      </w:r>
      <w:r w:rsidRPr="006426C8">
        <w:rPr>
          <w:rFonts w:hint="eastAsia"/>
        </w:rPr>
        <w:t>它决定了你的索引创建性能</w:t>
      </w:r>
      <w:r w:rsidRPr="006426C8">
        <w:rPr>
          <w:rFonts w:hint="eastAsia"/>
        </w:rPr>
        <w:t> </w:t>
      </w:r>
      <w:r w:rsidRPr="006426C8">
        <w:t>)</w:t>
      </w:r>
    </w:p>
    <w:p w:rsidR="006426C8" w:rsidRPr="006426C8" w:rsidRDefault="006426C8" w:rsidP="006426C8">
      <w:r w:rsidRPr="006426C8">
        <w:t>&lt;filter class="solr.LimitTokenCountFilterFactory" maxTokenCount="10000"/&gt;</w:t>
      </w:r>
    </w:p>
    <w:p w:rsidR="006426C8" w:rsidRDefault="006426C8" w:rsidP="006426C8">
      <w:r w:rsidRPr="006426C8">
        <w:t>maxTokenCount </w:t>
      </w:r>
      <w:r w:rsidRPr="006426C8">
        <w:rPr>
          <w:rFonts w:hint="eastAsia"/>
        </w:rPr>
        <w:t>即在对某个域分词的时候，最多只提取前</w:t>
      </w:r>
      <w:r w:rsidRPr="006426C8">
        <w:rPr>
          <w:rFonts w:hint="eastAsia"/>
        </w:rPr>
        <w:t> </w:t>
      </w:r>
      <w:r w:rsidRPr="006426C8">
        <w:t>10000 </w:t>
      </w:r>
      <w:r w:rsidRPr="006426C8">
        <w:rPr>
          <w:rFonts w:hint="eastAsia"/>
        </w:rPr>
        <w:t>个</w:t>
      </w:r>
      <w:r w:rsidRPr="006426C8">
        <w:rPr>
          <w:rFonts w:hint="eastAsia"/>
        </w:rPr>
        <w:t> </w:t>
      </w:r>
      <w:r w:rsidRPr="006426C8">
        <w:t>Token </w:t>
      </w:r>
      <w:r w:rsidRPr="006426C8">
        <w:rPr>
          <w:rFonts w:hint="eastAsia"/>
        </w:rPr>
        <w:t>，后续的域值将被抛弃</w:t>
      </w:r>
    </w:p>
    <w:p w:rsidR="006426C8" w:rsidRPr="006426C8" w:rsidRDefault="006426C8" w:rsidP="006426C8">
      <w:r w:rsidRPr="006426C8">
        <w:t>&lt;writeLockTimeout&gt;1000&lt;/writeLockTimeout&gt;</w:t>
      </w:r>
    </w:p>
    <w:p w:rsidR="006426C8" w:rsidRPr="006426C8" w:rsidRDefault="006426C8" w:rsidP="006426C8">
      <w:r w:rsidRPr="006426C8">
        <w:t>writeLockTimeout </w:t>
      </w:r>
      <w:r w:rsidRPr="006426C8">
        <w:rPr>
          <w:rFonts w:hint="eastAsia"/>
        </w:rPr>
        <w:t>表示</w:t>
      </w:r>
      <w:r w:rsidRPr="006426C8">
        <w:rPr>
          <w:rFonts w:hint="eastAsia"/>
        </w:rPr>
        <w:t> </w:t>
      </w:r>
      <w:r w:rsidRPr="006426C8">
        <w:t>IndexWriter </w:t>
      </w:r>
      <w:r w:rsidRPr="006426C8">
        <w:rPr>
          <w:rFonts w:hint="eastAsia"/>
        </w:rPr>
        <w:t>实例在获取写锁的时候最大等待超时时间，超过指定的超时时间仍未获取到写锁，则</w:t>
      </w:r>
      <w:r w:rsidRPr="006426C8">
        <w:rPr>
          <w:rFonts w:hint="eastAsia"/>
        </w:rPr>
        <w:t> </w:t>
      </w:r>
      <w:r w:rsidRPr="006426C8">
        <w:t>IndexWriter </w:t>
      </w:r>
      <w:r w:rsidRPr="006426C8">
        <w:rPr>
          <w:rFonts w:hint="eastAsia"/>
        </w:rPr>
        <w:t>写索引操作将会抛出异常。</w:t>
      </w:r>
    </w:p>
    <w:p w:rsidR="006426C8" w:rsidRPr="006426C8" w:rsidRDefault="006426C8" w:rsidP="006426C8">
      <w:r w:rsidRPr="006426C8">
        <w:t>&lt;maxIndexingThreads&gt;8&lt;/maxIndexingThreads&gt;</w:t>
      </w:r>
    </w:p>
    <w:p w:rsidR="006426C8" w:rsidRPr="006426C8" w:rsidRDefault="006426C8" w:rsidP="006426C8">
      <w:r w:rsidRPr="006426C8">
        <w:rPr>
          <w:rFonts w:hint="eastAsia"/>
        </w:rPr>
        <w:t>表示创建索引的最大线程数，默认是开辟</w:t>
      </w:r>
      <w:r w:rsidRPr="006426C8">
        <w:rPr>
          <w:rFonts w:hint="eastAsia"/>
        </w:rPr>
        <w:t> </w:t>
      </w:r>
      <w:r w:rsidRPr="006426C8">
        <w:t>8 </w:t>
      </w:r>
      <w:r w:rsidRPr="006426C8">
        <w:rPr>
          <w:rFonts w:hint="eastAsia"/>
        </w:rPr>
        <w:t>个线程来创建索引。</w:t>
      </w:r>
    </w:p>
    <w:p w:rsidR="006426C8" w:rsidRPr="006426C8" w:rsidRDefault="006426C8" w:rsidP="006426C8">
      <w:r w:rsidRPr="006426C8">
        <w:t>&lt;ramBufferSizeMB&gt;100&lt;/ramBufferSizeMB&gt;</w:t>
      </w:r>
    </w:p>
    <w:p w:rsidR="006426C8" w:rsidRPr="006426C8" w:rsidRDefault="006426C8" w:rsidP="006426C8">
      <w:r w:rsidRPr="006426C8">
        <w:rPr>
          <w:rFonts w:hint="eastAsia"/>
        </w:rPr>
        <w:t>表示创建索引时内存缓存大小，单位是</w:t>
      </w:r>
      <w:r w:rsidRPr="006426C8">
        <w:rPr>
          <w:rFonts w:hint="eastAsia"/>
        </w:rPr>
        <w:t> </w:t>
      </w:r>
      <w:r w:rsidRPr="006426C8">
        <w:t>MB, </w:t>
      </w:r>
      <w:r w:rsidRPr="006426C8">
        <w:rPr>
          <w:rFonts w:hint="eastAsia"/>
        </w:rPr>
        <w:t>默认最大是</w:t>
      </w:r>
      <w:r w:rsidRPr="006426C8">
        <w:rPr>
          <w:rFonts w:hint="eastAsia"/>
        </w:rPr>
        <w:t> </w:t>
      </w:r>
      <w:r w:rsidRPr="006426C8">
        <w:t xml:space="preserve">100M </w:t>
      </w:r>
      <w:r w:rsidRPr="006426C8">
        <w:t>。</w:t>
      </w:r>
    </w:p>
    <w:p w:rsidR="006426C8" w:rsidRPr="006426C8" w:rsidRDefault="006426C8" w:rsidP="006426C8">
      <w:r w:rsidRPr="006426C8">
        <w:t>&lt;maxBufferedDocs&gt;1000&lt;/maxBufferedDocs&gt;</w:t>
      </w:r>
    </w:p>
    <w:p w:rsidR="006426C8" w:rsidRDefault="006426C8" w:rsidP="006426C8">
      <w:r w:rsidRPr="006426C8">
        <w:rPr>
          <w:rFonts w:hint="eastAsia"/>
        </w:rPr>
        <w:t>表示在</w:t>
      </w:r>
      <w:r w:rsidRPr="006426C8">
        <w:rPr>
          <w:rFonts w:hint="eastAsia"/>
        </w:rPr>
        <w:t> </w:t>
      </w:r>
      <w:r w:rsidRPr="006426C8">
        <w:t>document </w:t>
      </w:r>
      <w:r w:rsidRPr="006426C8">
        <w:rPr>
          <w:rFonts w:hint="eastAsia"/>
        </w:rPr>
        <w:t>写入到硬盘之前，缓存的</w:t>
      </w:r>
      <w:r w:rsidRPr="006426C8">
        <w:rPr>
          <w:rFonts w:hint="eastAsia"/>
        </w:rPr>
        <w:t> </w:t>
      </w:r>
      <w:r w:rsidRPr="006426C8">
        <w:t>document </w:t>
      </w:r>
      <w:r w:rsidRPr="006426C8">
        <w:rPr>
          <w:rFonts w:hint="eastAsia"/>
        </w:rPr>
        <w:t>最大个数，超过这个最大值会触发索引的</w:t>
      </w:r>
      <w:r w:rsidRPr="006426C8">
        <w:rPr>
          <w:rFonts w:hint="eastAsia"/>
        </w:rPr>
        <w:t> </w:t>
      </w:r>
      <w:r w:rsidRPr="006426C8">
        <w:t>flush </w:t>
      </w:r>
      <w:r w:rsidRPr="006426C8">
        <w:rPr>
          <w:rFonts w:hint="eastAsia"/>
        </w:rPr>
        <w:t>操作。</w:t>
      </w:r>
    </w:p>
    <w:p w:rsidR="006426C8" w:rsidRPr="006426C8" w:rsidRDefault="006426C8" w:rsidP="00102E80">
      <w:pPr>
        <w:pStyle w:val="3"/>
        <w:spacing w:before="156" w:after="156"/>
      </w:pPr>
      <w:r w:rsidRPr="006426C8">
        <w:t>solrconfig.xml </w:t>
      </w:r>
      <w:r w:rsidRPr="006426C8">
        <w:rPr>
          <w:rFonts w:hint="eastAsia"/>
        </w:rPr>
        <w:t>中依赖的外部</w:t>
      </w:r>
      <w:r w:rsidRPr="006426C8">
        <w:rPr>
          <w:rFonts w:hint="eastAsia"/>
        </w:rPr>
        <w:t> </w:t>
      </w:r>
      <w:r w:rsidRPr="006426C8">
        <w:t>jar </w:t>
      </w:r>
      <w:r w:rsidRPr="006426C8">
        <w:rPr>
          <w:rFonts w:hint="eastAsia"/>
        </w:rPr>
        <w:t>包加载路径配置</w:t>
      </w:r>
    </w:p>
    <w:p w:rsidR="006426C8" w:rsidRPr="006426C8" w:rsidRDefault="006426C8" w:rsidP="006426C8">
      <w:r w:rsidRPr="006426C8">
        <w:rPr>
          <w:rFonts w:hint="eastAsia"/>
        </w:rPr>
        <w:t>如：</w:t>
      </w:r>
      <w:r w:rsidRPr="006426C8">
        <w:rPr>
          <w:rFonts w:hint="eastAsia"/>
        </w:rPr>
        <w:t xml:space="preserve"> </w:t>
      </w:r>
      <w:r w:rsidRPr="006426C8">
        <w:t>&lt;lib dir="./lib" regex=”lucene-\w+\.jar”/&gt;</w:t>
      </w:r>
    </w:p>
    <w:p w:rsidR="006426C8" w:rsidRPr="006426C8" w:rsidRDefault="006426C8" w:rsidP="006426C8">
      <w:r w:rsidRPr="006426C8">
        <w:rPr>
          <w:rFonts w:hint="eastAsia"/>
        </w:rPr>
        <w:t>这里的</w:t>
      </w:r>
      <w:r w:rsidRPr="006426C8">
        <w:rPr>
          <w:rFonts w:hint="eastAsia"/>
        </w:rPr>
        <w:t> </w:t>
      </w:r>
      <w:r w:rsidRPr="006426C8">
        <w:t>dir </w:t>
      </w:r>
      <w:r w:rsidRPr="006426C8">
        <w:rPr>
          <w:rFonts w:hint="eastAsia"/>
        </w:rPr>
        <w:t>表示一个</w:t>
      </w:r>
      <w:r w:rsidRPr="006426C8">
        <w:rPr>
          <w:rFonts w:hint="eastAsia"/>
        </w:rPr>
        <w:t> </w:t>
      </w:r>
      <w:r w:rsidRPr="006426C8">
        <w:t>jar </w:t>
      </w:r>
      <w:r w:rsidRPr="006426C8">
        <w:rPr>
          <w:rFonts w:hint="eastAsia"/>
        </w:rPr>
        <w:t>包目录路径，该目录路径是相对于你当前</w:t>
      </w:r>
      <w:r w:rsidRPr="006426C8">
        <w:rPr>
          <w:rFonts w:hint="eastAsia"/>
        </w:rPr>
        <w:t> </w:t>
      </w:r>
      <w:r w:rsidRPr="006426C8">
        <w:t>core </w:t>
      </w:r>
      <w:r w:rsidRPr="006426C8">
        <w:rPr>
          <w:rFonts w:hint="eastAsia"/>
        </w:rPr>
        <w:t>根目录的；</w:t>
      </w:r>
      <w:r w:rsidRPr="006426C8">
        <w:lastRenderedPageBreak/>
        <w:t>regex </w:t>
      </w:r>
      <w:r w:rsidRPr="006426C8">
        <w:rPr>
          <w:rFonts w:hint="eastAsia"/>
        </w:rPr>
        <w:t>表示一个正则表达式，用来过滤文件名的，符合正则表达式的</w:t>
      </w:r>
      <w:r w:rsidRPr="006426C8">
        <w:rPr>
          <w:rFonts w:hint="eastAsia"/>
        </w:rPr>
        <w:t> </w:t>
      </w:r>
      <w:r w:rsidRPr="006426C8">
        <w:t>jar </w:t>
      </w:r>
      <w:r w:rsidRPr="006426C8">
        <w:rPr>
          <w:rFonts w:hint="eastAsia"/>
        </w:rPr>
        <w:t>文件将会被加载</w:t>
      </w:r>
    </w:p>
    <w:p w:rsidR="006426C8" w:rsidRPr="006426C8" w:rsidRDefault="006426C8" w:rsidP="006426C8">
      <w:r w:rsidRPr="006426C8">
        <w:t>&lt;dataDir&gt;${solr.data.dir:}&lt;/dataDir&gt;</w:t>
      </w:r>
    </w:p>
    <w:p w:rsidR="006426C8" w:rsidRPr="006426C8" w:rsidRDefault="006426C8" w:rsidP="006426C8">
      <w:r w:rsidRPr="006426C8">
        <w:rPr>
          <w:rFonts w:hint="eastAsia"/>
        </w:rPr>
        <w:t>如果</w:t>
      </w:r>
      <w:r w:rsidRPr="006426C8">
        <w:t>solr_home </w:t>
      </w:r>
      <w:r w:rsidRPr="006426C8">
        <w:rPr>
          <w:rFonts w:hint="eastAsia"/>
        </w:rPr>
        <w:t>下不存在</w:t>
      </w:r>
      <w:r w:rsidRPr="006426C8">
        <w:rPr>
          <w:rFonts w:hint="eastAsia"/>
        </w:rPr>
        <w:t> </w:t>
      </w:r>
      <w:r w:rsidRPr="006426C8">
        <w:t>core </w:t>
      </w:r>
      <w:r w:rsidRPr="006426C8">
        <w:rPr>
          <w:rFonts w:hint="eastAsia"/>
        </w:rPr>
        <w:t>的话，那</w:t>
      </w:r>
      <w:r w:rsidRPr="006426C8">
        <w:rPr>
          <w:rFonts w:hint="eastAsia"/>
        </w:rPr>
        <w:t> </w:t>
      </w:r>
      <w:r w:rsidRPr="006426C8">
        <w:t>dataDir </w:t>
      </w:r>
      <w:r w:rsidRPr="006426C8">
        <w:rPr>
          <w:rFonts w:hint="eastAsia"/>
        </w:rPr>
        <w:t>默认就是相对于</w:t>
      </w:r>
      <w:r w:rsidRPr="006426C8">
        <w:rPr>
          <w:rFonts w:hint="eastAsia"/>
        </w:rPr>
        <w:t> </w:t>
      </w:r>
      <w:r w:rsidRPr="006426C8">
        <w:t>solr_home</w:t>
      </w:r>
    </w:p>
    <w:p w:rsidR="00102E80" w:rsidRDefault="00102E80" w:rsidP="00102E80">
      <w:pPr>
        <w:pStyle w:val="3"/>
        <w:spacing w:before="156" w:after="156"/>
      </w:pPr>
      <w:r>
        <w:rPr>
          <w:rFonts w:hint="eastAsia"/>
        </w:rPr>
        <w:t>缓存相关配置</w:t>
      </w:r>
    </w:p>
    <w:p w:rsidR="00102E80" w:rsidRPr="00102E80" w:rsidRDefault="00102E80" w:rsidP="00102E80">
      <w:r w:rsidRPr="00102E80">
        <w:rPr>
          <w:rFonts w:hint="eastAsia"/>
        </w:rPr>
        <w:t>缓存包括过滤器缓存，查询结果集缓存，</w:t>
      </w:r>
      <w:r w:rsidRPr="00102E80">
        <w:rPr>
          <w:rFonts w:hint="eastAsia"/>
        </w:rPr>
        <w:t> </w:t>
      </w:r>
      <w:r w:rsidRPr="00102E80">
        <w:t>Document </w:t>
      </w:r>
      <w:r w:rsidRPr="00102E80">
        <w:rPr>
          <w:rFonts w:hint="eastAsia"/>
        </w:rPr>
        <w:t>缓存，以及自定义缓存等等</w:t>
      </w:r>
    </w:p>
    <w:p w:rsidR="00102E80" w:rsidRPr="00102E80" w:rsidRDefault="00102E80" w:rsidP="00102E80">
      <w:pPr>
        <w:pStyle w:val="a3"/>
      </w:pPr>
      <w:r w:rsidRPr="00102E80">
        <w:t>&lt;filterCache class="solr.FastLRUCache"</w:t>
      </w:r>
    </w:p>
    <w:p w:rsidR="00102E80" w:rsidRPr="00102E80" w:rsidRDefault="00102E80" w:rsidP="00102E80">
      <w:pPr>
        <w:pStyle w:val="a3"/>
      </w:pPr>
      <w:r w:rsidRPr="00102E80">
        <w:t>size="512"</w:t>
      </w:r>
    </w:p>
    <w:p w:rsidR="00102E80" w:rsidRPr="00102E80" w:rsidRDefault="00102E80" w:rsidP="00102E80">
      <w:pPr>
        <w:pStyle w:val="a3"/>
      </w:pPr>
      <w:r w:rsidRPr="00102E80">
        <w:t>initialSize="512"</w:t>
      </w:r>
    </w:p>
    <w:p w:rsidR="00102E80" w:rsidRPr="00102E80" w:rsidRDefault="00102E80" w:rsidP="00102E80">
      <w:pPr>
        <w:pStyle w:val="a3"/>
      </w:pPr>
      <w:r w:rsidRPr="00102E80">
        <w:t>autowarmCount="0"/&gt;</w:t>
      </w:r>
    </w:p>
    <w:p w:rsidR="00102E80" w:rsidRPr="00102E80" w:rsidRDefault="00102E80" w:rsidP="00102E80">
      <w:r w:rsidRPr="00102E80">
        <w:rPr>
          <w:rFonts w:hint="eastAsia"/>
        </w:rPr>
        <w:t>用来配置</w:t>
      </w:r>
      <w:r w:rsidRPr="00102E80">
        <w:rPr>
          <w:rFonts w:hint="eastAsia"/>
        </w:rPr>
        <w:t> </w:t>
      </w:r>
      <w:r w:rsidRPr="00102E80">
        <w:t>filter </w:t>
      </w:r>
      <w:r w:rsidRPr="00102E80">
        <w:rPr>
          <w:rFonts w:hint="eastAsia"/>
        </w:rPr>
        <w:t>过滤器的缓存相关的参数</w:t>
      </w:r>
    </w:p>
    <w:p w:rsidR="00102E80" w:rsidRPr="00102E80" w:rsidRDefault="00102E80" w:rsidP="00102E80">
      <w:pPr>
        <w:pStyle w:val="a3"/>
      </w:pPr>
      <w:r w:rsidRPr="00102E80">
        <w:t>&lt;queryResultCache class="solr.LRUCache"</w:t>
      </w:r>
    </w:p>
    <w:p w:rsidR="00102E80" w:rsidRPr="00102E80" w:rsidRDefault="00102E80" w:rsidP="00102E80">
      <w:pPr>
        <w:pStyle w:val="a3"/>
      </w:pPr>
      <w:r w:rsidRPr="00102E80">
        <w:t>size="512"</w:t>
      </w:r>
    </w:p>
    <w:p w:rsidR="00102E80" w:rsidRPr="00102E80" w:rsidRDefault="00102E80" w:rsidP="00102E80">
      <w:pPr>
        <w:pStyle w:val="a3"/>
      </w:pPr>
      <w:r w:rsidRPr="00102E80">
        <w:t>initialSize="512"</w:t>
      </w:r>
    </w:p>
    <w:p w:rsidR="00102E80" w:rsidRPr="00102E80" w:rsidRDefault="00102E80" w:rsidP="00102E80">
      <w:pPr>
        <w:pStyle w:val="a3"/>
      </w:pPr>
      <w:r w:rsidRPr="00102E80">
        <w:t>autowarmCount="0"/&gt;</w:t>
      </w:r>
    </w:p>
    <w:p w:rsidR="00102E80" w:rsidRPr="00102E80" w:rsidRDefault="00102E80" w:rsidP="00102E80">
      <w:r w:rsidRPr="00102E80">
        <w:rPr>
          <w:rFonts w:hint="eastAsia"/>
        </w:rPr>
        <w:t>用来配置对</w:t>
      </w:r>
      <w:r w:rsidRPr="00102E80">
        <w:rPr>
          <w:rFonts w:hint="eastAsia"/>
        </w:rPr>
        <w:t> </w:t>
      </w:r>
      <w:r w:rsidRPr="00102E80">
        <w:t>Query </w:t>
      </w:r>
      <w:r w:rsidRPr="00102E80">
        <w:rPr>
          <w:rFonts w:hint="eastAsia"/>
        </w:rPr>
        <w:t>返回的查询结果集即</w:t>
      </w:r>
      <w:r w:rsidRPr="00102E80">
        <w:rPr>
          <w:rFonts w:hint="eastAsia"/>
        </w:rPr>
        <w:t> </w:t>
      </w:r>
      <w:r w:rsidRPr="00102E80">
        <w:t>TopDocs </w:t>
      </w:r>
      <w:r w:rsidRPr="00102E80">
        <w:rPr>
          <w:rFonts w:hint="eastAsia"/>
        </w:rPr>
        <w:t>的缓存</w:t>
      </w:r>
    </w:p>
    <w:p w:rsidR="00102E80" w:rsidRPr="00102E80" w:rsidRDefault="00102E80" w:rsidP="00102E80">
      <w:pPr>
        <w:pStyle w:val="a3"/>
      </w:pPr>
      <w:r w:rsidRPr="00102E80">
        <w:t>&lt;documentCache class="solr.LRUCache"</w:t>
      </w:r>
    </w:p>
    <w:p w:rsidR="00102E80" w:rsidRPr="00102E80" w:rsidRDefault="00102E80" w:rsidP="00102E80">
      <w:pPr>
        <w:pStyle w:val="a3"/>
      </w:pPr>
      <w:r w:rsidRPr="00102E80">
        <w:t>size="512"</w:t>
      </w:r>
    </w:p>
    <w:p w:rsidR="00102E80" w:rsidRPr="00102E80" w:rsidRDefault="00102E80" w:rsidP="00102E80">
      <w:pPr>
        <w:pStyle w:val="a3"/>
      </w:pPr>
      <w:r w:rsidRPr="00102E80">
        <w:t>initialSize="512"</w:t>
      </w:r>
    </w:p>
    <w:p w:rsidR="00102E80" w:rsidRPr="00102E80" w:rsidRDefault="00102E80" w:rsidP="00102E80">
      <w:pPr>
        <w:pStyle w:val="a3"/>
      </w:pPr>
      <w:r w:rsidRPr="00102E80">
        <w:t>autowarmCount="0"/&gt;</w:t>
      </w:r>
    </w:p>
    <w:p w:rsidR="00102E80" w:rsidRPr="00102E80" w:rsidRDefault="00102E80" w:rsidP="00102E80">
      <w:r w:rsidRPr="00102E80">
        <w:rPr>
          <w:rFonts w:hint="eastAsia"/>
        </w:rPr>
        <w:t>用来配置对</w:t>
      </w:r>
      <w:r w:rsidRPr="00102E80">
        <w:rPr>
          <w:rFonts w:hint="eastAsia"/>
        </w:rPr>
        <w:t> </w:t>
      </w:r>
      <w:r w:rsidRPr="00102E80">
        <w:t>Document </w:t>
      </w:r>
      <w:r w:rsidRPr="00102E80">
        <w:rPr>
          <w:rFonts w:hint="eastAsia"/>
        </w:rPr>
        <w:t>中存储域的缓存，因为每次从硬盘上加载存储域的值都是很昂贵的操作，这里说的存储域指的是那些</w:t>
      </w:r>
      <w:r w:rsidRPr="00102E80">
        <w:rPr>
          <w:rFonts w:hint="eastAsia"/>
        </w:rPr>
        <w:t> </w:t>
      </w:r>
      <w:r w:rsidRPr="00102E80">
        <w:t>Store.YES </w:t>
      </w:r>
      <w:r w:rsidRPr="00102E80">
        <w:rPr>
          <w:rFonts w:hint="eastAsia"/>
        </w:rPr>
        <w:t>的</w:t>
      </w:r>
      <w:r w:rsidRPr="00102E80">
        <w:rPr>
          <w:rFonts w:hint="eastAsia"/>
        </w:rPr>
        <w:t> </w:t>
      </w:r>
      <w:r w:rsidRPr="00102E80">
        <w:t>Field </w:t>
      </w:r>
      <w:r w:rsidRPr="00102E80">
        <w:rPr>
          <w:rFonts w:hint="eastAsia"/>
        </w:rPr>
        <w:t>。</w:t>
      </w:r>
    </w:p>
    <w:p w:rsidR="00102E80" w:rsidRPr="00102E80" w:rsidRDefault="00102E80" w:rsidP="00102E80">
      <w:pPr>
        <w:pStyle w:val="3"/>
        <w:spacing w:before="156" w:after="156"/>
      </w:pPr>
      <w:r w:rsidRPr="00102E80">
        <w:t>updateHandler </w:t>
      </w:r>
      <w:r w:rsidRPr="00102E80">
        <w:rPr>
          <w:rFonts w:hint="eastAsia"/>
        </w:rPr>
        <w:t>配置即索引更新操作相关配置</w:t>
      </w:r>
    </w:p>
    <w:p w:rsidR="00102E80" w:rsidRPr="00102E80" w:rsidRDefault="00102E80" w:rsidP="00102E80">
      <w:r w:rsidRPr="00102E80">
        <w:t>&lt;updateHandler class="solr.DirectUpdateHandler2"&gt;</w:t>
      </w:r>
    </w:p>
    <w:p w:rsidR="00102E80" w:rsidRPr="00102E80" w:rsidRDefault="00102E80" w:rsidP="00102E80">
      <w:r w:rsidRPr="00102E80">
        <w:rPr>
          <w:rFonts w:hint="eastAsia"/>
        </w:rPr>
        <w:t>指定索引更新操作处理类，</w:t>
      </w:r>
      <w:r w:rsidRPr="00102E80">
        <w:rPr>
          <w:rFonts w:hint="eastAsia"/>
        </w:rPr>
        <w:t> </w:t>
      </w:r>
      <w:r w:rsidRPr="00102E80">
        <w:t>DirectUpdateHandler2 </w:t>
      </w:r>
      <w:r w:rsidRPr="00102E80">
        <w:rPr>
          <w:rFonts w:hint="eastAsia"/>
        </w:rPr>
        <w:t>是一个高性能的索引更新处理类，它支持软提交。</w:t>
      </w:r>
    </w:p>
    <w:p w:rsidR="00102E80" w:rsidRPr="00102E80" w:rsidRDefault="00102E80" w:rsidP="00102E80">
      <w:pPr>
        <w:pStyle w:val="a3"/>
      </w:pPr>
      <w:r w:rsidRPr="00102E80">
        <w:t>&lt;updateLog&gt;  </w:t>
      </w:r>
    </w:p>
    <w:p w:rsidR="00102E80" w:rsidRPr="00102E80" w:rsidRDefault="00102E80" w:rsidP="00102E80">
      <w:pPr>
        <w:pStyle w:val="a3"/>
      </w:pPr>
      <w:r w:rsidRPr="00102E80">
        <w:t> &lt;str name="dir"&gt;${solr.ulog.dir:}&lt;/str&gt;  </w:t>
      </w:r>
    </w:p>
    <w:p w:rsidR="00102E80" w:rsidRPr="00102E80" w:rsidRDefault="00102E80" w:rsidP="00102E80">
      <w:pPr>
        <w:pStyle w:val="a3"/>
      </w:pPr>
      <w:r w:rsidRPr="00102E80">
        <w:t> &lt;/updateLog&gt;  </w:t>
      </w:r>
    </w:p>
    <w:p w:rsidR="00102E80" w:rsidRPr="00102E80" w:rsidRDefault="00102E80" w:rsidP="00102E80">
      <w:r w:rsidRPr="00102E80">
        <w:rPr>
          <w:rFonts w:hint="eastAsia"/>
        </w:rPr>
        <w:t>设置索引库更新日志，默认路径为</w:t>
      </w:r>
      <w:r w:rsidRPr="00102E80">
        <w:t>solr home</w:t>
      </w:r>
      <w:r w:rsidRPr="00102E80">
        <w:rPr>
          <w:rFonts w:hint="eastAsia"/>
        </w:rPr>
        <w:t>下面的</w:t>
      </w:r>
      <w:r w:rsidRPr="00102E80">
        <w:t>data/tlog</w:t>
      </w:r>
      <w:r w:rsidRPr="00102E80">
        <w:rPr>
          <w:rFonts w:hint="eastAsia"/>
        </w:rPr>
        <w:t>。</w:t>
      </w:r>
    </w:p>
    <w:p w:rsidR="00102E80" w:rsidRPr="00102E80" w:rsidRDefault="00102E80" w:rsidP="00102E80">
      <w:pPr>
        <w:pStyle w:val="a3"/>
      </w:pPr>
      <w:r w:rsidRPr="00102E80">
        <w:t>&lt;autoCommit&gt;  </w:t>
      </w:r>
    </w:p>
    <w:p w:rsidR="00102E80" w:rsidRPr="00102E80" w:rsidRDefault="00102E80" w:rsidP="00102E80">
      <w:pPr>
        <w:pStyle w:val="a3"/>
      </w:pPr>
      <w:r w:rsidRPr="00102E80">
        <w:t> &lt;maxTime&gt;15000&lt;/maxTime&gt;  </w:t>
      </w:r>
    </w:p>
    <w:p w:rsidR="00102E80" w:rsidRPr="00102E80" w:rsidRDefault="00102E80" w:rsidP="00102E80">
      <w:pPr>
        <w:pStyle w:val="a3"/>
      </w:pPr>
      <w:r w:rsidRPr="00102E80">
        <w:t> &lt;maxDocs&gt;10000&lt;/maxDocs&gt;  </w:t>
      </w:r>
    </w:p>
    <w:p w:rsidR="00102E80" w:rsidRPr="00102E80" w:rsidRDefault="00102E80" w:rsidP="00102E80">
      <w:pPr>
        <w:pStyle w:val="a3"/>
      </w:pPr>
      <w:r w:rsidRPr="00102E80">
        <w:t> &lt;openSearcher&gt;false&lt;/openSearcher&gt;  </w:t>
      </w:r>
    </w:p>
    <w:p w:rsidR="00102E80" w:rsidRPr="00102E80" w:rsidRDefault="00102E80" w:rsidP="00102E80">
      <w:pPr>
        <w:pStyle w:val="a3"/>
      </w:pPr>
      <w:r w:rsidRPr="00102E80">
        <w:t> &lt;/autoCommit&gt; </w:t>
      </w:r>
    </w:p>
    <w:p w:rsidR="00102E80" w:rsidRPr="00102E80" w:rsidRDefault="00102E80" w:rsidP="00102E80">
      <w:r w:rsidRPr="00102E80">
        <w:rPr>
          <w:rFonts w:hint="eastAsia"/>
        </w:rPr>
        <w:t>自动硬提交方式</w:t>
      </w:r>
      <w:r w:rsidRPr="00102E80">
        <w:t>:maxTime</w:t>
      </w:r>
      <w:r w:rsidRPr="00102E80">
        <w:rPr>
          <w:rFonts w:hint="eastAsia"/>
        </w:rPr>
        <w:t>：设置多长时间提交一次</w:t>
      </w:r>
      <w:r w:rsidRPr="00102E80">
        <w:t>maxDocs</w:t>
      </w:r>
      <w:r w:rsidRPr="00102E80">
        <w:rPr>
          <w:rFonts w:hint="eastAsia"/>
        </w:rPr>
        <w:t>：设置达到多少文档提交一次</w:t>
      </w:r>
      <w:r w:rsidRPr="00102E80">
        <w:t>openSearcher</w:t>
      </w:r>
      <w:r w:rsidRPr="00102E80">
        <w:rPr>
          <w:rFonts w:hint="eastAsia"/>
        </w:rPr>
        <w:t>：文档提交后是否开启新的</w:t>
      </w:r>
      <w:r w:rsidRPr="00102E80">
        <w:t>searcher</w:t>
      </w:r>
      <w:r w:rsidRPr="00102E80">
        <w:rPr>
          <w:rFonts w:hint="eastAsia"/>
        </w:rPr>
        <w:t>，</w:t>
      </w:r>
    </w:p>
    <w:p w:rsidR="00102E80" w:rsidRPr="00102E80" w:rsidRDefault="00102E80" w:rsidP="00102E80">
      <w:r w:rsidRPr="00102E80">
        <w:t> </w:t>
      </w:r>
      <w:r w:rsidRPr="00102E80">
        <w:t>如果</w:t>
      </w:r>
      <w:r w:rsidRPr="00102E80">
        <w:t>false</w:t>
      </w:r>
      <w:r w:rsidRPr="00102E80">
        <w:rPr>
          <w:rFonts w:hint="eastAsia"/>
        </w:rPr>
        <w:t>，文档只是提交到</w:t>
      </w:r>
      <w:r w:rsidRPr="00102E80">
        <w:t>index</w:t>
      </w:r>
      <w:r w:rsidRPr="00102E80">
        <w:rPr>
          <w:rFonts w:hint="eastAsia"/>
        </w:rPr>
        <w:t>索引库，搜索结果中搜不到此次提交的文档；</w:t>
      </w:r>
      <w:r w:rsidRPr="00102E80">
        <w:rPr>
          <w:rFonts w:hint="eastAsia"/>
        </w:rPr>
        <w:lastRenderedPageBreak/>
        <w:t>如果</w:t>
      </w:r>
      <w:r w:rsidRPr="00102E80">
        <w:t>true</w:t>
      </w:r>
      <w:r w:rsidRPr="00102E80">
        <w:rPr>
          <w:rFonts w:hint="eastAsia"/>
        </w:rPr>
        <w:t>，既提交到</w:t>
      </w:r>
      <w:r w:rsidRPr="00102E80">
        <w:t>index</w:t>
      </w:r>
      <w:r w:rsidRPr="00102E80">
        <w:rPr>
          <w:rFonts w:hint="eastAsia"/>
        </w:rPr>
        <w:t>索引库，也能在搜索结果中搜到此次提交的内容。</w:t>
      </w:r>
    </w:p>
    <w:p w:rsidR="00102E80" w:rsidRDefault="00102E80" w:rsidP="00102E80">
      <w:pPr>
        <w:pStyle w:val="3"/>
        <w:spacing w:before="156" w:after="156"/>
      </w:pPr>
      <w:r w:rsidRPr="00102E80">
        <w:t>RequestHandler </w:t>
      </w:r>
      <w:r w:rsidRPr="00102E80">
        <w:rPr>
          <w:rFonts w:hint="eastAsia"/>
        </w:rPr>
        <w:t>相关配置</w:t>
      </w:r>
    </w:p>
    <w:p w:rsidR="00102E80" w:rsidRPr="00102E80" w:rsidRDefault="00102E80" w:rsidP="00102E80">
      <w:r w:rsidRPr="00102E80">
        <w:rPr>
          <w:rFonts w:hint="eastAsia"/>
        </w:rPr>
        <w:t>即接收客户端</w:t>
      </w:r>
      <w:r w:rsidRPr="00102E80">
        <w:rPr>
          <w:rFonts w:hint="eastAsia"/>
        </w:rPr>
        <w:t> </w:t>
      </w:r>
      <w:r w:rsidRPr="00102E80">
        <w:t>HTTP </w:t>
      </w:r>
      <w:r w:rsidRPr="00102E80">
        <w:rPr>
          <w:rFonts w:hint="eastAsia"/>
        </w:rPr>
        <w:t>请求的处理类配置，输入的请求会通过请求中的路径被转发到特定的处理器</w:t>
      </w:r>
    </w:p>
    <w:p w:rsidR="00102E80" w:rsidRPr="00102E80" w:rsidRDefault="00102E80" w:rsidP="00102E80">
      <w:pPr>
        <w:pStyle w:val="a3"/>
      </w:pPr>
      <w:r w:rsidRPr="00102E80">
        <w:t xml:space="preserve">&lt;requestHandler name="/query" class="solr.SearchHandler"&gt; </w:t>
      </w:r>
    </w:p>
    <w:p w:rsidR="00102E80" w:rsidRPr="00102E80" w:rsidRDefault="00102E80" w:rsidP="00102E80">
      <w:pPr>
        <w:pStyle w:val="a3"/>
      </w:pPr>
      <w:r w:rsidRPr="00102E80">
        <w:t xml:space="preserve">    &lt;lst name="defaults"&gt;</w:t>
      </w:r>
    </w:p>
    <w:p w:rsidR="00102E80" w:rsidRPr="00102E80" w:rsidRDefault="00102E80" w:rsidP="00102E80">
      <w:pPr>
        <w:pStyle w:val="a3"/>
      </w:pPr>
      <w:r w:rsidRPr="00102E80">
        <w:t xml:space="preserve">          &lt;str name="echoParams"&gt;explicit&lt;/str&gt; </w:t>
      </w:r>
    </w:p>
    <w:p w:rsidR="00102E80" w:rsidRPr="00102E80" w:rsidRDefault="00102E80" w:rsidP="00102E80">
      <w:pPr>
        <w:pStyle w:val="a3"/>
      </w:pPr>
      <w:r w:rsidRPr="00102E80">
        <w:t xml:space="preserve">          &lt;str name="wt"&gt;json&lt;/str&gt; </w:t>
      </w:r>
    </w:p>
    <w:p w:rsidR="00102E80" w:rsidRPr="00102E80" w:rsidRDefault="00102E80" w:rsidP="00102E80">
      <w:pPr>
        <w:pStyle w:val="a3"/>
      </w:pPr>
      <w:r w:rsidRPr="00102E80">
        <w:t xml:space="preserve">          &lt;str name="indent"&gt;true&lt;/str&gt; </w:t>
      </w:r>
    </w:p>
    <w:p w:rsidR="00102E80" w:rsidRPr="00102E80" w:rsidRDefault="00102E80" w:rsidP="00102E80">
      <w:pPr>
        <w:pStyle w:val="a3"/>
      </w:pPr>
      <w:r w:rsidRPr="00102E80">
        <w:t xml:space="preserve">    &lt;/lst&gt;</w:t>
      </w:r>
    </w:p>
    <w:p w:rsidR="00102E80" w:rsidRPr="00102E80" w:rsidRDefault="00102E80" w:rsidP="00102E80">
      <w:pPr>
        <w:pStyle w:val="a3"/>
      </w:pPr>
      <w:r w:rsidRPr="00102E80">
        <w:t>&lt;/requestHandler&gt;</w:t>
      </w:r>
    </w:p>
    <w:p w:rsidR="00102E80" w:rsidRPr="00102E80" w:rsidRDefault="00102E80" w:rsidP="00102E80">
      <w:r w:rsidRPr="00102E80">
        <w:rPr>
          <w:rFonts w:hint="eastAsia"/>
        </w:rPr>
        <w:t>这个</w:t>
      </w:r>
      <w:r w:rsidRPr="00102E80">
        <w:rPr>
          <w:rFonts w:hint="eastAsia"/>
        </w:rPr>
        <w:t> </w:t>
      </w:r>
      <w:r w:rsidRPr="00102E80">
        <w:t>requestHandler </w:t>
      </w:r>
      <w:r w:rsidRPr="00102E80">
        <w:rPr>
          <w:rFonts w:hint="eastAsia"/>
        </w:rPr>
        <w:t>配置的是请求</w:t>
      </w:r>
      <w:r w:rsidRPr="00102E80">
        <w:rPr>
          <w:rFonts w:hint="eastAsia"/>
        </w:rPr>
        <w:t> </w:t>
      </w:r>
      <w:r w:rsidRPr="00102E80">
        <w:t>URL  /query </w:t>
      </w:r>
      <w:r w:rsidRPr="00102E80">
        <w:rPr>
          <w:rFonts w:hint="eastAsia"/>
        </w:rPr>
        <w:t>跟请求处理类</w:t>
      </w:r>
      <w:r w:rsidRPr="00102E80">
        <w:rPr>
          <w:rFonts w:hint="eastAsia"/>
        </w:rPr>
        <w:t> </w:t>
      </w:r>
      <w:r w:rsidRPr="00102E80">
        <w:t>SearcherHandler </w:t>
      </w:r>
      <w:r w:rsidRPr="00102E80">
        <w:rPr>
          <w:rFonts w:hint="eastAsia"/>
        </w:rPr>
        <w:t>之间的一个映射关系，即你访问</w:t>
      </w:r>
      <w:r w:rsidRPr="00102E80">
        <w:rPr>
          <w:rFonts w:hint="eastAsia"/>
        </w:rPr>
        <w:t> </w:t>
      </w:r>
      <w:hyperlink r:id="rId15" w:history="1">
        <w:r w:rsidRPr="00102E80">
          <w:rPr>
            <w:rStyle w:val="a6"/>
            <w:b/>
            <w:bCs/>
            <w:i/>
            <w:iCs/>
          </w:rPr>
          <w:t>http://localhost:8080/solr/coreName/query?q=xxx</w:t>
        </w:r>
      </w:hyperlink>
      <w:r w:rsidRPr="00102E80">
        <w:rPr>
          <w:rFonts w:hint="eastAsia"/>
        </w:rPr>
        <w:t>时，会交给</w:t>
      </w:r>
      <w:r w:rsidRPr="00102E80">
        <w:rPr>
          <w:rFonts w:hint="eastAsia"/>
        </w:rPr>
        <w:t> </w:t>
      </w:r>
      <w:r w:rsidRPr="00102E80">
        <w:t>SearcherHandler </w:t>
      </w:r>
      <w:r w:rsidRPr="00102E80">
        <w:rPr>
          <w:rFonts w:hint="eastAsia"/>
        </w:rPr>
        <w:t>类来处理这个</w:t>
      </w:r>
      <w:r w:rsidRPr="00102E80">
        <w:rPr>
          <w:rFonts w:hint="eastAsia"/>
        </w:rPr>
        <w:t> </w:t>
      </w:r>
      <w:r w:rsidRPr="00102E80">
        <w:t>http </w:t>
      </w:r>
      <w:r w:rsidRPr="00102E80">
        <w:rPr>
          <w:rFonts w:hint="eastAsia"/>
        </w:rPr>
        <w:t>请求，你可以配置一些参数来干预</w:t>
      </w:r>
      <w:r w:rsidRPr="00102E80">
        <w:t>SearcherHandler </w:t>
      </w:r>
      <w:r w:rsidRPr="00102E80">
        <w:rPr>
          <w:rFonts w:hint="eastAsia"/>
        </w:rPr>
        <w:t>处理细节。</w:t>
      </w:r>
    </w:p>
    <w:p w:rsidR="00102E80" w:rsidRPr="00102E80" w:rsidRDefault="00102E80" w:rsidP="00102E80">
      <w:pPr>
        <w:pStyle w:val="a3"/>
      </w:pPr>
      <w:r w:rsidRPr="00102E80">
        <w:t>&lt;requestHandler name="/select" class="solr.SearchHandler"&gt;</w:t>
      </w:r>
    </w:p>
    <w:p w:rsidR="00102E80" w:rsidRPr="00102E80" w:rsidRDefault="00102E80" w:rsidP="00102E80">
      <w:pPr>
        <w:pStyle w:val="a3"/>
      </w:pPr>
      <w:r w:rsidRPr="00102E80">
        <w:t>&lt;requestHandler name="/dataimport" class="org.apache.solr.handler.dataimport.DataImportHandler"&gt;</w:t>
      </w:r>
    </w:p>
    <w:p w:rsidR="00102E80" w:rsidRPr="00102E80" w:rsidRDefault="00102E80" w:rsidP="00102E80">
      <w:pPr>
        <w:pStyle w:val="a3"/>
      </w:pPr>
      <w:r w:rsidRPr="00102E80">
        <w:t>&lt;requestHandler name="/replication" class="solr.ReplicationHandler"&gt;</w:t>
      </w:r>
    </w:p>
    <w:p w:rsidR="00102E80" w:rsidRPr="00102E80" w:rsidRDefault="00102E80" w:rsidP="00102E80">
      <w:pPr>
        <w:pStyle w:val="a3"/>
      </w:pPr>
      <w:r w:rsidRPr="00102E80">
        <w:t>&lt;requestHandler name="/spell" class="solr.SearchHandler" startup="lazy"&gt;</w:t>
      </w:r>
    </w:p>
    <w:p w:rsidR="00102E80" w:rsidRPr="00102E80" w:rsidRDefault="00102E80" w:rsidP="00102E80">
      <w:pPr>
        <w:pStyle w:val="a3"/>
      </w:pPr>
      <w:r w:rsidRPr="00102E80">
        <w:t>&lt;requestHandler name="/suggest" class="solr.SearchHandler" startup="lazy"&gt;</w:t>
      </w:r>
    </w:p>
    <w:p w:rsidR="00102E80" w:rsidRPr="00102E80" w:rsidRDefault="00102E80" w:rsidP="00102E80">
      <w:r w:rsidRPr="00102E80">
        <w:rPr>
          <w:rFonts w:hint="eastAsia"/>
        </w:rPr>
        <w:t>其他的一些</w:t>
      </w:r>
      <w:r w:rsidRPr="00102E80">
        <w:rPr>
          <w:rFonts w:hint="eastAsia"/>
        </w:rPr>
        <w:t> </w:t>
      </w:r>
      <w:r w:rsidRPr="00102E80">
        <w:t>RequestHandler </w:t>
      </w:r>
      <w:r w:rsidRPr="00102E80">
        <w:rPr>
          <w:rFonts w:hint="eastAsia"/>
        </w:rPr>
        <w:t>说明详见实际配置文件。</w:t>
      </w:r>
    </w:p>
    <w:p w:rsidR="006426C8" w:rsidRDefault="00062F8A" w:rsidP="00062F8A">
      <w:pPr>
        <w:pStyle w:val="1"/>
      </w:pPr>
      <w:r>
        <w:rPr>
          <w:rFonts w:hint="eastAsia"/>
        </w:rPr>
        <w:t>安装</w:t>
      </w:r>
    </w:p>
    <w:p w:rsidR="00062F8A" w:rsidRDefault="00062F8A" w:rsidP="00062F8A">
      <w:pPr>
        <w:pStyle w:val="2"/>
        <w:spacing w:before="156" w:after="156"/>
      </w:pPr>
      <w:r>
        <w:rPr>
          <w:rFonts w:hint="eastAsia"/>
        </w:rPr>
        <w:t>单机安装</w:t>
      </w:r>
    </w:p>
    <w:p w:rsidR="00062F8A" w:rsidRDefault="00062F8A" w:rsidP="00062F8A">
      <w:r>
        <w:rPr>
          <w:rFonts w:hint="eastAsia"/>
        </w:rPr>
        <w:t>下载地址：</w:t>
      </w:r>
      <w:r>
        <w:rPr>
          <w:rFonts w:hint="eastAsia"/>
        </w:rPr>
        <w:t xml:space="preserve"> </w:t>
      </w:r>
      <w:hyperlink r:id="rId16" w:history="1">
        <w:r w:rsidRPr="00422F73">
          <w:rPr>
            <w:rStyle w:val="a6"/>
          </w:rPr>
          <w:t>http://archive.apache.org/dist/lucene/solr/</w:t>
        </w:r>
      </w:hyperlink>
    </w:p>
    <w:p w:rsidR="00062F8A" w:rsidRDefault="00062F8A" w:rsidP="00062F8A">
      <w:pPr>
        <w:pStyle w:val="3"/>
        <w:spacing w:before="156" w:after="156"/>
      </w:pPr>
      <w:r>
        <w:t>解压</w:t>
      </w:r>
    </w:p>
    <w:p w:rsidR="00062F8A" w:rsidRDefault="00062F8A" w:rsidP="00062F8A">
      <w:r>
        <w:rPr>
          <w:rFonts w:hint="eastAsia"/>
        </w:rPr>
        <w:t xml:space="preserve"> </w:t>
      </w:r>
      <w:r w:rsidRPr="00062F8A">
        <w:rPr>
          <w:noProof/>
        </w:rPr>
        <w:drawing>
          <wp:inline distT="0" distB="0" distL="0" distR="0" wp14:anchorId="39620CA4" wp14:editId="6A8A01BD">
            <wp:extent cx="2152650" cy="1962150"/>
            <wp:effectExtent l="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图片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52650" cy="1962150"/>
                    </a:xfrm>
                    <a:prstGeom prst="rect">
                      <a:avLst/>
                    </a:prstGeom>
                    <a:noFill/>
                    <a:ln>
                      <a:noFill/>
                    </a:ln>
                    <a:extLst/>
                  </pic:spPr>
                </pic:pic>
              </a:graphicData>
            </a:graphic>
          </wp:inline>
        </w:drawing>
      </w:r>
    </w:p>
    <w:p w:rsidR="00062F8A" w:rsidRDefault="00062F8A" w:rsidP="00062F8A"/>
    <w:p w:rsidR="00062F8A" w:rsidRDefault="00062F8A" w:rsidP="00062F8A"/>
    <w:p w:rsidR="00062F8A" w:rsidRDefault="00062F8A" w:rsidP="00062F8A"/>
    <w:p w:rsidR="00062F8A" w:rsidRPr="00062F8A" w:rsidRDefault="00062F8A" w:rsidP="00062F8A">
      <w:pPr>
        <w:pStyle w:val="3"/>
        <w:spacing w:before="156" w:after="156"/>
      </w:pPr>
      <w:r w:rsidRPr="00062F8A">
        <w:rPr>
          <w:rFonts w:hint="eastAsia"/>
        </w:rPr>
        <w:t>拷贝应用</w:t>
      </w:r>
    </w:p>
    <w:p w:rsidR="00062F8A" w:rsidRDefault="00062F8A" w:rsidP="00062F8A">
      <w:r w:rsidRPr="00062F8A">
        <w:rPr>
          <w:rFonts w:hint="eastAsia"/>
        </w:rPr>
        <w:t>拷贝</w:t>
      </w:r>
      <w:r w:rsidRPr="00062F8A">
        <w:t>solr-5.3.1\server\solr-webapp\webapp</w:t>
      </w:r>
      <w:r w:rsidRPr="00062F8A">
        <w:rPr>
          <w:rFonts w:hint="eastAsia"/>
        </w:rPr>
        <w:t>到</w:t>
      </w:r>
      <w:r w:rsidRPr="00062F8A">
        <w:t>tomcat</w:t>
      </w:r>
      <w:r w:rsidRPr="00062F8A">
        <w:rPr>
          <w:rFonts w:hint="eastAsia"/>
        </w:rPr>
        <w:t>的</w:t>
      </w:r>
      <w:r w:rsidRPr="00062F8A">
        <w:t>webapps</w:t>
      </w:r>
      <w:r w:rsidRPr="00062F8A">
        <w:rPr>
          <w:rFonts w:hint="eastAsia"/>
        </w:rPr>
        <w:t>目录下，并重命名为</w:t>
      </w:r>
      <w:r w:rsidRPr="00062F8A">
        <w:t>solr</w:t>
      </w:r>
    </w:p>
    <w:p w:rsidR="00062F8A" w:rsidRDefault="00062F8A" w:rsidP="00062F8A">
      <w:r w:rsidRPr="00062F8A">
        <w:rPr>
          <w:noProof/>
        </w:rPr>
        <w:drawing>
          <wp:inline distT="0" distB="0" distL="0" distR="0" wp14:anchorId="279E798C" wp14:editId="724D1ABA">
            <wp:extent cx="5274310" cy="2656840"/>
            <wp:effectExtent l="0" t="0" r="2540" b="0"/>
            <wp:docPr id="11268" name="Picture 4" descr="C:\Users\qubo\AppData\Roaming\Tencent\Users\147860597\QQ\WinTemp\RichOle\CAFSGO$046%VLEEN}501J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4" descr="C:\Users\qubo\AppData\Roaming\Tencent\Users\147860597\QQ\WinTemp\RichOle\CAFSGO$046%VLEEN}501JT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656840"/>
                    </a:xfrm>
                    <a:prstGeom prst="rect">
                      <a:avLst/>
                    </a:prstGeom>
                    <a:noFill/>
                    <a:ln>
                      <a:noFill/>
                    </a:ln>
                    <a:extLst/>
                  </pic:spPr>
                </pic:pic>
              </a:graphicData>
            </a:graphic>
          </wp:inline>
        </w:drawing>
      </w:r>
    </w:p>
    <w:p w:rsidR="00062F8A" w:rsidRPr="00062F8A" w:rsidRDefault="00062F8A" w:rsidP="00062F8A">
      <w:pPr>
        <w:pStyle w:val="3"/>
        <w:spacing w:before="156" w:after="156"/>
      </w:pPr>
      <w:r w:rsidRPr="00062F8A">
        <w:rPr>
          <w:rFonts w:hint="eastAsia"/>
        </w:rPr>
        <w:t>拷贝扩展依赖</w:t>
      </w:r>
      <w:r w:rsidRPr="00062F8A">
        <w:t>JAR</w:t>
      </w:r>
    </w:p>
    <w:p w:rsidR="00062F8A" w:rsidRDefault="00062F8A" w:rsidP="00062F8A">
      <w:r w:rsidRPr="00062F8A">
        <w:rPr>
          <w:noProof/>
        </w:rPr>
        <w:drawing>
          <wp:inline distT="0" distB="0" distL="0" distR="0" wp14:anchorId="746D4D6A" wp14:editId="6F797B33">
            <wp:extent cx="5274310" cy="2527300"/>
            <wp:effectExtent l="0" t="0" r="2540" b="6350"/>
            <wp:docPr id="12292" name="图片 3" descr="C:\Users\Administrator\AppData\Roaming\Tencent\Users\258099081\QQ\WinTemp\RichOle\6Y{RT)B@`RRR$3}JDV2_01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图片 3" descr="C:\Users\Administrator\AppData\Roaming\Tencent\Users\258099081\QQ\WinTemp\RichOle\6Y{RT)B@`RRR$3}JDV2_01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527300"/>
                    </a:xfrm>
                    <a:prstGeom prst="rect">
                      <a:avLst/>
                    </a:prstGeom>
                    <a:noFill/>
                    <a:ln>
                      <a:noFill/>
                    </a:ln>
                    <a:extLst/>
                  </pic:spPr>
                </pic:pic>
              </a:graphicData>
            </a:graphic>
          </wp:inline>
        </w:drawing>
      </w:r>
    </w:p>
    <w:p w:rsidR="00062F8A" w:rsidRDefault="00062F8A" w:rsidP="00062F8A">
      <w:pPr>
        <w:pStyle w:val="3"/>
        <w:spacing w:before="156" w:after="156"/>
      </w:pPr>
      <w:r w:rsidRPr="00062F8A">
        <w:rPr>
          <w:rFonts w:hint="eastAsia"/>
        </w:rPr>
        <w:t>拷贝日志配置文件</w:t>
      </w:r>
    </w:p>
    <w:p w:rsidR="00062F8A" w:rsidRPr="00062F8A" w:rsidRDefault="00062F8A" w:rsidP="00062F8A"/>
    <w:p w:rsidR="00062F8A" w:rsidRDefault="00062F8A" w:rsidP="00062F8A">
      <w:r w:rsidRPr="00062F8A">
        <w:rPr>
          <w:noProof/>
        </w:rPr>
        <w:lastRenderedPageBreak/>
        <w:drawing>
          <wp:inline distT="0" distB="0" distL="0" distR="0" wp14:anchorId="707C2BF2" wp14:editId="5EA4E3B6">
            <wp:extent cx="4824413" cy="4681538"/>
            <wp:effectExtent l="0" t="0" r="0" b="5080"/>
            <wp:docPr id="13316" name="图片 3" descr="C:\Users\Administrator\AppData\Roaming\Tencent\Users\258099081\QQ\WinTemp\RichOle\D~J1[DM`[O`WY25NL]C9Y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图片 3" descr="C:\Users\Administrator\AppData\Roaming\Tencent\Users\258099081\QQ\WinTemp\RichOle\D~J1[DM`[O`WY25NL]C9YL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4413" cy="4681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163FE4" w:rsidRDefault="00163FE4" w:rsidP="00163FE4">
      <w:pPr>
        <w:pStyle w:val="3"/>
        <w:spacing w:before="156" w:after="156"/>
      </w:pPr>
      <w:r w:rsidRPr="00163FE4">
        <w:rPr>
          <w:rFonts w:hint="eastAsia"/>
        </w:rPr>
        <w:t>配置</w:t>
      </w:r>
      <w:r w:rsidRPr="00163FE4">
        <w:t>HOME</w:t>
      </w:r>
      <w:r w:rsidRPr="00163FE4">
        <w:rPr>
          <w:rFonts w:hint="eastAsia"/>
        </w:rPr>
        <w:t>目录</w:t>
      </w:r>
    </w:p>
    <w:p w:rsidR="00BF6F49" w:rsidRDefault="00BF6F49" w:rsidP="00BF6F49">
      <w:r w:rsidRPr="00BF6F49">
        <w:rPr>
          <w:rFonts w:hint="eastAsia"/>
        </w:rPr>
        <w:t>创建</w:t>
      </w:r>
      <w:r w:rsidRPr="00BF6F49">
        <w:t>HOME</w:t>
      </w:r>
      <w:r w:rsidRPr="00BF6F49">
        <w:rPr>
          <w:rFonts w:hint="eastAsia"/>
        </w:rPr>
        <w:t>目录（</w:t>
      </w:r>
      <w:r w:rsidRPr="00BF6F49">
        <w:t>D:\denv\solr_home</w:t>
      </w:r>
      <w:r>
        <w:t>）</w:t>
      </w:r>
      <w:r w:rsidRPr="00BF6F49">
        <w:rPr>
          <w:rFonts w:hint="eastAsia"/>
        </w:rPr>
        <w:t>并把</w:t>
      </w:r>
      <w:r w:rsidRPr="00BF6F49">
        <w:t>solr</w:t>
      </w:r>
      <w:r w:rsidRPr="00BF6F49">
        <w:rPr>
          <w:rFonts w:hint="eastAsia"/>
        </w:rPr>
        <w:t>配置文件拷贝到</w:t>
      </w:r>
      <w:r w:rsidRPr="00BF6F49">
        <w:t>HOME</w:t>
      </w:r>
      <w:r w:rsidRPr="00BF6F49">
        <w:rPr>
          <w:rFonts w:hint="eastAsia"/>
        </w:rPr>
        <w:t>目录中。</w:t>
      </w:r>
    </w:p>
    <w:p w:rsidR="004412EE" w:rsidRDefault="004412EE" w:rsidP="00BF6F49">
      <w:r w:rsidRPr="004412EE">
        <w:rPr>
          <w:noProof/>
        </w:rPr>
        <w:drawing>
          <wp:inline distT="0" distB="0" distL="0" distR="0" wp14:anchorId="7E924D7D" wp14:editId="467955DD">
            <wp:extent cx="5274310" cy="2608580"/>
            <wp:effectExtent l="0" t="0" r="2540" b="1270"/>
            <wp:docPr id="14340" name="图片 3" descr="C:\Users\Administrator\AppData\Roaming\Tencent\Users\258099081\QQ\WinTemp\RichOle\IP0%(O_HN`BV{88)9G_Z}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图片 3" descr="C:\Users\Administrator\AppData\Roaming\Tencent\Users\258099081\QQ\WinTemp\RichOle\IP0%(O_HN`BV{88)9G_Z}T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08580"/>
                    </a:xfrm>
                    <a:prstGeom prst="rect">
                      <a:avLst/>
                    </a:prstGeom>
                    <a:noFill/>
                    <a:ln>
                      <a:noFill/>
                    </a:ln>
                    <a:extLst/>
                  </pic:spPr>
                </pic:pic>
              </a:graphicData>
            </a:graphic>
          </wp:inline>
        </w:drawing>
      </w:r>
    </w:p>
    <w:p w:rsidR="004412EE" w:rsidRDefault="004412EE" w:rsidP="004412EE">
      <w:pPr>
        <w:pStyle w:val="3"/>
        <w:spacing w:before="156" w:after="156"/>
      </w:pPr>
      <w:r w:rsidRPr="004412EE">
        <w:rPr>
          <w:rFonts w:hint="eastAsia"/>
        </w:rPr>
        <w:t>修改</w:t>
      </w:r>
      <w:r w:rsidRPr="004412EE">
        <w:t>solr</w:t>
      </w:r>
      <w:r w:rsidRPr="004412EE">
        <w:rPr>
          <w:rFonts w:hint="eastAsia"/>
        </w:rPr>
        <w:t>应用下的</w:t>
      </w:r>
      <w:r w:rsidRPr="004412EE">
        <w:t>web.xml</w:t>
      </w:r>
      <w:r w:rsidRPr="004412EE">
        <w:rPr>
          <w:rFonts w:hint="eastAsia"/>
        </w:rPr>
        <w:t>文件，设置</w:t>
      </w:r>
      <w:r w:rsidRPr="004412EE">
        <w:t>HOME</w:t>
      </w:r>
      <w:r w:rsidRPr="004412EE">
        <w:rPr>
          <w:rFonts w:hint="eastAsia"/>
        </w:rPr>
        <w:t>目录路径。</w:t>
      </w:r>
    </w:p>
    <w:p w:rsidR="004412EE" w:rsidRPr="004412EE" w:rsidRDefault="004412EE" w:rsidP="004412EE"/>
    <w:p w:rsidR="004412EE" w:rsidRPr="004412EE" w:rsidRDefault="004412EE" w:rsidP="00BF6F49">
      <w:r w:rsidRPr="004412EE">
        <w:rPr>
          <w:noProof/>
        </w:rPr>
        <w:lastRenderedPageBreak/>
        <w:drawing>
          <wp:inline distT="0" distB="0" distL="0" distR="0" wp14:anchorId="6C953678" wp14:editId="2974A018">
            <wp:extent cx="5274310" cy="2315845"/>
            <wp:effectExtent l="0" t="0" r="2540" b="8255"/>
            <wp:docPr id="15364" name="Picture 1" descr="C:\Users\qubo\AppData\Roaming\Tencent\Users\147860597\QQ\WinTemp\RichOle\H3ZCT1$V$P}{TN9PM@[O}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 name="Picture 1" descr="C:\Users\qubo\AppData\Roaming\Tencent\Users\147860597\QQ\WinTemp\RichOle\H3ZCT1$V$P}{TN9PM@[O}8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315845"/>
                    </a:xfrm>
                    <a:prstGeom prst="rect">
                      <a:avLst/>
                    </a:prstGeom>
                    <a:noFill/>
                    <a:ln>
                      <a:noFill/>
                    </a:ln>
                    <a:extLst/>
                  </pic:spPr>
                </pic:pic>
              </a:graphicData>
            </a:graphic>
          </wp:inline>
        </w:drawing>
      </w:r>
    </w:p>
    <w:p w:rsidR="004412EE" w:rsidRPr="004412EE" w:rsidRDefault="004412EE" w:rsidP="004412EE">
      <w:pPr>
        <w:pStyle w:val="3"/>
        <w:spacing w:before="156" w:after="156"/>
      </w:pPr>
      <w:r w:rsidRPr="004412EE">
        <w:rPr>
          <w:rFonts w:hint="eastAsia"/>
        </w:rPr>
        <w:t>启动</w:t>
      </w:r>
      <w:r w:rsidRPr="004412EE">
        <w:t>tomcat</w:t>
      </w:r>
      <w:r w:rsidRPr="004412EE">
        <w:rPr>
          <w:rFonts w:hint="eastAsia"/>
        </w:rPr>
        <w:t>，访问：</w:t>
      </w:r>
      <w:r w:rsidRPr="004412EE">
        <w:t>http://127.0.0.1:8080/solr</w:t>
      </w:r>
    </w:p>
    <w:p w:rsidR="00163FE4" w:rsidRDefault="004412EE" w:rsidP="00062F8A">
      <w:r w:rsidRPr="004412EE">
        <w:rPr>
          <w:noProof/>
        </w:rPr>
        <w:drawing>
          <wp:inline distT="0" distB="0" distL="0" distR="0" wp14:anchorId="698C5A9E" wp14:editId="16A74B63">
            <wp:extent cx="5274310" cy="3126105"/>
            <wp:effectExtent l="0" t="0" r="2540" b="0"/>
            <wp:docPr id="16388" name="图片 4" descr="C:\Users\Administrator\AppData\Roaming\Tencent\Users\258099081\QQ\WinTemp\RichOle\Q}M4(XC3{MP[)ZE}4QHUFH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图片 4" descr="C:\Users\Administrator\AppData\Roaming\Tencent\Users\258099081\QQ\WinTemp\RichOle\Q}M4(XC3{MP[)ZE}4QHUFHX.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126105"/>
                    </a:xfrm>
                    <a:prstGeom prst="rect">
                      <a:avLst/>
                    </a:prstGeom>
                    <a:noFill/>
                    <a:ln>
                      <a:noFill/>
                    </a:ln>
                    <a:extLst/>
                  </pic:spPr>
                </pic:pic>
              </a:graphicData>
            </a:graphic>
          </wp:inline>
        </w:drawing>
      </w:r>
    </w:p>
    <w:p w:rsidR="0092221B" w:rsidRDefault="0092221B" w:rsidP="0092221B">
      <w:pPr>
        <w:pStyle w:val="2"/>
        <w:spacing w:before="156" w:after="156"/>
      </w:pPr>
      <w:r>
        <w:t>集群安装</w:t>
      </w:r>
    </w:p>
    <w:p w:rsidR="0092221B" w:rsidRPr="0092221B" w:rsidRDefault="0092221B" w:rsidP="0092221B">
      <w:r w:rsidRPr="0092221B">
        <w:t>solr5.3.1+tomcat8.0.28+zookeeper-3.5.1-alpha</w:t>
      </w:r>
    </w:p>
    <w:p w:rsidR="0092221B" w:rsidRPr="0092221B" w:rsidRDefault="0092221B" w:rsidP="0092221B">
      <w:r w:rsidRPr="0092221B">
        <w:rPr>
          <w:rFonts w:hint="eastAsia"/>
        </w:rPr>
        <w:t>下载地址列表：</w:t>
      </w:r>
    </w:p>
    <w:p w:rsidR="0092221B" w:rsidRPr="0092221B" w:rsidRDefault="0092221B" w:rsidP="0092221B">
      <w:hyperlink r:id="rId24" w:history="1">
        <w:r w:rsidRPr="0092221B">
          <w:rPr>
            <w:rStyle w:val="a6"/>
          </w:rPr>
          <w:t>http://mirror.bit.edu.cn/apache/lucene/solr/5.3.1/</w:t>
        </w:r>
      </w:hyperlink>
    </w:p>
    <w:p w:rsidR="0092221B" w:rsidRPr="0092221B" w:rsidRDefault="0092221B" w:rsidP="0092221B">
      <w:hyperlink r:id="rId25" w:history="1">
        <w:r w:rsidRPr="0092221B">
          <w:rPr>
            <w:rStyle w:val="a6"/>
          </w:rPr>
          <w:t>http://tomcat.apache.org/download-80.cgi</w:t>
        </w:r>
      </w:hyperlink>
    </w:p>
    <w:p w:rsidR="0092221B" w:rsidRPr="0092221B" w:rsidRDefault="0092221B" w:rsidP="0092221B">
      <w:hyperlink r:id="rId26" w:history="1">
        <w:r w:rsidRPr="0092221B">
          <w:rPr>
            <w:rStyle w:val="a6"/>
            <w:rFonts w:hint="eastAsia"/>
          </w:rPr>
          <w:t>http://mirrors.cnnic.cn/apache/zookeeper/zookeeper-3.5.1-alpha/</w:t>
        </w:r>
      </w:hyperlink>
    </w:p>
    <w:p w:rsidR="0092221B" w:rsidRPr="0092221B" w:rsidRDefault="0092221B" w:rsidP="0092221B">
      <w:r w:rsidRPr="0092221B">
        <w:rPr>
          <w:rFonts w:hint="eastAsia"/>
        </w:rPr>
        <w:t>本次是在一台服务器上部署</w:t>
      </w:r>
      <w:r w:rsidRPr="0092221B">
        <w:rPr>
          <w:rFonts w:hint="eastAsia"/>
        </w:rPr>
        <w:t>3</w:t>
      </w:r>
      <w:r w:rsidRPr="0092221B">
        <w:rPr>
          <w:rFonts w:hint="eastAsia"/>
        </w:rPr>
        <w:t>个</w:t>
      </w:r>
      <w:r w:rsidRPr="0092221B">
        <w:rPr>
          <w:rFonts w:hint="eastAsia"/>
        </w:rPr>
        <w:t xml:space="preserve"> zk,4</w:t>
      </w:r>
      <w:r w:rsidRPr="0092221B">
        <w:rPr>
          <w:rFonts w:hint="eastAsia"/>
        </w:rPr>
        <w:t>个</w:t>
      </w:r>
      <w:r w:rsidRPr="0092221B">
        <w:rPr>
          <w:rFonts w:hint="eastAsia"/>
        </w:rPr>
        <w:t xml:space="preserve"> tomcat,</w:t>
      </w:r>
      <w:r w:rsidRPr="0092221B">
        <w:rPr>
          <w:rFonts w:hint="eastAsia"/>
        </w:rPr>
        <w:t>由于是在同一台服务器上，</w:t>
      </w:r>
      <w:r w:rsidRPr="0092221B">
        <w:rPr>
          <w:rFonts w:hint="eastAsia"/>
        </w:rPr>
        <w:t xml:space="preserve">zk </w:t>
      </w:r>
      <w:r w:rsidRPr="0092221B">
        <w:rPr>
          <w:rFonts w:hint="eastAsia"/>
        </w:rPr>
        <w:t>和</w:t>
      </w:r>
      <w:r w:rsidRPr="0092221B">
        <w:rPr>
          <w:rFonts w:hint="eastAsia"/>
        </w:rPr>
        <w:t xml:space="preserve"> tomcat </w:t>
      </w:r>
      <w:r w:rsidRPr="0092221B">
        <w:rPr>
          <w:rFonts w:hint="eastAsia"/>
        </w:rPr>
        <w:t>的端口不能重复，若分布在不同的服务器上，这一步可以省略。</w:t>
      </w:r>
    </w:p>
    <w:p w:rsidR="0092221B" w:rsidRDefault="0092221B" w:rsidP="0092221B">
      <w:pPr>
        <w:pStyle w:val="3"/>
        <w:spacing w:before="156" w:after="156"/>
      </w:pPr>
      <w:r>
        <w:rPr>
          <w:rFonts w:hint="eastAsia"/>
        </w:rPr>
        <w:t>创建目录结构</w:t>
      </w:r>
    </w:p>
    <w:p w:rsidR="0092221B" w:rsidRPr="0092221B" w:rsidRDefault="0092221B" w:rsidP="0092221B">
      <w:r w:rsidRPr="0092221B">
        <w:rPr>
          <w:b/>
          <w:bCs/>
        </w:rPr>
        <w:t xml:space="preserve">1 . </w:t>
      </w:r>
      <w:r w:rsidRPr="0092221B">
        <w:rPr>
          <w:rFonts w:hint="eastAsia"/>
          <w:b/>
          <w:bCs/>
        </w:rPr>
        <w:t>创建目录：</w:t>
      </w:r>
      <w:r w:rsidRPr="0092221B">
        <w:rPr>
          <w:b/>
          <w:bCs/>
        </w:rPr>
        <w:t xml:space="preserve">F:\solrcloud      </w:t>
      </w:r>
      <w:r w:rsidRPr="0092221B">
        <w:rPr>
          <w:rFonts w:hint="eastAsia"/>
          <w:b/>
          <w:bCs/>
        </w:rPr>
        <w:t>可以根据自己需求建立在不同的盘</w:t>
      </w:r>
    </w:p>
    <w:p w:rsidR="0092221B" w:rsidRPr="0092221B" w:rsidRDefault="0092221B" w:rsidP="0092221B">
      <w:r w:rsidRPr="0092221B">
        <w:rPr>
          <w:b/>
          <w:bCs/>
        </w:rPr>
        <w:lastRenderedPageBreak/>
        <w:t xml:space="preserve">2 . solrcloud </w:t>
      </w:r>
      <w:r w:rsidRPr="0092221B">
        <w:rPr>
          <w:rFonts w:hint="eastAsia"/>
          <w:b/>
          <w:bCs/>
        </w:rPr>
        <w:t>下面目录结构为</w:t>
      </w:r>
    </w:p>
    <w:p w:rsidR="0092221B" w:rsidRPr="0092221B" w:rsidRDefault="0092221B" w:rsidP="0092221B">
      <w:pPr>
        <w:pStyle w:val="a3"/>
      </w:pPr>
      <w:r w:rsidRPr="0092221B">
        <w:t xml:space="preserve">     service1   service2    service3</w:t>
      </w:r>
    </w:p>
    <w:p w:rsidR="0092221B" w:rsidRPr="0092221B" w:rsidRDefault="0092221B" w:rsidP="0092221B">
      <w:pPr>
        <w:pStyle w:val="a3"/>
      </w:pPr>
      <w:r w:rsidRPr="0092221B">
        <w:t xml:space="preserve">   </w:t>
      </w:r>
      <w:r>
        <w:t xml:space="preserve">  </w:t>
      </w:r>
      <w:r w:rsidRPr="0092221B">
        <w:t>  tomcat1    tomcat2    tomcat3   tomcat4</w:t>
      </w:r>
    </w:p>
    <w:p w:rsidR="0092221B" w:rsidRPr="0092221B" w:rsidRDefault="0092221B" w:rsidP="0092221B">
      <w:pPr>
        <w:pStyle w:val="a3"/>
      </w:pPr>
      <w:r w:rsidRPr="0092221B">
        <w:t xml:space="preserve">     solr_home1  solr_home2  solr_home3  solr_home4</w:t>
      </w:r>
    </w:p>
    <w:p w:rsidR="0092221B" w:rsidRPr="0092221B" w:rsidRDefault="0092221B" w:rsidP="0092221B">
      <w:r w:rsidRPr="0092221B">
        <w:rPr>
          <w:b/>
          <w:bCs/>
        </w:rPr>
        <w:t>3 . service</w:t>
      </w:r>
      <w:r w:rsidRPr="0092221B">
        <w:rPr>
          <w:rFonts w:hint="eastAsia"/>
          <w:b/>
          <w:bCs/>
        </w:rPr>
        <w:t>中是</w:t>
      </w:r>
      <w:r w:rsidRPr="0092221B">
        <w:rPr>
          <w:rFonts w:hint="eastAsia"/>
          <w:b/>
          <w:bCs/>
        </w:rPr>
        <w:t xml:space="preserve"> </w:t>
      </w:r>
      <w:r w:rsidRPr="0092221B">
        <w:rPr>
          <w:b/>
          <w:bCs/>
        </w:rPr>
        <w:t xml:space="preserve">zk </w:t>
      </w:r>
      <w:r w:rsidRPr="0092221B">
        <w:rPr>
          <w:rFonts w:hint="eastAsia"/>
          <w:b/>
          <w:bCs/>
        </w:rPr>
        <w:t>的目录，三个目录结构一样，目录结构为</w:t>
      </w:r>
    </w:p>
    <w:p w:rsidR="0092221B" w:rsidRPr="0092221B" w:rsidRDefault="0092221B" w:rsidP="0092221B">
      <w:pPr>
        <w:pStyle w:val="a3"/>
      </w:pPr>
      <w:r w:rsidRPr="0092221B">
        <w:t xml:space="preserve">     data      datalog       logs       zookeeper-3.5.1-alpha</w:t>
      </w:r>
    </w:p>
    <w:p w:rsidR="0092221B" w:rsidRDefault="0092221B" w:rsidP="0092221B">
      <w:pPr>
        <w:pStyle w:val="3"/>
        <w:spacing w:before="156" w:after="156"/>
      </w:pPr>
      <w:r>
        <w:rPr>
          <w:rFonts w:hint="eastAsia"/>
        </w:rPr>
        <w:t>ZK</w:t>
      </w:r>
      <w:r>
        <w:rPr>
          <w:rFonts w:hint="eastAsia"/>
        </w:rPr>
        <w:t>安装</w:t>
      </w:r>
    </w:p>
    <w:p w:rsidR="0092221B" w:rsidRPr="0092221B" w:rsidRDefault="0092221B" w:rsidP="0092221B">
      <w:r w:rsidRPr="0092221B">
        <w:rPr>
          <w:b/>
          <w:bCs/>
        </w:rPr>
        <w:t xml:space="preserve">1 . </w:t>
      </w:r>
      <w:r w:rsidRPr="0092221B">
        <w:rPr>
          <w:rFonts w:hint="eastAsia"/>
          <w:b/>
          <w:bCs/>
        </w:rPr>
        <w:t>进入</w:t>
      </w:r>
      <w:r w:rsidRPr="0092221B">
        <w:rPr>
          <w:b/>
          <w:bCs/>
        </w:rPr>
        <w:t>zk</w:t>
      </w:r>
      <w:r w:rsidRPr="0092221B">
        <w:rPr>
          <w:rFonts w:hint="eastAsia"/>
          <w:b/>
          <w:bCs/>
        </w:rPr>
        <w:t>的</w:t>
      </w:r>
      <w:r w:rsidRPr="0092221B">
        <w:rPr>
          <w:b/>
          <w:bCs/>
        </w:rPr>
        <w:t>conf</w:t>
      </w:r>
      <w:r w:rsidRPr="0092221B">
        <w:rPr>
          <w:rFonts w:hint="eastAsia"/>
          <w:b/>
          <w:bCs/>
        </w:rPr>
        <w:t>目录</w:t>
      </w:r>
    </w:p>
    <w:p w:rsidR="0092221B" w:rsidRPr="0092221B" w:rsidRDefault="0092221B" w:rsidP="0092221B">
      <w:r w:rsidRPr="0092221B">
        <w:t>.. solrcloud\service1\zookeeper-3.5.1-alpha\conf</w:t>
      </w:r>
    </w:p>
    <w:p w:rsidR="0092221B" w:rsidRPr="0092221B" w:rsidRDefault="0092221B" w:rsidP="0092221B">
      <w:r w:rsidRPr="0092221B">
        <w:rPr>
          <w:b/>
          <w:bCs/>
        </w:rPr>
        <w:t xml:space="preserve">2 . </w:t>
      </w:r>
      <w:r w:rsidRPr="0092221B">
        <w:rPr>
          <w:rFonts w:hint="eastAsia"/>
          <w:b/>
          <w:bCs/>
        </w:rPr>
        <w:t>新建</w:t>
      </w:r>
      <w:r w:rsidRPr="0092221B">
        <w:rPr>
          <w:b/>
          <w:bCs/>
        </w:rPr>
        <w:t>zoo.cfg</w:t>
      </w:r>
      <w:r w:rsidRPr="0092221B">
        <w:rPr>
          <w:rFonts w:hint="eastAsia"/>
          <w:b/>
          <w:bCs/>
        </w:rPr>
        <w:t>并编辑此文件，文件内容如下（或者复制将</w:t>
      </w:r>
      <w:r w:rsidRPr="0092221B">
        <w:rPr>
          <w:b/>
          <w:bCs/>
        </w:rPr>
        <w:t>zoo_sample.cfg</w:t>
      </w:r>
      <w:r w:rsidRPr="0092221B">
        <w:rPr>
          <w:rFonts w:hint="eastAsia"/>
          <w:b/>
          <w:bCs/>
        </w:rPr>
        <w:t>改名为</w:t>
      </w:r>
      <w:r w:rsidRPr="0092221B">
        <w:rPr>
          <w:b/>
          <w:bCs/>
        </w:rPr>
        <w:t>zoo.cfg</w:t>
      </w:r>
      <w:r w:rsidRPr="0092221B">
        <w:rPr>
          <w:rFonts w:hint="eastAsia"/>
          <w:b/>
          <w:bCs/>
        </w:rPr>
        <w:t>）</w:t>
      </w:r>
    </w:p>
    <w:p w:rsidR="0092221B" w:rsidRPr="0092221B" w:rsidRDefault="0092221B" w:rsidP="0092221B">
      <w:pPr>
        <w:pStyle w:val="a3"/>
      </w:pPr>
      <w:r w:rsidRPr="0092221B">
        <w:t xml:space="preserve">initLimit=5    </w:t>
      </w:r>
    </w:p>
    <w:p w:rsidR="0092221B" w:rsidRPr="0092221B" w:rsidRDefault="0092221B" w:rsidP="0092221B">
      <w:pPr>
        <w:pStyle w:val="a3"/>
      </w:pPr>
      <w:r w:rsidRPr="0092221B">
        <w:t xml:space="preserve">syncLimit=2 </w:t>
      </w:r>
    </w:p>
    <w:p w:rsidR="0092221B" w:rsidRPr="0092221B" w:rsidRDefault="0092221B" w:rsidP="0092221B">
      <w:pPr>
        <w:pStyle w:val="a3"/>
      </w:pPr>
      <w:r w:rsidRPr="0092221B">
        <w:t>clientPort=2181</w:t>
      </w:r>
    </w:p>
    <w:p w:rsidR="0092221B" w:rsidRPr="0092221B" w:rsidRDefault="0092221B" w:rsidP="0092221B">
      <w:pPr>
        <w:pStyle w:val="a3"/>
      </w:pPr>
      <w:r w:rsidRPr="0092221B">
        <w:t xml:space="preserve">tickTime=2000 </w:t>
      </w:r>
    </w:p>
    <w:p w:rsidR="0092221B" w:rsidRPr="0092221B" w:rsidRDefault="0092221B" w:rsidP="0092221B">
      <w:pPr>
        <w:pStyle w:val="a3"/>
      </w:pPr>
      <w:r w:rsidRPr="0092221B">
        <w:t xml:space="preserve">dataDir= F:\\solrcloud\\service1\\data </w:t>
      </w:r>
    </w:p>
    <w:p w:rsidR="0092221B" w:rsidRPr="0092221B" w:rsidRDefault="0092221B" w:rsidP="0092221B">
      <w:pPr>
        <w:pStyle w:val="a3"/>
      </w:pPr>
      <w:r w:rsidRPr="0092221B">
        <w:t>dataLogDir= F:\\solrcloud\\service1\\datalog</w:t>
      </w:r>
    </w:p>
    <w:p w:rsidR="0092221B" w:rsidRPr="0092221B" w:rsidRDefault="0092221B" w:rsidP="0092221B">
      <w:r w:rsidRPr="0092221B">
        <w:t>//</w:t>
      </w:r>
      <w:r w:rsidRPr="0092221B">
        <w:rPr>
          <w:rFonts w:hint="eastAsia"/>
        </w:rPr>
        <w:t>集群信息（服务器编号，服务器地址，</w:t>
      </w:r>
      <w:r w:rsidRPr="0092221B">
        <w:t>LF</w:t>
      </w:r>
      <w:r w:rsidRPr="0092221B">
        <w:rPr>
          <w:rFonts w:hint="eastAsia"/>
        </w:rPr>
        <w:t>通信端口，选举端口）</w:t>
      </w:r>
    </w:p>
    <w:p w:rsidR="0092221B" w:rsidRPr="0092221B" w:rsidRDefault="0092221B" w:rsidP="0092221B">
      <w:pPr>
        <w:pStyle w:val="a3"/>
      </w:pPr>
      <w:r w:rsidRPr="0092221B">
        <w:t>server.1=</w:t>
      </w:r>
      <w:hyperlink r:id="rId27" w:history="1">
        <w:r w:rsidRPr="0092221B">
          <w:rPr>
            <w:rStyle w:val="a6"/>
          </w:rPr>
          <w:t>localhost</w:t>
        </w:r>
      </w:hyperlink>
      <w:r w:rsidRPr="0092221B">
        <w:t xml:space="preserve">:2888:3888  </w:t>
      </w:r>
    </w:p>
    <w:p w:rsidR="0092221B" w:rsidRPr="0092221B" w:rsidRDefault="0092221B" w:rsidP="0092221B">
      <w:pPr>
        <w:pStyle w:val="a3"/>
      </w:pPr>
      <w:r w:rsidRPr="0092221B">
        <w:t xml:space="preserve">server.2=localhost:2889:3889 </w:t>
      </w:r>
    </w:p>
    <w:p w:rsidR="0092221B" w:rsidRPr="0092221B" w:rsidRDefault="0092221B" w:rsidP="0092221B">
      <w:pPr>
        <w:pStyle w:val="a3"/>
      </w:pPr>
      <w:r w:rsidRPr="0092221B">
        <w:t>server.3=localhost:2890:3890</w:t>
      </w:r>
    </w:p>
    <w:p w:rsidR="0092221B" w:rsidRPr="0092221B" w:rsidRDefault="0092221B" w:rsidP="0092221B">
      <w:r w:rsidRPr="0092221B">
        <w:t>initLimit</w:t>
      </w:r>
      <w:r w:rsidRPr="0092221B">
        <w:rPr>
          <w:rFonts w:hint="eastAsia"/>
        </w:rPr>
        <w:t>：集群中的</w:t>
      </w:r>
      <w:r w:rsidRPr="0092221B">
        <w:t>follower</w:t>
      </w:r>
      <w:r w:rsidRPr="0092221B">
        <w:rPr>
          <w:rFonts w:hint="eastAsia"/>
        </w:rPr>
        <w:t>服务器</w:t>
      </w:r>
      <w:r w:rsidRPr="0092221B">
        <w:t>(F)</w:t>
      </w:r>
      <w:r w:rsidRPr="0092221B">
        <w:rPr>
          <w:rFonts w:hint="eastAsia"/>
        </w:rPr>
        <w:t>与</w:t>
      </w:r>
      <w:r w:rsidRPr="0092221B">
        <w:t>leader</w:t>
      </w:r>
      <w:r w:rsidRPr="0092221B">
        <w:rPr>
          <w:rFonts w:hint="eastAsia"/>
        </w:rPr>
        <w:t>服务器</w:t>
      </w:r>
      <w:r w:rsidRPr="0092221B">
        <w:t>(L)</w:t>
      </w:r>
      <w:r w:rsidRPr="0092221B">
        <w:rPr>
          <w:rFonts w:hint="eastAsia"/>
        </w:rPr>
        <w:t>之间初始连接时能容忍的最多心跳数（</w:t>
      </w:r>
      <w:r w:rsidRPr="0092221B">
        <w:t>tickTime</w:t>
      </w:r>
      <w:r w:rsidRPr="0092221B">
        <w:rPr>
          <w:rFonts w:hint="eastAsia"/>
        </w:rPr>
        <w:t>的数量）。</w:t>
      </w:r>
    </w:p>
    <w:p w:rsidR="0092221B" w:rsidRPr="0092221B" w:rsidRDefault="0092221B" w:rsidP="0092221B">
      <w:r w:rsidRPr="0092221B">
        <w:t>tickTime</w:t>
      </w:r>
      <w:r w:rsidRPr="0092221B">
        <w:rPr>
          <w:rFonts w:hint="eastAsia"/>
        </w:rPr>
        <w:t>：</w:t>
      </w:r>
      <w:r w:rsidRPr="0092221B">
        <w:rPr>
          <w:rFonts w:hint="eastAsia"/>
        </w:rPr>
        <w:t xml:space="preserve"> </w:t>
      </w:r>
      <w:r w:rsidRPr="0092221B">
        <w:t xml:space="preserve">Zookeeper </w:t>
      </w:r>
      <w:r w:rsidRPr="0092221B">
        <w:rPr>
          <w:rFonts w:hint="eastAsia"/>
        </w:rPr>
        <w:t>服务器之间或客户端与服务器之间维持心跳的时间间隔。</w:t>
      </w:r>
    </w:p>
    <w:p w:rsidR="0092221B" w:rsidRPr="0092221B" w:rsidRDefault="0092221B" w:rsidP="0092221B">
      <w:r w:rsidRPr="0092221B">
        <w:t>syncLimit</w:t>
      </w:r>
      <w:r w:rsidRPr="0092221B">
        <w:rPr>
          <w:rFonts w:hint="eastAsia"/>
        </w:rPr>
        <w:t>：集群中的</w:t>
      </w:r>
      <w:r w:rsidRPr="0092221B">
        <w:t>follower</w:t>
      </w:r>
      <w:r w:rsidRPr="0092221B">
        <w:rPr>
          <w:rFonts w:hint="eastAsia"/>
        </w:rPr>
        <w:t>服务器与</w:t>
      </w:r>
      <w:r w:rsidRPr="0092221B">
        <w:t>leader</w:t>
      </w:r>
      <w:r w:rsidRPr="0092221B">
        <w:rPr>
          <w:rFonts w:hint="eastAsia"/>
        </w:rPr>
        <w:t>服务器之间请求和应答之间能容忍的最多心跳数。</w:t>
      </w:r>
    </w:p>
    <w:p w:rsidR="0092221B" w:rsidRPr="0092221B" w:rsidRDefault="0092221B" w:rsidP="0092221B">
      <w:r w:rsidRPr="0092221B">
        <w:rPr>
          <w:b/>
          <w:bCs/>
        </w:rPr>
        <w:t xml:space="preserve">3 . </w:t>
      </w:r>
      <w:r w:rsidRPr="0092221B">
        <w:rPr>
          <w:rFonts w:hint="eastAsia"/>
          <w:b/>
          <w:bCs/>
        </w:rPr>
        <w:t>在</w:t>
      </w:r>
      <w:r w:rsidRPr="0092221B">
        <w:rPr>
          <w:b/>
          <w:bCs/>
        </w:rPr>
        <w:t>data</w:t>
      </w:r>
      <w:r w:rsidRPr="0092221B">
        <w:rPr>
          <w:rFonts w:hint="eastAsia"/>
          <w:b/>
          <w:bCs/>
        </w:rPr>
        <w:t>目录新建</w:t>
      </w:r>
      <w:r w:rsidRPr="0092221B">
        <w:rPr>
          <w:b/>
          <w:bCs/>
        </w:rPr>
        <w:t>myid</w:t>
      </w:r>
      <w:r w:rsidRPr="0092221B">
        <w:rPr>
          <w:rFonts w:hint="eastAsia"/>
          <w:b/>
          <w:bCs/>
        </w:rPr>
        <w:t>文件，并写入值</w:t>
      </w:r>
    </w:p>
    <w:p w:rsidR="0092221B" w:rsidRPr="0092221B" w:rsidRDefault="0092221B" w:rsidP="0092221B">
      <w:r w:rsidRPr="0092221B">
        <w:t xml:space="preserve">   </w:t>
      </w:r>
      <w:r w:rsidRPr="0092221B">
        <w:rPr>
          <w:rFonts w:hint="eastAsia"/>
        </w:rPr>
        <w:t>文件中写入一个数字，每台</w:t>
      </w:r>
      <w:r w:rsidRPr="0092221B">
        <w:t>zk</w:t>
      </w:r>
      <w:r w:rsidRPr="0092221B">
        <w:rPr>
          <w:rFonts w:hint="eastAsia"/>
        </w:rPr>
        <w:t>不能重复，代表</w:t>
      </w:r>
      <w:r w:rsidRPr="0092221B">
        <w:t>zk</w:t>
      </w:r>
      <w:r w:rsidRPr="0092221B">
        <w:rPr>
          <w:rFonts w:hint="eastAsia"/>
        </w:rPr>
        <w:t>的唯一性，在</w:t>
      </w:r>
      <w:r w:rsidRPr="0092221B">
        <w:t xml:space="preserve">zoo.cfg        </w:t>
      </w:r>
      <w:r w:rsidRPr="0092221B">
        <w:rPr>
          <w:rFonts w:hint="eastAsia"/>
        </w:rPr>
        <w:t>中需要配置到。</w:t>
      </w:r>
    </w:p>
    <w:p w:rsidR="0092221B" w:rsidRPr="0092221B" w:rsidRDefault="0092221B" w:rsidP="0092221B">
      <w:r w:rsidRPr="0092221B">
        <w:rPr>
          <w:b/>
          <w:bCs/>
        </w:rPr>
        <w:t xml:space="preserve">4 . </w:t>
      </w:r>
      <w:r w:rsidRPr="0092221B">
        <w:rPr>
          <w:rFonts w:hint="eastAsia"/>
          <w:b/>
          <w:bCs/>
        </w:rPr>
        <w:t>启动</w:t>
      </w:r>
      <w:r w:rsidRPr="0092221B">
        <w:rPr>
          <w:b/>
          <w:bCs/>
        </w:rPr>
        <w:t>zk</w:t>
      </w:r>
    </w:p>
    <w:p w:rsidR="0092221B" w:rsidRPr="0092221B" w:rsidRDefault="0092221B" w:rsidP="0092221B">
      <w:r w:rsidRPr="0092221B">
        <w:t xml:space="preserve">   </w:t>
      </w:r>
      <w:r w:rsidRPr="0092221B">
        <w:rPr>
          <w:rFonts w:hint="eastAsia"/>
        </w:rPr>
        <w:t>分别进入</w:t>
      </w:r>
      <w:r w:rsidRPr="0092221B">
        <w:rPr>
          <w:rFonts w:hint="eastAsia"/>
        </w:rPr>
        <w:t xml:space="preserve"> </w:t>
      </w:r>
      <w:r w:rsidRPr="0092221B">
        <w:t>F:\solrcloud\service1\zookeeper-3.5.1-alpha\bin</w:t>
      </w:r>
    </w:p>
    <w:p w:rsidR="0092221B" w:rsidRPr="0092221B" w:rsidRDefault="0092221B" w:rsidP="0092221B">
      <w:r w:rsidRPr="0092221B">
        <w:t xml:space="preserve">                   F:\solrcloud\service2\zookeeper-3.5.1-alpha\bin</w:t>
      </w:r>
    </w:p>
    <w:p w:rsidR="0092221B" w:rsidRPr="0092221B" w:rsidRDefault="0092221B" w:rsidP="0092221B">
      <w:r w:rsidRPr="0092221B">
        <w:t xml:space="preserve">                   F:\solrcloud\service3\zookeeper-3.5.1-alpha\bin</w:t>
      </w:r>
    </w:p>
    <w:p w:rsidR="0092221B" w:rsidRPr="0092221B" w:rsidRDefault="0092221B" w:rsidP="0092221B">
      <w:r w:rsidRPr="0092221B">
        <w:t xml:space="preserve">   </w:t>
      </w:r>
      <w:r w:rsidRPr="0092221B">
        <w:t>双击</w:t>
      </w:r>
      <w:r w:rsidRPr="0092221B">
        <w:t>zkServer.cmd</w:t>
      </w:r>
      <w:r w:rsidRPr="0092221B">
        <w:rPr>
          <w:rFonts w:hint="eastAsia"/>
        </w:rPr>
        <w:t>启动，启动过程中由于集群未完全正常启动，会报连接错误，可以暂时不管。</w:t>
      </w:r>
      <w:r w:rsidRPr="0092221B">
        <w:t xml:space="preserve"> zkServer.sh status</w:t>
      </w:r>
      <w:r w:rsidRPr="0092221B">
        <w:t>（</w:t>
      </w:r>
      <w:r w:rsidRPr="0092221B">
        <w:rPr>
          <w:rFonts w:hint="eastAsia"/>
        </w:rPr>
        <w:t>查看状态）</w:t>
      </w:r>
    </w:p>
    <w:p w:rsidR="0092221B" w:rsidRDefault="0092221B" w:rsidP="0092221B">
      <w:pPr>
        <w:pStyle w:val="3"/>
        <w:spacing w:before="156" w:after="156"/>
      </w:pPr>
      <w:r>
        <w:rPr>
          <w:rFonts w:hint="eastAsia"/>
        </w:rPr>
        <w:t>安装</w:t>
      </w:r>
      <w:r>
        <w:rPr>
          <w:rFonts w:hint="eastAsia"/>
        </w:rPr>
        <w:t>T</w:t>
      </w:r>
      <w:r>
        <w:t>omcat</w:t>
      </w:r>
    </w:p>
    <w:p w:rsidR="0092221B" w:rsidRPr="0092221B" w:rsidRDefault="0092221B" w:rsidP="0092221B">
      <w:r w:rsidRPr="0092221B">
        <w:rPr>
          <w:b/>
          <w:bCs/>
        </w:rPr>
        <w:t xml:space="preserve">1 . </w:t>
      </w:r>
      <w:r w:rsidRPr="0092221B">
        <w:rPr>
          <w:rFonts w:hint="eastAsia"/>
          <w:b/>
          <w:bCs/>
        </w:rPr>
        <w:t>复制单机的</w:t>
      </w:r>
      <w:r w:rsidRPr="0092221B">
        <w:rPr>
          <w:b/>
          <w:bCs/>
        </w:rPr>
        <w:t xml:space="preserve">tomcat: </w:t>
      </w:r>
      <w:r w:rsidRPr="0092221B">
        <w:rPr>
          <w:rFonts w:hint="eastAsia"/>
        </w:rPr>
        <w:t>复制</w:t>
      </w:r>
      <w:r w:rsidRPr="0092221B">
        <w:t xml:space="preserve">D:\System\apache-tomcat-8.0.28  </w:t>
      </w:r>
      <w:r w:rsidRPr="0092221B">
        <w:rPr>
          <w:rFonts w:hint="eastAsia"/>
        </w:rPr>
        <w:t>至</w:t>
      </w:r>
      <w:r w:rsidRPr="0092221B">
        <w:rPr>
          <w:rFonts w:hint="eastAsia"/>
        </w:rPr>
        <w:t xml:space="preserve"> </w:t>
      </w:r>
      <w:r w:rsidRPr="0092221B">
        <w:t xml:space="preserve">F:\solrcloud </w:t>
      </w:r>
      <w:r w:rsidRPr="0092221B">
        <w:rPr>
          <w:rFonts w:hint="eastAsia"/>
        </w:rPr>
        <w:t>下</w:t>
      </w:r>
      <w:r w:rsidRPr="0092221B">
        <w:rPr>
          <w:rFonts w:hint="eastAsia"/>
        </w:rPr>
        <w:t xml:space="preserve"> </w:t>
      </w:r>
      <w:r w:rsidRPr="0092221B">
        <w:rPr>
          <w:rFonts w:hint="eastAsia"/>
        </w:rPr>
        <w:lastRenderedPageBreak/>
        <w:t>分别更名为</w:t>
      </w:r>
      <w:r w:rsidRPr="0092221B">
        <w:t>tomcat1</w:t>
      </w:r>
      <w:r w:rsidRPr="0092221B">
        <w:rPr>
          <w:rFonts w:hint="eastAsia"/>
        </w:rPr>
        <w:t>、</w:t>
      </w:r>
      <w:r w:rsidRPr="0092221B">
        <w:t>tomcat2</w:t>
      </w:r>
      <w:r w:rsidRPr="0092221B">
        <w:rPr>
          <w:rFonts w:hint="eastAsia"/>
        </w:rPr>
        <w:t>、</w:t>
      </w:r>
      <w:r w:rsidRPr="0092221B">
        <w:t>tomcat3</w:t>
      </w:r>
      <w:r w:rsidRPr="0092221B">
        <w:rPr>
          <w:rFonts w:hint="eastAsia"/>
        </w:rPr>
        <w:t>、</w:t>
      </w:r>
      <w:r w:rsidRPr="0092221B">
        <w:t>tomcat4</w:t>
      </w:r>
    </w:p>
    <w:p w:rsidR="0092221B" w:rsidRPr="0092221B" w:rsidRDefault="0092221B" w:rsidP="0092221B">
      <w:r w:rsidRPr="0092221B">
        <w:rPr>
          <w:b/>
          <w:bCs/>
        </w:rPr>
        <w:t xml:space="preserve">2 . </w:t>
      </w:r>
      <w:r w:rsidRPr="0092221B">
        <w:rPr>
          <w:rFonts w:hint="eastAsia"/>
          <w:b/>
          <w:bCs/>
        </w:rPr>
        <w:t>编辑</w:t>
      </w:r>
      <w:r w:rsidRPr="0092221B">
        <w:rPr>
          <w:b/>
          <w:bCs/>
        </w:rPr>
        <w:t>tomcat</w:t>
      </w:r>
      <w:r w:rsidRPr="0092221B">
        <w:rPr>
          <w:rFonts w:hint="eastAsia"/>
          <w:b/>
          <w:bCs/>
        </w:rPr>
        <w:t>中</w:t>
      </w:r>
      <w:r w:rsidRPr="0092221B">
        <w:rPr>
          <w:b/>
          <w:bCs/>
        </w:rPr>
        <w:t>solr</w:t>
      </w:r>
      <w:r w:rsidRPr="0092221B">
        <w:rPr>
          <w:rFonts w:hint="eastAsia"/>
          <w:b/>
          <w:bCs/>
        </w:rPr>
        <w:t>项目的</w:t>
      </w:r>
      <w:r w:rsidRPr="0092221B">
        <w:rPr>
          <w:b/>
          <w:bCs/>
        </w:rPr>
        <w:t>web.xml</w:t>
      </w:r>
      <w:r w:rsidRPr="0092221B">
        <w:rPr>
          <w:rFonts w:hint="eastAsia"/>
          <w:b/>
          <w:bCs/>
        </w:rPr>
        <w:t>文件，</w:t>
      </w:r>
      <w:r w:rsidRPr="0092221B">
        <w:rPr>
          <w:rFonts w:hint="eastAsia"/>
          <w:b/>
          <w:bCs/>
        </w:rPr>
        <w:t xml:space="preserve">  </w:t>
      </w:r>
      <w:r w:rsidRPr="0092221B">
        <w:rPr>
          <w:rFonts w:hint="eastAsia"/>
          <w:b/>
          <w:bCs/>
        </w:rPr>
        <w:t>找到</w:t>
      </w:r>
      <w:r w:rsidRPr="0092221B">
        <w:rPr>
          <w:b/>
          <w:bCs/>
        </w:rPr>
        <w:t>env-entry</w:t>
      </w:r>
      <w:r w:rsidRPr="0092221B">
        <w:rPr>
          <w:rFonts w:hint="eastAsia"/>
          <w:b/>
          <w:bCs/>
        </w:rPr>
        <w:t>节点，编辑为以下内容</w:t>
      </w:r>
    </w:p>
    <w:p w:rsidR="0092221B" w:rsidRPr="0092221B" w:rsidRDefault="0092221B" w:rsidP="0092221B">
      <w:r w:rsidRPr="0092221B">
        <w:t>&lt;env-entry&gt;</w:t>
      </w:r>
    </w:p>
    <w:p w:rsidR="0092221B" w:rsidRPr="0092221B" w:rsidRDefault="0092221B" w:rsidP="0092221B">
      <w:r w:rsidRPr="0092221B">
        <w:t>       &lt;env-entry-name&gt;solr/home&lt;/env-entry-name&gt;</w:t>
      </w:r>
    </w:p>
    <w:p w:rsidR="0092221B" w:rsidRPr="0092221B" w:rsidRDefault="0092221B" w:rsidP="0092221B">
      <w:r w:rsidRPr="0092221B">
        <w:t>       &lt;env-entry-value&gt; F:\solrcloud\solr_home1&lt;/env-entry-value&gt;(solr</w:t>
      </w:r>
      <w:r w:rsidRPr="0092221B">
        <w:rPr>
          <w:rFonts w:hint="eastAsia"/>
        </w:rPr>
        <w:t>的用户目录，用于存储索引等，接下来会介绍</w:t>
      </w:r>
      <w:r w:rsidRPr="0092221B">
        <w:t>,</w:t>
      </w:r>
      <w:r w:rsidRPr="0092221B">
        <w:rPr>
          <w:rFonts w:hint="eastAsia"/>
        </w:rPr>
        <w:t>每个</w:t>
      </w:r>
      <w:r w:rsidRPr="0092221B">
        <w:t>tomcat</w:t>
      </w:r>
      <w:r w:rsidRPr="0092221B">
        <w:rPr>
          <w:rFonts w:hint="eastAsia"/>
        </w:rPr>
        <w:t>需要不一样的路径</w:t>
      </w:r>
      <w:r w:rsidRPr="0092221B">
        <w:t xml:space="preserve">)        </w:t>
      </w:r>
    </w:p>
    <w:p w:rsidR="0092221B" w:rsidRPr="0092221B" w:rsidRDefault="0092221B" w:rsidP="0092221B">
      <w:r w:rsidRPr="0092221B">
        <w:t>       &lt;env-entry-type&gt;java.lang.String&lt;/env-entry-type&gt;</w:t>
      </w:r>
    </w:p>
    <w:p w:rsidR="0092221B" w:rsidRPr="0092221B" w:rsidRDefault="0092221B" w:rsidP="0092221B">
      <w:r w:rsidRPr="0092221B">
        <w:t>&lt;/env-entry&gt;</w:t>
      </w:r>
    </w:p>
    <w:p w:rsidR="0092221B" w:rsidRPr="0092221B" w:rsidRDefault="0092221B" w:rsidP="0092221B">
      <w:r w:rsidRPr="0092221B">
        <w:rPr>
          <w:b/>
          <w:bCs/>
        </w:rPr>
        <w:t xml:space="preserve">3 . </w:t>
      </w:r>
      <w:r w:rsidRPr="0092221B">
        <w:rPr>
          <w:rFonts w:hint="eastAsia"/>
          <w:b/>
          <w:bCs/>
        </w:rPr>
        <w:t>添加</w:t>
      </w:r>
      <w:r w:rsidRPr="0092221B">
        <w:rPr>
          <w:b/>
          <w:bCs/>
        </w:rPr>
        <w:t>solr_home</w:t>
      </w:r>
      <w:r w:rsidRPr="0092221B">
        <w:rPr>
          <w:rFonts w:hint="eastAsia"/>
          <w:b/>
          <w:bCs/>
        </w:rPr>
        <w:t>内容</w:t>
      </w:r>
    </w:p>
    <w:p w:rsidR="0092221B" w:rsidRPr="0092221B" w:rsidRDefault="0092221B" w:rsidP="0092221B">
      <w:r w:rsidRPr="0092221B">
        <w:rPr>
          <w:rFonts w:hint="eastAsia"/>
        </w:rPr>
        <w:t>复制</w:t>
      </w:r>
      <w:r w:rsidRPr="0092221B">
        <w:rPr>
          <w:rFonts w:hint="eastAsia"/>
        </w:rPr>
        <w:t xml:space="preserve"> </w:t>
      </w:r>
      <w:r w:rsidRPr="0092221B">
        <w:t xml:space="preserve">D:\work\solr_home </w:t>
      </w:r>
      <w:r w:rsidRPr="0092221B">
        <w:rPr>
          <w:rFonts w:hint="eastAsia"/>
        </w:rPr>
        <w:t>目录到</w:t>
      </w:r>
      <w:r w:rsidRPr="0092221B">
        <w:t xml:space="preserve">F:\solrcloud </w:t>
      </w:r>
      <w:r w:rsidRPr="0092221B">
        <w:rPr>
          <w:rFonts w:hint="eastAsia"/>
        </w:rPr>
        <w:t>下，分别命名为</w:t>
      </w:r>
      <w:r w:rsidRPr="0092221B">
        <w:t>solr_home 1</w:t>
      </w:r>
      <w:r w:rsidRPr="0092221B">
        <w:rPr>
          <w:rFonts w:hint="eastAsia"/>
        </w:rPr>
        <w:t>、</w:t>
      </w:r>
      <w:r w:rsidRPr="0092221B">
        <w:t>solr_home 2</w:t>
      </w:r>
      <w:r w:rsidRPr="0092221B">
        <w:rPr>
          <w:rFonts w:hint="eastAsia"/>
        </w:rPr>
        <w:t>、</w:t>
      </w:r>
      <w:r w:rsidRPr="0092221B">
        <w:t>solr_home 3</w:t>
      </w:r>
      <w:r w:rsidRPr="0092221B">
        <w:rPr>
          <w:rFonts w:hint="eastAsia"/>
        </w:rPr>
        <w:t>、</w:t>
      </w:r>
      <w:r w:rsidRPr="0092221B">
        <w:t>solr_home 4</w:t>
      </w:r>
      <w:r w:rsidRPr="0092221B">
        <w:rPr>
          <w:rFonts w:hint="eastAsia"/>
        </w:rPr>
        <w:t>。并清理除原来的</w:t>
      </w:r>
      <w:r w:rsidRPr="0092221B">
        <w:t>core</w:t>
      </w:r>
      <w:r w:rsidRPr="0092221B">
        <w:rPr>
          <w:rFonts w:hint="eastAsia"/>
        </w:rPr>
        <w:t>。</w:t>
      </w:r>
    </w:p>
    <w:p w:rsidR="0092221B" w:rsidRPr="0092221B" w:rsidRDefault="0092221B" w:rsidP="0092221B">
      <w:r w:rsidRPr="0092221B">
        <w:rPr>
          <w:b/>
          <w:bCs/>
        </w:rPr>
        <w:t>4.</w:t>
      </w:r>
      <w:r w:rsidRPr="0092221B">
        <w:rPr>
          <w:rFonts w:hint="eastAsia"/>
          <w:b/>
          <w:bCs/>
        </w:rPr>
        <w:t>修改</w:t>
      </w:r>
      <w:r w:rsidRPr="0092221B">
        <w:rPr>
          <w:b/>
          <w:bCs/>
        </w:rPr>
        <w:t>solr.xml</w:t>
      </w:r>
    </w:p>
    <w:p w:rsidR="0092221B" w:rsidRPr="0092221B" w:rsidRDefault="0092221B" w:rsidP="0092221B">
      <w:r w:rsidRPr="0092221B">
        <w:t> &lt;int name="hostPort"&gt;${jetty.port:9091}&lt;/int&gt;</w:t>
      </w:r>
      <w:r w:rsidRPr="0092221B">
        <w:t>（</w:t>
      </w:r>
      <w:r w:rsidRPr="0092221B">
        <w:rPr>
          <w:rFonts w:hint="eastAsia"/>
        </w:rPr>
        <w:t>修改成你当前的</w:t>
      </w:r>
      <w:r w:rsidRPr="0092221B">
        <w:t>tomcat</w:t>
      </w:r>
      <w:r w:rsidRPr="0092221B">
        <w:rPr>
          <w:rFonts w:hint="eastAsia"/>
        </w:rPr>
        <w:t>的运行端口，每个</w:t>
      </w:r>
      <w:r w:rsidRPr="0092221B">
        <w:t>solr_home</w:t>
      </w:r>
      <w:r w:rsidRPr="0092221B">
        <w:rPr>
          <w:rFonts w:hint="eastAsia"/>
        </w:rPr>
        <w:t>对应的</w:t>
      </w:r>
      <w:r w:rsidRPr="0092221B">
        <w:t>tomcat</w:t>
      </w:r>
      <w:r w:rsidRPr="0092221B">
        <w:rPr>
          <w:rFonts w:hint="eastAsia"/>
        </w:rPr>
        <w:t>端口不一样，当然是在伪集群的情况下，如果你是多台机器的话请忽略）</w:t>
      </w:r>
    </w:p>
    <w:p w:rsidR="0092221B" w:rsidRPr="0092221B" w:rsidRDefault="0092221B" w:rsidP="0092221B">
      <w:r w:rsidRPr="0092221B">
        <w:rPr>
          <w:b/>
          <w:bCs/>
        </w:rPr>
        <w:t>5.</w:t>
      </w:r>
      <w:r w:rsidRPr="0092221B">
        <w:rPr>
          <w:rFonts w:hint="eastAsia"/>
          <w:b/>
          <w:bCs/>
        </w:rPr>
        <w:t>新建配置文件目录（用于</w:t>
      </w:r>
      <w:r w:rsidRPr="0092221B">
        <w:rPr>
          <w:b/>
          <w:bCs/>
        </w:rPr>
        <w:t>zk</w:t>
      </w:r>
      <w:r w:rsidRPr="0092221B">
        <w:rPr>
          <w:rFonts w:hint="eastAsia"/>
          <w:b/>
          <w:bCs/>
        </w:rPr>
        <w:t>的集群配置管理），我是直接在</w:t>
      </w:r>
      <w:r w:rsidRPr="0092221B">
        <w:rPr>
          <w:b/>
          <w:bCs/>
        </w:rPr>
        <w:t>solr_home1</w:t>
      </w:r>
      <w:r w:rsidRPr="0092221B">
        <w:rPr>
          <w:rFonts w:hint="eastAsia"/>
          <w:b/>
          <w:bCs/>
        </w:rPr>
        <w:t>中新建一个</w:t>
      </w:r>
      <w:r w:rsidRPr="0092221B">
        <w:rPr>
          <w:b/>
          <w:bCs/>
        </w:rPr>
        <w:t>collection1</w:t>
      </w:r>
      <w:r w:rsidRPr="0092221B">
        <w:rPr>
          <w:rFonts w:hint="eastAsia"/>
          <w:b/>
          <w:bCs/>
        </w:rPr>
        <w:t>文件夹，如下：</w:t>
      </w:r>
    </w:p>
    <w:p w:rsidR="0092221B" w:rsidRPr="0092221B" w:rsidRDefault="0092221B" w:rsidP="0092221B">
      <w:r w:rsidRPr="0092221B">
        <w:t>..\solr_home1\collection1</w:t>
      </w:r>
      <w:r w:rsidRPr="0092221B">
        <w:t>（</w:t>
      </w:r>
      <w:r w:rsidRPr="0092221B">
        <w:rPr>
          <w:rFonts w:hint="eastAsia"/>
        </w:rPr>
        <w:t>此文件夹只需要建一个，不需要在每个机器上建，他会通过</w:t>
      </w:r>
      <w:r w:rsidRPr="0092221B">
        <w:t>zk</w:t>
      </w:r>
      <w:r w:rsidRPr="0092221B">
        <w:rPr>
          <w:rFonts w:hint="eastAsia"/>
        </w:rPr>
        <w:t>分发到各个机器）</w:t>
      </w:r>
    </w:p>
    <w:p w:rsidR="0092221B" w:rsidRPr="0092221B" w:rsidRDefault="0092221B" w:rsidP="0092221B">
      <w:r w:rsidRPr="0092221B">
        <w:rPr>
          <w:rFonts w:hint="eastAsia"/>
        </w:rPr>
        <w:t>将</w:t>
      </w:r>
      <w:r w:rsidRPr="0092221B">
        <w:t>solr</w:t>
      </w:r>
      <w:r w:rsidRPr="0092221B">
        <w:rPr>
          <w:rFonts w:hint="eastAsia"/>
        </w:rPr>
        <w:t>原包中</w:t>
      </w:r>
      <w:r w:rsidRPr="0092221B">
        <w:t xml:space="preserve">../solr/server/solr/configsets/basic_configs/* </w:t>
      </w:r>
      <w:r w:rsidRPr="0092221B">
        <w:rPr>
          <w:rFonts w:hint="eastAsia"/>
        </w:rPr>
        <w:t>拷贝到</w:t>
      </w:r>
      <w:r w:rsidRPr="0092221B">
        <w:t xml:space="preserve"> ../solr_home1/collection1/ </w:t>
      </w:r>
      <w:r w:rsidRPr="0092221B">
        <w:rPr>
          <w:rFonts w:hint="eastAsia"/>
        </w:rPr>
        <w:t>下。</w:t>
      </w:r>
    </w:p>
    <w:p w:rsidR="0092221B" w:rsidRPr="0092221B" w:rsidRDefault="0092221B" w:rsidP="0092221B">
      <w:r w:rsidRPr="0092221B">
        <w:rPr>
          <w:b/>
          <w:bCs/>
        </w:rPr>
        <w:t xml:space="preserve">6 . </w:t>
      </w:r>
      <w:r w:rsidRPr="0092221B">
        <w:rPr>
          <w:rFonts w:hint="eastAsia"/>
          <w:b/>
          <w:bCs/>
        </w:rPr>
        <w:t>修改</w:t>
      </w:r>
      <w:r w:rsidRPr="0092221B">
        <w:rPr>
          <w:b/>
          <w:bCs/>
        </w:rPr>
        <w:t>tomcat</w:t>
      </w:r>
      <w:r w:rsidRPr="0092221B">
        <w:rPr>
          <w:rFonts w:hint="eastAsia"/>
          <w:b/>
          <w:bCs/>
        </w:rPr>
        <w:t>的文件</w:t>
      </w:r>
      <w:r w:rsidRPr="0092221B">
        <w:rPr>
          <w:b/>
          <w:bCs/>
        </w:rPr>
        <w:t>catalina.bat</w:t>
      </w:r>
      <w:r w:rsidRPr="0092221B">
        <w:rPr>
          <w:rFonts w:hint="eastAsia"/>
          <w:b/>
          <w:bCs/>
        </w:rPr>
        <w:t>文件</w:t>
      </w:r>
    </w:p>
    <w:p w:rsidR="0092221B" w:rsidRPr="0092221B" w:rsidRDefault="0092221B" w:rsidP="0092221B">
      <w:r w:rsidRPr="0092221B">
        <w:rPr>
          <w:rFonts w:hint="eastAsia"/>
        </w:rPr>
        <w:t>一台添加：</w:t>
      </w:r>
      <w:r w:rsidRPr="0092221B">
        <w:t xml:space="preserve"> set JAVA_OPTS=-Dsolr.solr.home=D:/solrcloud/solr_home1 -Dbootstrap_confdir=F:/solrcloud/solr_home1/collection1/conf -Dcollection.configName=myconf -DnumShards=2 -DzkHost=localhost:2181,localhost:2182,localhost:2183</w:t>
      </w:r>
    </w:p>
    <w:p w:rsidR="0092221B" w:rsidRPr="0092221B" w:rsidRDefault="0092221B" w:rsidP="0092221B">
      <w:r w:rsidRPr="0092221B">
        <w:rPr>
          <w:rFonts w:hint="eastAsia"/>
        </w:rPr>
        <w:t>其它添加：</w:t>
      </w:r>
      <w:r w:rsidRPr="0092221B">
        <w:t xml:space="preserve"> set JAVA_OPTS=-Dsolr.solr.home=D:/solrcloud/solr_home2 -DzkHost=localhost:2181,localhost:2182,localhost:2183</w:t>
      </w:r>
    </w:p>
    <w:p w:rsidR="0092221B" w:rsidRDefault="0092221B" w:rsidP="0092221B">
      <w:pPr>
        <w:pStyle w:val="3"/>
        <w:spacing w:before="156" w:after="156"/>
      </w:pPr>
      <w:r>
        <w:rPr>
          <w:rFonts w:hint="eastAsia"/>
        </w:rPr>
        <w:t>启动集群</w:t>
      </w:r>
    </w:p>
    <w:p w:rsidR="0092221B" w:rsidRPr="0092221B" w:rsidRDefault="0092221B" w:rsidP="00072804">
      <w:r w:rsidRPr="0092221B">
        <w:t xml:space="preserve">1 . </w:t>
      </w:r>
      <w:r w:rsidRPr="0092221B">
        <w:rPr>
          <w:rFonts w:hint="eastAsia"/>
        </w:rPr>
        <w:t>依次启动</w:t>
      </w:r>
      <w:r w:rsidRPr="0092221B">
        <w:t>zk</w:t>
      </w:r>
      <w:r w:rsidRPr="0092221B">
        <w:rPr>
          <w:rFonts w:hint="eastAsia"/>
        </w:rPr>
        <w:t>和</w:t>
      </w:r>
      <w:r w:rsidRPr="0092221B">
        <w:t>tomcat</w:t>
      </w:r>
      <w:r w:rsidRPr="0092221B">
        <w:rPr>
          <w:rFonts w:hint="eastAsia"/>
        </w:rPr>
        <w:t>，开始启动</w:t>
      </w:r>
      <w:r w:rsidRPr="0092221B">
        <w:t>zk</w:t>
      </w:r>
      <w:r w:rsidRPr="0092221B">
        <w:rPr>
          <w:rFonts w:hint="eastAsia"/>
        </w:rPr>
        <w:t>的时候会有各种报错，没关系，因为</w:t>
      </w:r>
      <w:r w:rsidRPr="0092221B">
        <w:t>zk</w:t>
      </w:r>
      <w:r w:rsidRPr="0092221B">
        <w:rPr>
          <w:rFonts w:hint="eastAsia"/>
        </w:rPr>
        <w:t>是</w:t>
      </w:r>
      <w:r w:rsidRPr="0092221B">
        <w:t>2n+1</w:t>
      </w:r>
      <w:r w:rsidRPr="0092221B">
        <w:rPr>
          <w:rFonts w:hint="eastAsia"/>
        </w:rPr>
        <w:t>的机制，当你依次启动好了就可以了。</w:t>
      </w:r>
    </w:p>
    <w:p w:rsidR="0092221B" w:rsidRPr="0092221B" w:rsidRDefault="0092221B" w:rsidP="00072804">
      <w:r w:rsidRPr="0092221B">
        <w:t xml:space="preserve">2 . </w:t>
      </w:r>
      <w:r w:rsidRPr="0092221B">
        <w:rPr>
          <w:rFonts w:hint="eastAsia"/>
        </w:rPr>
        <w:t>访问</w:t>
      </w:r>
      <w:hyperlink r:id="rId28" w:history="1">
        <w:r w:rsidRPr="0092221B">
          <w:rPr>
            <w:rStyle w:val="a6"/>
            <w:b/>
            <w:bCs/>
          </w:rPr>
          <w:t>http://localhost:8081/solr/</w:t>
        </w:r>
      </w:hyperlink>
    </w:p>
    <w:p w:rsidR="0092221B" w:rsidRPr="0092221B" w:rsidRDefault="0092221B" w:rsidP="00072804">
      <w:r w:rsidRPr="0092221B">
        <w:t xml:space="preserve">3 . </w:t>
      </w:r>
      <w:r w:rsidRPr="0092221B">
        <w:rPr>
          <w:rFonts w:hint="eastAsia"/>
        </w:rPr>
        <w:t>创建一个</w:t>
      </w:r>
      <w:r w:rsidRPr="0092221B">
        <w:t>solr</w:t>
      </w:r>
      <w:r w:rsidRPr="0092221B">
        <w:rPr>
          <w:rFonts w:hint="eastAsia"/>
        </w:rPr>
        <w:t>的</w:t>
      </w:r>
      <w:r w:rsidRPr="0092221B">
        <w:t>collection</w:t>
      </w:r>
    </w:p>
    <w:p w:rsidR="0092221B" w:rsidRPr="0092221B" w:rsidRDefault="0092221B" w:rsidP="00072804">
      <w:hyperlink r:id="rId29" w:history="1">
        <w:r w:rsidRPr="0092221B">
          <w:rPr>
            <w:rStyle w:val="a6"/>
          </w:rPr>
          <w:t>http://localhost:8081/solr/admin/collections?action=CREATE&amp;name=eSearch&amp;numShards=3&amp;replicationFactor=3&amp;maxShardsPerNode=3&amp;collection.configName=myco</w:t>
        </w:r>
        <w:r w:rsidRPr="0092221B">
          <w:rPr>
            <w:rStyle w:val="a6"/>
          </w:rPr>
          <w:lastRenderedPageBreak/>
          <w:t>nf</w:t>
        </w:r>
      </w:hyperlink>
    </w:p>
    <w:p w:rsidR="0092221B" w:rsidRPr="0092221B" w:rsidRDefault="0092221B" w:rsidP="00072804">
      <w:r w:rsidRPr="0092221B">
        <w:t xml:space="preserve">4 . </w:t>
      </w:r>
      <w:r w:rsidRPr="0092221B">
        <w:rPr>
          <w:rFonts w:hint="eastAsia"/>
        </w:rPr>
        <w:t>删除一个</w:t>
      </w:r>
      <w:r w:rsidRPr="0092221B">
        <w:t>collection</w:t>
      </w:r>
    </w:p>
    <w:p w:rsidR="0092221B" w:rsidRPr="0092221B" w:rsidRDefault="0092221B" w:rsidP="00072804">
      <w:hyperlink r:id="rId30" w:history="1">
        <w:r w:rsidRPr="0092221B">
          <w:rPr>
            <w:rStyle w:val="a6"/>
          </w:rPr>
          <w:t>http://localhost:8081/solr/admin/collections?action=DELETE&amp;name=eSearch</w:t>
        </w:r>
      </w:hyperlink>
    </w:p>
    <w:p w:rsidR="0092221B" w:rsidRPr="0092221B" w:rsidRDefault="0092221B" w:rsidP="0092221B">
      <w:pPr>
        <w:rPr>
          <w:rFonts w:hint="eastAsia"/>
        </w:rPr>
      </w:pPr>
    </w:p>
    <w:p w:rsidR="006F2F79" w:rsidRDefault="006F2F79" w:rsidP="006F2F79">
      <w:pPr>
        <w:pStyle w:val="1"/>
      </w:pPr>
      <w:r>
        <w:rPr>
          <w:rFonts w:hint="eastAsia"/>
        </w:rPr>
        <w:t>S</w:t>
      </w:r>
      <w:r>
        <w:t xml:space="preserve">olr </w:t>
      </w:r>
      <w:r>
        <w:rPr>
          <w:rFonts w:hint="eastAsia"/>
        </w:rPr>
        <w:t>基础</w:t>
      </w:r>
    </w:p>
    <w:p w:rsidR="006F2F79" w:rsidRDefault="006F2F79" w:rsidP="006F2F79">
      <w:pPr>
        <w:pStyle w:val="2"/>
        <w:spacing w:before="156" w:after="156"/>
      </w:pPr>
      <w:r>
        <w:rPr>
          <w:rFonts w:hint="eastAsia"/>
        </w:rPr>
        <w:t>H</w:t>
      </w:r>
      <w:r>
        <w:t>ttpSolrClient</w:t>
      </w:r>
    </w:p>
    <w:p w:rsidR="006F2F79" w:rsidRPr="006F2F79" w:rsidRDefault="006F2F79" w:rsidP="006F2F79">
      <w:r w:rsidRPr="006F2F79">
        <w:rPr>
          <w:rFonts w:hint="eastAsia"/>
        </w:rPr>
        <w:t xml:space="preserve">      </w:t>
      </w:r>
      <w:r w:rsidRPr="006F2F79">
        <w:rPr>
          <w:rFonts w:hint="eastAsia"/>
        </w:rPr>
        <w:t>旧版本的连接服务</w:t>
      </w:r>
      <w:r w:rsidRPr="006F2F79">
        <w:t>HttpSolrServer</w:t>
      </w:r>
      <w:r w:rsidRPr="006F2F79">
        <w:rPr>
          <w:rFonts w:hint="eastAsia"/>
        </w:rPr>
        <w:t>在</w:t>
      </w:r>
      <w:r w:rsidRPr="006F2F79">
        <w:t>solr5</w:t>
      </w:r>
      <w:r w:rsidRPr="006F2F79">
        <w:rPr>
          <w:rFonts w:hint="eastAsia"/>
        </w:rPr>
        <w:t>版本后已经停用，被新的</w:t>
      </w:r>
      <w:r w:rsidRPr="006F2F79">
        <w:t>HttpSolrClient</w:t>
      </w:r>
      <w:r w:rsidRPr="006F2F79">
        <w:rPr>
          <w:rFonts w:hint="eastAsia"/>
        </w:rPr>
        <w:t>取代，大家可以从下面的</w:t>
      </w:r>
      <w:r w:rsidRPr="006F2F79">
        <w:t>url</w:t>
      </w:r>
      <w:r w:rsidRPr="006F2F79">
        <w:rPr>
          <w:rFonts w:hint="eastAsia"/>
        </w:rPr>
        <w:t>中查看相关的</w:t>
      </w:r>
      <w:r w:rsidRPr="006F2F79">
        <w:t>API,</w:t>
      </w:r>
      <w:r w:rsidRPr="006F2F79">
        <w:rPr>
          <w:rFonts w:hint="eastAsia"/>
        </w:rPr>
        <w:t>了解更详细的变动。</w:t>
      </w:r>
    </w:p>
    <w:p w:rsidR="006F2F79" w:rsidRPr="006F2F79" w:rsidRDefault="006F2F79" w:rsidP="006F2F79">
      <w:pPr>
        <w:pStyle w:val="a3"/>
      </w:pPr>
      <w:r w:rsidRPr="006F2F79">
        <w:t>HttpSolrClient  server=new HttpSolrClient(url);</w:t>
      </w:r>
    </w:p>
    <w:p w:rsidR="006F2F79" w:rsidRPr="006F2F79" w:rsidRDefault="006F2F79" w:rsidP="006F2F79">
      <w:pPr>
        <w:pStyle w:val="a3"/>
      </w:pPr>
      <w:r w:rsidRPr="006F2F79">
        <w:t>//</w:t>
      </w:r>
      <w:r w:rsidRPr="006F2F79">
        <w:rPr>
          <w:rFonts w:hint="eastAsia"/>
        </w:rPr>
        <w:t>设置对应请求的目标主机线程数为</w:t>
      </w:r>
      <w:r w:rsidRPr="006F2F79">
        <w:t>1000</w:t>
      </w:r>
      <w:r w:rsidRPr="006F2F79">
        <w:rPr>
          <w:rFonts w:hint="eastAsia"/>
        </w:rPr>
        <w:t>条</w:t>
      </w:r>
    </w:p>
    <w:p w:rsidR="006F2F79" w:rsidRPr="006F2F79" w:rsidRDefault="006F2F79" w:rsidP="006F2F79">
      <w:pPr>
        <w:pStyle w:val="a3"/>
      </w:pPr>
      <w:r w:rsidRPr="006F2F79">
        <w:t>server.setDefaultMaxConnectionsPerHost(1000); server.setMaxTotalConnections(10000);</w:t>
      </w:r>
    </w:p>
    <w:p w:rsidR="006F2F79" w:rsidRPr="006F2F79" w:rsidRDefault="006F2F79" w:rsidP="006F2F79">
      <w:pPr>
        <w:pStyle w:val="a3"/>
      </w:pPr>
      <w:r w:rsidRPr="006F2F79">
        <w:t>server.setConnectionTimeout(60000);//</w:t>
      </w:r>
      <w:r w:rsidRPr="006F2F79">
        <w:rPr>
          <w:rFonts w:hint="eastAsia"/>
        </w:rPr>
        <w:t>设置连接超时时间（单位毫秒）</w:t>
      </w:r>
      <w:r w:rsidRPr="006F2F79">
        <w:rPr>
          <w:rFonts w:hint="eastAsia"/>
        </w:rPr>
        <w:t xml:space="preserve"> </w:t>
      </w:r>
      <w:r w:rsidRPr="006F2F79">
        <w:t>1000</w:t>
      </w:r>
    </w:p>
    <w:p w:rsidR="006F2F79" w:rsidRPr="006F2F79" w:rsidRDefault="006F2F79" w:rsidP="006F2F79">
      <w:pPr>
        <w:pStyle w:val="a3"/>
      </w:pPr>
      <w:r w:rsidRPr="006F2F79">
        <w:t xml:space="preserve">server.setSoTimeout(60000);//// </w:t>
      </w:r>
      <w:r w:rsidRPr="006F2F79">
        <w:rPr>
          <w:rFonts w:hint="eastAsia"/>
        </w:rPr>
        <w:t>设置读数据超时时间</w:t>
      </w:r>
      <w:r w:rsidRPr="006F2F79">
        <w:t>(</w:t>
      </w:r>
      <w:r w:rsidRPr="006F2F79">
        <w:rPr>
          <w:rFonts w:hint="eastAsia"/>
        </w:rPr>
        <w:t>单位毫秒</w:t>
      </w:r>
      <w:r w:rsidRPr="006F2F79">
        <w:t>) 1000</w:t>
      </w:r>
    </w:p>
    <w:p w:rsidR="006F2F79" w:rsidRPr="006F2F79" w:rsidRDefault="006F2F79" w:rsidP="006F2F79">
      <w:pPr>
        <w:pStyle w:val="a3"/>
      </w:pPr>
      <w:r w:rsidRPr="006F2F79">
        <w:t>server.setFollowRedirects(false);//</w:t>
      </w:r>
      <w:r w:rsidRPr="006F2F79">
        <w:rPr>
          <w:rFonts w:hint="eastAsia"/>
        </w:rPr>
        <w:t>遵循从定向</w:t>
      </w:r>
    </w:p>
    <w:p w:rsidR="006F2F79" w:rsidRPr="006F2F79" w:rsidRDefault="006F2F79" w:rsidP="006F2F79">
      <w:pPr>
        <w:pStyle w:val="a3"/>
      </w:pPr>
      <w:r w:rsidRPr="006F2F79">
        <w:t>server.setAllowCompression(true);//</w:t>
      </w:r>
      <w:r w:rsidRPr="006F2F79">
        <w:rPr>
          <w:rFonts w:hint="eastAsia"/>
        </w:rPr>
        <w:t>允许压缩</w:t>
      </w:r>
    </w:p>
    <w:p w:rsidR="006F2F79" w:rsidRPr="006F2F79" w:rsidRDefault="006F2F79" w:rsidP="006F2F79">
      <w:pPr>
        <w:pStyle w:val="a3"/>
      </w:pPr>
      <w:r w:rsidRPr="006F2F79">
        <w:rPr>
          <w:rFonts w:hint="eastAsia"/>
        </w:rPr>
        <w:t>API</w:t>
      </w:r>
      <w:r w:rsidRPr="006F2F79">
        <w:rPr>
          <w:rFonts w:hint="eastAsia"/>
        </w:rPr>
        <w:t>：</w:t>
      </w:r>
      <w:hyperlink r:id="rId31" w:history="1">
        <w:r w:rsidRPr="006F2F79">
          <w:rPr>
            <w:rStyle w:val="a6"/>
            <w:rFonts w:hint="eastAsia"/>
          </w:rPr>
          <w:t>http://lucene.apache.org/solr/5_3_1/solr-solrj/index.html</w:t>
        </w:r>
      </w:hyperlink>
    </w:p>
    <w:p w:rsidR="006F2F79" w:rsidRDefault="006F2F79" w:rsidP="006F2F79">
      <w:pPr>
        <w:pStyle w:val="2"/>
        <w:spacing w:before="156" w:after="156"/>
      </w:pPr>
      <w:r>
        <w:rPr>
          <w:rFonts w:hint="eastAsia"/>
        </w:rPr>
        <w:t xml:space="preserve">Solr </w:t>
      </w:r>
      <w:r>
        <w:rPr>
          <w:rFonts w:hint="eastAsia"/>
        </w:rPr>
        <w:t>添加索引</w:t>
      </w:r>
    </w:p>
    <w:p w:rsidR="006F2F79" w:rsidRPr="006F2F79" w:rsidRDefault="006F2F79" w:rsidP="006F2F79">
      <w:pPr>
        <w:pStyle w:val="a3"/>
      </w:pPr>
      <w:r w:rsidRPr="006F2F79">
        <w:t>HttpSolrClient server = SolrServer.</w:t>
      </w:r>
      <w:r w:rsidRPr="006F2F79">
        <w:rPr>
          <w:i/>
          <w:iCs/>
        </w:rPr>
        <w:t>getServer();</w:t>
      </w:r>
    </w:p>
    <w:p w:rsidR="006F2F79" w:rsidRPr="006F2F79" w:rsidRDefault="006F2F79" w:rsidP="006F2F79">
      <w:pPr>
        <w:pStyle w:val="a3"/>
      </w:pPr>
      <w:r w:rsidRPr="006F2F79">
        <w:t xml:space="preserve">SolrInputDocument doc = </w:t>
      </w:r>
      <w:r w:rsidRPr="006F2F79">
        <w:rPr>
          <w:b/>
          <w:bCs/>
        </w:rPr>
        <w:t>new SolrInputDocument();</w:t>
      </w:r>
    </w:p>
    <w:p w:rsidR="006F2F79" w:rsidRPr="006F2F79" w:rsidRDefault="006F2F79" w:rsidP="006F2F79">
      <w:pPr>
        <w:pStyle w:val="a3"/>
      </w:pPr>
      <w:r w:rsidRPr="006F2F79">
        <w:t>doc.addField("id", "123456");</w:t>
      </w:r>
    </w:p>
    <w:p w:rsidR="006F2F79" w:rsidRPr="006F2F79" w:rsidRDefault="006F2F79" w:rsidP="006F2F79">
      <w:pPr>
        <w:pStyle w:val="a3"/>
      </w:pPr>
      <w:r w:rsidRPr="006F2F79">
        <w:t>doc.addField("title_s", "test");</w:t>
      </w:r>
    </w:p>
    <w:p w:rsidR="006F2F79" w:rsidRPr="006F2F79" w:rsidRDefault="006F2F79" w:rsidP="006F2F79">
      <w:pPr>
        <w:pStyle w:val="a3"/>
      </w:pPr>
      <w:r w:rsidRPr="006F2F79">
        <w:t>doc.addField("des_s", "test des");</w:t>
      </w:r>
    </w:p>
    <w:p w:rsidR="006F2F79" w:rsidRPr="006F2F79" w:rsidRDefault="006F2F79" w:rsidP="006F2F79">
      <w:pPr>
        <w:pStyle w:val="a3"/>
      </w:pPr>
      <w:r w:rsidRPr="006F2F79">
        <w:rPr>
          <w:b/>
          <w:bCs/>
        </w:rPr>
        <w:t>try {</w:t>
      </w:r>
    </w:p>
    <w:p w:rsidR="006F2F79" w:rsidRPr="006F2F79" w:rsidRDefault="006F2F79" w:rsidP="006F2F79">
      <w:pPr>
        <w:pStyle w:val="a3"/>
      </w:pPr>
      <w:r w:rsidRPr="006F2F79">
        <w:t>server.add(doc);</w:t>
      </w:r>
    </w:p>
    <w:p w:rsidR="006F2F79" w:rsidRPr="006F2F79" w:rsidRDefault="006F2F79" w:rsidP="006F2F79">
      <w:pPr>
        <w:pStyle w:val="a3"/>
      </w:pPr>
      <w:r w:rsidRPr="006F2F79">
        <w:t>server.commit();</w:t>
      </w:r>
    </w:p>
    <w:p w:rsidR="006F2F79" w:rsidRPr="006F2F79" w:rsidRDefault="006F2F79" w:rsidP="006F2F79">
      <w:pPr>
        <w:pStyle w:val="a3"/>
      </w:pPr>
      <w:r w:rsidRPr="006F2F79">
        <w:t xml:space="preserve">} </w:t>
      </w:r>
      <w:r w:rsidRPr="006F2F79">
        <w:rPr>
          <w:b/>
          <w:bCs/>
        </w:rPr>
        <w:t>catch (Exception e) {</w:t>
      </w:r>
    </w:p>
    <w:p w:rsidR="006F2F79" w:rsidRPr="006F2F79" w:rsidRDefault="006F2F79" w:rsidP="006F2F79">
      <w:pPr>
        <w:pStyle w:val="a3"/>
      </w:pPr>
      <w:r w:rsidRPr="006F2F79">
        <w:t>e.printStackTrace();</w:t>
      </w:r>
    </w:p>
    <w:p w:rsidR="006F2F79" w:rsidRPr="006F2F79" w:rsidRDefault="006F2F79" w:rsidP="006F2F79">
      <w:pPr>
        <w:pStyle w:val="a3"/>
      </w:pPr>
      <w:r w:rsidRPr="006F2F79">
        <w:t>}</w:t>
      </w:r>
    </w:p>
    <w:p w:rsidR="006F2F79" w:rsidRPr="006F2F79" w:rsidRDefault="006F2F79" w:rsidP="006F2F79">
      <w:r w:rsidRPr="006F2F79">
        <w:t>Id</w:t>
      </w:r>
      <w:r w:rsidRPr="006F2F79">
        <w:rPr>
          <w:rFonts w:hint="eastAsia"/>
        </w:rPr>
        <w:t>：索引中的唯一</w:t>
      </w:r>
      <w:r w:rsidRPr="006F2F79">
        <w:t>ID</w:t>
      </w:r>
      <w:r w:rsidRPr="006F2F79">
        <w:rPr>
          <w:rFonts w:hint="eastAsia"/>
        </w:rPr>
        <w:t>，定义见配置。</w:t>
      </w:r>
    </w:p>
    <w:p w:rsidR="006F2F79" w:rsidRDefault="006F2F79" w:rsidP="006F2F79">
      <w:r w:rsidRPr="006F2F79">
        <w:t>title_s</w:t>
      </w:r>
      <w:r w:rsidRPr="006F2F79">
        <w:rPr>
          <w:rFonts w:hint="eastAsia"/>
        </w:rPr>
        <w:t>：动态字符串域定义，静态见配置。</w:t>
      </w:r>
    </w:p>
    <w:p w:rsidR="00B872D0" w:rsidRDefault="00B872D0" w:rsidP="00B872D0">
      <w:pPr>
        <w:pStyle w:val="2"/>
        <w:spacing w:before="156" w:after="156"/>
      </w:pPr>
      <w:r>
        <w:t>查询索引</w:t>
      </w:r>
    </w:p>
    <w:p w:rsidR="00B872D0" w:rsidRPr="00B872D0" w:rsidRDefault="00B872D0" w:rsidP="00B872D0">
      <w:pPr>
        <w:pStyle w:val="a3"/>
      </w:pPr>
      <w:r w:rsidRPr="00B872D0">
        <w:t>HttpSolrClient server = SolrServer.</w:t>
      </w:r>
      <w:r w:rsidRPr="00B872D0">
        <w:rPr>
          <w:i/>
          <w:iCs/>
        </w:rPr>
        <w:t>getServer();</w:t>
      </w:r>
    </w:p>
    <w:p w:rsidR="00B872D0" w:rsidRPr="00B872D0" w:rsidRDefault="00B872D0" w:rsidP="00B872D0">
      <w:pPr>
        <w:pStyle w:val="a3"/>
      </w:pPr>
      <w:r w:rsidRPr="00B872D0">
        <w:t xml:space="preserve">SolrQuery sQuery = </w:t>
      </w:r>
      <w:r w:rsidRPr="00B872D0">
        <w:rPr>
          <w:b/>
          <w:bCs/>
        </w:rPr>
        <w:t>new SolrQuery();</w:t>
      </w:r>
    </w:p>
    <w:p w:rsidR="00B872D0" w:rsidRPr="00B872D0" w:rsidRDefault="00B872D0" w:rsidP="00B872D0">
      <w:pPr>
        <w:pStyle w:val="a3"/>
      </w:pPr>
      <w:r w:rsidRPr="00B872D0">
        <w:t xml:space="preserve">sQuery.setQuery(str); //  </w:t>
      </w:r>
      <w:r w:rsidRPr="00B872D0">
        <w:rPr>
          <w:rFonts w:hint="eastAsia"/>
        </w:rPr>
        <w:t>默认</w:t>
      </w:r>
      <w:r w:rsidRPr="00B872D0">
        <w:rPr>
          <w:rFonts w:hint="eastAsia"/>
        </w:rPr>
        <w:t>*</w:t>
      </w:r>
      <w:r w:rsidRPr="00B872D0">
        <w:t xml:space="preserve">:* </w:t>
      </w:r>
      <w:r w:rsidRPr="00B872D0">
        <w:rPr>
          <w:rFonts w:hint="eastAsia"/>
        </w:rPr>
        <w:t>，</w:t>
      </w:r>
      <w:r w:rsidRPr="00B872D0">
        <w:rPr>
          <w:b/>
          <w:bCs/>
          <w:i/>
          <w:iCs/>
        </w:rPr>
        <w:t xml:space="preserve"> des_s</w:t>
      </w:r>
      <w:r w:rsidRPr="00B872D0">
        <w:rPr>
          <w:rFonts w:hint="eastAsia"/>
          <w:b/>
          <w:bCs/>
          <w:i/>
          <w:iCs/>
        </w:rPr>
        <w:t>：</w:t>
      </w:r>
      <w:r w:rsidRPr="00B872D0">
        <w:rPr>
          <w:b/>
          <w:bCs/>
          <w:i/>
          <w:iCs/>
        </w:rPr>
        <w:t xml:space="preserve">xxx  , </w:t>
      </w:r>
      <w:r w:rsidRPr="00B872D0">
        <w:rPr>
          <w:rFonts w:hint="eastAsia"/>
          <w:b/>
          <w:bCs/>
          <w:i/>
          <w:iCs/>
        </w:rPr>
        <w:t>具体见查询语法</w:t>
      </w:r>
    </w:p>
    <w:p w:rsidR="00B872D0" w:rsidRPr="00B872D0" w:rsidRDefault="00B872D0" w:rsidP="00B872D0">
      <w:pPr>
        <w:pStyle w:val="a3"/>
      </w:pPr>
      <w:r w:rsidRPr="00B872D0">
        <w:t xml:space="preserve">//sQuery.set("q", "des_s:test*");// </w:t>
      </w:r>
      <w:r w:rsidRPr="00B872D0">
        <w:rPr>
          <w:rFonts w:hint="eastAsia"/>
        </w:rPr>
        <w:t>查询</w:t>
      </w:r>
      <w:r w:rsidRPr="00B872D0">
        <w:t>nickname</w:t>
      </w:r>
      <w:r w:rsidRPr="00B872D0">
        <w:rPr>
          <w:rFonts w:hint="eastAsia"/>
        </w:rPr>
        <w:t>是已</w:t>
      </w:r>
      <w:r w:rsidRPr="00B872D0">
        <w:rPr>
          <w:u w:val="single"/>
        </w:rPr>
        <w:t>chm</w:t>
      </w:r>
      <w:r w:rsidRPr="00B872D0">
        <w:rPr>
          <w:rFonts w:hint="eastAsia"/>
          <w:u w:val="single"/>
        </w:rPr>
        <w:t>开头的数据</w:t>
      </w:r>
    </w:p>
    <w:p w:rsidR="00B872D0" w:rsidRPr="00B872D0" w:rsidRDefault="00B872D0" w:rsidP="00B872D0">
      <w:pPr>
        <w:pStyle w:val="a3"/>
      </w:pPr>
      <w:r w:rsidRPr="00B872D0">
        <w:t xml:space="preserve">sQuery.setStart(0);      // </w:t>
      </w:r>
      <w:r w:rsidRPr="00B872D0">
        <w:rPr>
          <w:rFonts w:hint="eastAsia"/>
        </w:rPr>
        <w:t>检索偏移量</w:t>
      </w:r>
    </w:p>
    <w:p w:rsidR="00B872D0" w:rsidRPr="00B872D0" w:rsidRDefault="00B872D0" w:rsidP="00B872D0">
      <w:pPr>
        <w:pStyle w:val="a3"/>
      </w:pPr>
      <w:r w:rsidRPr="00B872D0">
        <w:lastRenderedPageBreak/>
        <w:t xml:space="preserve">sQuery.setRows(5);     // </w:t>
      </w:r>
      <w:r w:rsidRPr="00B872D0">
        <w:rPr>
          <w:rFonts w:hint="eastAsia"/>
        </w:rPr>
        <w:t>返回行数</w:t>
      </w:r>
    </w:p>
    <w:p w:rsidR="00B872D0" w:rsidRPr="00B872D0" w:rsidRDefault="00B872D0" w:rsidP="00B872D0">
      <w:pPr>
        <w:pStyle w:val="a3"/>
      </w:pPr>
      <w:r w:rsidRPr="00B872D0">
        <w:t>QueryResponse queryResponse;</w:t>
      </w:r>
    </w:p>
    <w:p w:rsidR="00B872D0" w:rsidRPr="00B872D0" w:rsidRDefault="00B872D0" w:rsidP="00B872D0">
      <w:pPr>
        <w:pStyle w:val="a3"/>
      </w:pPr>
      <w:r w:rsidRPr="00B872D0">
        <w:rPr>
          <w:b/>
          <w:bCs/>
        </w:rPr>
        <w:t>try {</w:t>
      </w:r>
    </w:p>
    <w:p w:rsidR="00B872D0" w:rsidRPr="00B872D0" w:rsidRDefault="00B872D0" w:rsidP="00B872D0">
      <w:pPr>
        <w:pStyle w:val="a3"/>
      </w:pPr>
      <w:r w:rsidRPr="00B872D0">
        <w:tab/>
        <w:t>queryResponse = server.query(sQuery);</w:t>
      </w:r>
    </w:p>
    <w:p w:rsidR="00B872D0" w:rsidRPr="00B872D0" w:rsidRDefault="00B872D0" w:rsidP="00B872D0">
      <w:pPr>
        <w:pStyle w:val="a3"/>
      </w:pPr>
      <w:r w:rsidRPr="00B872D0">
        <w:tab/>
        <w:t>SolrDocumentList  list = queryResponse.getResults();</w:t>
      </w:r>
    </w:p>
    <w:p w:rsidR="00B872D0" w:rsidRPr="00B872D0" w:rsidRDefault="00B872D0" w:rsidP="00B872D0">
      <w:pPr>
        <w:pStyle w:val="a3"/>
      </w:pPr>
      <w:r w:rsidRPr="00B872D0">
        <w:t xml:space="preserve">       </w:t>
      </w:r>
      <w:r w:rsidRPr="00B872D0">
        <w:tab/>
        <w:t>System.</w:t>
      </w:r>
      <w:r w:rsidRPr="00B872D0">
        <w:rPr>
          <w:b/>
          <w:bCs/>
          <w:i/>
          <w:iCs/>
        </w:rPr>
        <w:t>out.println("query result nums: " + list.getNumFound());</w:t>
      </w:r>
    </w:p>
    <w:p w:rsidR="00B872D0" w:rsidRPr="00B872D0" w:rsidRDefault="00B872D0" w:rsidP="00B872D0">
      <w:pPr>
        <w:pStyle w:val="a3"/>
      </w:pPr>
      <w:r w:rsidRPr="00B872D0">
        <w:rPr>
          <w:lang w:val="nn-NO"/>
        </w:rPr>
        <w:t xml:space="preserve">        </w:t>
      </w:r>
      <w:r w:rsidRPr="00B872D0">
        <w:rPr>
          <w:b/>
          <w:bCs/>
          <w:lang w:val="nn-NO"/>
        </w:rPr>
        <w:t>for (int i = 0; i &lt; list.size(); i++) {</w:t>
      </w:r>
    </w:p>
    <w:p w:rsidR="00B872D0" w:rsidRPr="00B872D0" w:rsidRDefault="00B872D0" w:rsidP="00B872D0">
      <w:pPr>
        <w:pStyle w:val="a3"/>
      </w:pPr>
      <w:r w:rsidRPr="00B872D0">
        <w:t xml:space="preserve">        </w:t>
      </w:r>
      <w:r w:rsidRPr="00B872D0">
        <w:tab/>
        <w:t>System.</w:t>
      </w:r>
      <w:r w:rsidRPr="00B872D0">
        <w:rPr>
          <w:b/>
          <w:bCs/>
          <w:i/>
          <w:iCs/>
        </w:rPr>
        <w:t>out.println(list.get(i).getFieldValue("des_s"));</w:t>
      </w:r>
    </w:p>
    <w:p w:rsidR="00B872D0" w:rsidRPr="00B872D0" w:rsidRDefault="00B872D0" w:rsidP="00B872D0">
      <w:pPr>
        <w:pStyle w:val="a3"/>
      </w:pPr>
      <w:r w:rsidRPr="00B872D0">
        <w:t xml:space="preserve">        }</w:t>
      </w:r>
    </w:p>
    <w:p w:rsidR="00B872D0" w:rsidRPr="00B872D0" w:rsidRDefault="00B872D0" w:rsidP="00B872D0">
      <w:pPr>
        <w:pStyle w:val="a3"/>
      </w:pPr>
      <w:r w:rsidRPr="00B872D0">
        <w:t xml:space="preserve">} </w:t>
      </w:r>
      <w:r w:rsidRPr="00B872D0">
        <w:rPr>
          <w:b/>
          <w:bCs/>
        </w:rPr>
        <w:t>catch (Exception e) {</w:t>
      </w:r>
    </w:p>
    <w:p w:rsidR="00B872D0" w:rsidRPr="00B872D0" w:rsidRDefault="00B872D0" w:rsidP="00B872D0">
      <w:pPr>
        <w:pStyle w:val="a3"/>
      </w:pPr>
      <w:r w:rsidRPr="00B872D0">
        <w:tab/>
        <w:t>e.printStackTrace();</w:t>
      </w:r>
    </w:p>
    <w:p w:rsidR="00B872D0" w:rsidRPr="00B872D0" w:rsidRDefault="00B872D0" w:rsidP="00B872D0">
      <w:pPr>
        <w:pStyle w:val="a3"/>
      </w:pPr>
      <w:r w:rsidRPr="00B872D0">
        <w:t>}</w:t>
      </w:r>
    </w:p>
    <w:p w:rsidR="00B872D0" w:rsidRDefault="00B872D0" w:rsidP="00B872D0">
      <w:pPr>
        <w:pStyle w:val="2"/>
        <w:spacing w:before="156" w:after="156"/>
      </w:pPr>
      <w:r>
        <w:rPr>
          <w:rFonts w:hint="eastAsia"/>
        </w:rPr>
        <w:t>删除索引</w:t>
      </w:r>
    </w:p>
    <w:p w:rsidR="00B872D0" w:rsidRPr="00B872D0" w:rsidRDefault="00B872D0" w:rsidP="00B872D0">
      <w:pPr>
        <w:pStyle w:val="a3"/>
      </w:pPr>
      <w:r w:rsidRPr="00B872D0">
        <w:t>HttpSolrClient server = SolrServer.</w:t>
      </w:r>
      <w:r w:rsidRPr="00B872D0">
        <w:rPr>
          <w:i/>
          <w:iCs/>
        </w:rPr>
        <w:t>getServer();</w:t>
      </w:r>
    </w:p>
    <w:p w:rsidR="00B872D0" w:rsidRPr="00B872D0" w:rsidRDefault="00B872D0" w:rsidP="00B872D0">
      <w:pPr>
        <w:pStyle w:val="a3"/>
      </w:pPr>
      <w:r w:rsidRPr="00B872D0">
        <w:t xml:space="preserve">server.deleteById(“123456”);  // </w:t>
      </w:r>
      <w:r w:rsidRPr="00B872D0">
        <w:rPr>
          <w:rFonts w:hint="eastAsia"/>
        </w:rPr>
        <w:t>单个</w:t>
      </w:r>
      <w:r w:rsidRPr="00B872D0">
        <w:t>id</w:t>
      </w:r>
    </w:p>
    <w:p w:rsidR="00B872D0" w:rsidRPr="00B872D0" w:rsidRDefault="00B872D0" w:rsidP="00B872D0">
      <w:pPr>
        <w:pStyle w:val="a3"/>
      </w:pPr>
      <w:r w:rsidRPr="00B872D0">
        <w:t xml:space="preserve">server.commit();  </w:t>
      </w:r>
    </w:p>
    <w:p w:rsidR="00B872D0" w:rsidRPr="00B872D0" w:rsidRDefault="00B872D0" w:rsidP="00B872D0">
      <w:pPr>
        <w:pStyle w:val="a3"/>
      </w:pPr>
      <w:r w:rsidRPr="00B872D0">
        <w:t>HttpSolrClient server = SolrServer.</w:t>
      </w:r>
      <w:r w:rsidRPr="00B872D0">
        <w:rPr>
          <w:i/>
          <w:iCs/>
        </w:rPr>
        <w:t>getServer();</w:t>
      </w:r>
    </w:p>
    <w:p w:rsidR="00B872D0" w:rsidRPr="00B872D0" w:rsidRDefault="00B872D0" w:rsidP="00B872D0">
      <w:pPr>
        <w:pStyle w:val="a3"/>
      </w:pPr>
      <w:r w:rsidRPr="00B872D0">
        <w:t xml:space="preserve">List&lt;String&gt; ids = </w:t>
      </w:r>
      <w:r w:rsidRPr="00B872D0">
        <w:rPr>
          <w:b/>
          <w:bCs/>
        </w:rPr>
        <w:t>new ArrayList&lt;String&gt;();</w:t>
      </w:r>
    </w:p>
    <w:p w:rsidR="00B872D0" w:rsidRPr="00B872D0" w:rsidRDefault="00B872D0" w:rsidP="00B872D0">
      <w:pPr>
        <w:pStyle w:val="a3"/>
      </w:pPr>
      <w:r w:rsidRPr="00B872D0">
        <w:t>ids.add(“123456”);  // id</w:t>
      </w:r>
      <w:r w:rsidRPr="00B872D0">
        <w:rPr>
          <w:rFonts w:hint="eastAsia"/>
        </w:rPr>
        <w:t>的集合</w:t>
      </w:r>
    </w:p>
    <w:p w:rsidR="00B872D0" w:rsidRPr="00B872D0" w:rsidRDefault="00B872D0" w:rsidP="00B872D0">
      <w:pPr>
        <w:pStyle w:val="a3"/>
      </w:pPr>
      <w:r w:rsidRPr="00B872D0">
        <w:t>server.deleteById(ids);</w:t>
      </w:r>
    </w:p>
    <w:p w:rsidR="00B872D0" w:rsidRPr="00B872D0" w:rsidRDefault="00B872D0" w:rsidP="00B872D0">
      <w:pPr>
        <w:pStyle w:val="a3"/>
      </w:pPr>
      <w:r w:rsidRPr="00B872D0">
        <w:t>server.commit();</w:t>
      </w:r>
    </w:p>
    <w:p w:rsidR="00B872D0" w:rsidRDefault="00EF2008" w:rsidP="000E4EE0">
      <w:pPr>
        <w:pStyle w:val="2"/>
        <w:spacing w:before="156" w:after="156"/>
      </w:pPr>
      <w:r>
        <w:rPr>
          <w:rFonts w:hint="eastAsia"/>
        </w:rPr>
        <w:t xml:space="preserve"> </w:t>
      </w:r>
      <w:r w:rsidR="000E4EE0">
        <w:rPr>
          <w:rFonts w:hint="eastAsia"/>
        </w:rPr>
        <w:t>常用语法</w:t>
      </w:r>
    </w:p>
    <w:p w:rsidR="002207FA" w:rsidRPr="002207FA" w:rsidRDefault="002207FA" w:rsidP="002207FA">
      <w:r w:rsidRPr="002207FA">
        <w:t xml:space="preserve">q - </w:t>
      </w:r>
      <w:r w:rsidRPr="002207FA">
        <w:rPr>
          <w:rFonts w:hint="eastAsia"/>
        </w:rPr>
        <w:t>查询字符串，必须的。</w:t>
      </w:r>
      <w:r w:rsidRPr="002207FA">
        <w:rPr>
          <w:rFonts w:hint="eastAsia"/>
        </w:rPr>
        <w:t>  </w:t>
      </w:r>
    </w:p>
    <w:p w:rsidR="002207FA" w:rsidRPr="002207FA" w:rsidRDefault="002207FA" w:rsidP="002207FA">
      <w:r w:rsidRPr="002207FA">
        <w:t xml:space="preserve">fl - </w:t>
      </w:r>
      <w:r w:rsidRPr="002207FA">
        <w:rPr>
          <w:rFonts w:hint="eastAsia"/>
        </w:rPr>
        <w:t>指定返回那些字段内容，用逗号或空格分隔多个。</w:t>
      </w:r>
      <w:r w:rsidRPr="002207FA">
        <w:rPr>
          <w:rFonts w:hint="eastAsia"/>
        </w:rPr>
        <w:t>  </w:t>
      </w:r>
      <w:r w:rsidRPr="002207FA">
        <w:rPr>
          <w:rFonts w:hint="eastAsia"/>
        </w:rPr>
        <w:br/>
      </w:r>
      <w:r w:rsidRPr="002207FA">
        <w:t xml:space="preserve">start - </w:t>
      </w:r>
      <w:r w:rsidRPr="002207FA">
        <w:rPr>
          <w:rFonts w:hint="eastAsia"/>
        </w:rPr>
        <w:t>返回第一条记录在完整找到结果中的偏移位置，</w:t>
      </w:r>
      <w:r w:rsidRPr="002207FA">
        <w:t>0</w:t>
      </w:r>
      <w:r w:rsidRPr="002207FA">
        <w:rPr>
          <w:rFonts w:hint="eastAsia"/>
        </w:rPr>
        <w:t>开始。</w:t>
      </w:r>
      <w:r w:rsidRPr="002207FA">
        <w:rPr>
          <w:rFonts w:hint="eastAsia"/>
        </w:rPr>
        <w:t>  </w:t>
      </w:r>
    </w:p>
    <w:p w:rsidR="002207FA" w:rsidRPr="002207FA" w:rsidRDefault="002207FA" w:rsidP="002207FA">
      <w:r w:rsidRPr="002207FA">
        <w:t xml:space="preserve">rows - </w:t>
      </w:r>
      <w:r w:rsidRPr="002207FA">
        <w:rPr>
          <w:rFonts w:hint="eastAsia"/>
        </w:rPr>
        <w:t>指定返回结果最多有多少条记录，配合</w:t>
      </w:r>
      <w:r w:rsidRPr="002207FA">
        <w:t>start</w:t>
      </w:r>
      <w:r w:rsidRPr="002207FA">
        <w:rPr>
          <w:rFonts w:hint="eastAsia"/>
        </w:rPr>
        <w:t>来实现分页。</w:t>
      </w:r>
      <w:r w:rsidRPr="002207FA">
        <w:rPr>
          <w:rFonts w:hint="eastAsia"/>
        </w:rPr>
        <w:t>  </w:t>
      </w:r>
    </w:p>
    <w:p w:rsidR="002207FA" w:rsidRPr="002207FA" w:rsidRDefault="002207FA" w:rsidP="002207FA">
      <w:r w:rsidRPr="002207FA">
        <w:t xml:space="preserve">sort - </w:t>
      </w:r>
      <w:r w:rsidRPr="002207FA">
        <w:rPr>
          <w:rFonts w:hint="eastAsia"/>
        </w:rPr>
        <w:t>排序，示例：</w:t>
      </w:r>
      <w:r w:rsidRPr="002207FA">
        <w:t>(inStock desc, price asc)</w:t>
      </w:r>
      <w:r w:rsidRPr="002207FA">
        <w:rPr>
          <w:rFonts w:hint="eastAsia"/>
        </w:rPr>
        <w:t>表示先</w:t>
      </w:r>
      <w:r w:rsidRPr="002207FA">
        <w:rPr>
          <w:rFonts w:hint="eastAsia"/>
        </w:rPr>
        <w:t xml:space="preserve"> </w:t>
      </w:r>
      <w:r w:rsidRPr="002207FA">
        <w:rPr>
          <w:rFonts w:hint="eastAsia"/>
        </w:rPr>
        <w:t>“</w:t>
      </w:r>
      <w:r w:rsidRPr="002207FA">
        <w:t>inStock”</w:t>
      </w:r>
      <w:r w:rsidRPr="002207FA">
        <w:t>降序</w:t>
      </w:r>
      <w:r w:rsidRPr="002207FA">
        <w:t xml:space="preserve">, </w:t>
      </w:r>
      <w:r w:rsidRPr="002207FA">
        <w:rPr>
          <w:rFonts w:hint="eastAsia"/>
        </w:rPr>
        <w:t>再</w:t>
      </w:r>
      <w:r w:rsidRPr="002207FA">
        <w:rPr>
          <w:rFonts w:hint="eastAsia"/>
        </w:rPr>
        <w:t xml:space="preserve"> </w:t>
      </w:r>
      <w:r w:rsidRPr="002207FA">
        <w:rPr>
          <w:rFonts w:hint="eastAsia"/>
        </w:rPr>
        <w:t>“</w:t>
      </w:r>
      <w:r w:rsidRPr="002207FA">
        <w:t>price”</w:t>
      </w:r>
      <w:r w:rsidRPr="002207FA">
        <w:t>升序，默认是相关性降序。</w:t>
      </w:r>
      <w:r w:rsidRPr="002207FA">
        <w:t>  </w:t>
      </w:r>
    </w:p>
    <w:p w:rsidR="002207FA" w:rsidRPr="002207FA" w:rsidRDefault="002207FA" w:rsidP="002207FA">
      <w:r w:rsidRPr="002207FA">
        <w:t>wt - (writer type)</w:t>
      </w:r>
      <w:r w:rsidRPr="002207FA">
        <w:rPr>
          <w:rFonts w:hint="eastAsia"/>
        </w:rPr>
        <w:t>指定输出格式，可以有</w:t>
      </w:r>
      <w:r w:rsidRPr="002207FA">
        <w:rPr>
          <w:rFonts w:hint="eastAsia"/>
        </w:rPr>
        <w:t xml:space="preserve"> </w:t>
      </w:r>
      <w:r w:rsidRPr="002207FA">
        <w:t>xml, json, php, phps</w:t>
      </w:r>
      <w:r w:rsidRPr="002207FA">
        <w:rPr>
          <w:rFonts w:hint="eastAsia"/>
        </w:rPr>
        <w:t>。</w:t>
      </w:r>
      <w:r w:rsidRPr="002207FA">
        <w:rPr>
          <w:rFonts w:hint="eastAsia"/>
        </w:rPr>
        <w:t>  </w:t>
      </w:r>
      <w:r w:rsidRPr="002207FA">
        <w:rPr>
          <w:rFonts w:hint="eastAsia"/>
        </w:rPr>
        <w:br/>
        <w:t> </w:t>
      </w:r>
      <w:r w:rsidRPr="002207FA">
        <w:t>fq - (filter query )</w:t>
      </w:r>
      <w:r w:rsidRPr="002207FA">
        <w:rPr>
          <w:rFonts w:hint="eastAsia"/>
        </w:rPr>
        <w:t>过虑查询，作用：在</w:t>
      </w:r>
      <w:r w:rsidRPr="002207FA">
        <w:t>q</w:t>
      </w:r>
      <w:r w:rsidRPr="002207FA">
        <w:rPr>
          <w:rFonts w:hint="eastAsia"/>
        </w:rPr>
        <w:t>查询符合结果中同时是</w:t>
      </w:r>
      <w:r w:rsidRPr="002207FA">
        <w:t>fq</w:t>
      </w:r>
      <w:r w:rsidRPr="002207FA">
        <w:rPr>
          <w:rFonts w:hint="eastAsia"/>
        </w:rPr>
        <w:t>查询符合的，例如：</w:t>
      </w:r>
      <w:r w:rsidRPr="002207FA">
        <w:t>q=mm&amp;fq=date_time:[20081001 TO 20091031]</w:t>
      </w:r>
      <w:r w:rsidRPr="002207FA">
        <w:t>，</w:t>
      </w:r>
      <w:r w:rsidRPr="002207FA">
        <w:rPr>
          <w:rFonts w:hint="eastAsia"/>
        </w:rPr>
        <w:t>找关键字</w:t>
      </w:r>
      <w:r w:rsidRPr="002207FA">
        <w:t>mm</w:t>
      </w:r>
      <w:r w:rsidRPr="002207FA">
        <w:t>，</w:t>
      </w:r>
      <w:r w:rsidRPr="002207FA">
        <w:rPr>
          <w:rFonts w:hint="eastAsia"/>
        </w:rPr>
        <w:t>并且</w:t>
      </w:r>
      <w:r w:rsidRPr="002207FA">
        <w:t>date_time</w:t>
      </w:r>
      <w:r w:rsidRPr="002207FA">
        <w:rPr>
          <w:rFonts w:hint="eastAsia"/>
        </w:rPr>
        <w:t>是</w:t>
      </w:r>
      <w:r w:rsidRPr="002207FA">
        <w:t>20081001</w:t>
      </w:r>
      <w:r w:rsidRPr="002207FA">
        <w:rPr>
          <w:rFonts w:hint="eastAsia"/>
        </w:rPr>
        <w:t>到</w:t>
      </w:r>
      <w:r w:rsidRPr="002207FA">
        <w:t>20091031</w:t>
      </w:r>
      <w:r w:rsidRPr="002207FA">
        <w:rPr>
          <w:rFonts w:hint="eastAsia"/>
        </w:rPr>
        <w:t>之间的。官方文档：</w:t>
      </w:r>
      <w:hyperlink r:id="rId32" w:history="1">
        <w:r w:rsidRPr="002207FA">
          <w:rPr>
            <w:rStyle w:val="a6"/>
          </w:rPr>
          <w:t>http://wiki.apache.org/solr/CommonQueryParameters</w:t>
        </w:r>
      </w:hyperlink>
      <w:r w:rsidRPr="002207FA">
        <w:t>  </w:t>
      </w:r>
    </w:p>
    <w:p w:rsidR="002207FA" w:rsidRPr="002207FA" w:rsidRDefault="002207FA" w:rsidP="002207FA">
      <w:r w:rsidRPr="002207FA">
        <w:t xml:space="preserve">q.op - </w:t>
      </w:r>
      <w:r w:rsidRPr="002207FA">
        <w:rPr>
          <w:rFonts w:hint="eastAsia"/>
        </w:rPr>
        <w:t>覆盖</w:t>
      </w:r>
      <w:r w:rsidRPr="002207FA">
        <w:t>schema.xml</w:t>
      </w:r>
      <w:r w:rsidRPr="002207FA">
        <w:rPr>
          <w:rFonts w:hint="eastAsia"/>
        </w:rPr>
        <w:t>的</w:t>
      </w:r>
      <w:r w:rsidRPr="002207FA">
        <w:t>defaultOperator</w:t>
      </w:r>
      <w:r w:rsidRPr="002207FA">
        <w:rPr>
          <w:rFonts w:hint="eastAsia"/>
        </w:rPr>
        <w:t>（有空格时用“</w:t>
      </w:r>
      <w:r w:rsidRPr="002207FA">
        <w:t>AND”</w:t>
      </w:r>
      <w:r w:rsidRPr="002207FA">
        <w:t>还是用</w:t>
      </w:r>
      <w:r w:rsidRPr="002207FA">
        <w:t>“OR”</w:t>
      </w:r>
      <w:r w:rsidRPr="002207FA">
        <w:t>操作逻辑），一般默认指定</w:t>
      </w:r>
      <w:r w:rsidRPr="002207FA">
        <w:t>  “OR”</w:t>
      </w:r>
      <w:r w:rsidRPr="002207FA">
        <w:br/>
        <w:t xml:space="preserve">df - </w:t>
      </w:r>
      <w:r w:rsidRPr="002207FA">
        <w:rPr>
          <w:rFonts w:hint="eastAsia"/>
        </w:rPr>
        <w:t>默认的查询字段，一般默认指定</w:t>
      </w:r>
      <w:r w:rsidRPr="002207FA">
        <w:rPr>
          <w:rFonts w:hint="eastAsia"/>
        </w:rPr>
        <w:t>  </w:t>
      </w:r>
      <w:r w:rsidRPr="002207FA">
        <w:rPr>
          <w:rFonts w:hint="eastAsia"/>
        </w:rPr>
        <w:br/>
      </w:r>
      <w:r w:rsidRPr="002207FA">
        <w:t>qt – (query type)</w:t>
      </w:r>
      <w:r w:rsidRPr="002207FA">
        <w:rPr>
          <w:rFonts w:hint="eastAsia"/>
        </w:rPr>
        <w:t>指定那个类型来处理查询请求，一般不用指定，默认是</w:t>
      </w:r>
      <w:r w:rsidRPr="002207FA">
        <w:t>standard</w:t>
      </w:r>
      <w:r w:rsidRPr="002207FA">
        <w:rPr>
          <w:rFonts w:hint="eastAsia"/>
        </w:rPr>
        <w:t>。</w:t>
      </w:r>
    </w:p>
    <w:p w:rsidR="002207FA" w:rsidRPr="002207FA" w:rsidRDefault="002207FA" w:rsidP="002207FA">
      <w:r w:rsidRPr="002207FA">
        <w:t xml:space="preserve">indent - </w:t>
      </w:r>
      <w:r w:rsidRPr="002207FA">
        <w:rPr>
          <w:rFonts w:hint="eastAsia"/>
        </w:rPr>
        <w:t>返回的结果是否缩进，默认关闭，用</w:t>
      </w:r>
      <w:r w:rsidRPr="002207FA">
        <w:rPr>
          <w:rFonts w:hint="eastAsia"/>
        </w:rPr>
        <w:t xml:space="preserve"> </w:t>
      </w:r>
      <w:r w:rsidRPr="002207FA">
        <w:t xml:space="preserve">indent=true|on </w:t>
      </w:r>
      <w:r w:rsidRPr="002207FA">
        <w:rPr>
          <w:rFonts w:hint="eastAsia"/>
        </w:rPr>
        <w:t>开启，一般调试</w:t>
      </w:r>
      <w:r w:rsidRPr="002207FA">
        <w:lastRenderedPageBreak/>
        <w:t>json,php,phps,ruby</w:t>
      </w:r>
      <w:r w:rsidRPr="002207FA">
        <w:rPr>
          <w:rFonts w:hint="eastAsia"/>
        </w:rPr>
        <w:t>输出才有必要用这个参数。</w:t>
      </w:r>
      <w:r w:rsidRPr="002207FA">
        <w:rPr>
          <w:rFonts w:hint="eastAsia"/>
        </w:rPr>
        <w:t>  </w:t>
      </w:r>
      <w:r w:rsidRPr="002207FA">
        <w:rPr>
          <w:rFonts w:hint="eastAsia"/>
        </w:rPr>
        <w:br/>
      </w:r>
      <w:r w:rsidRPr="002207FA">
        <w:t xml:space="preserve">version - </w:t>
      </w:r>
      <w:r w:rsidRPr="002207FA">
        <w:rPr>
          <w:rFonts w:hint="eastAsia"/>
        </w:rPr>
        <w:t>查询语法的版本，建议不使用它，由服务器指定默认值。</w:t>
      </w:r>
      <w:r w:rsidRPr="002207FA">
        <w:rPr>
          <w:rFonts w:hint="eastAsia"/>
        </w:rPr>
        <w:t> </w:t>
      </w:r>
    </w:p>
    <w:p w:rsidR="000E4EE0" w:rsidRDefault="002207FA" w:rsidP="002207FA">
      <w:pPr>
        <w:pStyle w:val="2"/>
        <w:spacing w:before="156" w:after="156"/>
      </w:pPr>
      <w:r>
        <w:rPr>
          <w:rFonts w:hint="eastAsia"/>
        </w:rPr>
        <w:t>检索运算符</w:t>
      </w:r>
    </w:p>
    <w:p w:rsidR="002207FA" w:rsidRPr="002207FA" w:rsidRDefault="002207FA" w:rsidP="002207FA">
      <w:r w:rsidRPr="002207FA">
        <w:t>“:”</w:t>
      </w:r>
      <w:r w:rsidRPr="002207FA">
        <w:t>指定字段查指定值，如返回所有值</w:t>
      </w:r>
      <w:r w:rsidRPr="002207FA">
        <w:t>*:*</w:t>
      </w:r>
      <w:r w:rsidRPr="002207FA">
        <w:br/>
        <w:t>“?”</w:t>
      </w:r>
      <w:r w:rsidRPr="002207FA">
        <w:t>表示单个任意字符的通配</w:t>
      </w:r>
      <w:r w:rsidRPr="002207FA">
        <w:t> </w:t>
      </w:r>
      <w:r w:rsidRPr="002207FA">
        <w:br/>
        <w:t xml:space="preserve">“*” </w:t>
      </w:r>
      <w:r w:rsidRPr="002207FA">
        <w:t>表示多个任意字符的通配（不能在检索的项开始使用</w:t>
      </w:r>
      <w:r w:rsidRPr="002207FA">
        <w:t>*</w:t>
      </w:r>
      <w:r w:rsidRPr="002207FA">
        <w:t>或者</w:t>
      </w:r>
      <w:r w:rsidRPr="002207FA">
        <w:t>?</w:t>
      </w:r>
      <w:r w:rsidRPr="002207FA">
        <w:rPr>
          <w:rFonts w:hint="eastAsia"/>
        </w:rPr>
        <w:t>符号）</w:t>
      </w:r>
      <w:r w:rsidRPr="002207FA">
        <w:rPr>
          <w:rFonts w:hint="eastAsia"/>
        </w:rPr>
        <w:br/>
      </w:r>
      <w:r w:rsidRPr="002207FA">
        <w:rPr>
          <w:rFonts w:hint="eastAsia"/>
        </w:rPr>
        <w:t>“</w:t>
      </w:r>
      <w:r w:rsidRPr="002207FA">
        <w:t>~”</w:t>
      </w:r>
      <w:r w:rsidRPr="002207FA">
        <w:t>表示模糊检索，如检索拼写类似于</w:t>
      </w:r>
      <w:r w:rsidRPr="002207FA">
        <w:t>”roam”</w:t>
      </w:r>
      <w:r w:rsidRPr="002207FA">
        <w:rPr>
          <w:rFonts w:hint="eastAsia"/>
        </w:rPr>
        <w:t>的项这样写：</w:t>
      </w:r>
      <w:r w:rsidRPr="002207FA">
        <w:t>roam~</w:t>
      </w:r>
      <w:r w:rsidRPr="002207FA">
        <w:rPr>
          <w:rFonts w:hint="eastAsia"/>
        </w:rPr>
        <w:t>将找到形如</w:t>
      </w:r>
      <w:r w:rsidRPr="002207FA">
        <w:t>foam</w:t>
      </w:r>
      <w:r w:rsidRPr="002207FA">
        <w:rPr>
          <w:rFonts w:hint="eastAsia"/>
        </w:rPr>
        <w:t>和</w:t>
      </w:r>
      <w:r w:rsidRPr="002207FA">
        <w:t>roams</w:t>
      </w:r>
      <w:r w:rsidRPr="002207FA">
        <w:rPr>
          <w:rFonts w:hint="eastAsia"/>
        </w:rPr>
        <w:t>的单词；</w:t>
      </w:r>
      <w:r w:rsidRPr="002207FA">
        <w:t>roam~0.8</w:t>
      </w:r>
      <w:r w:rsidRPr="002207FA">
        <w:rPr>
          <w:rFonts w:hint="eastAsia"/>
        </w:rPr>
        <w:t>，检索返回相似度在</w:t>
      </w:r>
      <w:r w:rsidRPr="002207FA">
        <w:t>0.8</w:t>
      </w:r>
      <w:r w:rsidRPr="002207FA">
        <w:rPr>
          <w:rFonts w:hint="eastAsia"/>
        </w:rPr>
        <w:t>以上的记录。</w:t>
      </w:r>
      <w:r w:rsidRPr="002207FA">
        <w:rPr>
          <w:rFonts w:hint="eastAsia"/>
        </w:rPr>
        <w:t> </w:t>
      </w:r>
      <w:r w:rsidRPr="002207FA">
        <w:rPr>
          <w:rFonts w:hint="eastAsia"/>
        </w:rPr>
        <w:br/>
      </w:r>
      <w:r w:rsidRPr="002207FA">
        <w:rPr>
          <w:rFonts w:hint="eastAsia"/>
        </w:rPr>
        <w:t>邻近检索，如检索相隔</w:t>
      </w:r>
      <w:r w:rsidRPr="002207FA">
        <w:t>10</w:t>
      </w:r>
      <w:r w:rsidRPr="002207FA">
        <w:rPr>
          <w:rFonts w:hint="eastAsia"/>
        </w:rPr>
        <w:t>个单词的“</w:t>
      </w:r>
      <w:r w:rsidRPr="002207FA">
        <w:t>apache”</w:t>
      </w:r>
      <w:r w:rsidRPr="002207FA">
        <w:t>和</w:t>
      </w:r>
      <w:r w:rsidRPr="002207FA">
        <w:t>”“akarta”</w:t>
      </w:r>
      <w:r w:rsidRPr="002207FA">
        <w:t>，</w:t>
      </w:r>
      <w:r w:rsidRPr="002207FA">
        <w:t>“jakarta apache”~10 </w:t>
      </w:r>
      <w:r w:rsidRPr="002207FA">
        <w:br/>
        <w:t>“^”</w:t>
      </w:r>
      <w:r w:rsidRPr="002207FA">
        <w:t>控制相关度检索，如检索</w:t>
      </w:r>
      <w:r w:rsidRPr="002207FA">
        <w:t>jakarta apache</w:t>
      </w:r>
      <w:r w:rsidRPr="002207FA">
        <w:rPr>
          <w:rFonts w:hint="eastAsia"/>
        </w:rPr>
        <w:t>，同时希望去让“</w:t>
      </w:r>
      <w:r w:rsidRPr="002207FA">
        <w:t>jakarta”</w:t>
      </w:r>
      <w:r w:rsidRPr="002207FA">
        <w:t>的相关度更加好，那么在其后加上</w:t>
      </w:r>
      <w:r w:rsidRPr="002207FA">
        <w:t>”^”</w:t>
      </w:r>
      <w:r w:rsidRPr="002207FA">
        <w:rPr>
          <w:rFonts w:hint="eastAsia"/>
        </w:rPr>
        <w:t>符号和增量值，即</w:t>
      </w:r>
      <w:r w:rsidRPr="002207FA">
        <w:t>jakarta^4 apache</w:t>
      </w:r>
    </w:p>
    <w:p w:rsidR="002207FA" w:rsidRDefault="002207FA" w:rsidP="002207FA">
      <w:r w:rsidRPr="002207FA">
        <w:rPr>
          <w:rFonts w:hint="eastAsia"/>
        </w:rPr>
        <w:t>布尔操作符</w:t>
      </w:r>
      <w:r w:rsidRPr="002207FA">
        <w:t>AND</w:t>
      </w:r>
      <w:r w:rsidRPr="002207FA">
        <w:rPr>
          <w:rFonts w:hint="eastAsia"/>
        </w:rPr>
        <w:t>、</w:t>
      </w:r>
      <w:r w:rsidRPr="002207FA">
        <w:t>||</w:t>
      </w:r>
      <w:r w:rsidRPr="002207FA">
        <w:br/>
      </w:r>
      <w:r w:rsidRPr="002207FA">
        <w:t>布尔操作符</w:t>
      </w:r>
      <w:r w:rsidRPr="002207FA">
        <w:t>OR</w:t>
      </w:r>
      <w:r w:rsidRPr="002207FA">
        <w:rPr>
          <w:rFonts w:hint="eastAsia"/>
        </w:rPr>
        <w:t>、</w:t>
      </w:r>
      <w:r w:rsidRPr="002207FA">
        <w:t>&amp;&amp; </w:t>
      </w:r>
      <w:r w:rsidRPr="002207FA">
        <w:br/>
      </w:r>
      <w:r w:rsidRPr="002207FA">
        <w:t>布尔操作符</w:t>
      </w:r>
      <w:r w:rsidRPr="002207FA">
        <w:t>NOT</w:t>
      </w:r>
      <w:r w:rsidRPr="002207FA">
        <w:rPr>
          <w:rFonts w:hint="eastAsia"/>
        </w:rPr>
        <w:t>、</w:t>
      </w:r>
      <w:r w:rsidRPr="002207FA">
        <w:t>!</w:t>
      </w:r>
      <w:r w:rsidRPr="002207FA">
        <w:rPr>
          <w:rFonts w:hint="eastAsia"/>
        </w:rPr>
        <w:t>、</w:t>
      </w:r>
      <w:r w:rsidRPr="002207FA">
        <w:t>-</w:t>
      </w:r>
      <w:r w:rsidRPr="002207FA">
        <w:rPr>
          <w:rFonts w:hint="eastAsia"/>
        </w:rPr>
        <w:t>（排除操作符不能单独与项使用构成查询）</w:t>
      </w:r>
      <w:r w:rsidRPr="002207FA">
        <w:rPr>
          <w:rFonts w:hint="eastAsia"/>
        </w:rPr>
        <w:t> </w:t>
      </w:r>
      <w:r w:rsidRPr="002207FA">
        <w:rPr>
          <w:rFonts w:hint="eastAsia"/>
        </w:rPr>
        <w:br/>
      </w:r>
      <w:r w:rsidRPr="002207FA">
        <w:rPr>
          <w:rFonts w:hint="eastAsia"/>
        </w:rPr>
        <w:t>“</w:t>
      </w:r>
      <w:r w:rsidRPr="002207FA">
        <w:t xml:space="preserve">+” </w:t>
      </w:r>
      <w:r w:rsidRPr="002207FA">
        <w:rPr>
          <w:rFonts w:hint="eastAsia"/>
        </w:rPr>
        <w:t>存在操作符，要求符号“</w:t>
      </w:r>
      <w:r w:rsidRPr="002207FA">
        <w:t>+”</w:t>
      </w:r>
      <w:r w:rsidRPr="002207FA">
        <w:t>后的项必须在文档相应的域中存在</w:t>
      </w:r>
      <w:r w:rsidRPr="002207FA">
        <w:br/>
        <w:t xml:space="preserve"> ( ) </w:t>
      </w:r>
      <w:r w:rsidRPr="002207FA">
        <w:rPr>
          <w:rFonts w:hint="eastAsia"/>
        </w:rPr>
        <w:t>用于构成子查询</w:t>
      </w:r>
      <w:r w:rsidRPr="002207FA">
        <w:rPr>
          <w:rFonts w:hint="eastAsia"/>
        </w:rPr>
        <w:br/>
        <w:t> </w:t>
      </w:r>
      <w:r w:rsidRPr="002207FA">
        <w:t xml:space="preserve">[ ] </w:t>
      </w:r>
      <w:r w:rsidRPr="002207FA">
        <w:rPr>
          <w:rFonts w:hint="eastAsia"/>
        </w:rPr>
        <w:t>包含范围检索，如检索某时间段记录，包含头尾，</w:t>
      </w:r>
      <w:r w:rsidRPr="002207FA">
        <w:t>date:[200707 TO 200710] </w:t>
      </w:r>
      <w:r w:rsidRPr="002207FA">
        <w:br/>
        <w:t> { }</w:t>
      </w:r>
      <w:r w:rsidRPr="002207FA">
        <w:rPr>
          <w:rFonts w:hint="eastAsia"/>
        </w:rPr>
        <w:t>不包含范围检索，如检索某时间段记录，不包含头尾</w:t>
      </w:r>
      <w:r w:rsidRPr="002207FA">
        <w:rPr>
          <w:rFonts w:hint="eastAsia"/>
        </w:rPr>
        <w:t> </w:t>
      </w:r>
      <w:r w:rsidRPr="002207FA">
        <w:rPr>
          <w:rFonts w:hint="eastAsia"/>
        </w:rPr>
        <w:br/>
        <w:t> </w:t>
      </w:r>
      <w:r w:rsidRPr="002207FA">
        <w:t>date:{200707 TO 200710} </w:t>
      </w:r>
      <w:r w:rsidRPr="002207FA">
        <w:br/>
        <w:t xml:space="preserve"> " </w:t>
      </w:r>
      <w:r w:rsidRPr="002207FA">
        <w:rPr>
          <w:rFonts w:hint="eastAsia"/>
        </w:rPr>
        <w:t>转义操作符，特殊字符包括</w:t>
      </w:r>
      <w:r w:rsidRPr="002207FA">
        <w:t>+ - &amp;&amp; || ! ( ) { } [ ] ^ ” ~ * ? : " </w:t>
      </w:r>
    </w:p>
    <w:p w:rsidR="002207FA" w:rsidRPr="002207FA" w:rsidRDefault="002207FA" w:rsidP="002207FA">
      <w:pPr>
        <w:pStyle w:val="2"/>
        <w:spacing w:before="156" w:after="156"/>
      </w:pPr>
      <w:r>
        <w:t>其它查询条件</w:t>
      </w:r>
    </w:p>
    <w:p w:rsidR="002207FA" w:rsidRPr="002207FA" w:rsidRDefault="002207FA" w:rsidP="002207FA">
      <w:r w:rsidRPr="002207FA">
        <w:rPr>
          <w:rFonts w:hint="eastAsia"/>
        </w:rPr>
        <w:t>查询某个字段非空的记录</w:t>
      </w:r>
      <w:r w:rsidRPr="002207FA">
        <w:rPr>
          <w:rFonts w:hint="eastAsia"/>
        </w:rPr>
        <w:t xml:space="preserve"> </w:t>
      </w:r>
      <w:r w:rsidRPr="002207FA">
        <w:rPr>
          <w:rFonts w:hint="eastAsia"/>
        </w:rPr>
        <w:t>比如：</w:t>
      </w:r>
      <w:r w:rsidRPr="002207FA">
        <w:t xml:space="preserve">fq=FieldName:[‘’ TO *] </w:t>
      </w:r>
      <w:r w:rsidRPr="002207FA">
        <w:rPr>
          <w:rFonts w:hint="eastAsia"/>
        </w:rPr>
        <w:t>查询</w:t>
      </w:r>
      <w:r w:rsidRPr="002207FA">
        <w:t>FieldName</w:t>
      </w:r>
      <w:r w:rsidRPr="002207FA">
        <w:rPr>
          <w:rFonts w:hint="eastAsia"/>
        </w:rPr>
        <w:t>非空的数据。</w:t>
      </w:r>
    </w:p>
    <w:p w:rsidR="002207FA" w:rsidRPr="002207FA" w:rsidRDefault="002207FA" w:rsidP="002207FA">
      <w:r w:rsidRPr="002207FA">
        <w:rPr>
          <w:rFonts w:hint="eastAsia"/>
        </w:rPr>
        <w:t>查询某个字段为空的记录</w:t>
      </w:r>
      <w:r w:rsidRPr="002207FA">
        <w:rPr>
          <w:rFonts w:hint="eastAsia"/>
        </w:rPr>
        <w:t xml:space="preserve"> </w:t>
      </w:r>
      <w:r w:rsidRPr="002207FA">
        <w:rPr>
          <w:rFonts w:hint="eastAsia"/>
        </w:rPr>
        <w:t>比如：查询公司名称为空的记录可以采用如下语法实现</w:t>
      </w:r>
      <w:r w:rsidRPr="002207FA">
        <w:t>(</w:t>
      </w:r>
      <w:r w:rsidRPr="002207FA">
        <w:rPr>
          <w:rFonts w:hint="eastAsia"/>
        </w:rPr>
        <w:t>似乎目前为止只有此方法可行</w:t>
      </w:r>
      <w:r w:rsidRPr="002207FA">
        <w:t>):</w:t>
      </w:r>
    </w:p>
    <w:p w:rsidR="002207FA" w:rsidRPr="002207FA" w:rsidRDefault="002207FA" w:rsidP="002207FA">
      <w:r w:rsidRPr="002207FA">
        <w:t>-company:[* TO *]</w:t>
      </w:r>
    </w:p>
    <w:p w:rsidR="002207FA" w:rsidRPr="002207FA" w:rsidRDefault="002207FA" w:rsidP="002207FA">
      <w:r w:rsidRPr="002207FA">
        <w:rPr>
          <w:rFonts w:hint="eastAsia"/>
        </w:rPr>
        <w:t>取反实例：</w:t>
      </w:r>
      <w:r w:rsidRPr="002207FA">
        <w:t>fq=!fstate:1</w:t>
      </w:r>
    </w:p>
    <w:p w:rsidR="002207FA" w:rsidRDefault="0092221B" w:rsidP="0092221B">
      <w:pPr>
        <w:pStyle w:val="2"/>
        <w:spacing w:before="156" w:after="156"/>
      </w:pPr>
      <w:r>
        <w:rPr>
          <w:rFonts w:hint="eastAsia"/>
        </w:rPr>
        <w:t>M</w:t>
      </w:r>
      <w:r>
        <w:t xml:space="preserve">ulticore </w:t>
      </w:r>
      <w:r>
        <w:rPr>
          <w:rFonts w:hint="eastAsia"/>
        </w:rPr>
        <w:t>查询</w:t>
      </w:r>
    </w:p>
    <w:p w:rsidR="0092221B" w:rsidRDefault="0092221B" w:rsidP="0092221B">
      <w:pPr>
        <w:pStyle w:val="3"/>
        <w:spacing w:before="156" w:after="156"/>
      </w:pPr>
      <w:r>
        <w:t>创建</w:t>
      </w:r>
      <w:r>
        <w:rPr>
          <w:rFonts w:hint="eastAsia"/>
        </w:rPr>
        <w:t>multicore</w:t>
      </w:r>
    </w:p>
    <w:p w:rsidR="0092221B" w:rsidRPr="0092221B" w:rsidRDefault="0092221B" w:rsidP="0092221B">
      <w:r w:rsidRPr="0092221B">
        <w:rPr>
          <w:rFonts w:hint="eastAsia"/>
        </w:rPr>
        <w:t>1</w:t>
      </w:r>
      <w:r w:rsidRPr="0092221B">
        <w:rPr>
          <w:rFonts w:hint="eastAsia"/>
        </w:rPr>
        <w:t>、复制</w:t>
      </w:r>
      <w:r w:rsidRPr="0092221B">
        <w:rPr>
          <w:rFonts w:hint="eastAsia"/>
        </w:rPr>
        <w:t>D:\work\solr_home\test</w:t>
      </w:r>
      <w:r w:rsidRPr="0092221B">
        <w:rPr>
          <w:rFonts w:hint="eastAsia"/>
        </w:rPr>
        <w:t>，命名为</w:t>
      </w:r>
      <w:r w:rsidRPr="0092221B">
        <w:rPr>
          <w:rFonts w:hint="eastAsia"/>
        </w:rPr>
        <w:t>core</w:t>
      </w:r>
      <w:r w:rsidRPr="0092221B">
        <w:rPr>
          <w:rFonts w:hint="eastAsia"/>
        </w:rPr>
        <w:t>。</w:t>
      </w:r>
    </w:p>
    <w:p w:rsidR="0092221B" w:rsidRPr="0092221B" w:rsidRDefault="0092221B" w:rsidP="0092221B">
      <w:r w:rsidRPr="0092221B">
        <w:rPr>
          <w:rFonts w:hint="eastAsia"/>
        </w:rPr>
        <w:t>2</w:t>
      </w:r>
      <w:r w:rsidRPr="0092221B">
        <w:rPr>
          <w:rFonts w:hint="eastAsia"/>
        </w:rPr>
        <w:t>、修改</w:t>
      </w:r>
      <w:r w:rsidRPr="0092221B">
        <w:rPr>
          <w:rFonts w:hint="eastAsia"/>
        </w:rPr>
        <w:t>D:\work\solr_home\test\ core.properties</w:t>
      </w:r>
    </w:p>
    <w:p w:rsidR="0092221B" w:rsidRPr="0092221B" w:rsidRDefault="0092221B" w:rsidP="0092221B">
      <w:r w:rsidRPr="0092221B">
        <w:rPr>
          <w:rFonts w:hint="eastAsia"/>
        </w:rPr>
        <w:t>name=test</w:t>
      </w:r>
    </w:p>
    <w:p w:rsidR="0092221B" w:rsidRPr="0092221B" w:rsidRDefault="0092221B" w:rsidP="0092221B">
      <w:r w:rsidRPr="0092221B">
        <w:rPr>
          <w:rFonts w:hint="eastAsia"/>
        </w:rPr>
        <w:t>config=solrconfig.xml</w:t>
      </w:r>
    </w:p>
    <w:p w:rsidR="0092221B" w:rsidRPr="0092221B" w:rsidRDefault="0092221B" w:rsidP="0092221B">
      <w:r w:rsidRPr="0092221B">
        <w:rPr>
          <w:rFonts w:hint="eastAsia"/>
        </w:rPr>
        <w:t>schema=schema.xml</w:t>
      </w:r>
    </w:p>
    <w:p w:rsidR="0092221B" w:rsidRPr="0092221B" w:rsidRDefault="0092221B" w:rsidP="0092221B">
      <w:r w:rsidRPr="0092221B">
        <w:rPr>
          <w:rFonts w:hint="eastAsia"/>
        </w:rPr>
        <w:lastRenderedPageBreak/>
        <w:t>dataDir=data</w:t>
      </w:r>
    </w:p>
    <w:p w:rsidR="0092221B" w:rsidRPr="0092221B" w:rsidRDefault="0092221B" w:rsidP="0092221B">
      <w:r w:rsidRPr="0092221B">
        <w:rPr>
          <w:rFonts w:hint="eastAsia"/>
        </w:rPr>
        <w:t>改成：</w:t>
      </w:r>
    </w:p>
    <w:p w:rsidR="0092221B" w:rsidRPr="0092221B" w:rsidRDefault="0092221B" w:rsidP="0092221B">
      <w:r w:rsidRPr="0092221B">
        <w:rPr>
          <w:rFonts w:hint="eastAsia"/>
        </w:rPr>
        <w:t>name=core1</w:t>
      </w:r>
    </w:p>
    <w:p w:rsidR="0092221B" w:rsidRPr="0092221B" w:rsidRDefault="0092221B" w:rsidP="0092221B">
      <w:r w:rsidRPr="0092221B">
        <w:rPr>
          <w:rFonts w:hint="eastAsia"/>
        </w:rPr>
        <w:t>3</w:t>
      </w:r>
      <w:r w:rsidRPr="0092221B">
        <w:rPr>
          <w:rFonts w:hint="eastAsia"/>
        </w:rPr>
        <w:t>、重启</w:t>
      </w:r>
      <w:r w:rsidRPr="0092221B">
        <w:rPr>
          <w:rFonts w:hint="eastAsia"/>
        </w:rPr>
        <w:t>tomcat</w:t>
      </w:r>
    </w:p>
    <w:p w:rsidR="0092221B" w:rsidRDefault="0092221B" w:rsidP="0092221B">
      <w:pPr>
        <w:pStyle w:val="3"/>
        <w:spacing w:before="156" w:after="156"/>
      </w:pPr>
      <w:r>
        <w:rPr>
          <w:rFonts w:hint="eastAsia"/>
        </w:rPr>
        <w:t>添加索引</w:t>
      </w:r>
    </w:p>
    <w:p w:rsidR="0092221B" w:rsidRPr="0092221B" w:rsidRDefault="0092221B" w:rsidP="0092221B">
      <w:r w:rsidRPr="0092221B">
        <w:rPr>
          <w:rFonts w:hint="eastAsia"/>
        </w:rPr>
        <w:t>向每个</w:t>
      </w:r>
      <w:r w:rsidRPr="0092221B">
        <w:t>core</w:t>
      </w:r>
      <w:r w:rsidRPr="0092221B">
        <w:rPr>
          <w:rFonts w:hint="eastAsia"/>
        </w:rPr>
        <w:t>添加索引：</w:t>
      </w:r>
    </w:p>
    <w:p w:rsidR="0092221B" w:rsidRPr="0092221B" w:rsidRDefault="0092221B" w:rsidP="0092221B">
      <w:r w:rsidRPr="0092221B">
        <w:rPr>
          <w:rFonts w:hint="eastAsia"/>
        </w:rPr>
        <w:t>修改</w:t>
      </w:r>
      <w:r w:rsidRPr="0092221B">
        <w:rPr>
          <w:b/>
          <w:bCs/>
        </w:rPr>
        <w:t xml:space="preserve">private static String </w:t>
      </w:r>
      <w:r>
        <w:rPr>
          <w:b/>
          <w:bCs/>
          <w:i/>
          <w:iCs/>
        </w:rPr>
        <w:t>url="http://localhost:8080</w:t>
      </w:r>
      <w:r w:rsidRPr="0092221B">
        <w:rPr>
          <w:b/>
          <w:bCs/>
          <w:i/>
          <w:iCs/>
        </w:rPr>
        <w:t>/solr/test";</w:t>
      </w:r>
    </w:p>
    <w:p w:rsidR="0092221B" w:rsidRPr="0092221B" w:rsidRDefault="0092221B" w:rsidP="0092221B">
      <w:r w:rsidRPr="0092221B">
        <w:rPr>
          <w:rFonts w:hint="eastAsia"/>
          <w:b/>
          <w:bCs/>
          <w:i/>
          <w:iCs/>
        </w:rPr>
        <w:t>每次添加不同</w:t>
      </w:r>
      <w:r w:rsidRPr="0092221B">
        <w:rPr>
          <w:b/>
          <w:bCs/>
          <w:i/>
          <w:iCs/>
        </w:rPr>
        <w:t>core</w:t>
      </w:r>
      <w:r w:rsidRPr="0092221B">
        <w:rPr>
          <w:rFonts w:hint="eastAsia"/>
          <w:b/>
          <w:bCs/>
          <w:i/>
          <w:iCs/>
        </w:rPr>
        <w:t>只需要修改</w:t>
      </w:r>
      <w:r w:rsidRPr="0092221B">
        <w:rPr>
          <w:b/>
          <w:bCs/>
          <w:i/>
          <w:iCs/>
        </w:rPr>
        <w:t>test</w:t>
      </w:r>
      <w:r w:rsidRPr="0092221B">
        <w:rPr>
          <w:rFonts w:hint="eastAsia"/>
          <w:b/>
          <w:bCs/>
          <w:i/>
          <w:iCs/>
        </w:rPr>
        <w:t>即可，也可以以参数将</w:t>
      </w:r>
      <w:r w:rsidRPr="0092221B">
        <w:rPr>
          <w:b/>
          <w:bCs/>
          <w:i/>
          <w:iCs/>
        </w:rPr>
        <w:t>core</w:t>
      </w:r>
      <w:r w:rsidRPr="0092221B">
        <w:rPr>
          <w:rFonts w:hint="eastAsia"/>
          <w:b/>
          <w:bCs/>
          <w:i/>
          <w:iCs/>
        </w:rPr>
        <w:t>传入。</w:t>
      </w:r>
    </w:p>
    <w:p w:rsidR="0092221B" w:rsidRPr="0092221B" w:rsidRDefault="0092221B" w:rsidP="0092221B">
      <w:r w:rsidRPr="0092221B">
        <w:rPr>
          <w:rFonts w:hint="eastAsia"/>
        </w:rPr>
        <w:t>添加索引的方法跟上节将的方法一样，在此就不再累述了。</w:t>
      </w:r>
    </w:p>
    <w:p w:rsidR="0092221B" w:rsidRDefault="0092221B" w:rsidP="0092221B">
      <w:pPr>
        <w:pStyle w:val="3"/>
        <w:spacing w:before="156" w:after="156"/>
      </w:pPr>
      <w:r>
        <w:rPr>
          <w:rFonts w:hint="eastAsia"/>
        </w:rPr>
        <w:t>M</w:t>
      </w:r>
      <w:r>
        <w:t>ulticore</w:t>
      </w:r>
      <w:r>
        <w:rPr>
          <w:rFonts w:hint="eastAsia"/>
        </w:rPr>
        <w:t>查询</w:t>
      </w:r>
    </w:p>
    <w:p w:rsidR="0092221B" w:rsidRPr="0092221B" w:rsidRDefault="0092221B" w:rsidP="0092221B">
      <w:pPr>
        <w:pStyle w:val="a3"/>
      </w:pPr>
      <w:r w:rsidRPr="0092221B">
        <w:t>HttpSolrClient server = SolrServer.</w:t>
      </w:r>
      <w:r w:rsidRPr="0092221B">
        <w:rPr>
          <w:i/>
          <w:iCs/>
        </w:rPr>
        <w:t>getServer();</w:t>
      </w:r>
    </w:p>
    <w:p w:rsidR="0092221B" w:rsidRPr="0092221B" w:rsidRDefault="0092221B" w:rsidP="0092221B">
      <w:pPr>
        <w:pStyle w:val="a3"/>
      </w:pPr>
      <w:r w:rsidRPr="0092221B">
        <w:t xml:space="preserve">SolrQuery sQuery = </w:t>
      </w:r>
      <w:r w:rsidRPr="0092221B">
        <w:rPr>
          <w:b/>
          <w:bCs/>
        </w:rPr>
        <w:t>new SolrQuery();</w:t>
      </w:r>
    </w:p>
    <w:p w:rsidR="0092221B" w:rsidRPr="0092221B" w:rsidRDefault="0092221B" w:rsidP="0092221B">
      <w:pPr>
        <w:pStyle w:val="a3"/>
      </w:pPr>
      <w:r w:rsidRPr="0092221B">
        <w:t>sQuery.setQuery(str);</w:t>
      </w:r>
    </w:p>
    <w:p w:rsidR="0092221B" w:rsidRPr="0092221B" w:rsidRDefault="0092221B" w:rsidP="0092221B">
      <w:pPr>
        <w:pStyle w:val="a3"/>
      </w:pPr>
      <w:r w:rsidRPr="0092221B">
        <w:t>sQuery.setStart(0);</w:t>
      </w:r>
    </w:p>
    <w:p w:rsidR="0092221B" w:rsidRPr="0092221B" w:rsidRDefault="0092221B" w:rsidP="0092221B">
      <w:pPr>
        <w:pStyle w:val="a3"/>
      </w:pPr>
      <w:r w:rsidRPr="0092221B">
        <w:t>sQuery.setRows(5);</w:t>
      </w:r>
    </w:p>
    <w:p w:rsidR="0092221B" w:rsidRPr="0092221B" w:rsidRDefault="0092221B" w:rsidP="0092221B">
      <w:pPr>
        <w:pStyle w:val="a3"/>
      </w:pPr>
      <w:r w:rsidRPr="0092221B">
        <w:rPr>
          <w:i/>
          <w:iCs/>
        </w:rPr>
        <w:t>sQuery.set("shards", "localhost:8081/solr/test,localhost:8081/solr/core1,localhost:8081/solr/core2");</w:t>
      </w:r>
    </w:p>
    <w:p w:rsidR="0092221B" w:rsidRPr="0092221B" w:rsidRDefault="0092221B" w:rsidP="0092221B">
      <w:pPr>
        <w:pStyle w:val="a3"/>
      </w:pPr>
      <w:r w:rsidRPr="0092221B">
        <w:t>QueryResponse queryResponse;</w:t>
      </w:r>
    </w:p>
    <w:p w:rsidR="0092221B" w:rsidRPr="0092221B" w:rsidRDefault="0092221B" w:rsidP="0092221B">
      <w:pPr>
        <w:pStyle w:val="a3"/>
      </w:pPr>
      <w:r w:rsidRPr="0092221B">
        <w:rPr>
          <w:b/>
          <w:bCs/>
        </w:rPr>
        <w:t>try {</w:t>
      </w:r>
    </w:p>
    <w:p w:rsidR="0092221B" w:rsidRPr="0092221B" w:rsidRDefault="0092221B" w:rsidP="0092221B">
      <w:pPr>
        <w:pStyle w:val="a3"/>
      </w:pPr>
      <w:r w:rsidRPr="0092221B">
        <w:t>queryResponse = server.query(sQuery);</w:t>
      </w:r>
    </w:p>
    <w:p w:rsidR="0092221B" w:rsidRPr="0092221B" w:rsidRDefault="0092221B" w:rsidP="0092221B">
      <w:pPr>
        <w:pStyle w:val="a3"/>
      </w:pPr>
      <w:r w:rsidRPr="0092221B">
        <w:t>List&lt;TestBO&gt; indexBOLists = queryResponse.getBeans(TestBO.</w:t>
      </w:r>
      <w:r w:rsidRPr="0092221B">
        <w:rPr>
          <w:b/>
          <w:bCs/>
        </w:rPr>
        <w:t>class);</w:t>
      </w:r>
    </w:p>
    <w:p w:rsidR="0092221B" w:rsidRPr="0092221B" w:rsidRDefault="0092221B" w:rsidP="0092221B">
      <w:pPr>
        <w:pStyle w:val="a3"/>
      </w:pPr>
      <w:r w:rsidRPr="0092221B">
        <w:rPr>
          <w:b/>
          <w:bCs/>
        </w:rPr>
        <w:t>for (TestBO bo : indexBOLists) {</w:t>
      </w:r>
    </w:p>
    <w:p w:rsidR="0092221B" w:rsidRPr="0092221B" w:rsidRDefault="0092221B" w:rsidP="0092221B">
      <w:pPr>
        <w:pStyle w:val="a3"/>
      </w:pPr>
      <w:r w:rsidRPr="0092221B">
        <w:t>System.</w:t>
      </w:r>
      <w:r w:rsidRPr="0092221B">
        <w:rPr>
          <w:b/>
          <w:bCs/>
          <w:i/>
          <w:iCs/>
        </w:rPr>
        <w:t>out.println(bo.getDes_s());</w:t>
      </w:r>
    </w:p>
    <w:p w:rsidR="0092221B" w:rsidRPr="0092221B" w:rsidRDefault="0092221B" w:rsidP="0092221B">
      <w:pPr>
        <w:pStyle w:val="a3"/>
      </w:pPr>
      <w:r w:rsidRPr="0092221B">
        <w:t>}</w:t>
      </w:r>
    </w:p>
    <w:p w:rsidR="0092221B" w:rsidRPr="0092221B" w:rsidRDefault="0092221B" w:rsidP="0092221B">
      <w:pPr>
        <w:pStyle w:val="a3"/>
      </w:pPr>
      <w:r w:rsidRPr="0092221B">
        <w:t xml:space="preserve">} </w:t>
      </w:r>
      <w:r w:rsidRPr="0092221B">
        <w:rPr>
          <w:b/>
          <w:bCs/>
        </w:rPr>
        <w:t>catch (Exception e) {</w:t>
      </w:r>
    </w:p>
    <w:p w:rsidR="0092221B" w:rsidRPr="0092221B" w:rsidRDefault="0092221B" w:rsidP="0092221B">
      <w:pPr>
        <w:pStyle w:val="a3"/>
      </w:pPr>
      <w:r w:rsidRPr="0092221B">
        <w:t>e.printStackTrace();</w:t>
      </w:r>
    </w:p>
    <w:p w:rsidR="0092221B" w:rsidRPr="0092221B" w:rsidRDefault="0092221B" w:rsidP="0092221B">
      <w:pPr>
        <w:pStyle w:val="a3"/>
      </w:pPr>
      <w:r w:rsidRPr="0092221B">
        <w:t>}</w:t>
      </w:r>
    </w:p>
    <w:p w:rsidR="0092221B" w:rsidRDefault="0092221B" w:rsidP="0092221B">
      <w:pPr>
        <w:pStyle w:val="2"/>
        <w:spacing w:before="156" w:after="156"/>
      </w:pPr>
      <w:r>
        <w:rPr>
          <w:rFonts w:hint="eastAsia"/>
        </w:rPr>
        <w:t>管理页面安全设置</w:t>
      </w:r>
    </w:p>
    <w:p w:rsidR="0092221B" w:rsidRPr="0092221B" w:rsidRDefault="0092221B" w:rsidP="0092221B">
      <w:r w:rsidRPr="0092221B">
        <w:rPr>
          <w:rFonts w:hint="eastAsia"/>
        </w:rPr>
        <w:t>仅针对</w:t>
      </w:r>
      <w:r w:rsidRPr="0092221B">
        <w:t>tomcat</w:t>
      </w:r>
      <w:r w:rsidRPr="0092221B">
        <w:rPr>
          <w:rFonts w:hint="eastAsia"/>
        </w:rPr>
        <w:t>：</w:t>
      </w:r>
    </w:p>
    <w:p w:rsidR="0092221B" w:rsidRPr="0092221B" w:rsidRDefault="0092221B" w:rsidP="0092221B">
      <w:r w:rsidRPr="0092221B">
        <w:t>1</w:t>
      </w:r>
      <w:r w:rsidRPr="0092221B">
        <w:rPr>
          <w:rFonts w:hint="eastAsia"/>
        </w:rPr>
        <w:t>、修改</w:t>
      </w:r>
      <w:r w:rsidRPr="0092221B">
        <w:t>G:\solr5\apache-tomcat-8.0.28\conf\tomcat-users.xml</w:t>
      </w:r>
    </w:p>
    <w:p w:rsidR="0092221B" w:rsidRPr="0092221B" w:rsidRDefault="0092221B" w:rsidP="0092221B">
      <w:r w:rsidRPr="0092221B">
        <w:rPr>
          <w:rFonts w:hint="eastAsia"/>
        </w:rPr>
        <w:t>在</w:t>
      </w:r>
      <w:r w:rsidRPr="0092221B">
        <w:t>tomcat-users</w:t>
      </w:r>
      <w:r w:rsidRPr="0092221B">
        <w:rPr>
          <w:rFonts w:hint="eastAsia"/>
        </w:rPr>
        <w:t>标签内添加：</w:t>
      </w:r>
    </w:p>
    <w:p w:rsidR="0092221B" w:rsidRPr="0092221B" w:rsidRDefault="0092221B" w:rsidP="0092221B">
      <w:r w:rsidRPr="0092221B">
        <w:t>&lt;role rolename="solr"/&gt;</w:t>
      </w:r>
    </w:p>
    <w:p w:rsidR="0092221B" w:rsidRPr="0092221B" w:rsidRDefault="0092221B" w:rsidP="0092221B">
      <w:r w:rsidRPr="0092221B">
        <w:t>&lt;user username="admin" password="admin" roles="solr"/&gt;</w:t>
      </w:r>
    </w:p>
    <w:p w:rsidR="0092221B" w:rsidRPr="0092221B" w:rsidRDefault="0092221B" w:rsidP="0092221B">
      <w:r w:rsidRPr="0092221B">
        <w:t>2</w:t>
      </w:r>
      <w:r w:rsidRPr="0092221B">
        <w:rPr>
          <w:rFonts w:hint="eastAsia"/>
        </w:rPr>
        <w:t>、修改</w:t>
      </w:r>
      <w:r w:rsidRPr="0092221B">
        <w:t>G:\solr5\apache-tomcat-8.0.28\webapps\solr\WEB-INF\web.xml</w:t>
      </w:r>
    </w:p>
    <w:p w:rsidR="0092221B" w:rsidRPr="0092221B" w:rsidRDefault="0092221B" w:rsidP="0092221B">
      <w:pPr>
        <w:pStyle w:val="a3"/>
      </w:pPr>
      <w:r w:rsidRPr="0092221B">
        <w:t>&lt;security-constraint&gt;</w:t>
      </w:r>
    </w:p>
    <w:p w:rsidR="0092221B" w:rsidRPr="0092221B" w:rsidRDefault="0092221B" w:rsidP="0092221B">
      <w:pPr>
        <w:pStyle w:val="a3"/>
      </w:pPr>
      <w:r w:rsidRPr="0092221B">
        <w:t xml:space="preserve">      &lt;web-resource-collection&gt;</w:t>
      </w:r>
    </w:p>
    <w:p w:rsidR="0092221B" w:rsidRPr="0092221B" w:rsidRDefault="0092221B" w:rsidP="0092221B">
      <w:pPr>
        <w:pStyle w:val="a3"/>
      </w:pPr>
      <w:r w:rsidRPr="0092221B">
        <w:t xml:space="preserve">          &lt;web-resource-name&gt;RestrictaccesstoSolradmin&lt;/web-resource-name&gt;</w:t>
      </w:r>
    </w:p>
    <w:p w:rsidR="0092221B" w:rsidRPr="0092221B" w:rsidRDefault="0092221B" w:rsidP="0092221B">
      <w:pPr>
        <w:pStyle w:val="a3"/>
      </w:pPr>
      <w:r w:rsidRPr="0092221B">
        <w:t xml:space="preserve">          &lt;url-pattern&gt;/admin/*&lt;/url-pattern&gt;</w:t>
      </w:r>
    </w:p>
    <w:p w:rsidR="0092221B" w:rsidRPr="0092221B" w:rsidRDefault="0092221B" w:rsidP="0092221B">
      <w:pPr>
        <w:pStyle w:val="a3"/>
      </w:pPr>
      <w:r w:rsidRPr="0092221B">
        <w:lastRenderedPageBreak/>
        <w:t xml:space="preserve">          &lt;http-method&gt;DELETE&lt;/http-method&gt;</w:t>
      </w:r>
    </w:p>
    <w:p w:rsidR="0092221B" w:rsidRPr="0092221B" w:rsidRDefault="0092221B" w:rsidP="0092221B">
      <w:pPr>
        <w:pStyle w:val="a3"/>
      </w:pPr>
      <w:r w:rsidRPr="0092221B">
        <w:t xml:space="preserve">          &lt;http-method&gt;GET&lt;/http-method&gt;</w:t>
      </w:r>
    </w:p>
    <w:p w:rsidR="0092221B" w:rsidRPr="0092221B" w:rsidRDefault="0092221B" w:rsidP="0092221B">
      <w:pPr>
        <w:pStyle w:val="a3"/>
      </w:pPr>
      <w:r w:rsidRPr="0092221B">
        <w:t>&lt;http-method&gt;POST&lt;/http-method&gt;</w:t>
      </w:r>
    </w:p>
    <w:p w:rsidR="0092221B" w:rsidRPr="0092221B" w:rsidRDefault="0092221B" w:rsidP="0092221B">
      <w:pPr>
        <w:pStyle w:val="a3"/>
      </w:pPr>
      <w:r w:rsidRPr="0092221B">
        <w:t xml:space="preserve">          &lt;http-method&gt;PUT&lt;/http-method&gt;</w:t>
      </w:r>
    </w:p>
    <w:p w:rsidR="0092221B" w:rsidRPr="0092221B" w:rsidRDefault="0092221B" w:rsidP="0092221B">
      <w:pPr>
        <w:pStyle w:val="a3"/>
      </w:pPr>
      <w:r w:rsidRPr="0092221B">
        <w:t xml:space="preserve">      &lt;/web-resource-collection&gt;</w:t>
      </w:r>
    </w:p>
    <w:p w:rsidR="0092221B" w:rsidRPr="0092221B" w:rsidRDefault="0092221B" w:rsidP="0092221B">
      <w:pPr>
        <w:pStyle w:val="a3"/>
      </w:pPr>
      <w:r w:rsidRPr="0092221B">
        <w:t xml:space="preserve">      &lt;auth-constraint&gt;</w:t>
      </w:r>
    </w:p>
    <w:p w:rsidR="0092221B" w:rsidRPr="0092221B" w:rsidRDefault="0092221B" w:rsidP="0092221B">
      <w:pPr>
        <w:pStyle w:val="a3"/>
      </w:pPr>
      <w:r w:rsidRPr="0092221B">
        <w:t xml:space="preserve">          &lt;description&gt;This applies only to the "tomcat" security role&lt;/description&gt;</w:t>
      </w:r>
    </w:p>
    <w:p w:rsidR="0092221B" w:rsidRPr="0092221B" w:rsidRDefault="0092221B" w:rsidP="0092221B">
      <w:pPr>
        <w:pStyle w:val="a3"/>
      </w:pPr>
      <w:r w:rsidRPr="0092221B">
        <w:t xml:space="preserve">          &lt;role-name&gt;solr&lt;/role-name&gt;</w:t>
      </w:r>
    </w:p>
    <w:p w:rsidR="0092221B" w:rsidRPr="0092221B" w:rsidRDefault="0092221B" w:rsidP="0092221B">
      <w:pPr>
        <w:pStyle w:val="a3"/>
      </w:pPr>
      <w:r w:rsidRPr="0092221B">
        <w:t xml:space="preserve">          &lt;role-name&gt;admin&lt;/role-name&gt;</w:t>
      </w:r>
    </w:p>
    <w:p w:rsidR="0092221B" w:rsidRPr="0092221B" w:rsidRDefault="0092221B" w:rsidP="0092221B">
      <w:pPr>
        <w:pStyle w:val="a3"/>
      </w:pPr>
      <w:r w:rsidRPr="0092221B">
        <w:t xml:space="preserve">      &lt;/auth-constraint&gt;</w:t>
      </w:r>
    </w:p>
    <w:p w:rsidR="0092221B" w:rsidRPr="0092221B" w:rsidRDefault="0092221B" w:rsidP="0092221B">
      <w:pPr>
        <w:pStyle w:val="a3"/>
      </w:pPr>
      <w:r w:rsidRPr="0092221B">
        <w:t xml:space="preserve">      &lt;user-data-constraint&gt;</w:t>
      </w:r>
    </w:p>
    <w:p w:rsidR="0092221B" w:rsidRPr="0092221B" w:rsidRDefault="0092221B" w:rsidP="0092221B">
      <w:pPr>
        <w:pStyle w:val="a3"/>
      </w:pPr>
      <w:r w:rsidRPr="0092221B">
        <w:t xml:space="preserve">          &lt;transport-guarantee&gt;NONE&lt;/transport-guarantee&gt;</w:t>
      </w:r>
    </w:p>
    <w:p w:rsidR="0092221B" w:rsidRPr="0092221B" w:rsidRDefault="0092221B" w:rsidP="0092221B">
      <w:pPr>
        <w:pStyle w:val="a3"/>
      </w:pPr>
      <w:r w:rsidRPr="0092221B">
        <w:t xml:space="preserve">      &lt;/user-data-constraint&gt;</w:t>
      </w:r>
    </w:p>
    <w:p w:rsidR="0092221B" w:rsidRPr="0092221B" w:rsidRDefault="0092221B" w:rsidP="0092221B">
      <w:pPr>
        <w:pStyle w:val="a3"/>
      </w:pPr>
      <w:r w:rsidRPr="0092221B">
        <w:t xml:space="preserve">  &lt;/security-constraint&gt;</w:t>
      </w:r>
    </w:p>
    <w:p w:rsidR="0092221B" w:rsidRPr="0092221B" w:rsidRDefault="0092221B" w:rsidP="0092221B">
      <w:pPr>
        <w:pStyle w:val="a3"/>
      </w:pPr>
      <w:r w:rsidRPr="0092221B">
        <w:t xml:space="preserve">  &lt;login-config&gt;</w:t>
      </w:r>
    </w:p>
    <w:p w:rsidR="0092221B" w:rsidRPr="0092221B" w:rsidRDefault="0092221B" w:rsidP="0092221B">
      <w:pPr>
        <w:pStyle w:val="a3"/>
      </w:pPr>
      <w:r w:rsidRPr="0092221B">
        <w:t xml:space="preserve">      &lt;auth-method&gt;BASIC&lt;/auth-method&gt;</w:t>
      </w:r>
    </w:p>
    <w:p w:rsidR="0092221B" w:rsidRPr="0092221B" w:rsidRDefault="0092221B" w:rsidP="0092221B">
      <w:pPr>
        <w:pStyle w:val="a3"/>
      </w:pPr>
      <w:r w:rsidRPr="0092221B">
        <w:t xml:space="preserve">      &lt;realm-name&gt;please input user and password.&lt;/realm-name&gt;</w:t>
      </w:r>
    </w:p>
    <w:p w:rsidR="0092221B" w:rsidRPr="0092221B" w:rsidRDefault="0092221B" w:rsidP="0092221B">
      <w:pPr>
        <w:pStyle w:val="a3"/>
      </w:pPr>
      <w:r w:rsidRPr="0092221B">
        <w:t xml:space="preserve">  &lt;/login-config&gt;</w:t>
      </w:r>
    </w:p>
    <w:p w:rsidR="0092221B" w:rsidRDefault="00CE77F1" w:rsidP="00CE77F1">
      <w:pPr>
        <w:pStyle w:val="2"/>
        <w:spacing w:before="156" w:after="156"/>
      </w:pPr>
      <w:r>
        <w:rPr>
          <w:rFonts w:hint="eastAsia"/>
        </w:rPr>
        <w:t>S</w:t>
      </w:r>
      <w:r>
        <w:t>olrCloud</w:t>
      </w:r>
    </w:p>
    <w:p w:rsidR="0023423F" w:rsidRPr="0023423F" w:rsidRDefault="0023423F" w:rsidP="0023423F">
      <w:hyperlink r:id="rId33" w:history="1">
        <w:r w:rsidRPr="0023423F">
          <w:rPr>
            <w:rStyle w:val="a6"/>
          </w:rPr>
          <w:t>SolrCloud</w:t>
        </w:r>
      </w:hyperlink>
      <w:r w:rsidRPr="0023423F">
        <w:rPr>
          <w:rFonts w:hint="eastAsia"/>
        </w:rPr>
        <w:t>是基于</w:t>
      </w:r>
      <w:r w:rsidRPr="0023423F">
        <w:t>Solr</w:t>
      </w:r>
      <w:r w:rsidRPr="0023423F">
        <w:rPr>
          <w:rFonts w:hint="eastAsia"/>
        </w:rPr>
        <w:t>和</w:t>
      </w:r>
      <w:r w:rsidRPr="0023423F">
        <w:t>Zookeeper</w:t>
      </w:r>
      <w:r w:rsidRPr="0023423F">
        <w:rPr>
          <w:rFonts w:hint="eastAsia"/>
        </w:rPr>
        <w:t>的分布式搜索方案，也是</w:t>
      </w:r>
      <w:r w:rsidRPr="0023423F">
        <w:t xml:space="preserve">Solr5 </w:t>
      </w:r>
      <w:r w:rsidRPr="0023423F">
        <w:rPr>
          <w:rFonts w:hint="eastAsia"/>
        </w:rPr>
        <w:t>的核心组件之一，它的主要思想是使用</w:t>
      </w:r>
      <w:r w:rsidRPr="0023423F">
        <w:t>Zookeeper</w:t>
      </w:r>
      <w:r w:rsidRPr="0023423F">
        <w:rPr>
          <w:rFonts w:hint="eastAsia"/>
        </w:rPr>
        <w:t>作为集群的配置信息中心。它有几个特色功能：</w:t>
      </w:r>
    </w:p>
    <w:p w:rsidR="0023423F" w:rsidRPr="0023423F" w:rsidRDefault="0023423F" w:rsidP="0023423F">
      <w:r w:rsidRPr="0023423F">
        <w:t>1</w:t>
      </w:r>
      <w:r w:rsidRPr="0023423F">
        <w:rPr>
          <w:rFonts w:hint="eastAsia"/>
        </w:rPr>
        <w:t>）集中式的配置信息</w:t>
      </w:r>
      <w:r w:rsidRPr="0023423F">
        <w:rPr>
          <w:rFonts w:hint="eastAsia"/>
        </w:rPr>
        <w:t> </w:t>
      </w:r>
    </w:p>
    <w:p w:rsidR="0023423F" w:rsidRPr="0023423F" w:rsidRDefault="0023423F" w:rsidP="0023423F">
      <w:r w:rsidRPr="0023423F">
        <w:t>2</w:t>
      </w:r>
      <w:r w:rsidRPr="0023423F">
        <w:rPr>
          <w:rFonts w:hint="eastAsia"/>
        </w:rPr>
        <w:t>）自动容错</w:t>
      </w:r>
      <w:r w:rsidRPr="0023423F">
        <w:rPr>
          <w:rFonts w:hint="eastAsia"/>
        </w:rPr>
        <w:t> </w:t>
      </w:r>
    </w:p>
    <w:p w:rsidR="0023423F" w:rsidRPr="0023423F" w:rsidRDefault="0023423F" w:rsidP="0023423F">
      <w:r w:rsidRPr="0023423F">
        <w:t>3</w:t>
      </w:r>
      <w:r w:rsidRPr="0023423F">
        <w:rPr>
          <w:rFonts w:hint="eastAsia"/>
        </w:rPr>
        <w:t>）近实时搜索</w:t>
      </w:r>
      <w:r w:rsidRPr="0023423F">
        <w:rPr>
          <w:rFonts w:hint="eastAsia"/>
        </w:rPr>
        <w:t> </w:t>
      </w:r>
    </w:p>
    <w:p w:rsidR="0023423F" w:rsidRDefault="0023423F" w:rsidP="0023423F">
      <w:r w:rsidRPr="0023423F">
        <w:t>4</w:t>
      </w:r>
      <w:r w:rsidRPr="0023423F">
        <w:rPr>
          <w:rFonts w:hint="eastAsia"/>
        </w:rPr>
        <w:t>）查询时自动负载均衡</w:t>
      </w:r>
      <w:r w:rsidRPr="0023423F">
        <w:rPr>
          <w:rFonts w:hint="eastAsia"/>
        </w:rPr>
        <w:t> </w:t>
      </w:r>
      <w:r w:rsidRPr="0023423F">
        <w:rPr>
          <w:rFonts w:hint="eastAsia"/>
        </w:rPr>
        <w:t>。</w:t>
      </w:r>
    </w:p>
    <w:p w:rsidR="0023423F" w:rsidRPr="0023423F" w:rsidRDefault="0023423F" w:rsidP="0023423F">
      <w:pPr>
        <w:rPr>
          <w:rFonts w:hint="eastAsia"/>
        </w:rPr>
      </w:pPr>
      <w:r w:rsidRPr="0023423F">
        <w:drawing>
          <wp:inline distT="0" distB="0" distL="0" distR="0" wp14:anchorId="3D147553" wp14:editId="4C237587">
            <wp:extent cx="5274310" cy="3076575"/>
            <wp:effectExtent l="0" t="0" r="2540" b="9525"/>
            <wp:docPr id="12291" name="图片 4" descr="QQ图片20151202154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图片 4" descr="QQ图片20151202154803.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076575"/>
                    </a:xfrm>
                    <a:prstGeom prst="rect">
                      <a:avLst/>
                    </a:prstGeom>
                    <a:noFill/>
                    <a:ln>
                      <a:noFill/>
                    </a:ln>
                    <a:extLst/>
                  </pic:spPr>
                </pic:pic>
              </a:graphicData>
            </a:graphic>
          </wp:inline>
        </w:drawing>
      </w:r>
    </w:p>
    <w:p w:rsidR="0023423F" w:rsidRPr="0023423F" w:rsidRDefault="0023423F" w:rsidP="0023423F">
      <w:r>
        <w:rPr>
          <w:rFonts w:hint="eastAsia"/>
        </w:rPr>
        <w:lastRenderedPageBreak/>
        <w:t>基本可以用</w:t>
      </w:r>
      <w:r w:rsidRPr="0023423F">
        <w:rPr>
          <w:rFonts w:hint="eastAsia"/>
        </w:rPr>
        <w:t>这幅图来概述，这是一个拥有</w:t>
      </w:r>
      <w:r w:rsidRPr="0023423F">
        <w:t>4</w:t>
      </w:r>
      <w:r w:rsidRPr="0023423F">
        <w:rPr>
          <w:rFonts w:hint="eastAsia"/>
        </w:rPr>
        <w:t>个</w:t>
      </w:r>
      <w:r w:rsidRPr="0023423F">
        <w:t>Solr</w:t>
      </w:r>
      <w:r w:rsidRPr="0023423F">
        <w:rPr>
          <w:rFonts w:hint="eastAsia"/>
        </w:rPr>
        <w:t>节点的集群，索引分布在三个</w:t>
      </w:r>
      <w:r w:rsidRPr="0023423F">
        <w:t>Shard</w:t>
      </w:r>
      <w:r w:rsidRPr="0023423F">
        <w:rPr>
          <w:rFonts w:hint="eastAsia"/>
        </w:rPr>
        <w:t>里面，每个</w:t>
      </w:r>
      <w:r w:rsidRPr="0023423F">
        <w:t>Shard</w:t>
      </w:r>
      <w:r w:rsidRPr="0023423F">
        <w:rPr>
          <w:rFonts w:hint="eastAsia"/>
        </w:rPr>
        <w:t>包含三个</w:t>
      </w:r>
      <w:r w:rsidRPr="0023423F">
        <w:t>Solr</w:t>
      </w:r>
      <w:r w:rsidRPr="0023423F">
        <w:rPr>
          <w:rFonts w:hint="eastAsia"/>
        </w:rPr>
        <w:t>节点，一个是</w:t>
      </w:r>
      <w:r w:rsidRPr="0023423F">
        <w:t>Leader</w:t>
      </w:r>
      <w:r w:rsidRPr="0023423F">
        <w:rPr>
          <w:rFonts w:hint="eastAsia"/>
        </w:rPr>
        <w:t>节点，另外两个是</w:t>
      </w:r>
      <w:r w:rsidRPr="0023423F">
        <w:t>Replica</w:t>
      </w:r>
      <w:r w:rsidRPr="0023423F">
        <w:rPr>
          <w:rFonts w:hint="eastAsia"/>
        </w:rPr>
        <w:t>节点，此外集群中有一个负责维护集群状态信息的</w:t>
      </w:r>
      <w:r w:rsidRPr="0023423F">
        <w:t>Overseer</w:t>
      </w:r>
      <w:r w:rsidRPr="0023423F">
        <w:rPr>
          <w:rFonts w:hint="eastAsia"/>
        </w:rPr>
        <w:t>节点，它是一个总控制器。集群的所有状态信息都放在</w:t>
      </w:r>
      <w:r w:rsidRPr="0023423F">
        <w:t>Zookeeper</w:t>
      </w:r>
      <w:r w:rsidRPr="0023423F">
        <w:rPr>
          <w:rFonts w:hint="eastAsia"/>
        </w:rPr>
        <w:t>集群中统一维护。从图中还可以看到，任何一个节点都可以接收索引更新的请求，然后再将这个请求转发到文档所应该属于的那个</w:t>
      </w:r>
      <w:r w:rsidRPr="0023423F">
        <w:t>Shard</w:t>
      </w:r>
      <w:r w:rsidRPr="0023423F">
        <w:rPr>
          <w:rFonts w:hint="eastAsia"/>
        </w:rPr>
        <w:t>的</w:t>
      </w:r>
      <w:r w:rsidRPr="0023423F">
        <w:t>Leader</w:t>
      </w:r>
      <w:r w:rsidRPr="0023423F">
        <w:rPr>
          <w:rFonts w:hint="eastAsia"/>
        </w:rPr>
        <w:t>节点，</w:t>
      </w:r>
      <w:r w:rsidRPr="0023423F">
        <w:t>Leader</w:t>
      </w:r>
      <w:r w:rsidRPr="0023423F">
        <w:rPr>
          <w:rFonts w:hint="eastAsia"/>
        </w:rPr>
        <w:t>节点更新结束完成，最后将版本号和文档转发给同属于一个</w:t>
      </w:r>
      <w:r w:rsidRPr="0023423F">
        <w:t>Shard</w:t>
      </w:r>
      <w:r w:rsidRPr="0023423F">
        <w:rPr>
          <w:rFonts w:hint="eastAsia"/>
        </w:rPr>
        <w:t>的</w:t>
      </w:r>
      <w:r w:rsidRPr="0023423F">
        <w:t>replicas</w:t>
      </w:r>
      <w:r w:rsidRPr="0023423F">
        <w:rPr>
          <w:rFonts w:hint="eastAsia"/>
        </w:rPr>
        <w:t>节点。</w:t>
      </w:r>
    </w:p>
    <w:p w:rsidR="00CE77F1" w:rsidRDefault="0023423F" w:rsidP="0023423F">
      <w:pPr>
        <w:rPr>
          <w:i/>
          <w:iCs/>
        </w:rPr>
      </w:pPr>
      <w:r w:rsidRPr="0023423F">
        <w:t xml:space="preserve">       </w:t>
      </w:r>
      <w:r w:rsidRPr="0023423F">
        <w:rPr>
          <w:rFonts w:hint="eastAsia"/>
          <w:i/>
          <w:iCs/>
        </w:rPr>
        <w:t>具体节点信息我们在后续进入</w:t>
      </w:r>
      <w:r w:rsidRPr="0023423F">
        <w:rPr>
          <w:i/>
          <w:iCs/>
        </w:rPr>
        <w:t>Zookeeper</w:t>
      </w:r>
      <w:r w:rsidRPr="0023423F">
        <w:rPr>
          <w:rFonts w:hint="eastAsia"/>
          <w:i/>
          <w:iCs/>
        </w:rPr>
        <w:t>管理节点查看</w:t>
      </w:r>
    </w:p>
    <w:p w:rsidR="0023423F" w:rsidRPr="0023423F" w:rsidRDefault="0023423F" w:rsidP="0023423F">
      <w:pPr>
        <w:pStyle w:val="3"/>
        <w:spacing w:before="156" w:after="156"/>
      </w:pPr>
      <w:r w:rsidRPr="0023423F">
        <w:rPr>
          <w:rFonts w:hint="eastAsia"/>
        </w:rPr>
        <w:t>创建与删除集群索引库</w:t>
      </w:r>
    </w:p>
    <w:p w:rsidR="0023423F" w:rsidRPr="0023423F" w:rsidRDefault="0023423F" w:rsidP="0023423F">
      <w:r w:rsidRPr="0023423F">
        <w:rPr>
          <w:b/>
          <w:bCs/>
        </w:rPr>
        <w:t xml:space="preserve">1 . </w:t>
      </w:r>
      <w:r w:rsidRPr="0023423F">
        <w:rPr>
          <w:rFonts w:hint="eastAsia"/>
          <w:b/>
          <w:bCs/>
        </w:rPr>
        <w:t>创建一个</w:t>
      </w:r>
      <w:r w:rsidRPr="0023423F">
        <w:rPr>
          <w:b/>
          <w:bCs/>
        </w:rPr>
        <w:t>solr</w:t>
      </w:r>
      <w:r w:rsidRPr="0023423F">
        <w:rPr>
          <w:rFonts w:hint="eastAsia"/>
          <w:b/>
          <w:bCs/>
        </w:rPr>
        <w:t>的</w:t>
      </w:r>
      <w:r w:rsidRPr="0023423F">
        <w:rPr>
          <w:b/>
          <w:bCs/>
        </w:rPr>
        <w:t>collection</w:t>
      </w:r>
    </w:p>
    <w:p w:rsidR="0023423F" w:rsidRPr="0023423F" w:rsidRDefault="0023423F" w:rsidP="0023423F">
      <w:hyperlink r:id="rId35" w:history="1">
        <w:r w:rsidRPr="0023423F">
          <w:rPr>
            <w:rStyle w:val="a6"/>
          </w:rPr>
          <w:t>http://localhost:8081/solr/admin/collections?action=CREATE&amp;name=eSearch&amp;numShards=3&amp;replicationFactor=3&amp;maxShardsPerNode=3&amp;collection.configName=myconf</w:t>
        </w:r>
      </w:hyperlink>
    </w:p>
    <w:p w:rsidR="0023423F" w:rsidRPr="0023423F" w:rsidRDefault="0023423F" w:rsidP="0023423F">
      <w:r w:rsidRPr="0023423F">
        <w:rPr>
          <w:b/>
          <w:bCs/>
        </w:rPr>
        <w:t xml:space="preserve">2 . </w:t>
      </w:r>
      <w:r w:rsidRPr="0023423F">
        <w:rPr>
          <w:rFonts w:hint="eastAsia"/>
          <w:b/>
          <w:bCs/>
        </w:rPr>
        <w:t>删除一个</w:t>
      </w:r>
      <w:r w:rsidRPr="0023423F">
        <w:rPr>
          <w:b/>
          <w:bCs/>
        </w:rPr>
        <w:t>collection</w:t>
      </w:r>
    </w:p>
    <w:p w:rsidR="0023423F" w:rsidRPr="0023423F" w:rsidRDefault="0023423F" w:rsidP="0023423F">
      <w:hyperlink r:id="rId36" w:history="1">
        <w:r w:rsidRPr="0023423F">
          <w:rPr>
            <w:rStyle w:val="a6"/>
          </w:rPr>
          <w:t>http://localhost:8081/solr/admin/collections?action=DELETE&amp;name=eSearch</w:t>
        </w:r>
      </w:hyperlink>
    </w:p>
    <w:p w:rsidR="0023423F" w:rsidRDefault="0023423F" w:rsidP="0023423F">
      <w:r w:rsidRPr="0023423F">
        <w:rPr>
          <w:rFonts w:hint="eastAsia"/>
        </w:rPr>
        <w:t>使用命令或</w:t>
      </w:r>
      <w:r w:rsidRPr="0023423F">
        <w:t>ZooInspector</w:t>
      </w:r>
      <w:r w:rsidRPr="0023423F">
        <w:rPr>
          <w:rFonts w:hint="eastAsia"/>
        </w:rPr>
        <w:t>工具查看集群信息</w:t>
      </w:r>
    </w:p>
    <w:p w:rsidR="0023423F" w:rsidRDefault="0023423F" w:rsidP="0023423F">
      <w:r w:rsidRPr="0023423F">
        <w:drawing>
          <wp:inline distT="0" distB="0" distL="0" distR="0" wp14:anchorId="228CEA4A" wp14:editId="3AB3C51D">
            <wp:extent cx="5274310" cy="4535170"/>
            <wp:effectExtent l="0" t="0" r="2540" b="0"/>
            <wp:docPr id="14342" name="图片 6" descr="QQ图片20151202164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图片 6" descr="QQ图片20151202164835.png"/>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535170"/>
                    </a:xfrm>
                    <a:prstGeom prst="rect">
                      <a:avLst/>
                    </a:prstGeom>
                    <a:noFill/>
                    <a:ln>
                      <a:noFill/>
                    </a:ln>
                    <a:extLst/>
                  </pic:spPr>
                </pic:pic>
              </a:graphicData>
            </a:graphic>
          </wp:inline>
        </w:drawing>
      </w:r>
    </w:p>
    <w:p w:rsidR="0023423F" w:rsidRDefault="0023423F" w:rsidP="0023423F">
      <w:pPr>
        <w:pStyle w:val="2"/>
        <w:spacing w:before="156" w:after="156"/>
      </w:pPr>
      <w:r w:rsidRPr="0023423F">
        <w:rPr>
          <w:rFonts w:hint="eastAsia"/>
        </w:rPr>
        <w:lastRenderedPageBreak/>
        <w:t>Solrj</w:t>
      </w:r>
      <w:r w:rsidRPr="0023423F">
        <w:rPr>
          <w:rFonts w:hint="eastAsia"/>
        </w:rPr>
        <w:t>操作</w:t>
      </w:r>
      <w:r w:rsidRPr="0023423F">
        <w:rPr>
          <w:rFonts w:hint="eastAsia"/>
        </w:rPr>
        <w:t>SolrCloud</w:t>
      </w:r>
    </w:p>
    <w:p w:rsidR="0023423F" w:rsidRPr="0023423F" w:rsidRDefault="0023423F" w:rsidP="0023423F">
      <w:pPr>
        <w:pStyle w:val="3"/>
        <w:spacing w:before="156" w:after="156"/>
      </w:pPr>
      <w:r w:rsidRPr="0023423F">
        <w:rPr>
          <w:rFonts w:hint="eastAsia"/>
        </w:rPr>
        <w:t>获取</w:t>
      </w:r>
      <w:r w:rsidRPr="0023423F">
        <w:rPr>
          <w:rFonts w:hint="eastAsia"/>
        </w:rPr>
        <w:t>CloudSolrClient</w:t>
      </w:r>
    </w:p>
    <w:p w:rsidR="0023423F" w:rsidRPr="0023423F" w:rsidRDefault="0023423F" w:rsidP="0023423F">
      <w:pPr>
        <w:pStyle w:val="a3"/>
      </w:pPr>
      <w:r w:rsidRPr="0023423F">
        <w:t>public static CloudSolrClient getServer() {</w:t>
      </w:r>
    </w:p>
    <w:p w:rsidR="0023423F" w:rsidRPr="0023423F" w:rsidRDefault="0023423F" w:rsidP="0023423F">
      <w:pPr>
        <w:pStyle w:val="a3"/>
        <w:ind w:leftChars="100" w:left="240"/>
      </w:pPr>
      <w:r w:rsidRPr="0023423F">
        <w:t>final String zkHost = "localhost:2181,localhost:2182,localhost:2183";</w:t>
      </w:r>
    </w:p>
    <w:p w:rsidR="0023423F" w:rsidRPr="0023423F" w:rsidRDefault="0023423F" w:rsidP="0023423F">
      <w:pPr>
        <w:pStyle w:val="a3"/>
        <w:ind w:leftChars="100" w:left="240"/>
      </w:pPr>
      <w:r w:rsidRPr="0023423F">
        <w:t>final String defaultCollection = "core1";</w:t>
      </w:r>
    </w:p>
    <w:p w:rsidR="0023423F" w:rsidRPr="0023423F" w:rsidRDefault="0023423F" w:rsidP="0023423F">
      <w:pPr>
        <w:pStyle w:val="a3"/>
        <w:ind w:leftChars="100" w:left="240"/>
      </w:pPr>
      <w:r w:rsidRPr="0023423F">
        <w:t>final int zkClientTimeout = 20000;</w:t>
      </w:r>
    </w:p>
    <w:p w:rsidR="0023423F" w:rsidRPr="0023423F" w:rsidRDefault="0023423F" w:rsidP="0023423F">
      <w:pPr>
        <w:pStyle w:val="a3"/>
        <w:ind w:leftChars="100" w:left="240"/>
      </w:pPr>
      <w:r w:rsidRPr="0023423F">
        <w:t>final int zkConnectTimeout = 1000;</w:t>
      </w:r>
    </w:p>
    <w:p w:rsidR="0023423F" w:rsidRPr="0023423F" w:rsidRDefault="0023423F" w:rsidP="0023423F">
      <w:pPr>
        <w:pStyle w:val="a3"/>
        <w:ind w:leftChars="100" w:left="240"/>
      </w:pPr>
      <w:r w:rsidRPr="0023423F">
        <w:t xml:space="preserve">CloudSolrClient </w:t>
      </w:r>
      <w:r w:rsidRPr="0023423F">
        <w:rPr>
          <w:i/>
          <w:iCs/>
        </w:rPr>
        <w:t>cloudSolrServer = new CloudSolrClient(zkHost);</w:t>
      </w:r>
    </w:p>
    <w:p w:rsidR="0023423F" w:rsidRPr="0023423F" w:rsidRDefault="0023423F" w:rsidP="0023423F">
      <w:pPr>
        <w:pStyle w:val="a3"/>
        <w:ind w:leftChars="100" w:left="240"/>
      </w:pPr>
      <w:r w:rsidRPr="0023423F">
        <w:t>System.</w:t>
      </w:r>
      <w:r w:rsidRPr="0023423F">
        <w:rPr>
          <w:i/>
          <w:iCs/>
        </w:rPr>
        <w:t>out.println("The Cloud SolrServer Instance has benn created!");</w:t>
      </w:r>
    </w:p>
    <w:p w:rsidR="0023423F" w:rsidRPr="0023423F" w:rsidRDefault="0023423F" w:rsidP="0023423F">
      <w:pPr>
        <w:pStyle w:val="a3"/>
        <w:ind w:leftChars="100" w:left="240"/>
      </w:pPr>
      <w:r w:rsidRPr="0023423F">
        <w:t>cloudSolrServer.setDefaultCollection(defaultCollection);</w:t>
      </w:r>
    </w:p>
    <w:p w:rsidR="0023423F" w:rsidRPr="0023423F" w:rsidRDefault="0023423F" w:rsidP="0023423F">
      <w:pPr>
        <w:pStyle w:val="a3"/>
        <w:ind w:leftChars="100" w:left="240"/>
      </w:pPr>
      <w:r w:rsidRPr="0023423F">
        <w:t>cloudSolrServer.setZkClientTimeout(zkClientTimeout);</w:t>
      </w:r>
    </w:p>
    <w:p w:rsidR="0023423F" w:rsidRPr="0023423F" w:rsidRDefault="0023423F" w:rsidP="0023423F">
      <w:pPr>
        <w:pStyle w:val="a3"/>
        <w:ind w:leftChars="100" w:left="240"/>
      </w:pPr>
      <w:r w:rsidRPr="0023423F">
        <w:t>cloudSolrServer.setZkConnectTimeout(zkConnectTimeout);</w:t>
      </w:r>
    </w:p>
    <w:p w:rsidR="0023423F" w:rsidRPr="0023423F" w:rsidRDefault="0023423F" w:rsidP="0023423F">
      <w:pPr>
        <w:pStyle w:val="a3"/>
        <w:ind w:leftChars="100" w:left="240"/>
      </w:pPr>
      <w:r w:rsidRPr="0023423F">
        <w:t>cloudSolrServer.connect();</w:t>
      </w:r>
    </w:p>
    <w:p w:rsidR="0023423F" w:rsidRPr="0023423F" w:rsidRDefault="0023423F" w:rsidP="0023423F">
      <w:pPr>
        <w:pStyle w:val="a3"/>
        <w:ind w:leftChars="100" w:left="240"/>
      </w:pPr>
      <w:r w:rsidRPr="0023423F">
        <w:t>return cloudSolrServer;</w:t>
      </w:r>
    </w:p>
    <w:p w:rsidR="0023423F" w:rsidRPr="0023423F" w:rsidRDefault="0023423F" w:rsidP="0023423F">
      <w:pPr>
        <w:pStyle w:val="a3"/>
      </w:pPr>
      <w:r w:rsidRPr="0023423F">
        <w:t>}</w:t>
      </w:r>
    </w:p>
    <w:p w:rsidR="0023423F" w:rsidRDefault="007A5250" w:rsidP="0023423F">
      <w:pPr>
        <w:rPr>
          <w:rFonts w:hint="eastAsia"/>
        </w:rPr>
      </w:pPr>
      <w:r>
        <w:rPr>
          <w:rFonts w:hint="eastAsia"/>
        </w:rPr>
        <w:t xml:space="preserve">Add index: </w:t>
      </w:r>
    </w:p>
    <w:p w:rsidR="007A5250" w:rsidRPr="007A5250" w:rsidRDefault="007A5250" w:rsidP="007A5250">
      <w:pPr>
        <w:pStyle w:val="a3"/>
      </w:pPr>
      <w:r w:rsidRPr="007A5250">
        <w:t xml:space="preserve">CloudSolrClient solrServer = </w:t>
      </w:r>
      <w:r w:rsidRPr="007A5250">
        <w:rPr>
          <w:i/>
          <w:iCs/>
        </w:rPr>
        <w:t>getServer();</w:t>
      </w:r>
    </w:p>
    <w:p w:rsidR="007A5250" w:rsidRPr="007A5250" w:rsidRDefault="007A5250" w:rsidP="007A5250">
      <w:pPr>
        <w:pStyle w:val="a3"/>
      </w:pPr>
      <w:r w:rsidRPr="007A5250">
        <w:t xml:space="preserve">SolrInputDocument doc1 = </w:t>
      </w:r>
      <w:r w:rsidRPr="007A5250">
        <w:rPr>
          <w:b/>
          <w:bCs/>
        </w:rPr>
        <w:t>new SolrInputDocument();</w:t>
      </w:r>
    </w:p>
    <w:p w:rsidR="007A5250" w:rsidRPr="007A5250" w:rsidRDefault="007A5250" w:rsidP="007A5250">
      <w:pPr>
        <w:pStyle w:val="a3"/>
      </w:pPr>
      <w:r w:rsidRPr="007A5250">
        <w:t>doc1.addField("id", "1");</w:t>
      </w:r>
    </w:p>
    <w:p w:rsidR="007A5250" w:rsidRPr="007A5250" w:rsidRDefault="007A5250" w:rsidP="007A5250">
      <w:pPr>
        <w:pStyle w:val="a3"/>
      </w:pPr>
      <w:r w:rsidRPr="007A5250">
        <w:t>doc1.addField("name", "</w:t>
      </w:r>
      <w:r w:rsidRPr="007A5250">
        <w:rPr>
          <w:rFonts w:hint="eastAsia"/>
        </w:rPr>
        <w:t>王海</w:t>
      </w:r>
      <w:r w:rsidRPr="007A5250">
        <w:t>");</w:t>
      </w:r>
    </w:p>
    <w:p w:rsidR="007A5250" w:rsidRPr="007A5250" w:rsidRDefault="007A5250" w:rsidP="007A5250">
      <w:pPr>
        <w:pStyle w:val="a3"/>
      </w:pPr>
      <w:r w:rsidRPr="007A5250">
        <w:t xml:space="preserve">SolrInputDocument doc2 = </w:t>
      </w:r>
      <w:r w:rsidRPr="007A5250">
        <w:rPr>
          <w:b/>
          <w:bCs/>
        </w:rPr>
        <w:t>new SolrInputDocument();</w:t>
      </w:r>
    </w:p>
    <w:p w:rsidR="007A5250" w:rsidRPr="007A5250" w:rsidRDefault="007A5250" w:rsidP="007A5250">
      <w:pPr>
        <w:pStyle w:val="a3"/>
      </w:pPr>
      <w:r w:rsidRPr="007A5250">
        <w:t>doc2.addField("id", "2");</w:t>
      </w:r>
    </w:p>
    <w:p w:rsidR="007A5250" w:rsidRPr="007A5250" w:rsidRDefault="007A5250" w:rsidP="007A5250">
      <w:pPr>
        <w:pStyle w:val="a3"/>
      </w:pPr>
      <w:r w:rsidRPr="007A5250">
        <w:t>doc2.addField("name", "</w:t>
      </w:r>
      <w:r w:rsidRPr="007A5250">
        <w:rPr>
          <w:rFonts w:hint="eastAsia"/>
        </w:rPr>
        <w:t>张芳</w:t>
      </w:r>
      <w:r w:rsidRPr="007A5250">
        <w:t>");</w:t>
      </w:r>
    </w:p>
    <w:p w:rsidR="007A5250" w:rsidRPr="007A5250" w:rsidRDefault="007A5250" w:rsidP="007A5250">
      <w:pPr>
        <w:pStyle w:val="a3"/>
      </w:pPr>
      <w:r w:rsidRPr="007A5250">
        <w:t xml:space="preserve">SolrInputDocument doc3 = </w:t>
      </w:r>
      <w:r w:rsidRPr="007A5250">
        <w:rPr>
          <w:b/>
          <w:bCs/>
        </w:rPr>
        <w:t>new SolrInputDocument();</w:t>
      </w:r>
    </w:p>
    <w:p w:rsidR="007A5250" w:rsidRPr="007A5250" w:rsidRDefault="007A5250" w:rsidP="007A5250">
      <w:pPr>
        <w:pStyle w:val="a3"/>
      </w:pPr>
      <w:r w:rsidRPr="007A5250">
        <w:t>doc3.addField("id", "3");</w:t>
      </w:r>
    </w:p>
    <w:p w:rsidR="007A5250" w:rsidRPr="007A5250" w:rsidRDefault="007A5250" w:rsidP="007A5250">
      <w:pPr>
        <w:pStyle w:val="a3"/>
      </w:pPr>
      <w:r w:rsidRPr="007A5250">
        <w:t>doc3.addField("name", "</w:t>
      </w:r>
      <w:r w:rsidRPr="007A5250">
        <w:rPr>
          <w:rFonts w:hint="eastAsia"/>
        </w:rPr>
        <w:t>刘俊</w:t>
      </w:r>
      <w:r w:rsidRPr="007A5250">
        <w:t>");</w:t>
      </w:r>
    </w:p>
    <w:p w:rsidR="007A5250" w:rsidRPr="007A5250" w:rsidRDefault="007A5250" w:rsidP="007A5250">
      <w:pPr>
        <w:pStyle w:val="a3"/>
      </w:pPr>
      <w:r w:rsidRPr="007A5250">
        <w:t xml:space="preserve">Collection&lt;SolrInputDocument&gt; docs = </w:t>
      </w:r>
      <w:r w:rsidRPr="007A5250">
        <w:rPr>
          <w:b/>
          <w:bCs/>
        </w:rPr>
        <w:t>new ArrayList&lt;SolrInputDocument&gt;();</w:t>
      </w:r>
    </w:p>
    <w:p w:rsidR="007A5250" w:rsidRPr="007A5250" w:rsidRDefault="007A5250" w:rsidP="007A5250">
      <w:pPr>
        <w:pStyle w:val="a3"/>
      </w:pPr>
      <w:r w:rsidRPr="007A5250">
        <w:t>docs.add(doc1);</w:t>
      </w:r>
    </w:p>
    <w:p w:rsidR="007A5250" w:rsidRPr="007A5250" w:rsidRDefault="007A5250" w:rsidP="007A5250">
      <w:pPr>
        <w:pStyle w:val="a3"/>
      </w:pPr>
      <w:r w:rsidRPr="007A5250">
        <w:t>docs.add(doc2);</w:t>
      </w:r>
    </w:p>
    <w:p w:rsidR="007A5250" w:rsidRPr="007A5250" w:rsidRDefault="007A5250" w:rsidP="007A5250">
      <w:pPr>
        <w:pStyle w:val="a3"/>
      </w:pPr>
      <w:r w:rsidRPr="007A5250">
        <w:t>docs.add(doc3);</w:t>
      </w:r>
    </w:p>
    <w:p w:rsidR="007A5250" w:rsidRPr="007A5250" w:rsidRDefault="007A5250" w:rsidP="007A5250">
      <w:pPr>
        <w:pStyle w:val="a3"/>
      </w:pPr>
      <w:r w:rsidRPr="007A5250">
        <w:t>solrServer.add(docs);</w:t>
      </w:r>
    </w:p>
    <w:p w:rsidR="007A5250" w:rsidRPr="007A5250" w:rsidRDefault="007A5250" w:rsidP="007A5250">
      <w:pPr>
        <w:pStyle w:val="a3"/>
      </w:pPr>
      <w:r w:rsidRPr="007A5250">
        <w:t>solrServer.commit();</w:t>
      </w:r>
    </w:p>
    <w:p w:rsidR="007A5250" w:rsidRPr="007A5250" w:rsidRDefault="007A5250" w:rsidP="007A5250">
      <w:r w:rsidRPr="007A5250">
        <w:rPr>
          <w:rFonts w:hint="eastAsia"/>
          <w:i/>
          <w:iCs/>
        </w:rPr>
        <w:t>其它删除和查询都与单机一样，仅连接不同。</w:t>
      </w:r>
    </w:p>
    <w:p w:rsidR="007A5250" w:rsidRDefault="007A5250" w:rsidP="0023423F">
      <w:pPr>
        <w:rPr>
          <w:rFonts w:hint="eastAsia"/>
        </w:rPr>
      </w:pPr>
      <w:r>
        <w:rPr>
          <w:rFonts w:hint="eastAsia"/>
        </w:rPr>
        <w:t xml:space="preserve">Query: </w:t>
      </w:r>
    </w:p>
    <w:p w:rsidR="007A5250" w:rsidRPr="007A5250" w:rsidRDefault="007A5250" w:rsidP="007A5250">
      <w:pPr>
        <w:pStyle w:val="a3"/>
      </w:pPr>
      <w:r w:rsidRPr="007A5250">
        <w:t xml:space="preserve">SolrQuery query = </w:t>
      </w:r>
      <w:r w:rsidRPr="007A5250">
        <w:rPr>
          <w:b/>
          <w:bCs/>
        </w:rPr>
        <w:t>new SolrQuery();</w:t>
      </w:r>
    </w:p>
    <w:p w:rsidR="007A5250" w:rsidRPr="007A5250" w:rsidRDefault="007A5250" w:rsidP="007A5250">
      <w:pPr>
        <w:pStyle w:val="a3"/>
      </w:pPr>
      <w:r w:rsidRPr="007A5250">
        <w:t>query.setQuery(String);</w:t>
      </w:r>
    </w:p>
    <w:p w:rsidR="007A5250" w:rsidRPr="007A5250" w:rsidRDefault="007A5250" w:rsidP="007A5250">
      <w:pPr>
        <w:pStyle w:val="a3"/>
      </w:pPr>
      <w:r w:rsidRPr="007A5250">
        <w:rPr>
          <w:b/>
          <w:bCs/>
        </w:rPr>
        <w:t>try {</w:t>
      </w:r>
    </w:p>
    <w:p w:rsidR="007A5250" w:rsidRPr="007A5250" w:rsidRDefault="007A5250" w:rsidP="007A5250">
      <w:pPr>
        <w:pStyle w:val="a3"/>
      </w:pPr>
      <w:r w:rsidRPr="007A5250">
        <w:t xml:space="preserve">CloudSolrClient solrServer = </w:t>
      </w:r>
      <w:r w:rsidRPr="007A5250">
        <w:rPr>
          <w:i/>
          <w:iCs/>
        </w:rPr>
        <w:t>getServer();</w:t>
      </w:r>
    </w:p>
    <w:p w:rsidR="007A5250" w:rsidRPr="007A5250" w:rsidRDefault="007A5250" w:rsidP="007A5250">
      <w:pPr>
        <w:pStyle w:val="a3"/>
      </w:pPr>
      <w:r w:rsidRPr="007A5250">
        <w:t>QueryResponse response = solrServer.query(query);</w:t>
      </w:r>
    </w:p>
    <w:p w:rsidR="007A5250" w:rsidRPr="007A5250" w:rsidRDefault="007A5250" w:rsidP="007A5250">
      <w:pPr>
        <w:pStyle w:val="a3"/>
      </w:pPr>
      <w:r w:rsidRPr="007A5250">
        <w:t>SolrDocumentList docs = response.getResults();</w:t>
      </w:r>
    </w:p>
    <w:p w:rsidR="007A5250" w:rsidRPr="007A5250" w:rsidRDefault="007A5250" w:rsidP="007A5250">
      <w:pPr>
        <w:pStyle w:val="a3"/>
      </w:pPr>
      <w:r w:rsidRPr="007A5250">
        <w:t>System.</w:t>
      </w:r>
      <w:r w:rsidRPr="007A5250">
        <w:rPr>
          <w:b/>
          <w:bCs/>
          <w:i/>
          <w:iCs/>
        </w:rPr>
        <w:t>out.println("</w:t>
      </w:r>
      <w:r w:rsidRPr="007A5250">
        <w:rPr>
          <w:rFonts w:hint="eastAsia"/>
          <w:b/>
          <w:bCs/>
          <w:i/>
          <w:iCs/>
        </w:rPr>
        <w:t>文档个数：</w:t>
      </w:r>
      <w:r w:rsidRPr="007A5250">
        <w:rPr>
          <w:b/>
          <w:bCs/>
          <w:i/>
          <w:iCs/>
        </w:rPr>
        <w:t>" + docs.getNumFound());</w:t>
      </w:r>
    </w:p>
    <w:p w:rsidR="007A5250" w:rsidRPr="007A5250" w:rsidRDefault="007A5250" w:rsidP="007A5250">
      <w:pPr>
        <w:pStyle w:val="a3"/>
      </w:pPr>
      <w:r w:rsidRPr="007A5250">
        <w:t>System.</w:t>
      </w:r>
      <w:r w:rsidRPr="007A5250">
        <w:rPr>
          <w:b/>
          <w:bCs/>
          <w:i/>
          <w:iCs/>
        </w:rPr>
        <w:t>out.println("</w:t>
      </w:r>
      <w:r w:rsidRPr="007A5250">
        <w:rPr>
          <w:rFonts w:hint="eastAsia"/>
          <w:b/>
          <w:bCs/>
          <w:i/>
          <w:iCs/>
        </w:rPr>
        <w:t>查询时间：</w:t>
      </w:r>
      <w:r w:rsidRPr="007A5250">
        <w:rPr>
          <w:b/>
          <w:bCs/>
          <w:i/>
          <w:iCs/>
        </w:rPr>
        <w:t>" + response.getQTime());</w:t>
      </w:r>
    </w:p>
    <w:p w:rsidR="007A5250" w:rsidRPr="007A5250" w:rsidRDefault="007A5250" w:rsidP="007A5250">
      <w:pPr>
        <w:pStyle w:val="a3"/>
      </w:pPr>
      <w:r w:rsidRPr="007A5250">
        <w:rPr>
          <w:b/>
          <w:bCs/>
        </w:rPr>
        <w:lastRenderedPageBreak/>
        <w:t>for (SolrDocument doc : docs) {</w:t>
      </w:r>
    </w:p>
    <w:p w:rsidR="007A5250" w:rsidRPr="007A5250" w:rsidRDefault="007A5250" w:rsidP="007A5250">
      <w:pPr>
        <w:pStyle w:val="a3"/>
      </w:pPr>
      <w:r w:rsidRPr="007A5250">
        <w:t>String name = (String) doc.getFieldValue("name");</w:t>
      </w:r>
    </w:p>
    <w:p w:rsidR="007A5250" w:rsidRPr="007A5250" w:rsidRDefault="007A5250" w:rsidP="007A5250">
      <w:pPr>
        <w:pStyle w:val="a3"/>
      </w:pPr>
      <w:r w:rsidRPr="007A5250">
        <w:t>System.</w:t>
      </w:r>
      <w:r w:rsidRPr="007A5250">
        <w:rPr>
          <w:b/>
          <w:bCs/>
          <w:i/>
          <w:iCs/>
        </w:rPr>
        <w:t>out.println("name: " + name);</w:t>
      </w:r>
    </w:p>
    <w:p w:rsidR="007A5250" w:rsidRPr="007A5250" w:rsidRDefault="007A5250" w:rsidP="007A5250">
      <w:pPr>
        <w:pStyle w:val="a3"/>
      </w:pPr>
      <w:r w:rsidRPr="007A5250">
        <w:t>}</w:t>
      </w:r>
    </w:p>
    <w:p w:rsidR="007A5250" w:rsidRPr="007A5250" w:rsidRDefault="007A5250" w:rsidP="007A5250">
      <w:pPr>
        <w:pStyle w:val="a3"/>
      </w:pPr>
      <w:r w:rsidRPr="007A5250">
        <w:t xml:space="preserve">} </w:t>
      </w:r>
      <w:r w:rsidRPr="007A5250">
        <w:rPr>
          <w:b/>
          <w:bCs/>
        </w:rPr>
        <w:t>catch (SolrServerException e) {</w:t>
      </w:r>
    </w:p>
    <w:p w:rsidR="007A5250" w:rsidRPr="007A5250" w:rsidRDefault="007A5250" w:rsidP="007A5250">
      <w:pPr>
        <w:pStyle w:val="a3"/>
      </w:pPr>
      <w:r w:rsidRPr="007A5250">
        <w:t>e.printStackTrace();</w:t>
      </w:r>
    </w:p>
    <w:p w:rsidR="007A5250" w:rsidRPr="007A5250" w:rsidRDefault="007A5250" w:rsidP="007A5250">
      <w:pPr>
        <w:pStyle w:val="a3"/>
      </w:pPr>
      <w:r w:rsidRPr="007A5250">
        <w:t xml:space="preserve">} </w:t>
      </w:r>
      <w:r w:rsidRPr="007A5250">
        <w:rPr>
          <w:b/>
          <w:bCs/>
        </w:rPr>
        <w:t>catch (Exception e) {</w:t>
      </w:r>
    </w:p>
    <w:p w:rsidR="007A5250" w:rsidRPr="007A5250" w:rsidRDefault="007A5250" w:rsidP="007A5250">
      <w:pPr>
        <w:pStyle w:val="a3"/>
      </w:pPr>
      <w:r w:rsidRPr="007A5250">
        <w:t>e.printStackTrace();</w:t>
      </w:r>
    </w:p>
    <w:p w:rsidR="007A5250" w:rsidRPr="007A5250" w:rsidRDefault="007A5250" w:rsidP="007A5250">
      <w:pPr>
        <w:pStyle w:val="a3"/>
      </w:pPr>
      <w:r w:rsidRPr="007A5250">
        <w:t>}</w:t>
      </w:r>
    </w:p>
    <w:p w:rsidR="007A5250" w:rsidRDefault="007A5250" w:rsidP="0023423F">
      <w:pPr>
        <w:rPr>
          <w:rFonts w:hint="eastAsia"/>
        </w:rPr>
      </w:pPr>
      <w:r>
        <w:rPr>
          <w:rFonts w:hint="eastAsia"/>
        </w:rPr>
        <w:t xml:space="preserve">Delete Index: </w:t>
      </w:r>
    </w:p>
    <w:p w:rsidR="007A5250" w:rsidRPr="007A5250" w:rsidRDefault="007A5250" w:rsidP="007A5250">
      <w:pPr>
        <w:pStyle w:val="a3"/>
      </w:pPr>
      <w:r w:rsidRPr="007A5250">
        <w:t>public static void delteIndex() {</w:t>
      </w:r>
    </w:p>
    <w:p w:rsidR="007A5250" w:rsidRPr="007A5250" w:rsidRDefault="007A5250" w:rsidP="007A5250">
      <w:pPr>
        <w:pStyle w:val="a3"/>
      </w:pPr>
      <w:r w:rsidRPr="007A5250">
        <w:t>try {</w:t>
      </w:r>
    </w:p>
    <w:p w:rsidR="007A5250" w:rsidRPr="007A5250" w:rsidRDefault="007A5250" w:rsidP="007A5250">
      <w:pPr>
        <w:pStyle w:val="a3"/>
      </w:pPr>
      <w:r w:rsidRPr="007A5250">
        <w:t>CloudSolrClient server = SolrCloudServer.</w:t>
      </w:r>
      <w:r w:rsidRPr="007A5250">
        <w:rPr>
          <w:i/>
          <w:iCs/>
        </w:rPr>
        <w:t>getServer();</w:t>
      </w:r>
    </w:p>
    <w:p w:rsidR="007A5250" w:rsidRPr="007A5250" w:rsidRDefault="007A5250" w:rsidP="007A5250">
      <w:pPr>
        <w:pStyle w:val="a3"/>
      </w:pPr>
      <w:r w:rsidRPr="007A5250">
        <w:t>server.deleteByQuery("*:*");</w:t>
      </w:r>
    </w:p>
    <w:p w:rsidR="007A5250" w:rsidRPr="007A5250" w:rsidRDefault="007A5250" w:rsidP="007A5250">
      <w:pPr>
        <w:pStyle w:val="a3"/>
      </w:pPr>
      <w:r w:rsidRPr="007A5250">
        <w:t>server.commit();</w:t>
      </w:r>
    </w:p>
    <w:p w:rsidR="007A5250" w:rsidRPr="007A5250" w:rsidRDefault="007A5250" w:rsidP="007A5250">
      <w:pPr>
        <w:pStyle w:val="a3"/>
      </w:pPr>
      <w:r w:rsidRPr="007A5250">
        <w:t>} catch (Exception e) {</w:t>
      </w:r>
    </w:p>
    <w:p w:rsidR="007A5250" w:rsidRPr="007A5250" w:rsidRDefault="007A5250" w:rsidP="007A5250">
      <w:pPr>
        <w:pStyle w:val="a3"/>
      </w:pPr>
      <w:r w:rsidRPr="007A5250">
        <w:t>e.printStackTrace();</w:t>
      </w:r>
    </w:p>
    <w:p w:rsidR="007A5250" w:rsidRPr="007A5250" w:rsidRDefault="007A5250" w:rsidP="007A5250">
      <w:pPr>
        <w:pStyle w:val="a3"/>
      </w:pPr>
      <w:r w:rsidRPr="007A5250">
        <w:t>}</w:t>
      </w:r>
    </w:p>
    <w:p w:rsidR="007A5250" w:rsidRPr="007A5250" w:rsidRDefault="007A5250" w:rsidP="007A5250">
      <w:pPr>
        <w:pStyle w:val="a3"/>
      </w:pPr>
      <w:r w:rsidRPr="007A5250">
        <w:t>}</w:t>
      </w:r>
    </w:p>
    <w:p w:rsidR="007A5250" w:rsidRDefault="00716434" w:rsidP="00716434">
      <w:pPr>
        <w:pStyle w:val="2"/>
        <w:spacing w:before="156" w:after="156"/>
      </w:pPr>
      <w:r>
        <w:rPr>
          <w:rFonts w:hint="eastAsia"/>
        </w:rPr>
        <w:t xml:space="preserve">Solr </w:t>
      </w:r>
      <w:r>
        <w:rPr>
          <w:rFonts w:hint="eastAsia"/>
        </w:rPr>
        <w:t>主从复制</w:t>
      </w:r>
    </w:p>
    <w:p w:rsidR="00716434" w:rsidRPr="00716434" w:rsidRDefault="00716434" w:rsidP="00716434">
      <w:r w:rsidRPr="00716434">
        <w:t>SOLR</w:t>
      </w:r>
      <w:r w:rsidRPr="00716434">
        <w:rPr>
          <w:rFonts w:hint="eastAsia"/>
        </w:rPr>
        <w:t>复制模式，是一种在分布式环境下用于同步主从服务器的一种实现方式，因之前提到的基于</w:t>
      </w:r>
      <w:r w:rsidRPr="00716434">
        <w:t>rsync</w:t>
      </w:r>
      <w:r w:rsidRPr="00716434">
        <w:rPr>
          <w:rFonts w:hint="eastAsia"/>
        </w:rPr>
        <w:t>的</w:t>
      </w:r>
      <w:r w:rsidRPr="00716434">
        <w:t>SOLR</w:t>
      </w:r>
      <w:r w:rsidRPr="00716434">
        <w:rPr>
          <w:rFonts w:hint="eastAsia"/>
        </w:rPr>
        <w:t>不同方式部署成本过高，取而代之的就是基于</w:t>
      </w:r>
      <w:r w:rsidRPr="00716434">
        <w:t>HTTP</w:t>
      </w:r>
      <w:r w:rsidRPr="00716434">
        <w:rPr>
          <w:rFonts w:hint="eastAsia"/>
        </w:rPr>
        <w:t>协议的索引文件传输机制，该方式部署简单，只需配置一个文件即可。以下讲解具体操作步骤：</w:t>
      </w:r>
      <w:r w:rsidRPr="00716434">
        <w:rPr>
          <w:rFonts w:hint="eastAsia"/>
        </w:rPr>
        <w:t> </w:t>
      </w:r>
      <w:r w:rsidRPr="00716434">
        <w:rPr>
          <w:rFonts w:hint="eastAsia"/>
        </w:rPr>
        <w:br/>
        <w:t xml:space="preserve">       </w:t>
      </w:r>
      <w:r w:rsidRPr="00716434">
        <w:rPr>
          <w:rFonts w:hint="eastAsia"/>
        </w:rPr>
        <w:t>步骤分主服务器和从服务器，允许有多个从服务器，即从服务器的配置一样。</w:t>
      </w:r>
      <w:r w:rsidRPr="00716434">
        <w:rPr>
          <w:rFonts w:hint="eastAsia"/>
        </w:rPr>
        <w:t> </w:t>
      </w:r>
    </w:p>
    <w:p w:rsidR="00716434" w:rsidRPr="00716434" w:rsidRDefault="00716434" w:rsidP="00716434">
      <w:pPr>
        <w:pStyle w:val="3"/>
        <w:spacing w:before="156" w:after="156"/>
      </w:pPr>
      <w:r w:rsidRPr="00716434">
        <w:rPr>
          <w:rFonts w:hint="eastAsia"/>
        </w:rPr>
        <w:t>主服务器修改</w:t>
      </w:r>
      <w:r w:rsidRPr="00716434">
        <w:rPr>
          <w:rFonts w:hint="eastAsia"/>
        </w:rPr>
        <w:t>solrConfig.xml</w:t>
      </w:r>
    </w:p>
    <w:p w:rsidR="00716434" w:rsidRPr="00716434" w:rsidRDefault="00716434" w:rsidP="00716434">
      <w:pPr>
        <w:pStyle w:val="a3"/>
      </w:pPr>
      <w:r w:rsidRPr="00716434">
        <w:t>&lt;requestHandler name="/replication" class="solr.ReplicationHandler"&gt;</w:t>
      </w:r>
    </w:p>
    <w:p w:rsidR="00716434" w:rsidRPr="00716434" w:rsidRDefault="00716434" w:rsidP="00716434">
      <w:pPr>
        <w:pStyle w:val="a3"/>
      </w:pPr>
      <w:r w:rsidRPr="00716434">
        <w:t xml:space="preserve">&lt;lst name="master"&gt;  </w:t>
      </w:r>
    </w:p>
    <w:p w:rsidR="00716434" w:rsidRPr="00716434" w:rsidRDefault="00716434" w:rsidP="00716434">
      <w:pPr>
        <w:pStyle w:val="a3"/>
      </w:pPr>
      <w:r w:rsidRPr="00716434">
        <w:t xml:space="preserve">        &lt;str name="replicateAfter"&gt;commit&lt;/str&gt;</w:t>
      </w:r>
    </w:p>
    <w:p w:rsidR="00716434" w:rsidRPr="00716434" w:rsidRDefault="00716434" w:rsidP="00716434">
      <w:pPr>
        <w:pStyle w:val="a3"/>
      </w:pPr>
      <w:r w:rsidRPr="00716434">
        <w:t xml:space="preserve">        &lt;str name="replicateAfter"&gt;startup&lt;/str&gt;  </w:t>
      </w:r>
    </w:p>
    <w:p w:rsidR="00716434" w:rsidRPr="00716434" w:rsidRDefault="00716434" w:rsidP="00716434">
      <w:pPr>
        <w:pStyle w:val="a3"/>
      </w:pPr>
      <w:r w:rsidRPr="00716434">
        <w:t xml:space="preserve">        &lt;str name="confFiles"&gt;schema.xml,stopwords.txt&lt;/str&gt;  </w:t>
      </w:r>
    </w:p>
    <w:p w:rsidR="00716434" w:rsidRPr="00716434" w:rsidRDefault="00716434" w:rsidP="00716434">
      <w:pPr>
        <w:pStyle w:val="a3"/>
      </w:pPr>
      <w:r w:rsidRPr="00716434">
        <w:t xml:space="preserve">        &lt;str name="commitReserveDuration"&gt;00:01:00&lt;/str&gt;</w:t>
      </w:r>
    </w:p>
    <w:p w:rsidR="00716434" w:rsidRPr="00716434" w:rsidRDefault="00716434" w:rsidP="00716434">
      <w:pPr>
        <w:pStyle w:val="a3"/>
      </w:pPr>
      <w:r w:rsidRPr="00716434">
        <w:t xml:space="preserve">    &lt;/lst&gt; </w:t>
      </w:r>
    </w:p>
    <w:p w:rsidR="00716434" w:rsidRPr="00716434" w:rsidRDefault="00716434" w:rsidP="00716434">
      <w:pPr>
        <w:pStyle w:val="a3"/>
      </w:pPr>
      <w:r w:rsidRPr="00716434">
        <w:t>&lt;/requestHandler&gt;</w:t>
      </w:r>
    </w:p>
    <w:p w:rsidR="00716434" w:rsidRPr="00716434" w:rsidRDefault="00716434" w:rsidP="00716434">
      <w:r w:rsidRPr="00716434">
        <w:rPr>
          <w:rFonts w:hint="eastAsia"/>
        </w:rPr>
        <w:t>说明：</w:t>
      </w:r>
      <w:r w:rsidRPr="00716434">
        <w:rPr>
          <w:rFonts w:hint="eastAsia"/>
        </w:rPr>
        <w:t> </w:t>
      </w:r>
      <w:r w:rsidRPr="00716434">
        <w:rPr>
          <w:rFonts w:hint="eastAsia"/>
        </w:rPr>
        <w:br/>
      </w:r>
      <w:r w:rsidRPr="00716434">
        <w:t>replicateAfter : SOLR</w:t>
      </w:r>
      <w:r w:rsidRPr="00716434">
        <w:rPr>
          <w:rFonts w:hint="eastAsia"/>
        </w:rPr>
        <w:t>会自行在以下操作行为发生后执行复制：</w:t>
      </w:r>
      <w:r w:rsidRPr="00716434">
        <w:rPr>
          <w:rFonts w:hint="eastAsia"/>
        </w:rPr>
        <w:t xml:space="preserve"> </w:t>
      </w:r>
      <w:r w:rsidRPr="00716434">
        <w:t>'commit', 'startup' 'optimize',</w:t>
      </w:r>
      <w:r w:rsidRPr="00716434">
        <w:rPr>
          <w:rFonts w:hint="eastAsia"/>
        </w:rPr>
        <w:t>这里我们选择</w:t>
      </w:r>
      <w:r w:rsidRPr="00716434">
        <w:t xml:space="preserve">commit , </w:t>
      </w:r>
      <w:r w:rsidRPr="00716434">
        <w:rPr>
          <w:rFonts w:hint="eastAsia"/>
        </w:rPr>
        <w:t>即</w:t>
      </w:r>
      <w:r w:rsidRPr="00716434">
        <w:t>SOLR</w:t>
      </w:r>
      <w:r w:rsidRPr="00716434">
        <w:rPr>
          <w:rFonts w:hint="eastAsia"/>
        </w:rPr>
        <w:t>每一次接受到</w:t>
      </w:r>
      <w:r w:rsidRPr="00716434">
        <w:t>commit</w:t>
      </w:r>
      <w:r w:rsidRPr="00716434">
        <w:rPr>
          <w:rFonts w:hint="eastAsia"/>
        </w:rPr>
        <w:t>请求后，会执行复制策略。</w:t>
      </w:r>
    </w:p>
    <w:p w:rsidR="00716434" w:rsidRPr="00716434" w:rsidRDefault="00716434" w:rsidP="00716434">
      <w:r w:rsidRPr="00716434">
        <w:lastRenderedPageBreak/>
        <w:t xml:space="preserve">confFiles : </w:t>
      </w:r>
      <w:r w:rsidRPr="00716434">
        <w:rPr>
          <w:rFonts w:hint="eastAsia"/>
        </w:rPr>
        <w:t>待分发的配置文件，</w:t>
      </w:r>
      <w:r w:rsidRPr="00716434">
        <w:t xml:space="preserve">solr </w:t>
      </w:r>
      <w:r w:rsidRPr="00716434">
        <w:rPr>
          <w:rFonts w:hint="eastAsia"/>
        </w:rPr>
        <w:t>也会将主服务器上的字段配置文件：</w:t>
      </w:r>
      <w:r w:rsidRPr="00716434">
        <w:t>schema.xml</w:t>
      </w:r>
      <w:r w:rsidRPr="00716434">
        <w:rPr>
          <w:rFonts w:hint="eastAsia"/>
        </w:rPr>
        <w:t>和</w:t>
      </w:r>
      <w:r w:rsidRPr="00716434">
        <w:t>stopwords.txt</w:t>
      </w:r>
      <w:r w:rsidRPr="00716434">
        <w:t>，</w:t>
      </w:r>
      <w:r w:rsidRPr="00716434">
        <w:rPr>
          <w:rFonts w:hint="eastAsia"/>
        </w:rPr>
        <w:t>固排文件：</w:t>
      </w:r>
      <w:r w:rsidRPr="00716434">
        <w:rPr>
          <w:rFonts w:hint="eastAsia"/>
        </w:rPr>
        <w:t xml:space="preserve"> </w:t>
      </w:r>
      <w:r w:rsidRPr="00716434">
        <w:t>elevate.xml</w:t>
      </w:r>
      <w:r w:rsidRPr="00716434">
        <w:rPr>
          <w:rFonts w:hint="eastAsia"/>
        </w:rPr>
        <w:t>同步到辅服务器上。</w:t>
      </w:r>
    </w:p>
    <w:p w:rsidR="00716434" w:rsidRPr="00716434" w:rsidRDefault="00716434" w:rsidP="00716434">
      <w:r w:rsidRPr="00716434">
        <w:t xml:space="preserve">commitReserveDuration: </w:t>
      </w:r>
      <w:r w:rsidRPr="00716434">
        <w:rPr>
          <w:rFonts w:hint="eastAsia"/>
        </w:rPr>
        <w:t>每次</w:t>
      </w:r>
      <w:r w:rsidRPr="00716434">
        <w:t>commit</w:t>
      </w:r>
      <w:r w:rsidRPr="00716434">
        <w:rPr>
          <w:rFonts w:hint="eastAsia"/>
        </w:rPr>
        <w:t>之后，保留增量索引的周期时间，这里设置为</w:t>
      </w:r>
      <w:r w:rsidRPr="00716434">
        <w:t>1</w:t>
      </w:r>
      <w:r w:rsidRPr="00716434">
        <w:rPr>
          <w:rFonts w:hint="eastAsia"/>
        </w:rPr>
        <w:t>分钟。</w:t>
      </w:r>
    </w:p>
    <w:p w:rsidR="00716434" w:rsidRPr="00716434" w:rsidRDefault="00716434" w:rsidP="00716434">
      <w:pPr>
        <w:pStyle w:val="3"/>
        <w:spacing w:before="156" w:after="156"/>
      </w:pPr>
      <w:r w:rsidRPr="00716434">
        <w:rPr>
          <w:rFonts w:hint="eastAsia"/>
        </w:rPr>
        <w:t>从服务器修改</w:t>
      </w:r>
      <w:r w:rsidRPr="00716434">
        <w:rPr>
          <w:rFonts w:hint="eastAsia"/>
        </w:rPr>
        <w:t>solrConfig.xml</w:t>
      </w:r>
    </w:p>
    <w:p w:rsidR="00716434" w:rsidRPr="00716434" w:rsidRDefault="00716434" w:rsidP="00716434">
      <w:pPr>
        <w:pStyle w:val="a3"/>
      </w:pPr>
      <w:r w:rsidRPr="00716434">
        <w:t>&lt;requestHandler name="/replication" class="solr.ReplicationHandler"&gt;</w:t>
      </w:r>
    </w:p>
    <w:p w:rsidR="00716434" w:rsidRPr="00716434" w:rsidRDefault="00716434" w:rsidP="00716434">
      <w:pPr>
        <w:pStyle w:val="a3"/>
      </w:pPr>
      <w:r w:rsidRPr="00716434">
        <w:t xml:space="preserve">    &lt;lst name="slave"&gt;  </w:t>
      </w:r>
    </w:p>
    <w:p w:rsidR="00716434" w:rsidRPr="00716434" w:rsidRDefault="00716434" w:rsidP="00716434">
      <w:pPr>
        <w:pStyle w:val="a3"/>
      </w:pPr>
      <w:r w:rsidRPr="00716434">
        <w:t xml:space="preserve">        &lt;str name="masterUrl"&gt;http://localhost:8081/solr/core1/replication&lt;/str&gt;  </w:t>
      </w:r>
    </w:p>
    <w:p w:rsidR="00716434" w:rsidRPr="00716434" w:rsidRDefault="00716434" w:rsidP="00716434">
      <w:pPr>
        <w:pStyle w:val="a3"/>
      </w:pPr>
      <w:r w:rsidRPr="00716434">
        <w:t xml:space="preserve">        &lt;str name="pollInterval"&gt;00:01:00&lt;/str&gt;  </w:t>
      </w:r>
    </w:p>
    <w:p w:rsidR="00716434" w:rsidRPr="00716434" w:rsidRDefault="00716434" w:rsidP="00716434">
      <w:pPr>
        <w:pStyle w:val="a3"/>
      </w:pPr>
      <w:r w:rsidRPr="00716434">
        <w:t xml:space="preserve">        &lt;str name="compression"&gt;internal&lt;/str&gt;  </w:t>
      </w:r>
    </w:p>
    <w:p w:rsidR="00716434" w:rsidRPr="00716434" w:rsidRDefault="00716434" w:rsidP="00716434">
      <w:pPr>
        <w:pStyle w:val="a3"/>
      </w:pPr>
      <w:r w:rsidRPr="00716434">
        <w:t xml:space="preserve">        &lt;str name="httpConnTimeout"&gt;2000&lt;/str&gt;  </w:t>
      </w:r>
    </w:p>
    <w:p w:rsidR="00716434" w:rsidRPr="00716434" w:rsidRDefault="00716434" w:rsidP="00716434">
      <w:pPr>
        <w:pStyle w:val="a3"/>
      </w:pPr>
      <w:r w:rsidRPr="00716434">
        <w:t xml:space="preserve">        &lt;str name="httpReadTimeout"&gt;6000&lt;/str&gt;  </w:t>
      </w:r>
    </w:p>
    <w:p w:rsidR="00716434" w:rsidRPr="00716434" w:rsidRDefault="00716434" w:rsidP="00716434">
      <w:pPr>
        <w:pStyle w:val="a3"/>
      </w:pPr>
      <w:r w:rsidRPr="00716434">
        <w:t xml:space="preserve">    &lt;/lst&gt;</w:t>
      </w:r>
    </w:p>
    <w:p w:rsidR="00716434" w:rsidRPr="00716434" w:rsidRDefault="00716434" w:rsidP="00716434">
      <w:pPr>
        <w:pStyle w:val="a3"/>
      </w:pPr>
      <w:r w:rsidRPr="00716434">
        <w:t>&lt;/requestHandler&gt;</w:t>
      </w:r>
    </w:p>
    <w:p w:rsidR="00716434" w:rsidRPr="00716434" w:rsidRDefault="00716434" w:rsidP="00716434">
      <w:r w:rsidRPr="00716434">
        <w:rPr>
          <w:rFonts w:hint="eastAsia"/>
          <w:b/>
          <w:bCs/>
        </w:rPr>
        <w:t>说明：</w:t>
      </w:r>
      <w:r w:rsidRPr="00716434">
        <w:t> </w:t>
      </w:r>
      <w:r w:rsidRPr="00716434">
        <w:br/>
        <w:t xml:space="preserve">masterUrl : </w:t>
      </w:r>
      <w:r w:rsidRPr="00716434">
        <w:rPr>
          <w:rFonts w:hint="eastAsia"/>
        </w:rPr>
        <w:t>主服务器同步</w:t>
      </w:r>
      <w:r w:rsidRPr="00716434">
        <w:t>URL</w:t>
      </w:r>
      <w:r w:rsidRPr="00716434">
        <w:rPr>
          <w:rFonts w:hint="eastAsia"/>
        </w:rPr>
        <w:t>地址</w:t>
      </w:r>
    </w:p>
    <w:p w:rsidR="00716434" w:rsidRPr="00716434" w:rsidRDefault="00716434" w:rsidP="00716434">
      <w:r w:rsidRPr="00716434">
        <w:t>pollInterval:</w:t>
      </w:r>
      <w:r w:rsidRPr="00716434">
        <w:rPr>
          <w:rFonts w:hint="eastAsia"/>
        </w:rPr>
        <w:t>从服务器同步间隔，即每隔多长时间同步一次主服务器</w:t>
      </w:r>
    </w:p>
    <w:p w:rsidR="00716434" w:rsidRPr="00716434" w:rsidRDefault="00716434" w:rsidP="00716434">
      <w:r w:rsidRPr="00716434">
        <w:t>httpConnTimeout:</w:t>
      </w:r>
      <w:r w:rsidRPr="00716434">
        <w:rPr>
          <w:rFonts w:hint="eastAsia"/>
        </w:rPr>
        <w:t>设置连接超时（单位：毫秒）</w:t>
      </w:r>
    </w:p>
    <w:p w:rsidR="00716434" w:rsidRPr="00716434" w:rsidRDefault="00716434" w:rsidP="00716434">
      <w:r w:rsidRPr="00716434">
        <w:t>httpReadTimeout:</w:t>
      </w:r>
      <w:r w:rsidRPr="00716434">
        <w:rPr>
          <w:rFonts w:hint="eastAsia"/>
        </w:rPr>
        <w:t>如果设置同步索引文件过大，则应适当提高此值。（单位：毫秒）</w:t>
      </w:r>
    </w:p>
    <w:p w:rsidR="00716434" w:rsidRPr="00716434" w:rsidRDefault="00716434" w:rsidP="00716434">
      <w:r w:rsidRPr="00716434">
        <w:t>httpBasicAuthUser:</w:t>
      </w:r>
      <w:r w:rsidRPr="00716434">
        <w:rPr>
          <w:rFonts w:hint="eastAsia"/>
        </w:rPr>
        <w:t>验证用户名，需要和主服务器一致</w:t>
      </w:r>
    </w:p>
    <w:p w:rsidR="00716434" w:rsidRPr="00716434" w:rsidRDefault="00716434" w:rsidP="00716434">
      <w:r w:rsidRPr="00716434">
        <w:t>httpBasicAuthPassword:</w:t>
      </w:r>
      <w:r w:rsidRPr="00716434">
        <w:rPr>
          <w:rFonts w:hint="eastAsia"/>
        </w:rPr>
        <w:t>验证密码，需和主服务器一致</w:t>
      </w:r>
    </w:p>
    <w:p w:rsidR="00716434" w:rsidRPr="00716434" w:rsidRDefault="00716434" w:rsidP="00716434">
      <w:r w:rsidRPr="00716434">
        <w:t xml:space="preserve">compression:external or internal </w:t>
      </w:r>
      <w:r w:rsidRPr="00716434">
        <w:rPr>
          <w:rFonts w:hint="eastAsia"/>
        </w:rPr>
        <w:t>使用</w:t>
      </w:r>
      <w:r w:rsidRPr="00716434">
        <w:t>SOLR</w:t>
      </w:r>
      <w:r w:rsidRPr="00716434">
        <w:rPr>
          <w:rFonts w:hint="eastAsia"/>
        </w:rPr>
        <w:t>自己的压缩算法或应用容器的</w:t>
      </w:r>
    </w:p>
    <w:p w:rsidR="00716434" w:rsidRDefault="00B22162" w:rsidP="00B22162">
      <w:pPr>
        <w:pStyle w:val="1"/>
      </w:pPr>
      <w:r>
        <w:rPr>
          <w:rFonts w:hint="eastAsia"/>
        </w:rPr>
        <w:t>S</w:t>
      </w:r>
      <w:r>
        <w:t>olr</w:t>
      </w:r>
      <w:r>
        <w:rPr>
          <w:rFonts w:hint="eastAsia"/>
        </w:rPr>
        <w:t>进阶</w:t>
      </w:r>
    </w:p>
    <w:p w:rsidR="00B22162" w:rsidRDefault="00B22162" w:rsidP="00B22162">
      <w:pPr>
        <w:pStyle w:val="2"/>
        <w:spacing w:before="156" w:after="156"/>
      </w:pPr>
      <w:r>
        <w:rPr>
          <w:rFonts w:hint="eastAsia"/>
        </w:rPr>
        <w:t>F</w:t>
      </w:r>
      <w:r>
        <w:t>acet</w:t>
      </w:r>
    </w:p>
    <w:p w:rsidR="00B22162" w:rsidRPr="00B22162" w:rsidRDefault="00B22162" w:rsidP="00B22162">
      <w:r w:rsidRPr="00B22162">
        <w:t xml:space="preserve">       Facet </w:t>
      </w:r>
      <w:r w:rsidRPr="00B22162">
        <w:rPr>
          <w:rFonts w:hint="eastAsia"/>
        </w:rPr>
        <w:t>是</w:t>
      </w:r>
      <w:r w:rsidRPr="00B22162">
        <w:rPr>
          <w:rFonts w:hint="eastAsia"/>
        </w:rPr>
        <w:t> </w:t>
      </w:r>
      <w:r w:rsidRPr="00B22162">
        <w:t>solr </w:t>
      </w:r>
      <w:r w:rsidRPr="00B22162">
        <w:rPr>
          <w:rFonts w:hint="eastAsia"/>
        </w:rPr>
        <w:t>的高级搜索功能之一</w:t>
      </w:r>
      <w:r w:rsidRPr="00B22162">
        <w:rPr>
          <w:rFonts w:hint="eastAsia"/>
        </w:rPr>
        <w:t> </w:t>
      </w:r>
      <w:r w:rsidRPr="00B22162">
        <w:rPr>
          <w:rFonts w:hint="eastAsia"/>
        </w:rPr>
        <w:t>，可以给用户提供更友好的搜索体验，在搜索关键字的同时</w:t>
      </w:r>
      <w:r w:rsidRPr="00B22162">
        <w:rPr>
          <w:rFonts w:hint="eastAsia"/>
        </w:rPr>
        <w:t> </w:t>
      </w:r>
      <w:r w:rsidRPr="00B22162">
        <w:t>, </w:t>
      </w:r>
      <w:r w:rsidRPr="00B22162">
        <w:rPr>
          <w:rFonts w:hint="eastAsia"/>
        </w:rPr>
        <w:t>能够按照</w:t>
      </w:r>
      <w:r w:rsidRPr="00B22162">
        <w:rPr>
          <w:rFonts w:hint="eastAsia"/>
        </w:rPr>
        <w:t> </w:t>
      </w:r>
      <w:r w:rsidRPr="00B22162">
        <w:t>Facet </w:t>
      </w:r>
      <w:r w:rsidRPr="00B22162">
        <w:rPr>
          <w:rFonts w:hint="eastAsia"/>
        </w:rPr>
        <w:t>的字段进行分组并统计。</w:t>
      </w:r>
    </w:p>
    <w:p w:rsidR="00B22162" w:rsidRPr="00B22162" w:rsidRDefault="00B22162" w:rsidP="00B22162">
      <w:r w:rsidRPr="00B22162">
        <w:t xml:space="preserve">       </w:t>
      </w:r>
      <w:r w:rsidRPr="00B22162">
        <w:t>比如你上淘宝，输入</w:t>
      </w:r>
      <w:r w:rsidRPr="00B22162">
        <w:t>“</w:t>
      </w:r>
      <w:r w:rsidRPr="00B22162">
        <w:t>笔记本</w:t>
      </w:r>
      <w:r w:rsidRPr="00B22162">
        <w:t>”</w:t>
      </w:r>
      <w:r w:rsidRPr="00B22162">
        <w:t>进行搜索，就会出现品牌分类，价格范围等分类，这个就叫</w:t>
      </w:r>
      <w:r w:rsidRPr="00B22162">
        <w:t>facet</w:t>
      </w:r>
      <w:r w:rsidRPr="00B22162">
        <w:rPr>
          <w:rFonts w:hint="eastAsia"/>
        </w:rPr>
        <w:t>了。这个例子也许不是那么准确的描述</w:t>
      </w:r>
      <w:r w:rsidRPr="00B22162">
        <w:t>facet</w:t>
      </w:r>
      <w:r w:rsidRPr="00B22162">
        <w:rPr>
          <w:rFonts w:hint="eastAsia"/>
        </w:rPr>
        <w:t>，不过基本上就是这个意思。对输入关键字后搜索出来的结果再进行分类。</w:t>
      </w:r>
    </w:p>
    <w:p w:rsidR="00B22162" w:rsidRPr="00B22162" w:rsidRDefault="00B22162" w:rsidP="00B22162">
      <w:r w:rsidRPr="00B22162">
        <w:rPr>
          <w:rFonts w:hint="eastAsia"/>
        </w:rPr>
        <w:t xml:space="preserve">       </w:t>
      </w:r>
      <w:r w:rsidRPr="00B22162">
        <w:t>solr</w:t>
      </w:r>
      <w:r w:rsidRPr="00B22162">
        <w:rPr>
          <w:rFonts w:hint="eastAsia"/>
        </w:rPr>
        <w:t>有几种</w:t>
      </w:r>
      <w:r w:rsidRPr="00B22162">
        <w:t>facet: </w:t>
      </w:r>
      <w:r w:rsidRPr="00B22162">
        <w:br/>
        <w:t xml:space="preserve">       </w:t>
      </w:r>
      <w:r w:rsidRPr="00B22162">
        <w:t>普通</w:t>
      </w:r>
      <w:r w:rsidRPr="00B22162">
        <w:t>facet</w:t>
      </w:r>
      <w:r w:rsidRPr="00B22162">
        <w:rPr>
          <w:rFonts w:hint="eastAsia"/>
        </w:rPr>
        <w:t>，比如从厂商品牌的维度建立</w:t>
      </w:r>
      <w:r w:rsidRPr="00B22162">
        <w:t>fact </w:t>
      </w:r>
      <w:r w:rsidRPr="00B22162">
        <w:rPr>
          <w:rFonts w:hint="eastAsia"/>
        </w:rPr>
        <w:t>。</w:t>
      </w:r>
      <w:r w:rsidRPr="00B22162">
        <w:rPr>
          <w:rFonts w:hint="eastAsia"/>
        </w:rPr>
        <w:br/>
        <w:t xml:space="preserve">       </w:t>
      </w:r>
      <w:r w:rsidRPr="00B22162">
        <w:rPr>
          <w:rFonts w:hint="eastAsia"/>
        </w:rPr>
        <w:t>查询</w:t>
      </w:r>
      <w:r w:rsidRPr="00B22162">
        <w:t>facet</w:t>
      </w:r>
      <w:r w:rsidRPr="00B22162">
        <w:rPr>
          <w:rFonts w:hint="eastAsia"/>
        </w:rPr>
        <w:t>，比如根据价格查询时，将根据价格，设置多个区间，比如</w:t>
      </w:r>
      <w:r w:rsidRPr="00B22162">
        <w:t>0-10, 10-20, 20-30</w:t>
      </w:r>
      <w:r w:rsidRPr="00B22162">
        <w:rPr>
          <w:rFonts w:hint="eastAsia"/>
        </w:rPr>
        <w:t>等。</w:t>
      </w:r>
      <w:r w:rsidRPr="00B22162">
        <w:rPr>
          <w:rFonts w:hint="eastAsia"/>
        </w:rPr>
        <w:br/>
        <w:t xml:space="preserve">       </w:t>
      </w:r>
      <w:r w:rsidRPr="00B22162">
        <w:rPr>
          <w:rFonts w:hint="eastAsia"/>
        </w:rPr>
        <w:t>日期</w:t>
      </w:r>
      <w:r w:rsidRPr="00B22162">
        <w:t>facet</w:t>
      </w:r>
      <w:r w:rsidRPr="00B22162">
        <w:rPr>
          <w:rFonts w:hint="eastAsia"/>
        </w:rPr>
        <w:t>，</w:t>
      </w:r>
      <w:r w:rsidRPr="00B22162">
        <w:t xml:space="preserve"> </w:t>
      </w:r>
      <w:r w:rsidRPr="00B22162">
        <w:rPr>
          <w:rFonts w:hint="eastAsia"/>
        </w:rPr>
        <w:t>也是一种特殊的范围查询，比如按照月份进行</w:t>
      </w:r>
      <w:r w:rsidRPr="00B22162">
        <w:t>facet</w:t>
      </w:r>
      <w:r w:rsidRPr="00B22162">
        <w:rPr>
          <w:rFonts w:hint="eastAsia"/>
        </w:rPr>
        <w:t>。</w:t>
      </w:r>
    </w:p>
    <w:p w:rsidR="00B22162" w:rsidRDefault="00B22162" w:rsidP="00B22162">
      <w:r w:rsidRPr="00B22162">
        <w:lastRenderedPageBreak/>
        <w:drawing>
          <wp:inline distT="0" distB="0" distL="0" distR="0" wp14:anchorId="33B8AF90" wp14:editId="2148BC03">
            <wp:extent cx="5274310" cy="2465705"/>
            <wp:effectExtent l="0" t="0" r="2540" b="0"/>
            <wp:docPr id="4" name="图片 3"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图片 3" descr="11.jp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465705"/>
                    </a:xfrm>
                    <a:prstGeom prst="rect">
                      <a:avLst/>
                    </a:prstGeom>
                    <a:noFill/>
                    <a:ln>
                      <a:noFill/>
                    </a:ln>
                    <a:extLst/>
                  </pic:spPr>
                </pic:pic>
              </a:graphicData>
            </a:graphic>
          </wp:inline>
        </w:drawing>
      </w:r>
    </w:p>
    <w:p w:rsidR="00B22162" w:rsidRDefault="00B22162" w:rsidP="00D97F0D">
      <w:pPr>
        <w:pStyle w:val="3"/>
        <w:spacing w:before="156" w:after="156"/>
      </w:pPr>
      <w:r>
        <w:rPr>
          <w:rFonts w:hint="eastAsia"/>
        </w:rPr>
        <w:t>Facet</w:t>
      </w:r>
      <w:r>
        <w:rPr>
          <w:rFonts w:hint="eastAsia"/>
        </w:rPr>
        <w:t>查询</w:t>
      </w:r>
    </w:p>
    <w:p w:rsidR="00B22162" w:rsidRPr="00B22162" w:rsidRDefault="00B22162" w:rsidP="00B22162">
      <w:r w:rsidRPr="00B22162">
        <w:t xml:space="preserve">      </w:t>
      </w:r>
      <w:r w:rsidRPr="00B22162">
        <w:t>进行</w:t>
      </w:r>
      <w:r w:rsidRPr="00B22162">
        <w:t>Facet</w:t>
      </w:r>
      <w:r w:rsidRPr="00B22162">
        <w:rPr>
          <w:rFonts w:hint="eastAsia"/>
        </w:rPr>
        <w:t>查询需要在请求参数中加入“</w:t>
      </w:r>
      <w:r w:rsidRPr="00B22162">
        <w:t>facet=on”</w:t>
      </w:r>
      <w:r w:rsidRPr="00B22162">
        <w:t>或</w:t>
      </w:r>
      <w:r w:rsidRPr="00B22162">
        <w:t>“facet=true”</w:t>
      </w:r>
      <w:r w:rsidRPr="00B22162">
        <w:t>只有这样</w:t>
      </w:r>
      <w:r w:rsidRPr="00B22162">
        <w:t>Facet</w:t>
      </w:r>
      <w:r w:rsidRPr="00B22162">
        <w:rPr>
          <w:rFonts w:hint="eastAsia"/>
        </w:rPr>
        <w:t>组件才起作用。</w:t>
      </w:r>
    </w:p>
    <w:p w:rsidR="00B22162" w:rsidRPr="00B22162" w:rsidRDefault="00B22162" w:rsidP="00B22162">
      <w:r w:rsidRPr="00B22162">
        <w:t>1. Field Facet</w:t>
      </w:r>
    </w:p>
    <w:p w:rsidR="00B22162" w:rsidRPr="00B22162" w:rsidRDefault="00B22162" w:rsidP="00B22162">
      <w:r w:rsidRPr="00B22162">
        <w:t xml:space="preserve">       Facet</w:t>
      </w:r>
      <w:r w:rsidRPr="00B22162">
        <w:rPr>
          <w:rFonts w:hint="eastAsia"/>
        </w:rPr>
        <w:t>字段通过在请求中加入“</w:t>
      </w:r>
      <w:r w:rsidRPr="00B22162">
        <w:t>facet.field”</w:t>
      </w:r>
      <w:r w:rsidRPr="00B22162">
        <w:t>参数加以声明，如果需要对多个字段进行</w:t>
      </w:r>
      <w:r w:rsidRPr="00B22162">
        <w:t>Facet</w:t>
      </w:r>
      <w:r w:rsidRPr="00B22162">
        <w:rPr>
          <w:rFonts w:hint="eastAsia"/>
        </w:rPr>
        <w:t>查询</w:t>
      </w:r>
      <w:r w:rsidRPr="00B22162">
        <w:t>,</w:t>
      </w:r>
      <w:r w:rsidRPr="00B22162">
        <w:rPr>
          <w:rFonts w:hint="eastAsia"/>
        </w:rPr>
        <w:t>那么将该参数声明多次</w:t>
      </w:r>
      <w:r w:rsidRPr="00B22162">
        <w:t>.</w:t>
      </w:r>
      <w:r w:rsidRPr="00B22162">
        <w:rPr>
          <w:rFonts w:hint="eastAsia"/>
        </w:rPr>
        <w:t>比如</w:t>
      </w:r>
    </w:p>
    <w:p w:rsidR="00B22162" w:rsidRPr="00B22162" w:rsidRDefault="00B22162" w:rsidP="00B22162">
      <w:r w:rsidRPr="00B22162">
        <w:t>http://localhost:8081/solr/select?q=</w:t>
      </w:r>
      <w:r w:rsidRPr="00B22162">
        <w:rPr>
          <w:rFonts w:hint="eastAsia"/>
        </w:rPr>
        <w:t>联想</w:t>
      </w:r>
      <w:r w:rsidRPr="00B22162">
        <w:t>&amp;facet=on&amp;facet.field=cpu&amp;facet.field=videoCard</w:t>
      </w:r>
    </w:p>
    <w:p w:rsidR="00B22162" w:rsidRPr="00B22162" w:rsidRDefault="00B22162" w:rsidP="00B22162">
      <w:r w:rsidRPr="00B22162">
        <w:t xml:space="preserve">       </w:t>
      </w:r>
      <w:r w:rsidRPr="00B22162">
        <w:t>各个</w:t>
      </w:r>
      <w:r w:rsidRPr="00B22162">
        <w:t>Facet</w:t>
      </w:r>
      <w:r w:rsidRPr="00B22162">
        <w:rPr>
          <w:rFonts w:hint="eastAsia"/>
        </w:rPr>
        <w:t>字段互不影响</w:t>
      </w:r>
      <w:r w:rsidRPr="00B22162">
        <w:t>,</w:t>
      </w:r>
      <w:r w:rsidRPr="00B22162">
        <w:rPr>
          <w:rFonts w:hint="eastAsia"/>
        </w:rPr>
        <w:t>且可以针对每个</w:t>
      </w:r>
      <w:r w:rsidRPr="00B22162">
        <w:t>Facet</w:t>
      </w:r>
      <w:r w:rsidRPr="00B22162">
        <w:rPr>
          <w:rFonts w:hint="eastAsia"/>
        </w:rPr>
        <w:t>字段设置查询参数</w:t>
      </w:r>
      <w:r w:rsidRPr="00B22162">
        <w:t>.</w:t>
      </w:r>
      <w:r w:rsidRPr="00B22162">
        <w:rPr>
          <w:rFonts w:hint="eastAsia"/>
        </w:rPr>
        <w:t>以下介绍的参数既可以应用于所有的</w:t>
      </w:r>
      <w:r w:rsidRPr="00B22162">
        <w:t>Facet</w:t>
      </w:r>
      <w:r w:rsidRPr="00B22162">
        <w:rPr>
          <w:rFonts w:hint="eastAsia"/>
        </w:rPr>
        <w:t>字段</w:t>
      </w:r>
      <w:r w:rsidRPr="00B22162">
        <w:t>,</w:t>
      </w:r>
      <w:r w:rsidRPr="00B22162">
        <w:rPr>
          <w:rFonts w:hint="eastAsia"/>
        </w:rPr>
        <w:t>也可以应用于每个单独的</w:t>
      </w:r>
      <w:r w:rsidRPr="00B22162">
        <w:t>Facet</w:t>
      </w:r>
      <w:r w:rsidRPr="00B22162">
        <w:rPr>
          <w:rFonts w:hint="eastAsia"/>
        </w:rPr>
        <w:t>字段</w:t>
      </w:r>
      <w:r w:rsidRPr="00B22162">
        <w:t>.</w:t>
      </w:r>
      <w:r w:rsidRPr="00B22162">
        <w:rPr>
          <w:rFonts w:hint="eastAsia"/>
        </w:rPr>
        <w:t>应用于单独的字段时通过</w:t>
      </w:r>
      <w:r w:rsidRPr="00B22162">
        <w:t xml:space="preserve"> f.</w:t>
      </w:r>
      <w:r w:rsidRPr="00B22162">
        <w:rPr>
          <w:rFonts w:hint="eastAsia"/>
        </w:rPr>
        <w:t>字段名</w:t>
      </w:r>
      <w:r w:rsidRPr="00B22162">
        <w:t>.</w:t>
      </w:r>
      <w:r w:rsidRPr="00B22162">
        <w:rPr>
          <w:rFonts w:hint="eastAsia"/>
        </w:rPr>
        <w:t>参数名</w:t>
      </w:r>
      <w:r w:rsidRPr="00B22162">
        <w:t>=</w:t>
      </w:r>
      <w:r w:rsidRPr="00B22162">
        <w:rPr>
          <w:rFonts w:hint="eastAsia"/>
        </w:rPr>
        <w:t>参数值，这种方式调用。比如</w:t>
      </w:r>
      <w:r w:rsidRPr="00B22162">
        <w:t>facet.prefix</w:t>
      </w:r>
      <w:r w:rsidRPr="00B22162">
        <w:rPr>
          <w:rFonts w:hint="eastAsia"/>
        </w:rPr>
        <w:t>参数应用于</w:t>
      </w:r>
      <w:r w:rsidRPr="00B22162">
        <w:t>cpu</w:t>
      </w:r>
      <w:r w:rsidRPr="00B22162">
        <w:rPr>
          <w:rFonts w:hint="eastAsia"/>
        </w:rPr>
        <w:t>字段</w:t>
      </w:r>
      <w:r w:rsidRPr="00B22162">
        <w:t>,</w:t>
      </w:r>
      <w:r w:rsidRPr="00B22162">
        <w:rPr>
          <w:rFonts w:hint="eastAsia"/>
        </w:rPr>
        <w:t>可以采用如下形式</w:t>
      </w:r>
    </w:p>
    <w:p w:rsidR="00B22162" w:rsidRPr="00B22162" w:rsidRDefault="00B22162" w:rsidP="00B22162">
      <w:r w:rsidRPr="00B22162">
        <w:t>f.cpu.facet.prefix=Intel</w:t>
      </w:r>
    </w:p>
    <w:p w:rsidR="00B22162" w:rsidRDefault="00B22162" w:rsidP="00D97F0D">
      <w:pPr>
        <w:pStyle w:val="3"/>
        <w:spacing w:before="156" w:after="156"/>
      </w:pPr>
      <w:r>
        <w:rPr>
          <w:rFonts w:hint="eastAsia"/>
        </w:rPr>
        <w:t>实例分析</w:t>
      </w:r>
    </w:p>
    <w:p w:rsidR="00B22162" w:rsidRPr="00B22162" w:rsidRDefault="00B22162" w:rsidP="00B22162">
      <w:pPr>
        <w:pStyle w:val="a3"/>
      </w:pPr>
      <w:r w:rsidRPr="00B22162">
        <w:t>sQuery.setFacet(true);//</w:t>
      </w:r>
      <w:r w:rsidRPr="00B22162">
        <w:rPr>
          <w:rFonts w:hint="eastAsia"/>
        </w:rPr>
        <w:t>设置</w:t>
      </w:r>
      <w:r w:rsidRPr="00B22162">
        <w:t>facet=on</w:t>
      </w:r>
    </w:p>
    <w:p w:rsidR="00B22162" w:rsidRPr="00B22162" w:rsidRDefault="00B22162" w:rsidP="00B22162">
      <w:pPr>
        <w:pStyle w:val="a3"/>
      </w:pPr>
      <w:r w:rsidRPr="00B22162">
        <w:t>sQuery.addFacetField(new String[] { "subMajor_s","brand_s" });//</w:t>
      </w:r>
      <w:r w:rsidRPr="00B22162">
        <w:rPr>
          <w:rFonts w:hint="eastAsia"/>
        </w:rPr>
        <w:t>设置需要</w:t>
      </w:r>
      <w:r w:rsidRPr="00B22162">
        <w:t>facet</w:t>
      </w:r>
      <w:r w:rsidRPr="00B22162">
        <w:rPr>
          <w:rFonts w:hint="eastAsia"/>
        </w:rPr>
        <w:t>的字段</w:t>
      </w:r>
    </w:p>
    <w:p w:rsidR="00B22162" w:rsidRPr="00B22162" w:rsidRDefault="00B22162" w:rsidP="00B22162">
      <w:pPr>
        <w:pStyle w:val="a3"/>
      </w:pPr>
      <w:r w:rsidRPr="00B22162">
        <w:t xml:space="preserve">sQuery.setFacetLimit(1000);//-1 // </w:t>
      </w:r>
      <w:r w:rsidRPr="00B22162">
        <w:rPr>
          <w:rFonts w:hint="eastAsia"/>
        </w:rPr>
        <w:t>限制</w:t>
      </w:r>
      <w:r w:rsidRPr="00B22162">
        <w:t>facet</w:t>
      </w:r>
      <w:r w:rsidRPr="00B22162">
        <w:rPr>
          <w:rFonts w:hint="eastAsia"/>
        </w:rPr>
        <w:t>返回的数量</w:t>
      </w:r>
    </w:p>
    <w:p w:rsidR="00B22162" w:rsidRPr="00B22162" w:rsidRDefault="00B22162" w:rsidP="00B22162">
      <w:pPr>
        <w:pStyle w:val="a3"/>
      </w:pPr>
      <w:r w:rsidRPr="00B22162">
        <w:t xml:space="preserve">sQuery.setFacetMissing(false);// </w:t>
      </w:r>
      <w:r w:rsidRPr="00B22162">
        <w:rPr>
          <w:rFonts w:hint="eastAsia"/>
        </w:rPr>
        <w:t>不统计</w:t>
      </w:r>
      <w:r w:rsidRPr="00B22162">
        <w:t>null</w:t>
      </w:r>
      <w:r w:rsidRPr="00B22162">
        <w:rPr>
          <w:rFonts w:hint="eastAsia"/>
        </w:rPr>
        <w:t>的值</w:t>
      </w:r>
    </w:p>
    <w:p w:rsidR="00B22162" w:rsidRPr="00B22162" w:rsidRDefault="00B22162" w:rsidP="00B22162">
      <w:pPr>
        <w:pStyle w:val="a3"/>
      </w:pPr>
      <w:r w:rsidRPr="00B22162">
        <w:t xml:space="preserve">sQuery.setFacetMinCount(1);// </w:t>
      </w:r>
      <w:r w:rsidRPr="00B22162">
        <w:rPr>
          <w:rFonts w:hint="eastAsia"/>
        </w:rPr>
        <w:t>设置返回的数据中每个分组的数据最小值，比如设置为</w:t>
      </w:r>
      <w:r w:rsidRPr="00B22162">
        <w:t>1</w:t>
      </w:r>
      <w:r w:rsidRPr="00B22162">
        <w:rPr>
          <w:rFonts w:hint="eastAsia"/>
        </w:rPr>
        <w:t>，则统计数量最小为</w:t>
      </w:r>
      <w:r w:rsidRPr="00B22162">
        <w:t>1</w:t>
      </w:r>
      <w:r w:rsidRPr="00B22162">
        <w:rPr>
          <w:rFonts w:hint="eastAsia"/>
        </w:rPr>
        <w:t>，不然不显示</w:t>
      </w:r>
    </w:p>
    <w:p w:rsidR="00B22162" w:rsidRPr="00B22162" w:rsidRDefault="00B22162" w:rsidP="00B22162">
      <w:pPr>
        <w:pStyle w:val="a3"/>
      </w:pPr>
      <w:r w:rsidRPr="00B22162">
        <w:t>sQuery.addFacetQuery("price_i:[1000 TO 10000]");</w:t>
      </w:r>
    </w:p>
    <w:p w:rsidR="00B22162" w:rsidRPr="00B22162" w:rsidRDefault="00B22162" w:rsidP="00B22162">
      <w:pPr>
        <w:pStyle w:val="a3"/>
      </w:pPr>
      <w:r w:rsidRPr="00B22162">
        <w:t>sQuery.setQuery(para);</w:t>
      </w:r>
    </w:p>
    <w:p w:rsidR="00B22162" w:rsidRPr="00B22162" w:rsidRDefault="00B22162" w:rsidP="00B22162">
      <w:pPr>
        <w:pStyle w:val="a3"/>
      </w:pPr>
      <w:r w:rsidRPr="00B22162">
        <w:t>QueryResponse queryResponse;</w:t>
      </w:r>
    </w:p>
    <w:p w:rsidR="00B22162" w:rsidRPr="00B22162" w:rsidRDefault="00B22162" w:rsidP="00B22162">
      <w:pPr>
        <w:pStyle w:val="a3"/>
      </w:pPr>
      <w:r w:rsidRPr="00B22162">
        <w:t>queryResponse = solrServer.query(sQuery);</w:t>
      </w:r>
    </w:p>
    <w:p w:rsidR="00B22162" w:rsidRPr="00B22162" w:rsidRDefault="00B22162" w:rsidP="00B22162">
      <w:pPr>
        <w:pStyle w:val="a3"/>
      </w:pPr>
      <w:r w:rsidRPr="00B22162">
        <w:t xml:space="preserve">List&lt;FacetField&gt; facets = queryResponse.getFacetFields();// </w:t>
      </w:r>
      <w:r w:rsidRPr="00B22162">
        <w:rPr>
          <w:rFonts w:hint="eastAsia"/>
        </w:rPr>
        <w:t>返回的</w:t>
      </w:r>
      <w:r w:rsidRPr="00B22162">
        <w:t>facet</w:t>
      </w:r>
      <w:r w:rsidRPr="00B22162">
        <w:rPr>
          <w:rFonts w:hint="eastAsia"/>
        </w:rPr>
        <w:t>列表</w:t>
      </w:r>
    </w:p>
    <w:p w:rsidR="00B22162" w:rsidRPr="00B22162" w:rsidRDefault="00B22162" w:rsidP="00B22162">
      <w:pPr>
        <w:pStyle w:val="a3"/>
      </w:pPr>
      <w:hyperlink r:id="rId39" w:history="1">
        <w:r w:rsidRPr="00B22162">
          <w:rPr>
            <w:rStyle w:val="a6"/>
          </w:rPr>
          <w:t>http://wiki.apache.org/solr/SimpleFacetParameters</w:t>
        </w:r>
      </w:hyperlink>
    </w:p>
    <w:p w:rsidR="00B22162" w:rsidRPr="00B22162" w:rsidRDefault="00B22162" w:rsidP="00B22162">
      <w:pPr>
        <w:rPr>
          <w:rFonts w:hint="eastAsia"/>
        </w:rPr>
      </w:pPr>
    </w:p>
    <w:p w:rsidR="00B22162" w:rsidRPr="00B22162" w:rsidRDefault="00B22162" w:rsidP="00B22162">
      <w:pPr>
        <w:pStyle w:val="a3"/>
      </w:pPr>
      <w:r w:rsidRPr="00B22162">
        <w:lastRenderedPageBreak/>
        <w:t>for (FacetField facet :facets) {</w:t>
      </w:r>
    </w:p>
    <w:p w:rsidR="00B22162" w:rsidRPr="00B22162" w:rsidRDefault="00B22162" w:rsidP="00B22162">
      <w:pPr>
        <w:pStyle w:val="a3"/>
      </w:pPr>
      <w:r w:rsidRPr="00B22162">
        <w:t xml:space="preserve">         System.</w:t>
      </w:r>
      <w:r w:rsidRPr="00B22162">
        <w:rPr>
          <w:i/>
          <w:iCs/>
        </w:rPr>
        <w:t>out.println(facet.getName());</w:t>
      </w:r>
    </w:p>
    <w:p w:rsidR="00B22162" w:rsidRPr="00B22162" w:rsidRDefault="00B22162" w:rsidP="00B22162">
      <w:pPr>
        <w:pStyle w:val="a3"/>
      </w:pPr>
      <w:r w:rsidRPr="00B22162">
        <w:t xml:space="preserve">         System.</w:t>
      </w:r>
      <w:r w:rsidRPr="00B22162">
        <w:rPr>
          <w:i/>
          <w:iCs/>
        </w:rPr>
        <w:t>out.println("----------------");</w:t>
      </w:r>
    </w:p>
    <w:p w:rsidR="00B22162" w:rsidRPr="00B22162" w:rsidRDefault="00B22162" w:rsidP="00B22162">
      <w:pPr>
        <w:pStyle w:val="a3"/>
      </w:pPr>
      <w:r w:rsidRPr="00B22162">
        <w:t xml:space="preserve">         List&lt;Count&gt;counts = facet.getValues();</w:t>
      </w:r>
    </w:p>
    <w:p w:rsidR="00B22162" w:rsidRPr="00B22162" w:rsidRDefault="00B22162" w:rsidP="00B22162">
      <w:pPr>
        <w:pStyle w:val="a3"/>
      </w:pPr>
      <w:r w:rsidRPr="00B22162">
        <w:t xml:space="preserve">         for (Count count : counts){</w:t>
      </w:r>
    </w:p>
    <w:p w:rsidR="00B22162" w:rsidRPr="00B22162" w:rsidRDefault="00B22162" w:rsidP="00B22162">
      <w:pPr>
        <w:pStyle w:val="a3"/>
      </w:pPr>
      <w:r w:rsidRPr="00B22162">
        <w:t xml:space="preserve">            System.</w:t>
      </w:r>
      <w:r w:rsidRPr="00B22162">
        <w:rPr>
          <w:i/>
          <w:iCs/>
        </w:rPr>
        <w:t>out.println(count.getName()+":"+ count.getCount());</w:t>
      </w:r>
    </w:p>
    <w:p w:rsidR="00B22162" w:rsidRPr="00B22162" w:rsidRDefault="00B22162" w:rsidP="00B22162">
      <w:pPr>
        <w:pStyle w:val="a3"/>
      </w:pPr>
      <w:r w:rsidRPr="00B22162">
        <w:t xml:space="preserve">         }</w:t>
      </w:r>
    </w:p>
    <w:p w:rsidR="00B22162" w:rsidRPr="00B22162" w:rsidRDefault="00B22162" w:rsidP="00B22162">
      <w:pPr>
        <w:pStyle w:val="a3"/>
      </w:pPr>
      <w:r w:rsidRPr="00B22162">
        <w:t xml:space="preserve">         System.</w:t>
      </w:r>
      <w:r w:rsidRPr="00B22162">
        <w:rPr>
          <w:i/>
          <w:iCs/>
        </w:rPr>
        <w:t>out.println();</w:t>
      </w:r>
    </w:p>
    <w:p w:rsidR="00B22162" w:rsidRPr="00B22162" w:rsidRDefault="00B22162" w:rsidP="00B22162">
      <w:pPr>
        <w:pStyle w:val="a3"/>
      </w:pPr>
      <w:r w:rsidRPr="00B22162">
        <w:t xml:space="preserve">      }</w:t>
      </w:r>
    </w:p>
    <w:p w:rsidR="00B22162" w:rsidRPr="00B22162" w:rsidRDefault="00B22162" w:rsidP="00B22162">
      <w:pPr>
        <w:pStyle w:val="a3"/>
      </w:pPr>
      <w:r w:rsidRPr="00B22162">
        <w:rPr>
          <w:rFonts w:hint="eastAsia"/>
          <w:i/>
          <w:iCs/>
        </w:rPr>
        <w:t>注：建立索引时加上价格区间的字段，就可以实现检索时显示动态的价</w:t>
      </w:r>
      <w:r w:rsidRPr="00B22162">
        <w:rPr>
          <w:rFonts w:hint="eastAsia"/>
          <w:i/>
          <w:iCs/>
        </w:rPr>
        <w:t xml:space="preserve">       </w:t>
      </w:r>
      <w:r w:rsidRPr="00B22162">
        <w:rPr>
          <w:rFonts w:hint="eastAsia"/>
          <w:i/>
          <w:iCs/>
        </w:rPr>
        <w:t>格筛选条件。</w:t>
      </w:r>
    </w:p>
    <w:p w:rsidR="00B22162" w:rsidRPr="00B22162" w:rsidRDefault="00B22162" w:rsidP="00B22162">
      <w:hyperlink r:id="rId40" w:history="1">
        <w:r w:rsidRPr="00B22162">
          <w:rPr>
            <w:rStyle w:val="a6"/>
          </w:rPr>
          <w:t>http://wiki.apache.org/solr/SimpleFacetParameters</w:t>
        </w:r>
      </w:hyperlink>
    </w:p>
    <w:p w:rsidR="001879B0" w:rsidRPr="001879B0" w:rsidRDefault="001879B0" w:rsidP="001879B0">
      <w:pPr>
        <w:pStyle w:val="2"/>
        <w:spacing w:before="156" w:after="156"/>
      </w:pPr>
      <w:r w:rsidRPr="001879B0">
        <w:rPr>
          <w:rFonts w:hint="eastAsia"/>
        </w:rPr>
        <w:t>Facet.pivot</w:t>
      </w:r>
    </w:p>
    <w:p w:rsidR="001879B0" w:rsidRPr="001879B0" w:rsidRDefault="001879B0" w:rsidP="001879B0">
      <w:r w:rsidRPr="001879B0">
        <w:rPr>
          <w:b/>
          <w:bCs/>
          <w:i/>
          <w:iCs/>
        </w:rPr>
        <w:t xml:space="preserve">Facet.pivot </w:t>
      </w:r>
      <w:r w:rsidRPr="001879B0">
        <w:rPr>
          <w:rFonts w:hint="eastAsia"/>
        </w:rPr>
        <w:t>就是按照多个维度进行分组查询，是</w:t>
      </w:r>
      <w:r w:rsidRPr="001879B0">
        <w:t>Facet</w:t>
      </w:r>
      <w:r w:rsidRPr="001879B0">
        <w:rPr>
          <w:rFonts w:hint="eastAsia"/>
        </w:rPr>
        <w:t>的加强，在实际运用中经常用到，一个典型的例子就是商品目录树。</w:t>
      </w:r>
      <w:r w:rsidRPr="001879B0">
        <w:rPr>
          <w:b/>
          <w:bCs/>
          <w:i/>
          <w:iCs/>
        </w:rPr>
        <w:t> </w:t>
      </w:r>
    </w:p>
    <w:p w:rsidR="00B22162" w:rsidRDefault="001879B0" w:rsidP="00B22162">
      <w:r w:rsidRPr="001879B0">
        <w:drawing>
          <wp:inline distT="0" distB="0" distL="0" distR="0" wp14:anchorId="7D6B270A" wp14:editId="5AC5F4C0">
            <wp:extent cx="5274310" cy="2903855"/>
            <wp:effectExtent l="0" t="0" r="2540" b="0"/>
            <wp:docPr id="5" name="Picture 4" descr="C:\Users\qubo\AppData\Roaming\Tencent\Users\147860597\QQ\WinTemp\RichOle\JUZFRQ%DSQ9QKHO67I1M]1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4" descr="C:\Users\qubo\AppData\Roaming\Tencent\Users\147860597\QQ\WinTemp\RichOle\JUZFRQ%DSQ9QKHO67I1M]1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903855"/>
                    </a:xfrm>
                    <a:prstGeom prst="rect">
                      <a:avLst/>
                    </a:prstGeom>
                    <a:noFill/>
                    <a:ln>
                      <a:noFill/>
                    </a:ln>
                    <a:extLst/>
                  </pic:spPr>
                </pic:pic>
              </a:graphicData>
            </a:graphic>
          </wp:inline>
        </w:drawing>
      </w:r>
    </w:p>
    <w:p w:rsidR="001879B0" w:rsidRPr="001879B0" w:rsidRDefault="001879B0" w:rsidP="001879B0">
      <w:pPr>
        <w:pStyle w:val="a3"/>
      </w:pPr>
      <w:r w:rsidRPr="001879B0">
        <w:t>HttpSolrClient solrServer = SolrServer.</w:t>
      </w:r>
      <w:r w:rsidRPr="001879B0">
        <w:rPr>
          <w:i/>
          <w:iCs/>
        </w:rPr>
        <w:t>getServer();</w:t>
      </w:r>
    </w:p>
    <w:p w:rsidR="001879B0" w:rsidRPr="001879B0" w:rsidRDefault="001879B0" w:rsidP="001879B0">
      <w:pPr>
        <w:pStyle w:val="a3"/>
      </w:pPr>
      <w:r w:rsidRPr="001879B0">
        <w:t xml:space="preserve">SolrQuery sQuery = </w:t>
      </w:r>
      <w:r w:rsidRPr="001879B0">
        <w:rPr>
          <w:b/>
          <w:bCs/>
        </w:rPr>
        <w:t>new SolrQuery();</w:t>
      </w:r>
    </w:p>
    <w:p w:rsidR="001879B0" w:rsidRPr="001879B0" w:rsidRDefault="001879B0" w:rsidP="001879B0">
      <w:pPr>
        <w:pStyle w:val="a3"/>
      </w:pPr>
      <w:r w:rsidRPr="001879B0">
        <w:t>sQuery.setFacet(</w:t>
      </w:r>
      <w:r w:rsidRPr="001879B0">
        <w:rPr>
          <w:b/>
          <w:bCs/>
        </w:rPr>
        <w:t>true);</w:t>
      </w:r>
    </w:p>
    <w:p w:rsidR="001879B0" w:rsidRPr="001879B0" w:rsidRDefault="001879B0" w:rsidP="001879B0">
      <w:pPr>
        <w:pStyle w:val="a3"/>
      </w:pPr>
      <w:r w:rsidRPr="001879B0">
        <w:t>sQuery.add("facet.pivot", "major_s, subMajor_s");//</w:t>
      </w:r>
      <w:r w:rsidRPr="001879B0">
        <w:rPr>
          <w:rFonts w:hint="eastAsia"/>
        </w:rPr>
        <w:t>两维度来分组查询</w:t>
      </w:r>
    </w:p>
    <w:p w:rsidR="001879B0" w:rsidRPr="001879B0" w:rsidRDefault="001879B0" w:rsidP="001879B0">
      <w:pPr>
        <w:pStyle w:val="a3"/>
      </w:pPr>
      <w:r w:rsidRPr="001879B0">
        <w:t>sQuery.setFacetLimit(1000);</w:t>
      </w:r>
    </w:p>
    <w:p w:rsidR="001879B0" w:rsidRPr="001879B0" w:rsidRDefault="001879B0" w:rsidP="001879B0">
      <w:pPr>
        <w:pStyle w:val="a3"/>
      </w:pPr>
      <w:r w:rsidRPr="001879B0">
        <w:t>sQuery.setQuery(para);</w:t>
      </w:r>
    </w:p>
    <w:p w:rsidR="001879B0" w:rsidRPr="001879B0" w:rsidRDefault="001879B0" w:rsidP="001879B0">
      <w:pPr>
        <w:pStyle w:val="a3"/>
      </w:pPr>
      <w:r w:rsidRPr="001879B0">
        <w:t>QueryResponse response = solrServer.query(sQuery,SolrRequest.METHOD.</w:t>
      </w:r>
      <w:r w:rsidRPr="001879B0">
        <w:rPr>
          <w:b/>
          <w:bCs/>
          <w:i/>
          <w:iCs/>
        </w:rPr>
        <w:t>POST);</w:t>
      </w:r>
    </w:p>
    <w:p w:rsidR="001879B0" w:rsidRPr="001879B0" w:rsidRDefault="001879B0" w:rsidP="001879B0">
      <w:pPr>
        <w:pStyle w:val="a3"/>
      </w:pPr>
      <w:r w:rsidRPr="001879B0">
        <w:t>NamedList&lt;List&lt;PivotField&gt;&gt; namedList = response.getFacetPivot();</w:t>
      </w:r>
    </w:p>
    <w:p w:rsidR="001879B0" w:rsidRPr="001879B0" w:rsidRDefault="001879B0" w:rsidP="001879B0">
      <w:pPr>
        <w:pStyle w:val="a3"/>
      </w:pPr>
      <w:r w:rsidRPr="001879B0">
        <w:t>NamedList</w:t>
      </w:r>
      <w:r w:rsidRPr="001879B0">
        <w:rPr>
          <w:rFonts w:hint="eastAsia"/>
        </w:rPr>
        <w:t>解释：</w:t>
      </w:r>
    </w:p>
    <w:p w:rsidR="001879B0" w:rsidRPr="001879B0" w:rsidRDefault="001879B0" w:rsidP="001879B0">
      <w:pPr>
        <w:pStyle w:val="a3"/>
      </w:pPr>
      <w:r w:rsidRPr="001879B0">
        <w:t>NamedList</w:t>
      </w:r>
      <w:r w:rsidRPr="001879B0">
        <w:rPr>
          <w:rFonts w:hint="eastAsia"/>
        </w:rPr>
        <w:t>，一个有序的</w:t>
      </w:r>
      <w:r w:rsidRPr="001879B0">
        <w:t>name/value</w:t>
      </w:r>
      <w:r w:rsidRPr="001879B0">
        <w:rPr>
          <w:rFonts w:hint="eastAsia"/>
        </w:rPr>
        <w:t>容器，</w:t>
      </w:r>
      <w:r w:rsidRPr="001879B0">
        <w:t>NamedList</w:t>
      </w:r>
      <w:r w:rsidRPr="001879B0">
        <w:rPr>
          <w:rFonts w:hint="eastAsia"/>
        </w:rPr>
        <w:t>不像</w:t>
      </w:r>
      <w:r w:rsidRPr="001879B0">
        <w:t>Map</w:t>
      </w:r>
      <w:r w:rsidRPr="001879B0">
        <w:t>，</w:t>
      </w:r>
      <w:r w:rsidRPr="001879B0">
        <w:rPr>
          <w:rFonts w:hint="eastAsia"/>
        </w:rPr>
        <w:t>他具有以下特点：</w:t>
      </w:r>
    </w:p>
    <w:p w:rsidR="001879B0" w:rsidRPr="001879B0" w:rsidRDefault="001879B0" w:rsidP="001879B0">
      <w:pPr>
        <w:pStyle w:val="a3"/>
      </w:pPr>
      <w:r w:rsidRPr="001879B0">
        <w:t xml:space="preserve">      1</w:t>
      </w:r>
      <w:r w:rsidRPr="001879B0">
        <w:rPr>
          <w:rFonts w:hint="eastAsia"/>
        </w:rPr>
        <w:t>、名字可以重复</w:t>
      </w:r>
    </w:p>
    <w:p w:rsidR="001879B0" w:rsidRPr="001879B0" w:rsidRDefault="001879B0" w:rsidP="001879B0">
      <w:pPr>
        <w:pStyle w:val="a3"/>
      </w:pPr>
      <w:r w:rsidRPr="001879B0">
        <w:t>      2</w:t>
      </w:r>
      <w:r w:rsidRPr="001879B0">
        <w:rPr>
          <w:rFonts w:hint="eastAsia"/>
        </w:rPr>
        <w:t>、</w:t>
      </w:r>
      <w:r w:rsidRPr="001879B0">
        <w:t>NamedList</w:t>
      </w:r>
      <w:r w:rsidRPr="001879B0">
        <w:rPr>
          <w:rFonts w:hint="eastAsia"/>
        </w:rPr>
        <w:t>中的</w:t>
      </w:r>
      <w:r w:rsidRPr="001879B0">
        <w:t>element</w:t>
      </w:r>
      <w:r w:rsidRPr="001879B0">
        <w:rPr>
          <w:rFonts w:hint="eastAsia"/>
        </w:rPr>
        <w:t>保持这有序状态</w:t>
      </w:r>
    </w:p>
    <w:p w:rsidR="001879B0" w:rsidRPr="001879B0" w:rsidRDefault="001879B0" w:rsidP="001879B0">
      <w:pPr>
        <w:pStyle w:val="a3"/>
      </w:pPr>
      <w:r w:rsidRPr="001879B0">
        <w:t>      3</w:t>
      </w:r>
      <w:r w:rsidRPr="001879B0">
        <w:rPr>
          <w:rFonts w:hint="eastAsia"/>
        </w:rPr>
        <w:t>、可以下标的形式访问</w:t>
      </w:r>
      <w:r w:rsidRPr="001879B0">
        <w:t>Elements</w:t>
      </w:r>
    </w:p>
    <w:p w:rsidR="001879B0" w:rsidRPr="001879B0" w:rsidRDefault="001879B0" w:rsidP="001879B0">
      <w:pPr>
        <w:pStyle w:val="a3"/>
      </w:pPr>
      <w:r w:rsidRPr="001879B0">
        <w:lastRenderedPageBreak/>
        <w:t>      4</w:t>
      </w:r>
      <w:r w:rsidRPr="001879B0">
        <w:t>、</w:t>
      </w:r>
      <w:r w:rsidRPr="001879B0">
        <w:t>name</w:t>
      </w:r>
      <w:r w:rsidRPr="001879B0">
        <w:rPr>
          <w:rFonts w:hint="eastAsia"/>
        </w:rPr>
        <w:t>和</w:t>
      </w:r>
      <w:r w:rsidRPr="001879B0">
        <w:t>value</w:t>
      </w:r>
      <w:r w:rsidRPr="001879B0">
        <w:rPr>
          <w:rFonts w:hint="eastAsia"/>
        </w:rPr>
        <w:t>都可以为</w:t>
      </w:r>
      <w:r w:rsidRPr="001879B0">
        <w:t>null</w:t>
      </w:r>
    </w:p>
    <w:p w:rsidR="001879B0" w:rsidRPr="001879B0" w:rsidRDefault="001879B0" w:rsidP="001879B0">
      <w:pPr>
        <w:pStyle w:val="a3"/>
      </w:pPr>
      <w:r w:rsidRPr="001879B0">
        <w:t xml:space="preserve">List&lt;PivotField&gt; pivotList = </w:t>
      </w:r>
      <w:r w:rsidRPr="001879B0">
        <w:rPr>
          <w:b/>
          <w:bCs/>
        </w:rPr>
        <w:t>null;</w:t>
      </w:r>
    </w:p>
    <w:p w:rsidR="001879B0" w:rsidRPr="001879B0" w:rsidRDefault="001879B0" w:rsidP="001879B0">
      <w:pPr>
        <w:pStyle w:val="a3"/>
      </w:pPr>
      <w:r w:rsidRPr="001879B0">
        <w:rPr>
          <w:b/>
          <w:bCs/>
        </w:rPr>
        <w:t>for(int i=0;i&lt;namedList.size();i++){  //</w:t>
      </w:r>
      <w:r w:rsidRPr="001879B0">
        <w:rPr>
          <w:rFonts w:hint="eastAsia"/>
          <w:b/>
          <w:bCs/>
        </w:rPr>
        <w:t>此处的多次循环可以用递归</w:t>
      </w:r>
    </w:p>
    <w:p w:rsidR="001879B0" w:rsidRPr="001879B0" w:rsidRDefault="001879B0" w:rsidP="001879B0">
      <w:pPr>
        <w:pStyle w:val="a3"/>
      </w:pPr>
      <w:r w:rsidRPr="001879B0">
        <w:t xml:space="preserve">      pivotList = namedList.getVal(i);</w:t>
      </w:r>
    </w:p>
    <w:p w:rsidR="001879B0" w:rsidRPr="001879B0" w:rsidRDefault="001879B0" w:rsidP="001879B0">
      <w:pPr>
        <w:pStyle w:val="a3"/>
      </w:pPr>
      <w:r w:rsidRPr="001879B0">
        <w:t xml:space="preserve">      </w:t>
      </w:r>
      <w:r w:rsidRPr="001879B0">
        <w:rPr>
          <w:b/>
          <w:bCs/>
        </w:rPr>
        <w:t>if(pivotList != null){</w:t>
      </w:r>
    </w:p>
    <w:p w:rsidR="001879B0" w:rsidRPr="001879B0" w:rsidRDefault="001879B0" w:rsidP="001879B0">
      <w:pPr>
        <w:pStyle w:val="a3"/>
      </w:pPr>
      <w:r w:rsidRPr="001879B0">
        <w:t xml:space="preserve">          </w:t>
      </w:r>
      <w:r w:rsidRPr="001879B0">
        <w:rPr>
          <w:b/>
          <w:bCs/>
        </w:rPr>
        <w:t>for(PivotField pivot:pivotList){</w:t>
      </w:r>
    </w:p>
    <w:p w:rsidR="001879B0" w:rsidRPr="001879B0" w:rsidRDefault="001879B0" w:rsidP="001879B0">
      <w:pPr>
        <w:pStyle w:val="a3"/>
      </w:pPr>
      <w:r w:rsidRPr="001879B0">
        <w:t xml:space="preserve">                System.</w:t>
      </w:r>
      <w:r w:rsidRPr="001879B0">
        <w:rPr>
          <w:b/>
          <w:bCs/>
          <w:i/>
          <w:iCs/>
        </w:rPr>
        <w:t>out.println("</w:t>
      </w:r>
      <w:r w:rsidRPr="001879B0">
        <w:rPr>
          <w:rFonts w:hint="eastAsia"/>
          <w:b/>
          <w:bCs/>
          <w:i/>
          <w:iCs/>
        </w:rPr>
        <w:t>一级</w:t>
      </w:r>
      <w:r w:rsidRPr="001879B0">
        <w:rPr>
          <w:rFonts w:hint="eastAsia"/>
          <w:b/>
          <w:bCs/>
          <w:i/>
          <w:iCs/>
        </w:rPr>
        <w:t xml:space="preserve"> </w:t>
      </w:r>
      <w:r w:rsidRPr="001879B0">
        <w:rPr>
          <w:b/>
          <w:bCs/>
          <w:i/>
          <w:iCs/>
        </w:rPr>
        <w:t>: "+pivot.getValue() + "   " + pivot.getCount());</w:t>
      </w:r>
    </w:p>
    <w:p w:rsidR="001879B0" w:rsidRPr="001879B0" w:rsidRDefault="001879B0" w:rsidP="001879B0">
      <w:pPr>
        <w:pStyle w:val="a3"/>
      </w:pPr>
      <w:r w:rsidRPr="001879B0">
        <w:t xml:space="preserve">                List&lt;PivotField&gt; fieldList = pivot.getPivot(); </w:t>
      </w:r>
    </w:p>
    <w:p w:rsidR="001879B0" w:rsidRPr="001879B0" w:rsidRDefault="001879B0" w:rsidP="001879B0">
      <w:pPr>
        <w:pStyle w:val="a3"/>
      </w:pPr>
      <w:r w:rsidRPr="001879B0">
        <w:t xml:space="preserve">                </w:t>
      </w:r>
      <w:r w:rsidRPr="001879B0">
        <w:rPr>
          <w:b/>
          <w:bCs/>
        </w:rPr>
        <w:t>if(fieldList != null){</w:t>
      </w:r>
    </w:p>
    <w:p w:rsidR="001879B0" w:rsidRPr="001879B0" w:rsidRDefault="001879B0" w:rsidP="001879B0">
      <w:pPr>
        <w:pStyle w:val="a3"/>
      </w:pPr>
      <w:r w:rsidRPr="001879B0">
        <w:t xml:space="preserve">                    </w:t>
      </w:r>
      <w:r w:rsidRPr="001879B0">
        <w:rPr>
          <w:b/>
          <w:bCs/>
        </w:rPr>
        <w:t>for(PivotField field:fieldList){</w:t>
      </w:r>
    </w:p>
    <w:p w:rsidR="001879B0" w:rsidRPr="001879B0" w:rsidRDefault="001879B0" w:rsidP="001879B0">
      <w:pPr>
        <w:pStyle w:val="a3"/>
      </w:pPr>
      <w:r w:rsidRPr="001879B0">
        <w:t xml:space="preserve">                          System.</w:t>
      </w:r>
      <w:r w:rsidRPr="001879B0">
        <w:rPr>
          <w:b/>
          <w:bCs/>
          <w:i/>
          <w:iCs/>
        </w:rPr>
        <w:t>out.println("</w:t>
      </w:r>
      <w:r w:rsidRPr="001879B0">
        <w:rPr>
          <w:rFonts w:hint="eastAsia"/>
          <w:b/>
          <w:bCs/>
          <w:i/>
          <w:iCs/>
        </w:rPr>
        <w:t>二级</w:t>
      </w:r>
      <w:r w:rsidRPr="001879B0">
        <w:rPr>
          <w:rFonts w:hint="eastAsia"/>
          <w:b/>
          <w:bCs/>
          <w:i/>
          <w:iCs/>
        </w:rPr>
        <w:t xml:space="preserve"> </w:t>
      </w:r>
      <w:r w:rsidRPr="001879B0">
        <w:rPr>
          <w:b/>
          <w:bCs/>
          <w:i/>
          <w:iCs/>
        </w:rPr>
        <w:t>: "+field.getValue() + "   " + field.getCount());</w:t>
      </w:r>
    </w:p>
    <w:p w:rsidR="001879B0" w:rsidRPr="001879B0" w:rsidRDefault="001879B0" w:rsidP="001879B0">
      <w:pPr>
        <w:pStyle w:val="a3"/>
      </w:pPr>
      <w:r w:rsidRPr="001879B0">
        <w:t xml:space="preserve">                           List&lt;PivotField&gt; fieldList1 = field.getPivot();</w:t>
      </w:r>
    </w:p>
    <w:p w:rsidR="001879B0" w:rsidRPr="001879B0" w:rsidRDefault="001879B0" w:rsidP="001879B0">
      <w:pPr>
        <w:pStyle w:val="a3"/>
      </w:pPr>
      <w:r w:rsidRPr="001879B0">
        <w:t xml:space="preserve">                           </w:t>
      </w:r>
      <w:r w:rsidRPr="001879B0">
        <w:rPr>
          <w:b/>
          <w:bCs/>
        </w:rPr>
        <w:t>if(fieldList1 != null){</w:t>
      </w:r>
    </w:p>
    <w:p w:rsidR="001879B0" w:rsidRPr="001879B0" w:rsidRDefault="001879B0" w:rsidP="001879B0">
      <w:pPr>
        <w:pStyle w:val="a3"/>
      </w:pPr>
      <w:r w:rsidRPr="001879B0">
        <w:t xml:space="preserve">                               </w:t>
      </w:r>
      <w:r w:rsidRPr="001879B0">
        <w:rPr>
          <w:b/>
          <w:bCs/>
        </w:rPr>
        <w:t>for(PivotField field1:fieldList1){</w:t>
      </w:r>
    </w:p>
    <w:p w:rsidR="001879B0" w:rsidRPr="001879B0" w:rsidRDefault="001879B0" w:rsidP="001879B0">
      <w:pPr>
        <w:pStyle w:val="a3"/>
      </w:pPr>
      <w:r w:rsidRPr="001879B0">
        <w:t xml:space="preserve">                                     System.</w:t>
      </w:r>
      <w:r w:rsidRPr="001879B0">
        <w:rPr>
          <w:b/>
          <w:bCs/>
          <w:i/>
          <w:iCs/>
        </w:rPr>
        <w:t>out.println("</w:t>
      </w:r>
      <w:r w:rsidRPr="001879B0">
        <w:rPr>
          <w:rFonts w:hint="eastAsia"/>
          <w:b/>
          <w:bCs/>
          <w:i/>
          <w:iCs/>
        </w:rPr>
        <w:t>三级</w:t>
      </w:r>
      <w:r w:rsidRPr="001879B0">
        <w:rPr>
          <w:rFonts w:hint="eastAsia"/>
          <w:b/>
          <w:bCs/>
          <w:i/>
          <w:iCs/>
        </w:rPr>
        <w:t xml:space="preserve"> </w:t>
      </w:r>
      <w:r w:rsidRPr="001879B0">
        <w:rPr>
          <w:b/>
          <w:bCs/>
          <w:i/>
          <w:iCs/>
        </w:rPr>
        <w:t>: "+field1.getValue() + "   " + field1.getCount());</w:t>
      </w:r>
    </w:p>
    <w:p w:rsidR="001879B0" w:rsidRPr="001879B0" w:rsidRDefault="001879B0" w:rsidP="001879B0">
      <w:pPr>
        <w:pStyle w:val="a3"/>
      </w:pPr>
      <w:r w:rsidRPr="001879B0">
        <w:t xml:space="preserve">                 }}}}}}}</w:t>
      </w:r>
    </w:p>
    <w:p w:rsidR="001879B0" w:rsidRDefault="001879B0" w:rsidP="001879B0">
      <w:pPr>
        <w:pStyle w:val="2"/>
        <w:spacing w:before="156" w:after="156"/>
      </w:pPr>
      <w:r>
        <w:rPr>
          <w:rFonts w:hint="eastAsia"/>
        </w:rPr>
        <w:t>GROUP</w:t>
      </w:r>
    </w:p>
    <w:p w:rsidR="001879B0" w:rsidRPr="001879B0" w:rsidRDefault="001879B0" w:rsidP="001879B0">
      <w:r w:rsidRPr="001879B0">
        <w:t>facet</w:t>
      </w:r>
      <w:r w:rsidRPr="001879B0">
        <w:rPr>
          <w:rFonts w:hint="eastAsia"/>
        </w:rPr>
        <w:t>的查询结果主要是分组信息：有什么分组，每个分组包括多少记录；但是分组中有哪些数据是不可知道的，只有进一步搜索。</w:t>
      </w:r>
      <w:r w:rsidRPr="001879B0">
        <w:rPr>
          <w:rFonts w:hint="eastAsia"/>
        </w:rPr>
        <w:br/>
        <w:t xml:space="preserve">       </w:t>
      </w:r>
      <w:r w:rsidRPr="001879B0">
        <w:t>group</w:t>
      </w:r>
      <w:r w:rsidRPr="001879B0">
        <w:rPr>
          <w:rFonts w:hint="eastAsia"/>
        </w:rPr>
        <w:t>则类似于关系数据库的</w:t>
      </w:r>
      <w:r w:rsidRPr="001879B0">
        <w:t>group by</w:t>
      </w:r>
      <w:r w:rsidRPr="001879B0">
        <w:rPr>
          <w:rFonts w:hint="eastAsia"/>
        </w:rPr>
        <w:t>，可以用于一个或者几个字段去重、显示一个</w:t>
      </w:r>
      <w:r w:rsidRPr="001879B0">
        <w:t>group</w:t>
      </w:r>
      <w:r w:rsidRPr="001879B0">
        <w:rPr>
          <w:rFonts w:hint="eastAsia"/>
        </w:rPr>
        <w:t>的前几条记录等。</w:t>
      </w:r>
    </w:p>
    <w:p w:rsidR="001879B0" w:rsidRPr="001879B0" w:rsidRDefault="001879B0" w:rsidP="001879B0">
      <w:r w:rsidRPr="001879B0">
        <w:t xml:space="preserve">       </w:t>
      </w:r>
      <w:r w:rsidRPr="001879B0">
        <w:rPr>
          <w:rFonts w:hint="eastAsia"/>
        </w:rPr>
        <w:t>再细说点就是如果你想查询归查询聚类归聚类，那么使用</w:t>
      </w:r>
      <w:r w:rsidRPr="001879B0">
        <w:t>facet</w:t>
      </w:r>
      <w:r w:rsidRPr="001879B0">
        <w:rPr>
          <w:rFonts w:hint="eastAsia"/>
        </w:rPr>
        <w:t>，如果想使用类似采集的效果，每个</w:t>
      </w:r>
      <w:r w:rsidRPr="001879B0">
        <w:t>group</w:t>
      </w:r>
      <w:r w:rsidRPr="001879B0">
        <w:rPr>
          <w:rFonts w:hint="eastAsia"/>
        </w:rPr>
        <w:t>分组采集多少个，那么使用</w:t>
      </w:r>
      <w:r w:rsidRPr="001879B0">
        <w:t>group</w:t>
      </w:r>
      <w:r w:rsidRPr="001879B0">
        <w:rPr>
          <w:rFonts w:hint="eastAsia"/>
        </w:rPr>
        <w:t>查询。</w:t>
      </w:r>
    </w:p>
    <w:p w:rsidR="001879B0" w:rsidRDefault="001879B0" w:rsidP="001879B0">
      <w:pPr>
        <w:pStyle w:val="3"/>
        <w:spacing w:before="156" w:after="156"/>
      </w:pPr>
      <w:r>
        <w:rPr>
          <w:rFonts w:hint="eastAsia"/>
        </w:rPr>
        <w:t>示例</w:t>
      </w:r>
    </w:p>
    <w:p w:rsidR="00D97F0D" w:rsidRPr="00D97F0D" w:rsidRDefault="00D97F0D" w:rsidP="00D97F0D">
      <w:r w:rsidRPr="00D97F0D">
        <w:t>HttpSolrClient solrServer = SolrServer.</w:t>
      </w:r>
      <w:r w:rsidRPr="00D97F0D">
        <w:rPr>
          <w:i/>
          <w:iCs/>
        </w:rPr>
        <w:t>getServer();</w:t>
      </w:r>
    </w:p>
    <w:p w:rsidR="00D97F0D" w:rsidRPr="00D97F0D" w:rsidRDefault="00D97F0D" w:rsidP="00D97F0D">
      <w:r w:rsidRPr="00D97F0D">
        <w:t xml:space="preserve">SolrQuery query = </w:t>
      </w:r>
      <w:r w:rsidRPr="00D97F0D">
        <w:rPr>
          <w:b/>
          <w:bCs/>
        </w:rPr>
        <w:t>new SolrQuery("brand_s:</w:t>
      </w:r>
      <w:r w:rsidRPr="00D97F0D">
        <w:rPr>
          <w:rFonts w:hint="eastAsia"/>
          <w:b/>
          <w:bCs/>
        </w:rPr>
        <w:t>海尔</w:t>
      </w:r>
      <w:r w:rsidRPr="00D97F0D">
        <w:rPr>
          <w:b/>
          <w:bCs/>
        </w:rPr>
        <w:t>");//"subMajor_s:</w:t>
      </w:r>
      <w:r w:rsidRPr="00D97F0D">
        <w:rPr>
          <w:rFonts w:hint="eastAsia"/>
          <w:b/>
          <w:bCs/>
        </w:rPr>
        <w:t>空调</w:t>
      </w:r>
      <w:r w:rsidRPr="00D97F0D">
        <w:rPr>
          <w:b/>
          <w:bCs/>
        </w:rPr>
        <w:t>"  "*:*"</w:t>
      </w:r>
    </w:p>
    <w:p w:rsidR="00D97F0D" w:rsidRPr="00D97F0D" w:rsidRDefault="00D97F0D" w:rsidP="00D97F0D">
      <w:r w:rsidRPr="00D97F0D">
        <w:t xml:space="preserve">// </w:t>
      </w:r>
      <w:r w:rsidRPr="00D97F0D">
        <w:rPr>
          <w:rFonts w:hint="eastAsia"/>
        </w:rPr>
        <w:t>设置通过</w:t>
      </w:r>
      <w:r w:rsidRPr="00D97F0D">
        <w:t>Group</w:t>
      </w:r>
      <w:r w:rsidRPr="00D97F0D">
        <w:rPr>
          <w:rFonts w:hint="eastAsia"/>
        </w:rPr>
        <w:t>查询为</w:t>
      </w:r>
      <w:r w:rsidRPr="00D97F0D">
        <w:t>true</w:t>
      </w:r>
      <w:r w:rsidRPr="00D97F0D">
        <w:rPr>
          <w:rFonts w:hint="eastAsia"/>
        </w:rPr>
        <w:t>，表示查询时使用</w:t>
      </w:r>
      <w:r w:rsidRPr="00D97F0D">
        <w:t>Group</w:t>
      </w:r>
      <w:r w:rsidRPr="00D97F0D">
        <w:rPr>
          <w:rFonts w:hint="eastAsia"/>
        </w:rPr>
        <w:t>机制</w:t>
      </w:r>
    </w:p>
    <w:p w:rsidR="00D97F0D" w:rsidRPr="00D97F0D" w:rsidRDefault="00D97F0D" w:rsidP="00D97F0D">
      <w:r w:rsidRPr="00D97F0D">
        <w:t>query.setParam(GroupParams.</w:t>
      </w:r>
      <w:r w:rsidRPr="00D97F0D">
        <w:rPr>
          <w:b/>
          <w:bCs/>
          <w:i/>
          <w:iCs/>
        </w:rPr>
        <w:t>GROUP, true);</w:t>
      </w:r>
    </w:p>
    <w:p w:rsidR="00D97F0D" w:rsidRPr="00D97F0D" w:rsidRDefault="00D97F0D" w:rsidP="00D97F0D">
      <w:r w:rsidRPr="00D97F0D">
        <w:t xml:space="preserve">// </w:t>
      </w:r>
      <w:r w:rsidRPr="00D97F0D">
        <w:rPr>
          <w:rFonts w:hint="eastAsia"/>
        </w:rPr>
        <w:t>设置</w:t>
      </w:r>
      <w:r w:rsidRPr="00D97F0D">
        <w:t>Group</w:t>
      </w:r>
      <w:r w:rsidRPr="00D97F0D">
        <w:rPr>
          <w:rFonts w:hint="eastAsia"/>
        </w:rPr>
        <w:t>查询针对的域</w:t>
      </w:r>
    </w:p>
    <w:p w:rsidR="00D97F0D" w:rsidRPr="00D97F0D" w:rsidRDefault="00D97F0D" w:rsidP="00D97F0D">
      <w:r w:rsidRPr="00D97F0D">
        <w:t>query.setParam(GroupParams.</w:t>
      </w:r>
      <w:r w:rsidRPr="00D97F0D">
        <w:rPr>
          <w:b/>
          <w:bCs/>
          <w:i/>
          <w:iCs/>
        </w:rPr>
        <w:t>GROUP_FIELD, "brand_s");</w:t>
      </w:r>
    </w:p>
    <w:p w:rsidR="00D97F0D" w:rsidRPr="00D97F0D" w:rsidRDefault="00D97F0D" w:rsidP="00D97F0D">
      <w:r w:rsidRPr="00D97F0D">
        <w:t xml:space="preserve">// </w:t>
      </w:r>
      <w:r w:rsidRPr="00D97F0D">
        <w:rPr>
          <w:rFonts w:hint="eastAsia"/>
        </w:rPr>
        <w:t>设置每个组最多返回的记录数，可用于数据采集</w:t>
      </w:r>
      <w:r w:rsidRPr="00D97F0D">
        <w:t>;</w:t>
      </w:r>
      <w:r w:rsidRPr="00D97F0D">
        <w:rPr>
          <w:rFonts w:hint="eastAsia"/>
        </w:rPr>
        <w:t>若只需要数量，可以设置为</w:t>
      </w:r>
      <w:r w:rsidRPr="00D97F0D">
        <w:t>0</w:t>
      </w:r>
    </w:p>
    <w:p w:rsidR="00D97F0D" w:rsidRPr="00D97F0D" w:rsidRDefault="00D97F0D" w:rsidP="00D97F0D">
      <w:r w:rsidRPr="00D97F0D">
        <w:t>query.setParam(GroupParams.</w:t>
      </w:r>
      <w:r w:rsidRPr="00D97F0D">
        <w:rPr>
          <w:b/>
          <w:bCs/>
          <w:i/>
          <w:iCs/>
        </w:rPr>
        <w:t>GROUP_LIMIT, "5");</w:t>
      </w:r>
    </w:p>
    <w:p w:rsidR="00D97F0D" w:rsidRPr="00D97F0D" w:rsidRDefault="00D97F0D" w:rsidP="00D97F0D">
      <w:r w:rsidRPr="00D97F0D">
        <w:t xml:space="preserve">// </w:t>
      </w:r>
      <w:r w:rsidRPr="00D97F0D">
        <w:rPr>
          <w:rFonts w:hint="eastAsia"/>
        </w:rPr>
        <w:t>设置返回的行数</w:t>
      </w:r>
    </w:p>
    <w:p w:rsidR="00D97F0D" w:rsidRPr="00D97F0D" w:rsidRDefault="00D97F0D" w:rsidP="00D97F0D">
      <w:r w:rsidRPr="00D97F0D">
        <w:t>query.setRows(10);</w:t>
      </w:r>
    </w:p>
    <w:p w:rsidR="00D97F0D" w:rsidRPr="00D97F0D" w:rsidRDefault="00D97F0D" w:rsidP="00D97F0D">
      <w:r w:rsidRPr="00D97F0D">
        <w:t xml:space="preserve">// </w:t>
      </w:r>
      <w:r w:rsidRPr="00D97F0D">
        <w:rPr>
          <w:rFonts w:hint="eastAsia"/>
        </w:rPr>
        <w:t>获取查询响应</w:t>
      </w:r>
    </w:p>
    <w:p w:rsidR="00D97F0D" w:rsidRPr="00D97F0D" w:rsidRDefault="00D97F0D" w:rsidP="00D97F0D">
      <w:r w:rsidRPr="00D97F0D">
        <w:t>QueryResponse response = solrServer.query(query);</w:t>
      </w:r>
    </w:p>
    <w:p w:rsidR="00D97F0D" w:rsidRPr="00D97F0D" w:rsidRDefault="00D97F0D" w:rsidP="00D97F0D">
      <w:r w:rsidRPr="00D97F0D">
        <w:rPr>
          <w:b/>
          <w:bCs/>
        </w:rPr>
        <w:lastRenderedPageBreak/>
        <w:t>if (response != null) {</w:t>
      </w:r>
      <w:r w:rsidRPr="00D97F0D">
        <w:t xml:space="preserve">// </w:t>
      </w:r>
      <w:r w:rsidRPr="00D97F0D">
        <w:rPr>
          <w:rFonts w:hint="eastAsia"/>
        </w:rPr>
        <w:t>获取</w:t>
      </w:r>
      <w:r w:rsidRPr="00D97F0D">
        <w:t>group</w:t>
      </w:r>
      <w:r w:rsidRPr="00D97F0D">
        <w:rPr>
          <w:rFonts w:hint="eastAsia"/>
        </w:rPr>
        <w:t>查询响应</w:t>
      </w:r>
    </w:p>
    <w:p w:rsidR="00D97F0D" w:rsidRPr="00D97F0D" w:rsidRDefault="00D97F0D" w:rsidP="00D97F0D">
      <w:r w:rsidRPr="00D97F0D">
        <w:t xml:space="preserve">     GroupResponse groupResponse = response.getGroupResponse();</w:t>
      </w:r>
    </w:p>
    <w:p w:rsidR="00D97F0D" w:rsidRPr="00D97F0D" w:rsidRDefault="00D97F0D" w:rsidP="00D97F0D">
      <w:r w:rsidRPr="00D97F0D">
        <w:rPr>
          <w:b/>
          <w:bCs/>
        </w:rPr>
        <w:t>if (groupResponse != null) {</w:t>
      </w:r>
    </w:p>
    <w:p w:rsidR="00D97F0D" w:rsidRPr="00D97F0D" w:rsidRDefault="00D97F0D" w:rsidP="00D97F0D">
      <w:r w:rsidRPr="00D97F0D">
        <w:t>List&lt;GroupCommand&gt; groupList = groupResponse.getValues();</w:t>
      </w:r>
    </w:p>
    <w:p w:rsidR="00D97F0D" w:rsidRPr="00D97F0D" w:rsidRDefault="00D97F0D" w:rsidP="00D97F0D">
      <w:r w:rsidRPr="00D97F0D">
        <w:rPr>
          <w:b/>
          <w:bCs/>
        </w:rPr>
        <w:t>for (GroupCommand groupCommand : groupList) {</w:t>
      </w:r>
    </w:p>
    <w:p w:rsidR="00D97F0D" w:rsidRPr="00D97F0D" w:rsidRDefault="00D97F0D" w:rsidP="00D97F0D">
      <w:r w:rsidRPr="00D97F0D">
        <w:t>List&lt;Group&gt; groups = groupCommand.getValues();</w:t>
      </w:r>
    </w:p>
    <w:p w:rsidR="00D97F0D" w:rsidRPr="00D97F0D" w:rsidRDefault="00D97F0D" w:rsidP="00D97F0D">
      <w:r w:rsidRPr="00D97F0D">
        <w:rPr>
          <w:b/>
          <w:bCs/>
        </w:rPr>
        <w:t>for (Group group : groups) {</w:t>
      </w:r>
    </w:p>
    <w:p w:rsidR="00D97F0D" w:rsidRPr="00D97F0D" w:rsidRDefault="00D97F0D" w:rsidP="00D97F0D">
      <w:r w:rsidRPr="00D97F0D">
        <w:t>System.</w:t>
      </w:r>
      <w:r w:rsidRPr="00D97F0D">
        <w:rPr>
          <w:b/>
          <w:bCs/>
          <w:i/>
          <w:iCs/>
        </w:rPr>
        <w:t>out.println(group.getResult().get(0).getFirstValue("subMajor_s")</w:t>
      </w:r>
    </w:p>
    <w:p w:rsidR="00D97F0D" w:rsidRPr="00D97F0D" w:rsidRDefault="00D97F0D" w:rsidP="00D97F0D">
      <w:r w:rsidRPr="00D97F0D">
        <w:t>+"  "+ group.getResult().get(1).getFirstValue("subMajor_s"));</w:t>
      </w:r>
    </w:p>
    <w:p w:rsidR="00D97F0D" w:rsidRPr="00D97F0D" w:rsidRDefault="00D97F0D" w:rsidP="00D97F0D">
      <w:r w:rsidRPr="00D97F0D">
        <w:t>System.</w:t>
      </w:r>
      <w:r w:rsidRPr="00D97F0D">
        <w:rPr>
          <w:b/>
          <w:bCs/>
          <w:i/>
          <w:iCs/>
        </w:rPr>
        <w:t>out.println("group</w:t>
      </w:r>
      <w:r w:rsidRPr="00D97F0D">
        <w:rPr>
          <w:rFonts w:hint="eastAsia"/>
          <w:b/>
          <w:bCs/>
          <w:i/>
          <w:iCs/>
        </w:rPr>
        <w:t>查询</w:t>
      </w:r>
      <w:r w:rsidRPr="00D97F0D">
        <w:rPr>
          <w:b/>
          <w:bCs/>
          <w:i/>
          <w:iCs/>
        </w:rPr>
        <w:t xml:space="preserve">..." + group.getGroupValue() + " </w:t>
      </w:r>
      <w:r w:rsidRPr="00D97F0D">
        <w:rPr>
          <w:rFonts w:hint="eastAsia"/>
          <w:b/>
          <w:bCs/>
          <w:i/>
          <w:iCs/>
        </w:rPr>
        <w:t>数量为：</w:t>
      </w:r>
      <w:r w:rsidRPr="00D97F0D">
        <w:rPr>
          <w:b/>
          <w:bCs/>
          <w:i/>
          <w:iCs/>
        </w:rPr>
        <w:t>" + group.getResult().getNumFound() + "    " + group.getResult().get(0).getFieldValue("model_s"));</w:t>
      </w:r>
    </w:p>
    <w:p w:rsidR="00D97F0D" w:rsidRPr="00D97F0D" w:rsidRDefault="00D97F0D" w:rsidP="00D97F0D">
      <w:r w:rsidRPr="00D97F0D">
        <w:t>}</w:t>
      </w:r>
    </w:p>
    <w:p w:rsidR="00D97F0D" w:rsidRPr="00D97F0D" w:rsidRDefault="00D97F0D" w:rsidP="00D97F0D">
      <w:r w:rsidRPr="00D97F0D">
        <w:t>}</w:t>
      </w:r>
    </w:p>
    <w:p w:rsidR="00D97F0D" w:rsidRPr="00D97F0D" w:rsidRDefault="00D97F0D" w:rsidP="00D97F0D">
      <w:r w:rsidRPr="00D97F0D">
        <w:t>}</w:t>
      </w:r>
    </w:p>
    <w:p w:rsidR="00D97F0D" w:rsidRPr="00D97F0D" w:rsidRDefault="00D97F0D" w:rsidP="00D97F0D">
      <w:r w:rsidRPr="00D97F0D">
        <w:t>}</w:t>
      </w:r>
    </w:p>
    <w:p w:rsidR="00D97F0D" w:rsidRPr="00D97F0D" w:rsidRDefault="00D97F0D" w:rsidP="00D97F0D">
      <w:r w:rsidRPr="00D97F0D">
        <w:t>}</w:t>
      </w:r>
      <w:r w:rsidRPr="00D97F0D">
        <w:rPr>
          <w:b/>
          <w:bCs/>
        </w:rPr>
        <w:t>catch(Exception e){e.printStackTrace();}</w:t>
      </w:r>
    </w:p>
    <w:p w:rsidR="001879B0" w:rsidRDefault="001879B0" w:rsidP="001879B0"/>
    <w:p w:rsidR="00D97F0D" w:rsidRDefault="00D97F0D" w:rsidP="00D97F0D">
      <w:hyperlink r:id="rId42" w:history="1">
        <w:r w:rsidRPr="003D470C">
          <w:rPr>
            <w:rStyle w:val="a6"/>
          </w:rPr>
          <w:t>http://localhost:8081/solr/test/select?q=brand_s:xx&amp;group=true&amp;group.field=brand_s&amp;group.limit=5&amp;rows=10</w:t>
        </w:r>
      </w:hyperlink>
    </w:p>
    <w:p w:rsidR="00D97F0D" w:rsidRPr="00D97F0D" w:rsidRDefault="00D97F0D" w:rsidP="00D97F0D">
      <w:pPr>
        <w:rPr>
          <w:rFonts w:hint="eastAsia"/>
        </w:rPr>
      </w:pPr>
    </w:p>
    <w:p w:rsidR="00D97F0D" w:rsidRDefault="00D97F0D" w:rsidP="001879B0">
      <w:r w:rsidRPr="00D97F0D">
        <w:drawing>
          <wp:inline distT="0" distB="0" distL="0" distR="0" wp14:anchorId="471ACEE8" wp14:editId="37E4953E">
            <wp:extent cx="5274310" cy="3666490"/>
            <wp:effectExtent l="0" t="0" r="2540" b="0"/>
            <wp:docPr id="6" name="Picture 5" descr="C:\Users\qubo\AppData\Roaming\Tencent\Users\147860597\QQ\WinTemp\RichOle\Y3GSSHV]UEIRXF~}37M~X5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Picture 5" descr="C:\Users\qubo\AppData\Roaming\Tencent\Users\147860597\QQ\WinTemp\RichOle\Y3GSSHV]UEIRXF~}37M~X5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666490"/>
                    </a:xfrm>
                    <a:prstGeom prst="rect">
                      <a:avLst/>
                    </a:prstGeom>
                    <a:noFill/>
                    <a:ln>
                      <a:noFill/>
                    </a:ln>
                    <a:extLst/>
                  </pic:spPr>
                </pic:pic>
              </a:graphicData>
            </a:graphic>
          </wp:inline>
        </w:drawing>
      </w:r>
    </w:p>
    <w:p w:rsidR="00D97F0D" w:rsidRDefault="00D97F0D" w:rsidP="00D97F0D">
      <w:hyperlink r:id="rId44" w:history="1">
        <w:r w:rsidRPr="003D470C">
          <w:rPr>
            <w:rStyle w:val="a6"/>
          </w:rPr>
          <w:t>http://localhost:8081/solr/test/select?q=brand_s:xx&amp;facet=true&amp;facet.field=brand_s&amp;facet.limit=10&amp;facet.missing=false&amp;facet.mincount=1</w:t>
        </w:r>
      </w:hyperlink>
    </w:p>
    <w:p w:rsidR="00D97F0D" w:rsidRPr="00D97F0D" w:rsidRDefault="00D97F0D" w:rsidP="00D97F0D">
      <w:r w:rsidRPr="00D97F0D">
        <w:lastRenderedPageBreak/>
        <w:drawing>
          <wp:inline distT="0" distB="0" distL="0" distR="0" wp14:anchorId="3C64C6F9" wp14:editId="23CD30EC">
            <wp:extent cx="5274310" cy="3162935"/>
            <wp:effectExtent l="0" t="0" r="2540" b="0"/>
            <wp:docPr id="7" name="Picture 1" descr="C:\Users\qubo\AppData\Roaming\Tencent\Users\147860597\QQ\WinTemp\RichOle\%JPUK_(@`S`]C`K])G(U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Picture 1" descr="C:\Users\qubo\AppData\Roaming\Tencent\Users\147860597\QQ\WinTemp\RichOle\%JPUK_(@`S`]C`K])G(U2{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162935"/>
                    </a:xfrm>
                    <a:prstGeom prst="rect">
                      <a:avLst/>
                    </a:prstGeom>
                    <a:noFill/>
                    <a:ln>
                      <a:noFill/>
                    </a:ln>
                    <a:extLst/>
                  </pic:spPr>
                </pic:pic>
              </a:graphicData>
            </a:graphic>
          </wp:inline>
        </w:drawing>
      </w:r>
    </w:p>
    <w:p w:rsidR="00D97F0D" w:rsidRDefault="00D97F0D" w:rsidP="00D97F0D">
      <w:pPr>
        <w:pStyle w:val="2"/>
        <w:spacing w:before="156" w:after="156"/>
      </w:pPr>
      <w:r>
        <w:t>高亮显示</w:t>
      </w:r>
    </w:p>
    <w:p w:rsidR="00D97F0D" w:rsidRPr="00D97F0D" w:rsidRDefault="00D97F0D" w:rsidP="00D97F0D">
      <w:r w:rsidRPr="00D97F0D">
        <w:rPr>
          <w:rFonts w:hint="eastAsia"/>
        </w:rPr>
        <w:t>高亮显示在搜索中使用的比较多，比较常用的有三种使用方式</w:t>
      </w:r>
      <w:r w:rsidRPr="00D97F0D">
        <w:t>,</w:t>
      </w:r>
      <w:r w:rsidRPr="00D97F0D">
        <w:rPr>
          <w:rFonts w:hint="eastAsia"/>
        </w:rPr>
        <w:t>如果要对某</w:t>
      </w:r>
      <w:r w:rsidRPr="00D97F0D">
        <w:t>field</w:t>
      </w:r>
      <w:r w:rsidRPr="00D97F0D">
        <w:rPr>
          <w:rFonts w:hint="eastAsia"/>
        </w:rPr>
        <w:t>做高亮显示，必须对该</w:t>
      </w:r>
      <w:r w:rsidRPr="00D97F0D">
        <w:t>field</w:t>
      </w:r>
      <w:r w:rsidRPr="00D97F0D">
        <w:rPr>
          <w:rFonts w:hint="eastAsia"/>
        </w:rPr>
        <w:t>设置</w:t>
      </w:r>
      <w:r w:rsidRPr="00D97F0D">
        <w:t xml:space="preserve">stored=true </w:t>
      </w:r>
      <w:r w:rsidRPr="00D97F0D">
        <w:t>。</w:t>
      </w:r>
      <w:r w:rsidRPr="00D97F0D">
        <w:t xml:space="preserve"> </w:t>
      </w:r>
      <w:r w:rsidRPr="00D97F0D">
        <w:br/>
        <w:t xml:space="preserve">      </w:t>
      </w:r>
      <w:r w:rsidRPr="00D97F0D">
        <w:rPr>
          <w:rFonts w:hint="eastAsia"/>
        </w:rPr>
        <w:t>第一种是普通的高亮显示</w:t>
      </w:r>
      <w:r w:rsidRPr="00D97F0D">
        <w:t>Highlighter</w:t>
      </w:r>
      <w:r w:rsidRPr="00D97F0D">
        <w:t>，</w:t>
      </w:r>
      <w:r w:rsidRPr="00D97F0D">
        <w:rPr>
          <w:rFonts w:hint="eastAsia"/>
        </w:rPr>
        <w:t>根据查询的</w:t>
      </w:r>
      <w:r w:rsidRPr="00D97F0D">
        <w:t>docIdSet</w:t>
      </w:r>
      <w:r w:rsidRPr="00D97F0D">
        <w:rPr>
          <w:rFonts w:hint="eastAsia"/>
        </w:rPr>
        <w:t>，获取</w:t>
      </w:r>
      <w:r w:rsidRPr="00D97F0D">
        <w:t>Documents</w:t>
      </w:r>
      <w:r w:rsidRPr="00D97F0D">
        <w:t>，</w:t>
      </w:r>
      <w:r w:rsidRPr="00D97F0D">
        <w:rPr>
          <w:rFonts w:hint="eastAsia"/>
        </w:rPr>
        <w:t>并获取当前</w:t>
      </w:r>
      <w:r w:rsidRPr="00D97F0D">
        <w:t>document</w:t>
      </w:r>
      <w:r w:rsidRPr="00D97F0D">
        <w:rPr>
          <w:rFonts w:hint="eastAsia"/>
        </w:rPr>
        <w:t>的需要高亮的</w:t>
      </w:r>
      <w:r w:rsidRPr="00D97F0D">
        <w:t>field</w:t>
      </w:r>
      <w:r w:rsidRPr="00D97F0D">
        <w:rPr>
          <w:rFonts w:hint="eastAsia"/>
        </w:rPr>
        <w:t>的</w:t>
      </w:r>
      <w:r w:rsidRPr="00D97F0D">
        <w:t>value</w:t>
      </w:r>
      <w:r w:rsidRPr="00D97F0D">
        <w:t>，</w:t>
      </w:r>
      <w:r w:rsidRPr="00D97F0D">
        <w:rPr>
          <w:rFonts w:hint="eastAsia"/>
        </w:rPr>
        <w:t>根据</w:t>
      </w:r>
      <w:r w:rsidRPr="00D97F0D">
        <w:t>query</w:t>
      </w:r>
      <w:r w:rsidRPr="00D97F0D">
        <w:rPr>
          <w:rFonts w:hint="eastAsia"/>
        </w:rPr>
        <w:t>的</w:t>
      </w:r>
      <w:r w:rsidRPr="00D97F0D">
        <w:t>term</w:t>
      </w:r>
      <w:r w:rsidRPr="00D97F0D">
        <w:rPr>
          <w:rFonts w:hint="eastAsia"/>
        </w:rPr>
        <w:t>和该</w:t>
      </w:r>
      <w:r w:rsidRPr="00D97F0D">
        <w:t>field</w:t>
      </w:r>
      <w:r w:rsidRPr="00D97F0D">
        <w:rPr>
          <w:rFonts w:hint="eastAsia"/>
        </w:rPr>
        <w:t>的</w:t>
      </w:r>
      <w:r w:rsidRPr="00D97F0D">
        <w:t>value</w:t>
      </w:r>
      <w:r w:rsidRPr="00D97F0D">
        <w:rPr>
          <w:rFonts w:hint="eastAsia"/>
        </w:rPr>
        <w:t>做匹配算法。</w:t>
      </w:r>
      <w:r w:rsidRPr="00D97F0D">
        <w:rPr>
          <w:rFonts w:hint="eastAsia"/>
        </w:rPr>
        <w:t xml:space="preserve"> </w:t>
      </w:r>
      <w:r w:rsidRPr="00D97F0D">
        <w:rPr>
          <w:rFonts w:hint="eastAsia"/>
        </w:rPr>
        <w:br/>
        <w:t>      </w:t>
      </w:r>
      <w:r w:rsidRPr="00D97F0D">
        <w:rPr>
          <w:rFonts w:hint="eastAsia"/>
        </w:rPr>
        <w:t>第二种是，快速高亮显示</w:t>
      </w:r>
      <w:r w:rsidRPr="00D97F0D">
        <w:t>FastVectorHighlighter</w:t>
      </w:r>
      <w:r w:rsidRPr="00D97F0D">
        <w:rPr>
          <w:rFonts w:hint="eastAsia"/>
        </w:rPr>
        <w:t>，效率比普通的高亮显示要高；需要定义</w:t>
      </w:r>
      <w:r w:rsidRPr="00D97F0D">
        <w:t>termvector(</w:t>
      </w:r>
      <w:r w:rsidRPr="00D97F0D">
        <w:rPr>
          <w:rFonts w:hint="eastAsia"/>
        </w:rPr>
        <w:t>占用空间和</w:t>
      </w:r>
      <w:r w:rsidRPr="00D97F0D">
        <w:t>IO)</w:t>
      </w:r>
      <w:r w:rsidRPr="00D97F0D">
        <w:t>，</w:t>
      </w:r>
      <w:r w:rsidRPr="00D97F0D">
        <w:rPr>
          <w:rFonts w:hint="eastAsia"/>
        </w:rPr>
        <w:t>包括</w:t>
      </w:r>
      <w:r w:rsidRPr="00D97F0D">
        <w:t>position</w:t>
      </w:r>
      <w:r w:rsidRPr="00D97F0D">
        <w:rPr>
          <w:rFonts w:hint="eastAsia"/>
        </w:rPr>
        <w:t>和</w:t>
      </w:r>
      <w:r w:rsidRPr="00D97F0D">
        <w:t>offset</w:t>
      </w:r>
      <w:r w:rsidRPr="00D97F0D">
        <w:rPr>
          <w:rFonts w:hint="eastAsia"/>
        </w:rPr>
        <w:t>，根据</w:t>
      </w:r>
      <w:r w:rsidRPr="00D97F0D">
        <w:t>query term</w:t>
      </w:r>
      <w:r w:rsidRPr="00D97F0D">
        <w:rPr>
          <w:rFonts w:hint="eastAsia"/>
        </w:rPr>
        <w:t>的</w:t>
      </w:r>
      <w:r w:rsidRPr="00D97F0D">
        <w:t>termvector</w:t>
      </w:r>
      <w:r w:rsidRPr="00D97F0D">
        <w:rPr>
          <w:rFonts w:hint="eastAsia"/>
        </w:rPr>
        <w:t>到</w:t>
      </w:r>
      <w:r w:rsidRPr="00D97F0D">
        <w:t>field value</w:t>
      </w:r>
      <w:r w:rsidRPr="00D97F0D">
        <w:rPr>
          <w:rFonts w:hint="eastAsia"/>
        </w:rPr>
        <w:t>中做快速的定位标记，进而实现快速的高亮显示。</w:t>
      </w:r>
      <w:r w:rsidRPr="00D97F0D">
        <w:rPr>
          <w:rFonts w:hint="eastAsia"/>
        </w:rPr>
        <w:br/>
        <w:t>      </w:t>
      </w:r>
      <w:r w:rsidRPr="00D97F0D">
        <w:rPr>
          <w:rFonts w:hint="eastAsia"/>
        </w:rPr>
        <w:t>第三种是在</w:t>
      </w:r>
      <w:r w:rsidRPr="00D97F0D">
        <w:t>solr</w:t>
      </w:r>
      <w:r w:rsidRPr="00D97F0D">
        <w:rPr>
          <w:rFonts w:hint="eastAsia"/>
        </w:rPr>
        <w:t>外部做高亮显示，由于高亮显示需要对</w:t>
      </w:r>
      <w:r w:rsidRPr="00D97F0D">
        <w:t>field</w:t>
      </w:r>
      <w:r w:rsidRPr="00D97F0D">
        <w:rPr>
          <w:rFonts w:hint="eastAsia"/>
        </w:rPr>
        <w:t>设置为</w:t>
      </w:r>
      <w:r w:rsidRPr="00D97F0D">
        <w:t>store=true</w:t>
      </w:r>
      <w:r w:rsidRPr="00D97F0D">
        <w:t>，</w:t>
      </w:r>
      <w:r w:rsidRPr="00D97F0D">
        <w:rPr>
          <w:rFonts w:hint="eastAsia"/>
        </w:rPr>
        <w:t>所有对于单节点数据量比较大并且该字段比较大的话，会消耗大量的</w:t>
      </w:r>
      <w:r w:rsidRPr="00D97F0D">
        <w:t>IO</w:t>
      </w:r>
      <w:r w:rsidRPr="00D97F0D">
        <w:rPr>
          <w:rFonts w:hint="eastAsia"/>
        </w:rPr>
        <w:t>操作，那么可以把该字段存储在另外的地方，比如</w:t>
      </w:r>
      <w:r w:rsidRPr="00D97F0D">
        <w:t>Hbase</w:t>
      </w:r>
      <w:r w:rsidRPr="00D97F0D">
        <w:rPr>
          <w:rFonts w:hint="eastAsia"/>
        </w:rPr>
        <w:t>，在外部做高亮显示的匹配。</w:t>
      </w:r>
    </w:p>
    <w:p w:rsidR="00D97F0D" w:rsidRDefault="00D97F0D" w:rsidP="00D97F0D">
      <w:pPr>
        <w:pStyle w:val="3"/>
        <w:spacing w:before="156" w:after="156"/>
      </w:pPr>
      <w:r w:rsidRPr="00D97F0D">
        <w:rPr>
          <w:rFonts w:hint="eastAsia"/>
        </w:rPr>
        <w:t>参数说明</w:t>
      </w:r>
    </w:p>
    <w:p w:rsidR="00D97F0D" w:rsidRPr="00D97F0D" w:rsidRDefault="00D97F0D" w:rsidP="00D97F0D">
      <w:r w:rsidRPr="00D97F0D">
        <w:t xml:space="preserve">hl.fl: </w:t>
      </w:r>
      <w:r w:rsidRPr="00D97F0D">
        <w:rPr>
          <w:rFonts w:hint="eastAsia"/>
        </w:rPr>
        <w:t>用空格或逗号隔开的字段列表。要启用某个字段的</w:t>
      </w:r>
      <w:r w:rsidRPr="00D97F0D">
        <w:t>highlight</w:t>
      </w:r>
      <w:r w:rsidRPr="00D97F0D">
        <w:rPr>
          <w:rFonts w:hint="eastAsia"/>
        </w:rPr>
        <w:t>功能，就得保证该字段在</w:t>
      </w:r>
      <w:r w:rsidRPr="00D97F0D">
        <w:t>schema</w:t>
      </w:r>
      <w:r w:rsidRPr="00D97F0D">
        <w:rPr>
          <w:rFonts w:hint="eastAsia"/>
        </w:rPr>
        <w:t>中是</w:t>
      </w:r>
      <w:r w:rsidRPr="00D97F0D">
        <w:t>stored</w:t>
      </w:r>
      <w:r w:rsidRPr="00D97F0D">
        <w:t>。</w:t>
      </w:r>
      <w:r w:rsidRPr="00D97F0D">
        <w:rPr>
          <w:rFonts w:hint="eastAsia"/>
        </w:rPr>
        <w:t>如果该参数未被给出，那么就会高亮默认字段</w:t>
      </w:r>
      <w:r w:rsidRPr="00D97F0D">
        <w:rPr>
          <w:rFonts w:hint="eastAsia"/>
        </w:rPr>
        <w:t xml:space="preserve"> </w:t>
      </w:r>
      <w:r w:rsidRPr="00D97F0D">
        <w:t>standard handler</w:t>
      </w:r>
      <w:r w:rsidRPr="00D97F0D">
        <w:rPr>
          <w:rFonts w:hint="eastAsia"/>
        </w:rPr>
        <w:t>会用</w:t>
      </w:r>
      <w:r w:rsidRPr="00D97F0D">
        <w:t>df</w:t>
      </w:r>
      <w:r w:rsidRPr="00D97F0D">
        <w:rPr>
          <w:rFonts w:hint="eastAsia"/>
        </w:rPr>
        <w:t>参数，</w:t>
      </w:r>
      <w:r w:rsidRPr="00D97F0D">
        <w:t>dismax</w:t>
      </w:r>
      <w:r w:rsidRPr="00D97F0D">
        <w:rPr>
          <w:rFonts w:hint="eastAsia"/>
        </w:rPr>
        <w:t>字段用</w:t>
      </w:r>
      <w:r w:rsidRPr="00D97F0D">
        <w:t>qf</w:t>
      </w:r>
      <w:r w:rsidRPr="00D97F0D">
        <w:rPr>
          <w:rFonts w:hint="eastAsia"/>
        </w:rPr>
        <w:t>参数。你可以使用星号去方便的高亮所有字段。如果你使用了通配符，那么要考虑启用</w:t>
      </w:r>
      <w:r w:rsidRPr="00D97F0D">
        <w:t>hl.requiredFieldMatch</w:t>
      </w:r>
      <w:r w:rsidRPr="00D97F0D">
        <w:rPr>
          <w:rFonts w:hint="eastAsia"/>
        </w:rPr>
        <w:t>选项。</w:t>
      </w:r>
    </w:p>
    <w:p w:rsidR="00D97F0D" w:rsidRPr="00D97F0D" w:rsidRDefault="00D97F0D" w:rsidP="00D97F0D">
      <w:r w:rsidRPr="00D97F0D">
        <w:t xml:space="preserve">hl.requireFieldMatch: </w:t>
      </w:r>
      <w:r w:rsidRPr="00D97F0D">
        <w:rPr>
          <w:rFonts w:hint="eastAsia"/>
        </w:rPr>
        <w:t>如果置为</w:t>
      </w:r>
      <w:r w:rsidRPr="00D97F0D">
        <w:t>true</w:t>
      </w:r>
      <w:r w:rsidRPr="00D97F0D">
        <w:t>，</w:t>
      </w:r>
      <w:r w:rsidRPr="00D97F0D">
        <w:rPr>
          <w:rFonts w:hint="eastAsia"/>
        </w:rPr>
        <w:t>除非用</w:t>
      </w:r>
      <w:r w:rsidRPr="00D97F0D">
        <w:t>hl.fl</w:t>
      </w:r>
      <w:r w:rsidRPr="00D97F0D">
        <w:rPr>
          <w:rFonts w:hint="eastAsia"/>
        </w:rPr>
        <w:t>指定了该字段，查询结果才会被高亮。它的默认值是</w:t>
      </w:r>
      <w:r w:rsidRPr="00D97F0D">
        <w:t>false</w:t>
      </w:r>
      <w:r w:rsidRPr="00D97F0D">
        <w:t>。</w:t>
      </w:r>
    </w:p>
    <w:p w:rsidR="00D97F0D" w:rsidRPr="00D97F0D" w:rsidRDefault="00D97F0D" w:rsidP="00D97F0D">
      <w:r w:rsidRPr="00D97F0D">
        <w:t xml:space="preserve">hl.usePhraseHighlighter: </w:t>
      </w:r>
      <w:r w:rsidRPr="00D97F0D">
        <w:rPr>
          <w:rFonts w:hint="eastAsia"/>
        </w:rPr>
        <w:t>如果一个查询中含有短语（引号框起来的）那么会保证</w:t>
      </w:r>
      <w:r w:rsidRPr="00D97F0D">
        <w:rPr>
          <w:rFonts w:hint="eastAsia"/>
        </w:rPr>
        <w:lastRenderedPageBreak/>
        <w:t>一定要完全匹配短语的才会被高亮。</w:t>
      </w:r>
    </w:p>
    <w:p w:rsidR="00D97F0D" w:rsidRPr="00D97F0D" w:rsidRDefault="00D97F0D" w:rsidP="00D97F0D">
      <w:r w:rsidRPr="00D97F0D">
        <w:t>hl.highlightMultiTerm :</w:t>
      </w:r>
      <w:r w:rsidRPr="00D97F0D">
        <w:rPr>
          <w:rFonts w:hint="eastAsia"/>
        </w:rPr>
        <w:t>如果使用通配符和模糊搜索，那么会确保与通配符匹配的</w:t>
      </w:r>
      <w:r w:rsidRPr="00D97F0D">
        <w:t>term</w:t>
      </w:r>
      <w:r w:rsidRPr="00D97F0D">
        <w:rPr>
          <w:rFonts w:hint="eastAsia"/>
        </w:rPr>
        <w:t>会高亮。默认为</w:t>
      </w:r>
      <w:r w:rsidRPr="00D97F0D">
        <w:t>false</w:t>
      </w:r>
      <w:r w:rsidRPr="00D97F0D">
        <w:t>，</w:t>
      </w:r>
      <w:r w:rsidRPr="00D97F0D">
        <w:rPr>
          <w:rFonts w:hint="eastAsia"/>
        </w:rPr>
        <w:t>同时</w:t>
      </w:r>
      <w:r w:rsidRPr="00D97F0D">
        <w:t>hl.usePhraseHighlighter</w:t>
      </w:r>
      <w:r w:rsidRPr="00D97F0D">
        <w:rPr>
          <w:rFonts w:hint="eastAsia"/>
        </w:rPr>
        <w:t>要为</w:t>
      </w:r>
      <w:r w:rsidRPr="00D97F0D">
        <w:t>true</w:t>
      </w:r>
      <w:r w:rsidRPr="00D97F0D">
        <w:t>。</w:t>
      </w:r>
    </w:p>
    <w:p w:rsidR="00D97F0D" w:rsidRPr="00D97F0D" w:rsidRDefault="00D97F0D" w:rsidP="00D97F0D">
      <w:r w:rsidRPr="00D97F0D">
        <w:t xml:space="preserve">hl.fragsize: </w:t>
      </w:r>
      <w:r w:rsidRPr="00D97F0D">
        <w:rPr>
          <w:rFonts w:hint="eastAsia"/>
        </w:rPr>
        <w:t>返回的最大字符数。默认是</w:t>
      </w:r>
      <w:r w:rsidRPr="00D97F0D">
        <w:t>100.</w:t>
      </w:r>
      <w:r w:rsidRPr="00D97F0D">
        <w:rPr>
          <w:rFonts w:hint="eastAsia"/>
        </w:rPr>
        <w:t>如果为</w:t>
      </w:r>
      <w:r w:rsidRPr="00D97F0D">
        <w:t>0</w:t>
      </w:r>
      <w:r w:rsidRPr="00D97F0D">
        <w:rPr>
          <w:rFonts w:hint="eastAsia"/>
        </w:rPr>
        <w:t>，那么该字段不会被</w:t>
      </w:r>
      <w:r w:rsidRPr="00D97F0D">
        <w:t>fragmented</w:t>
      </w:r>
      <w:r w:rsidRPr="00D97F0D">
        <w:rPr>
          <w:rFonts w:hint="eastAsia"/>
        </w:rPr>
        <w:t>且整个字段的值会被返回。</w:t>
      </w:r>
    </w:p>
    <w:p w:rsidR="00D97F0D" w:rsidRPr="00D97F0D" w:rsidRDefault="00D97F0D" w:rsidP="00D97F0D">
      <w:pPr>
        <w:rPr>
          <w:rFonts w:hint="eastAsia"/>
        </w:rPr>
      </w:pPr>
      <w:r w:rsidRPr="00D97F0D">
        <w:rPr>
          <w:rFonts w:hint="eastAsia"/>
        </w:rPr>
        <w:t>常用的就这几个：参数详细地址</w:t>
      </w:r>
      <w:hyperlink r:id="rId46" w:history="1">
        <w:r w:rsidRPr="00D97F0D">
          <w:rPr>
            <w:rStyle w:val="a6"/>
          </w:rPr>
          <w:t>http://wiki.apache.org/solr/HighlightingParameters/</w:t>
        </w:r>
      </w:hyperlink>
    </w:p>
    <w:p w:rsidR="00D97F0D" w:rsidRPr="00D97F0D" w:rsidRDefault="00D97F0D" w:rsidP="00D97F0D">
      <w:pPr>
        <w:pStyle w:val="a3"/>
      </w:pPr>
      <w:r w:rsidRPr="00D97F0D">
        <w:t xml:space="preserve">SolrQuery query = </w:t>
      </w:r>
      <w:r w:rsidRPr="00D97F0D">
        <w:rPr>
          <w:b/>
          <w:bCs/>
        </w:rPr>
        <w:t>new SolrQuery();</w:t>
      </w:r>
    </w:p>
    <w:p w:rsidR="00D97F0D" w:rsidRPr="00D97F0D" w:rsidRDefault="00D97F0D" w:rsidP="00D97F0D">
      <w:pPr>
        <w:pStyle w:val="a3"/>
      </w:pPr>
      <w:r w:rsidRPr="00D97F0D">
        <w:t>query.setQuery(queryString);</w:t>
      </w:r>
    </w:p>
    <w:p w:rsidR="00D97F0D" w:rsidRPr="00D97F0D" w:rsidRDefault="00D97F0D" w:rsidP="00D97F0D">
      <w:pPr>
        <w:pStyle w:val="a3"/>
      </w:pPr>
      <w:r w:rsidRPr="00D97F0D">
        <w:t>query.setHighlight(</w:t>
      </w:r>
      <w:r w:rsidRPr="00D97F0D">
        <w:rPr>
          <w:b/>
          <w:bCs/>
        </w:rPr>
        <w:t>true);//</w:t>
      </w:r>
      <w:r w:rsidRPr="00D97F0D">
        <w:rPr>
          <w:rFonts w:hint="eastAsia"/>
          <w:b/>
          <w:bCs/>
        </w:rPr>
        <w:t>开启高亮功能</w:t>
      </w:r>
    </w:p>
    <w:p w:rsidR="00D97F0D" w:rsidRPr="00D97F0D" w:rsidRDefault="00D97F0D" w:rsidP="00D97F0D">
      <w:pPr>
        <w:pStyle w:val="a3"/>
      </w:pPr>
      <w:r w:rsidRPr="00D97F0D">
        <w:t>query.addHighlightField("title");//</w:t>
      </w:r>
      <w:r w:rsidRPr="00D97F0D">
        <w:rPr>
          <w:rFonts w:hint="eastAsia"/>
        </w:rPr>
        <w:t>高亮字段</w:t>
      </w:r>
    </w:p>
    <w:p w:rsidR="00D97F0D" w:rsidRPr="00D97F0D" w:rsidRDefault="00D97F0D" w:rsidP="00D97F0D">
      <w:pPr>
        <w:pStyle w:val="a3"/>
      </w:pPr>
      <w:r w:rsidRPr="00D97F0D">
        <w:t>query.setHighlightSimplePre("&lt;font color='red'&gt;");//</w:t>
      </w:r>
      <w:r w:rsidRPr="00D97F0D">
        <w:rPr>
          <w:rFonts w:hint="eastAsia"/>
        </w:rPr>
        <w:t>渲染标签</w:t>
      </w:r>
    </w:p>
    <w:p w:rsidR="00D97F0D" w:rsidRPr="00D97F0D" w:rsidRDefault="00D97F0D" w:rsidP="00D97F0D">
      <w:pPr>
        <w:pStyle w:val="a3"/>
      </w:pPr>
      <w:r w:rsidRPr="00D97F0D">
        <w:t>query.setHighlightSimplePost("&lt;/font&gt;");//</w:t>
      </w:r>
      <w:r w:rsidRPr="00D97F0D">
        <w:rPr>
          <w:rFonts w:hint="eastAsia"/>
        </w:rPr>
        <w:t>渲染标签</w:t>
      </w:r>
      <w:r w:rsidRPr="00D97F0D">
        <w:rPr>
          <w:rFonts w:hint="eastAsia"/>
        </w:rPr>
        <w:t xml:space="preserve"> </w:t>
      </w:r>
    </w:p>
    <w:p w:rsidR="00D97F0D" w:rsidRPr="00D97F0D" w:rsidRDefault="00D97F0D" w:rsidP="00D97F0D">
      <w:pPr>
        <w:pStyle w:val="a3"/>
      </w:pPr>
      <w:r w:rsidRPr="00D97F0D">
        <w:t>query.setStart((pageNum-1)*pageSize);</w:t>
      </w:r>
    </w:p>
    <w:p w:rsidR="00D97F0D" w:rsidRPr="00D97F0D" w:rsidRDefault="00D97F0D" w:rsidP="00D97F0D">
      <w:pPr>
        <w:pStyle w:val="a3"/>
      </w:pPr>
      <w:r w:rsidRPr="00D97F0D">
        <w:t>query.setRows(pageSize);</w:t>
      </w:r>
    </w:p>
    <w:p w:rsidR="00D97F0D" w:rsidRPr="00D97F0D" w:rsidRDefault="00D97F0D" w:rsidP="00D97F0D">
      <w:pPr>
        <w:pStyle w:val="a3"/>
      </w:pPr>
      <w:r w:rsidRPr="00D97F0D">
        <w:t xml:space="preserve">QueryResponse response = </w:t>
      </w:r>
      <w:r w:rsidRPr="00D97F0D">
        <w:rPr>
          <w:b/>
          <w:bCs/>
        </w:rPr>
        <w:t>null;</w:t>
      </w:r>
    </w:p>
    <w:p w:rsidR="00D97F0D" w:rsidRPr="00D97F0D" w:rsidRDefault="00D97F0D" w:rsidP="00D97F0D">
      <w:pPr>
        <w:pStyle w:val="a3"/>
      </w:pPr>
      <w:r w:rsidRPr="00D97F0D">
        <w:rPr>
          <w:b/>
          <w:bCs/>
        </w:rPr>
        <w:t>try {</w:t>
      </w:r>
    </w:p>
    <w:p w:rsidR="00D97F0D" w:rsidRPr="00D97F0D" w:rsidRDefault="00D97F0D" w:rsidP="00D97F0D">
      <w:pPr>
        <w:pStyle w:val="a3"/>
      </w:pPr>
      <w:r w:rsidRPr="00D97F0D">
        <w:t xml:space="preserve">      response = server.query(query);</w:t>
      </w:r>
    </w:p>
    <w:p w:rsidR="00D97F0D" w:rsidRPr="00D97F0D" w:rsidRDefault="00D97F0D" w:rsidP="00D97F0D">
      <w:pPr>
        <w:pStyle w:val="a3"/>
      </w:pPr>
      <w:r w:rsidRPr="00D97F0D">
        <w:t xml:space="preserve">} </w:t>
      </w:r>
      <w:r w:rsidRPr="00D97F0D">
        <w:rPr>
          <w:b/>
          <w:bCs/>
        </w:rPr>
        <w:t>catch (Exception e) {</w:t>
      </w:r>
    </w:p>
    <w:p w:rsidR="00D97F0D" w:rsidRPr="00D97F0D" w:rsidRDefault="00D97F0D" w:rsidP="00D97F0D">
      <w:pPr>
        <w:pStyle w:val="a3"/>
      </w:pPr>
      <w:r w:rsidRPr="00D97F0D">
        <w:t xml:space="preserve">      e.printStackTrace();</w:t>
      </w:r>
    </w:p>
    <w:p w:rsidR="00D97F0D" w:rsidRPr="00D97F0D" w:rsidRDefault="00D97F0D" w:rsidP="00D97F0D">
      <w:pPr>
        <w:pStyle w:val="a3"/>
      </w:pPr>
      <w:r w:rsidRPr="00D97F0D">
        <w:t xml:space="preserve">      </w:t>
      </w:r>
      <w:r w:rsidRPr="00D97F0D">
        <w:rPr>
          <w:b/>
          <w:bCs/>
        </w:rPr>
        <w:t>return null;</w:t>
      </w:r>
    </w:p>
    <w:p w:rsidR="00D97F0D" w:rsidRPr="00D97F0D" w:rsidRDefault="00D97F0D" w:rsidP="00D97F0D">
      <w:pPr>
        <w:pStyle w:val="a3"/>
      </w:pPr>
      <w:r w:rsidRPr="00D97F0D">
        <w:t>}</w:t>
      </w:r>
    </w:p>
    <w:p w:rsidR="00D97F0D" w:rsidRPr="00D97F0D" w:rsidRDefault="00D97F0D" w:rsidP="00D97F0D">
      <w:pPr>
        <w:pStyle w:val="a3"/>
      </w:pPr>
      <w:r w:rsidRPr="00D97F0D">
        <w:t>SolrDocumentList lists = response.getResults();//</w:t>
      </w:r>
      <w:r w:rsidRPr="00D97F0D">
        <w:rPr>
          <w:rFonts w:hint="eastAsia"/>
        </w:rPr>
        <w:t>查询结果集</w:t>
      </w:r>
    </w:p>
    <w:p w:rsidR="00D97F0D" w:rsidRPr="00D97F0D" w:rsidRDefault="00D97F0D" w:rsidP="00D97F0D">
      <w:pPr>
        <w:pStyle w:val="a3"/>
      </w:pPr>
      <w:r w:rsidRPr="00D97F0D">
        <w:t xml:space="preserve">List&lt;ProductBO&gt; items = </w:t>
      </w:r>
      <w:r w:rsidRPr="00D97F0D">
        <w:rPr>
          <w:b/>
          <w:bCs/>
        </w:rPr>
        <w:t>new ArrayList&lt;ProductBO&gt;();//</w:t>
      </w:r>
      <w:r w:rsidRPr="00D97F0D">
        <w:rPr>
          <w:rFonts w:hint="eastAsia"/>
          <w:b/>
          <w:bCs/>
        </w:rPr>
        <w:t>对象结果集</w:t>
      </w:r>
    </w:p>
    <w:p w:rsidR="00D97F0D" w:rsidRPr="00D97F0D" w:rsidRDefault="00D97F0D" w:rsidP="00D97F0D">
      <w:pPr>
        <w:pStyle w:val="a3"/>
      </w:pPr>
      <w:r w:rsidRPr="00D97F0D">
        <w:t>String tmpId = "";</w:t>
      </w:r>
    </w:p>
    <w:p w:rsidR="00D97F0D" w:rsidRPr="00D97F0D" w:rsidRDefault="00D97F0D" w:rsidP="00D97F0D">
      <w:pPr>
        <w:pStyle w:val="a3"/>
      </w:pPr>
      <w:r w:rsidRPr="00D97F0D">
        <w:t>Map&lt;String,Map&lt;String,List&lt;String&gt;&gt;&gt;highlightMap=response.getHighlighting();</w:t>
      </w:r>
    </w:p>
    <w:p w:rsidR="00D97F0D" w:rsidRPr="00D97F0D" w:rsidRDefault="00D97F0D" w:rsidP="00D97F0D">
      <w:pPr>
        <w:pStyle w:val="a3"/>
      </w:pPr>
      <w:r w:rsidRPr="00D97F0D">
        <w:rPr>
          <w:b/>
          <w:bCs/>
        </w:rPr>
        <w:t>for (SolrDocument solrDocument : lists) {</w:t>
      </w:r>
    </w:p>
    <w:p w:rsidR="00D97F0D" w:rsidRPr="00D97F0D" w:rsidRDefault="00D97F0D" w:rsidP="00D97F0D">
      <w:pPr>
        <w:pStyle w:val="a3"/>
      </w:pPr>
      <w:r w:rsidRPr="00D97F0D">
        <w:t xml:space="preserve">         ProductBO at = </w:t>
      </w:r>
      <w:r w:rsidRPr="00D97F0D">
        <w:rPr>
          <w:b/>
          <w:bCs/>
        </w:rPr>
        <w:t>new ProductBO();</w:t>
      </w:r>
    </w:p>
    <w:p w:rsidR="00D97F0D" w:rsidRPr="00D97F0D" w:rsidRDefault="00D97F0D" w:rsidP="00D97F0D">
      <w:pPr>
        <w:pStyle w:val="a3"/>
      </w:pPr>
      <w:r w:rsidRPr="00D97F0D">
        <w:t xml:space="preserve">         tmpId = solrDocument.getFieldValue("id").toString();</w:t>
      </w:r>
    </w:p>
    <w:p w:rsidR="00D97F0D" w:rsidRPr="00D97F0D" w:rsidRDefault="00D97F0D" w:rsidP="00D97F0D">
      <w:pPr>
        <w:pStyle w:val="a3"/>
      </w:pPr>
      <w:r w:rsidRPr="00D97F0D">
        <w:t xml:space="preserve">         at.setId(tmpId);</w:t>
      </w:r>
    </w:p>
    <w:p w:rsidR="00D97F0D" w:rsidRPr="00D97F0D" w:rsidRDefault="00D97F0D" w:rsidP="00D97F0D">
      <w:pPr>
        <w:pStyle w:val="a3"/>
      </w:pPr>
      <w:r w:rsidRPr="00D97F0D">
        <w:t xml:space="preserve">         at.setTitle(solrDocument.getFieldValue("title").toString());</w:t>
      </w:r>
    </w:p>
    <w:p w:rsidR="00D97F0D" w:rsidRPr="00D97F0D" w:rsidRDefault="00D97F0D" w:rsidP="00D97F0D">
      <w:pPr>
        <w:pStyle w:val="a3"/>
      </w:pPr>
      <w:r w:rsidRPr="00D97F0D">
        <w:t xml:space="preserve">         List&lt;String&gt; titleList = highlightMap.get(tmpId).get("title");</w:t>
      </w:r>
    </w:p>
    <w:p w:rsidR="00D97F0D" w:rsidRPr="00D97F0D" w:rsidRDefault="00D97F0D" w:rsidP="00D97F0D">
      <w:pPr>
        <w:pStyle w:val="a3"/>
      </w:pPr>
      <w:r w:rsidRPr="00D97F0D">
        <w:t xml:space="preserve">         </w:t>
      </w:r>
      <w:r w:rsidRPr="00D97F0D">
        <w:rPr>
          <w:b/>
          <w:bCs/>
        </w:rPr>
        <w:t>if(titleList != null &amp;&amp; titleList.size() &gt; 0){</w:t>
      </w:r>
    </w:p>
    <w:p w:rsidR="00D97F0D" w:rsidRPr="00D97F0D" w:rsidRDefault="00D97F0D" w:rsidP="00D97F0D">
      <w:pPr>
        <w:pStyle w:val="a3"/>
      </w:pPr>
      <w:r w:rsidRPr="00D97F0D">
        <w:t xml:space="preserve">                 at.setTitle(titleList.get(0));//</w:t>
      </w:r>
      <w:r w:rsidRPr="00D97F0D">
        <w:rPr>
          <w:rFonts w:hint="eastAsia"/>
        </w:rPr>
        <w:t>获取并设置高亮的字段</w:t>
      </w:r>
      <w:r w:rsidRPr="00D97F0D">
        <w:t>title</w:t>
      </w:r>
    </w:p>
    <w:p w:rsidR="00D97F0D" w:rsidRPr="00D97F0D" w:rsidRDefault="00D97F0D" w:rsidP="00D97F0D">
      <w:pPr>
        <w:pStyle w:val="a3"/>
      </w:pPr>
      <w:r w:rsidRPr="00D97F0D">
        <w:t xml:space="preserve">          }</w:t>
      </w:r>
      <w:r w:rsidRPr="00D97F0D">
        <w:rPr>
          <w:b/>
          <w:bCs/>
        </w:rPr>
        <w:t>else{</w:t>
      </w:r>
    </w:p>
    <w:p w:rsidR="00D97F0D" w:rsidRPr="00D97F0D" w:rsidRDefault="00D97F0D" w:rsidP="00D97F0D">
      <w:pPr>
        <w:pStyle w:val="a3"/>
      </w:pPr>
      <w:r w:rsidRPr="00D97F0D">
        <w:t xml:space="preserve">                 at.setTitle(solrDocument.getFieldValue("title").toString());</w:t>
      </w:r>
    </w:p>
    <w:p w:rsidR="00D97F0D" w:rsidRPr="00D97F0D" w:rsidRDefault="00D97F0D" w:rsidP="00D97F0D">
      <w:pPr>
        <w:pStyle w:val="a3"/>
      </w:pPr>
      <w:r w:rsidRPr="00D97F0D">
        <w:t xml:space="preserve">          }</w:t>
      </w:r>
    </w:p>
    <w:p w:rsidR="00D97F0D" w:rsidRPr="00D97F0D" w:rsidRDefault="00D97F0D" w:rsidP="00D97F0D">
      <w:pPr>
        <w:pStyle w:val="a3"/>
      </w:pPr>
      <w:r w:rsidRPr="00D97F0D">
        <w:t xml:space="preserve">          System.</w:t>
      </w:r>
      <w:r w:rsidRPr="00D97F0D">
        <w:rPr>
          <w:b/>
          <w:bCs/>
          <w:i/>
          <w:iCs/>
        </w:rPr>
        <w:t>out.println(at.getSubMajor_s() + " | " + at.getTitle());</w:t>
      </w:r>
    </w:p>
    <w:p w:rsidR="00D97F0D" w:rsidRPr="00D97F0D" w:rsidRDefault="00D97F0D" w:rsidP="00D97F0D">
      <w:pPr>
        <w:pStyle w:val="a3"/>
      </w:pPr>
      <w:r w:rsidRPr="00D97F0D">
        <w:t>}</w:t>
      </w:r>
    </w:p>
    <w:p w:rsidR="00D97F0D" w:rsidRPr="00D97F0D" w:rsidRDefault="00D97F0D" w:rsidP="00D97F0D">
      <w:pPr>
        <w:pStyle w:val="2"/>
        <w:spacing w:before="156" w:after="156"/>
        <w:rPr>
          <w:rFonts w:hint="eastAsia"/>
        </w:rPr>
      </w:pPr>
      <w:r>
        <w:rPr>
          <w:rFonts w:hint="eastAsia"/>
        </w:rPr>
        <w:t>S</w:t>
      </w:r>
      <w:r>
        <w:t>olr</w:t>
      </w:r>
      <w:r>
        <w:rPr>
          <w:rFonts w:hint="eastAsia"/>
        </w:rPr>
        <w:t>相似匹配</w:t>
      </w:r>
    </w:p>
    <w:p w:rsidR="00D97F0D" w:rsidRPr="00D97F0D" w:rsidRDefault="00D97F0D" w:rsidP="00D97F0D">
      <w:r w:rsidRPr="00D97F0D">
        <w:t xml:space="preserve">      </w:t>
      </w:r>
      <w:r w:rsidRPr="00D97F0D">
        <w:t>在网页搜索或电商产品搜索结果页面，很多时候会看到一个相似文档、相似产品或找相似的链接。</w:t>
      </w:r>
      <w:r w:rsidRPr="00D97F0D">
        <w:t xml:space="preserve">Solr </w:t>
      </w:r>
      <w:r w:rsidRPr="00D97F0D">
        <w:rPr>
          <w:rFonts w:hint="eastAsia"/>
        </w:rPr>
        <w:t>使用</w:t>
      </w:r>
      <w:r w:rsidRPr="00D97F0D">
        <w:rPr>
          <w:rFonts w:hint="eastAsia"/>
        </w:rPr>
        <w:t xml:space="preserve"> </w:t>
      </w:r>
      <w:r w:rsidRPr="00D97F0D">
        <w:t>MoreLikeThisComponent</w:t>
      </w:r>
      <w:r w:rsidRPr="00D97F0D">
        <w:rPr>
          <w:rFonts w:hint="eastAsia"/>
        </w:rPr>
        <w:t>（</w:t>
      </w:r>
      <w:r w:rsidRPr="00D97F0D">
        <w:t>MLT</w:t>
      </w:r>
      <w:r w:rsidRPr="00D97F0D">
        <w:rPr>
          <w:rFonts w:hint="eastAsia"/>
        </w:rPr>
        <w:t>）和</w:t>
      </w:r>
      <w:r w:rsidRPr="00D97F0D">
        <w:rPr>
          <w:rFonts w:hint="eastAsia"/>
        </w:rPr>
        <w:t xml:space="preserve"> </w:t>
      </w:r>
      <w:r w:rsidRPr="00D97F0D">
        <w:lastRenderedPageBreak/>
        <w:t xml:space="preserve">MoreLikeThisHandler </w:t>
      </w:r>
      <w:r w:rsidRPr="00D97F0D">
        <w:rPr>
          <w:rFonts w:hint="eastAsia"/>
        </w:rPr>
        <w:t>实现了一样的功能。如上所述，</w:t>
      </w:r>
      <w:r w:rsidRPr="00D97F0D">
        <w:t xml:space="preserve">MLT </w:t>
      </w:r>
      <w:r w:rsidRPr="00D97F0D">
        <w:rPr>
          <w:rFonts w:hint="eastAsia"/>
        </w:rPr>
        <w:t>是与标准</w:t>
      </w:r>
      <w:r w:rsidRPr="00D97F0D">
        <w:rPr>
          <w:rFonts w:hint="eastAsia"/>
        </w:rPr>
        <w:t xml:space="preserve"> </w:t>
      </w:r>
      <w:r w:rsidRPr="00D97F0D">
        <w:t xml:space="preserve">SolrRequestHandler </w:t>
      </w:r>
      <w:r w:rsidRPr="00D97F0D">
        <w:rPr>
          <w:rFonts w:hint="eastAsia"/>
        </w:rPr>
        <w:t>集成在一起的；</w:t>
      </w:r>
      <w:r w:rsidRPr="00D97F0D">
        <w:t xml:space="preserve">MoreLikeThisHandler </w:t>
      </w:r>
      <w:r w:rsidRPr="00D97F0D">
        <w:rPr>
          <w:rFonts w:hint="eastAsia"/>
        </w:rPr>
        <w:t>与</w:t>
      </w:r>
      <w:r w:rsidRPr="00D97F0D">
        <w:rPr>
          <w:rFonts w:hint="eastAsia"/>
        </w:rPr>
        <w:t xml:space="preserve"> </w:t>
      </w:r>
      <w:r w:rsidRPr="00D97F0D">
        <w:t xml:space="preserve">MLT </w:t>
      </w:r>
      <w:r w:rsidRPr="00D97F0D">
        <w:rPr>
          <w:rFonts w:hint="eastAsia"/>
        </w:rPr>
        <w:t>结合在一起，并添加了一些其他选项，但它要求发布一个单一的请求。我将着重讲述</w:t>
      </w:r>
      <w:r w:rsidRPr="00D97F0D">
        <w:rPr>
          <w:rFonts w:hint="eastAsia"/>
        </w:rPr>
        <w:t xml:space="preserve"> </w:t>
      </w:r>
      <w:r w:rsidRPr="00D97F0D">
        <w:t>MLT</w:t>
      </w:r>
      <w:r w:rsidRPr="00D97F0D">
        <w:rPr>
          <w:rFonts w:hint="eastAsia"/>
        </w:rPr>
        <w:t>，因为使用它的可能性更大一些。</w:t>
      </w:r>
    </w:p>
    <w:p w:rsidR="00D97F0D" w:rsidRPr="00D97F0D" w:rsidRDefault="00D97F0D" w:rsidP="00D97F0D">
      <w:r w:rsidRPr="00D97F0D">
        <w:rPr>
          <w:rFonts w:hint="eastAsia"/>
        </w:rPr>
        <w:t xml:space="preserve">　　</w:t>
      </w:r>
      <w:r w:rsidRPr="00D97F0D">
        <w:t xml:space="preserve">MLT </w:t>
      </w:r>
      <w:r w:rsidRPr="00D97F0D">
        <w:rPr>
          <w:rFonts w:hint="eastAsia"/>
        </w:rPr>
        <w:t>要求字段被储存或使用检索词向量，检索词向量以一种以文档为中心的方式储存信息。</w:t>
      </w:r>
      <w:r w:rsidRPr="00D97F0D">
        <w:t xml:space="preserve">MLT </w:t>
      </w:r>
      <w:r w:rsidRPr="00D97F0D">
        <w:rPr>
          <w:rFonts w:hint="eastAsia"/>
        </w:rPr>
        <w:t>通过文档的内容来计算文档中关键词语，然后使用原始查询词语和这些新词语创建一个新的查询。提交新查询就会返回其他查询结果。所有这些都可以用检索词向量来完成：只需将</w:t>
      </w:r>
      <w:r w:rsidRPr="00D97F0D">
        <w:rPr>
          <w:rFonts w:hint="eastAsia"/>
        </w:rPr>
        <w:t xml:space="preserve"> </w:t>
      </w:r>
      <w:r w:rsidRPr="00D97F0D">
        <w:t xml:space="preserve">termVectors="true" </w:t>
      </w:r>
      <w:r w:rsidRPr="00D97F0D">
        <w:rPr>
          <w:rFonts w:hint="eastAsia"/>
        </w:rPr>
        <w:t>添加到</w:t>
      </w:r>
      <w:r w:rsidRPr="00D97F0D">
        <w:rPr>
          <w:rFonts w:hint="eastAsia"/>
        </w:rPr>
        <w:t xml:space="preserve"> </w:t>
      </w:r>
      <w:r w:rsidRPr="00D97F0D">
        <w:t xml:space="preserve">schema.xml </w:t>
      </w:r>
      <w:r w:rsidRPr="00D97F0D">
        <w:rPr>
          <w:rFonts w:hint="eastAsia"/>
        </w:rPr>
        <w:t>中的</w:t>
      </w:r>
      <w:r w:rsidRPr="00D97F0D">
        <w:rPr>
          <w:rFonts w:hint="eastAsia"/>
        </w:rPr>
        <w:t xml:space="preserve"> </w:t>
      </w:r>
      <w:r w:rsidRPr="00D97F0D">
        <w:t xml:space="preserve">&lt;field&gt; </w:t>
      </w:r>
      <w:r w:rsidRPr="00D97F0D">
        <w:rPr>
          <w:rFonts w:hint="eastAsia"/>
        </w:rPr>
        <w:t>声明。</w:t>
      </w:r>
    </w:p>
    <w:p w:rsidR="00D97F0D" w:rsidRDefault="00DE2E7E" w:rsidP="00DE2E7E">
      <w:pPr>
        <w:pStyle w:val="3"/>
        <w:spacing w:before="156" w:after="156"/>
      </w:pPr>
      <w:r>
        <w:rPr>
          <w:rFonts w:hint="eastAsia"/>
        </w:rPr>
        <w:t>两种实现</w:t>
      </w:r>
    </w:p>
    <w:p w:rsidR="00DE2E7E" w:rsidRPr="00DE2E7E" w:rsidRDefault="00DE2E7E" w:rsidP="00DE2E7E">
      <w:r w:rsidRPr="00DE2E7E">
        <w:rPr>
          <w:rFonts w:hint="eastAsia"/>
        </w:rPr>
        <w:t>第一种：</w:t>
      </w:r>
      <w:r w:rsidRPr="00DE2E7E">
        <w:t>SearchHandler</w:t>
      </w:r>
      <w:r w:rsidRPr="00DE2E7E">
        <w:rPr>
          <w:rFonts w:hint="eastAsia"/>
        </w:rPr>
        <w:t>中的</w:t>
      </w:r>
      <w:r w:rsidRPr="00DE2E7E">
        <w:t>MoreLikeThisComponent</w:t>
      </w:r>
      <w:r w:rsidRPr="00DE2E7E">
        <w:t>，</w:t>
      </w:r>
      <w:r w:rsidRPr="00DE2E7E">
        <w:t>MoreLikeThis</w:t>
      </w:r>
      <w:r w:rsidRPr="00DE2E7E">
        <w:rPr>
          <w:rFonts w:hint="eastAsia"/>
        </w:rPr>
        <w:t>以组件的身份出现，适于简单应用。</w:t>
      </w:r>
      <w:r w:rsidRPr="00DE2E7E">
        <w:rPr>
          <w:rFonts w:hint="eastAsia"/>
        </w:rPr>
        <w:br/>
      </w:r>
      <w:r w:rsidRPr="00DE2E7E">
        <w:rPr>
          <w:rFonts w:hint="eastAsia"/>
        </w:rPr>
        <w:t>第二种：</w:t>
      </w:r>
      <w:r w:rsidRPr="00DE2E7E">
        <w:t>MoreLikeThisHandler</w:t>
      </w:r>
      <w:r w:rsidRPr="00DE2E7E">
        <w:t>，</w:t>
      </w:r>
      <w:r w:rsidRPr="00DE2E7E">
        <w:t>MoreLikeThis</w:t>
      </w:r>
      <w:r w:rsidRPr="00DE2E7E">
        <w:rPr>
          <w:rFonts w:hint="eastAsia"/>
        </w:rPr>
        <w:t>作为一个单独的</w:t>
      </w:r>
      <w:r w:rsidRPr="00DE2E7E">
        <w:t>Handler</w:t>
      </w:r>
      <w:r w:rsidRPr="00DE2E7E">
        <w:rPr>
          <w:rFonts w:hint="eastAsia"/>
        </w:rPr>
        <w:t>来处理，可以应用过滤等较复杂操作。</w:t>
      </w:r>
    </w:p>
    <w:p w:rsidR="00DE2E7E" w:rsidRDefault="00DE2E7E" w:rsidP="00DE2E7E">
      <w:pPr>
        <w:pStyle w:val="3"/>
        <w:spacing w:before="156" w:after="156"/>
      </w:pPr>
      <w:r>
        <w:rPr>
          <w:rFonts w:hint="eastAsia"/>
        </w:rPr>
        <w:t>查询参数</w:t>
      </w:r>
    </w:p>
    <w:p w:rsidR="00DE2E7E" w:rsidRPr="00DE2E7E" w:rsidRDefault="00DE2E7E" w:rsidP="00DE2E7E">
      <w:r w:rsidRPr="00DE2E7E">
        <w:rPr>
          <w:b/>
          <w:bCs/>
        </w:rPr>
        <w:t>id</w:t>
      </w:r>
      <w:r w:rsidRPr="00DE2E7E">
        <w:rPr>
          <w:rFonts w:hint="eastAsia"/>
        </w:rPr>
        <w:t>，文档主键，或使用其他唯一键；</w:t>
      </w:r>
      <w:r w:rsidRPr="00DE2E7E">
        <w:rPr>
          <w:rFonts w:hint="eastAsia"/>
        </w:rPr>
        <w:br/>
      </w:r>
      <w:r w:rsidRPr="00DE2E7E">
        <w:rPr>
          <w:b/>
          <w:bCs/>
        </w:rPr>
        <w:t>fl</w:t>
      </w:r>
      <w:r w:rsidRPr="00DE2E7E">
        <w:rPr>
          <w:rFonts w:hint="eastAsia"/>
        </w:rPr>
        <w:t>，需要返回的字段</w:t>
      </w:r>
      <w:r w:rsidRPr="00DE2E7E">
        <w:rPr>
          <w:rFonts w:hint="eastAsia"/>
        </w:rPr>
        <w:br/>
      </w:r>
      <w:r w:rsidRPr="00DE2E7E">
        <w:rPr>
          <w:b/>
          <w:bCs/>
        </w:rPr>
        <w:t>mtl.fl</w:t>
      </w:r>
      <w:r w:rsidRPr="00DE2E7E">
        <w:rPr>
          <w:rFonts w:hint="eastAsia"/>
        </w:rPr>
        <w:t>，根据哪些字段判断相似度</w:t>
      </w:r>
      <w:r w:rsidRPr="00DE2E7E">
        <w:rPr>
          <w:rFonts w:hint="eastAsia"/>
        </w:rPr>
        <w:br/>
      </w:r>
      <w:r w:rsidRPr="00DE2E7E">
        <w:rPr>
          <w:b/>
          <w:bCs/>
        </w:rPr>
        <w:t>mlt.mindf</w:t>
      </w:r>
      <w:r w:rsidRPr="00DE2E7E">
        <w:rPr>
          <w:rFonts w:hint="eastAsia"/>
        </w:rPr>
        <w:t>，最小文档频率，所在文档的个数小于这个值的词将不用于相似判断</w:t>
      </w:r>
      <w:r w:rsidRPr="00DE2E7E">
        <w:rPr>
          <w:rFonts w:hint="eastAsia"/>
        </w:rPr>
        <w:br/>
      </w:r>
      <w:r w:rsidRPr="00DE2E7E">
        <w:rPr>
          <w:b/>
          <w:bCs/>
        </w:rPr>
        <w:t>mlt.mintf</w:t>
      </w:r>
      <w:r w:rsidRPr="00DE2E7E">
        <w:rPr>
          <w:rFonts w:hint="eastAsia"/>
        </w:rPr>
        <w:t>，最小分词频率，在单个文档中出现频率小于这个值的词将不用于相似判断</w:t>
      </w:r>
      <w:r w:rsidRPr="00DE2E7E">
        <w:rPr>
          <w:rFonts w:hint="eastAsia"/>
        </w:rPr>
        <w:br/>
      </w:r>
      <w:r w:rsidRPr="00DE2E7E">
        <w:rPr>
          <w:b/>
          <w:bCs/>
        </w:rPr>
        <w:t>mlt.count</w:t>
      </w:r>
      <w:r w:rsidRPr="00DE2E7E">
        <w:rPr>
          <w:rFonts w:hint="eastAsia"/>
        </w:rPr>
        <w:t>，返回相似文章个数</w:t>
      </w:r>
    </w:p>
    <w:p w:rsidR="00DE2E7E" w:rsidRPr="00DE2E7E" w:rsidRDefault="00DE2E7E" w:rsidP="00DE2E7E">
      <w:r w:rsidRPr="00DE2E7E">
        <w:rPr>
          <w:rFonts w:hint="eastAsia"/>
          <w:i/>
          <w:iCs/>
        </w:rPr>
        <w:t>需要注意的是</w:t>
      </w:r>
      <w:r w:rsidRPr="00DE2E7E">
        <w:rPr>
          <w:rFonts w:hint="eastAsia"/>
          <w:i/>
          <w:iCs/>
        </w:rPr>
        <w:t xml:space="preserve"> </w:t>
      </w:r>
      <w:r w:rsidRPr="00DE2E7E">
        <w:rPr>
          <w:i/>
          <w:iCs/>
        </w:rPr>
        <w:t xml:space="preserve">mlt.fl </w:t>
      </w:r>
      <w:r w:rsidRPr="00DE2E7E">
        <w:rPr>
          <w:rFonts w:hint="eastAsia"/>
          <w:i/>
          <w:iCs/>
        </w:rPr>
        <w:t>中的</w:t>
      </w:r>
      <w:r w:rsidRPr="00DE2E7E">
        <w:rPr>
          <w:rFonts w:hint="eastAsia"/>
          <w:i/>
          <w:iCs/>
        </w:rPr>
        <w:t xml:space="preserve"> </w:t>
      </w:r>
      <w:r w:rsidRPr="00DE2E7E">
        <w:rPr>
          <w:i/>
          <w:iCs/>
        </w:rPr>
        <w:t xml:space="preserve">field </w:t>
      </w:r>
      <w:r w:rsidRPr="00DE2E7E">
        <w:rPr>
          <w:rFonts w:hint="eastAsia"/>
          <w:i/>
          <w:iCs/>
        </w:rPr>
        <w:t>的</w:t>
      </w:r>
      <w:r w:rsidRPr="00DE2E7E">
        <w:rPr>
          <w:rFonts w:hint="eastAsia"/>
          <w:i/>
          <w:iCs/>
        </w:rPr>
        <w:t xml:space="preserve"> </w:t>
      </w:r>
      <w:r w:rsidRPr="00DE2E7E">
        <w:t>termVectors</w:t>
      </w:r>
      <w:r w:rsidRPr="00DE2E7E">
        <w:rPr>
          <w:i/>
          <w:iCs/>
        </w:rPr>
        <w:t xml:space="preserve">=true </w:t>
      </w:r>
      <w:r w:rsidRPr="00DE2E7E">
        <w:rPr>
          <w:rFonts w:hint="eastAsia"/>
          <w:i/>
          <w:iCs/>
        </w:rPr>
        <w:t>才有效果。</w:t>
      </w:r>
    </w:p>
    <w:p w:rsidR="00DE2E7E" w:rsidRPr="00DE2E7E" w:rsidRDefault="00DE2E7E" w:rsidP="00DE2E7E">
      <w:r w:rsidRPr="00DE2E7E">
        <w:t>&lt;field  name=“title" type="text_smartcn"  indexed="false" stored="true"  multiValued="false"  termVectors="true"/&gt;</w:t>
      </w:r>
    </w:p>
    <w:p w:rsidR="00DE2E7E" w:rsidRDefault="00DE2E7E" w:rsidP="00DE2E7E">
      <w:pPr>
        <w:pStyle w:val="3"/>
        <w:spacing w:before="156" w:after="156"/>
      </w:pPr>
      <w:r>
        <w:rPr>
          <w:rFonts w:hint="eastAsia"/>
        </w:rPr>
        <w:t>实现一：</w:t>
      </w:r>
    </w:p>
    <w:p w:rsidR="00DE2E7E" w:rsidRPr="00DE2E7E" w:rsidRDefault="00DE2E7E" w:rsidP="00DE2E7E">
      <w:pPr>
        <w:pStyle w:val="a3"/>
      </w:pPr>
      <w:r w:rsidRPr="00DE2E7E">
        <w:t>HttpSolrClient solrServer = SolrServer.</w:t>
      </w:r>
      <w:r w:rsidRPr="00DE2E7E">
        <w:rPr>
          <w:i/>
          <w:iCs/>
        </w:rPr>
        <w:t>getServer();</w:t>
      </w:r>
    </w:p>
    <w:p w:rsidR="00DE2E7E" w:rsidRPr="00DE2E7E" w:rsidRDefault="00DE2E7E" w:rsidP="00DE2E7E">
      <w:pPr>
        <w:pStyle w:val="a3"/>
      </w:pPr>
      <w:r w:rsidRPr="00DE2E7E">
        <w:t xml:space="preserve">        SolrQuery query = </w:t>
      </w:r>
      <w:r w:rsidRPr="00DE2E7E">
        <w:rPr>
          <w:b/>
          <w:bCs/>
        </w:rPr>
        <w:t>new SolrQuery();</w:t>
      </w:r>
    </w:p>
    <w:p w:rsidR="00DE2E7E" w:rsidRPr="00DE2E7E" w:rsidRDefault="00DE2E7E" w:rsidP="00DE2E7E">
      <w:pPr>
        <w:pStyle w:val="a3"/>
      </w:pPr>
      <w:r w:rsidRPr="00DE2E7E">
        <w:t xml:space="preserve">        List&lt;ProductBO&gt; articles = </w:t>
      </w:r>
      <w:r w:rsidRPr="00DE2E7E">
        <w:rPr>
          <w:b/>
          <w:bCs/>
        </w:rPr>
        <w:t>new ArrayList&lt;ProductBO&gt;();</w:t>
      </w:r>
    </w:p>
    <w:p w:rsidR="00DE2E7E" w:rsidRPr="00DE2E7E" w:rsidRDefault="00DE2E7E" w:rsidP="00DE2E7E">
      <w:pPr>
        <w:pStyle w:val="a3"/>
      </w:pPr>
      <w:r w:rsidRPr="00DE2E7E">
        <w:t xml:space="preserve">        </w:t>
      </w:r>
      <w:r w:rsidRPr="00DE2E7E">
        <w:rPr>
          <w:b/>
          <w:bCs/>
        </w:rPr>
        <w:t>try {</w:t>
      </w:r>
    </w:p>
    <w:p w:rsidR="00DE2E7E" w:rsidRPr="00DE2E7E" w:rsidRDefault="00DE2E7E" w:rsidP="00DE2E7E">
      <w:pPr>
        <w:pStyle w:val="a3"/>
      </w:pPr>
      <w:r w:rsidRPr="00DE2E7E">
        <w:t xml:space="preserve">            query.setQuery("id:" + id)</w:t>
      </w:r>
    </w:p>
    <w:p w:rsidR="00DE2E7E" w:rsidRPr="00DE2E7E" w:rsidRDefault="00DE2E7E" w:rsidP="00DE2E7E">
      <w:pPr>
        <w:pStyle w:val="a3"/>
      </w:pPr>
      <w:r w:rsidRPr="00DE2E7E">
        <w:t xml:space="preserve">                .setParam("fl", "id,title,brand_s")</w:t>
      </w:r>
    </w:p>
    <w:p w:rsidR="00DE2E7E" w:rsidRPr="00DE2E7E" w:rsidRDefault="00DE2E7E" w:rsidP="00DE2E7E">
      <w:pPr>
        <w:pStyle w:val="a3"/>
      </w:pPr>
      <w:r w:rsidRPr="00DE2E7E">
        <w:t xml:space="preserve">                .setParam("mlt", "true")</w:t>
      </w:r>
    </w:p>
    <w:p w:rsidR="00DE2E7E" w:rsidRPr="00DE2E7E" w:rsidRDefault="00DE2E7E" w:rsidP="00DE2E7E">
      <w:pPr>
        <w:pStyle w:val="a3"/>
      </w:pPr>
      <w:r w:rsidRPr="00DE2E7E">
        <w:t xml:space="preserve">                .setParam("mlt.fl", "title")</w:t>
      </w:r>
    </w:p>
    <w:p w:rsidR="00DE2E7E" w:rsidRPr="00DE2E7E" w:rsidRDefault="00DE2E7E" w:rsidP="00DE2E7E">
      <w:pPr>
        <w:pStyle w:val="a3"/>
      </w:pPr>
      <w:r w:rsidRPr="00DE2E7E">
        <w:t xml:space="preserve">                .setParam("mlt.mindf", "1")</w:t>
      </w:r>
    </w:p>
    <w:p w:rsidR="00DE2E7E" w:rsidRPr="00DE2E7E" w:rsidRDefault="00DE2E7E" w:rsidP="00DE2E7E">
      <w:pPr>
        <w:pStyle w:val="a3"/>
      </w:pPr>
      <w:r w:rsidRPr="00DE2E7E">
        <w:lastRenderedPageBreak/>
        <w:t xml:space="preserve">                .setParam("mlt.mintf", "1")</w:t>
      </w:r>
    </w:p>
    <w:p w:rsidR="00DE2E7E" w:rsidRPr="00DE2E7E" w:rsidRDefault="00DE2E7E" w:rsidP="00DE2E7E">
      <w:pPr>
        <w:pStyle w:val="a3"/>
      </w:pPr>
      <w:r w:rsidRPr="00DE2E7E">
        <w:t xml:space="preserve">                .setParam("mlt.count", String.</w:t>
      </w:r>
      <w:r w:rsidRPr="00DE2E7E">
        <w:rPr>
          <w:i/>
          <w:iCs/>
        </w:rPr>
        <w:t>valueOf(count));</w:t>
      </w:r>
    </w:p>
    <w:p w:rsidR="00DE2E7E" w:rsidRPr="00DE2E7E" w:rsidRDefault="00DE2E7E" w:rsidP="00DE2E7E">
      <w:pPr>
        <w:pStyle w:val="a3"/>
      </w:pPr>
      <w:r w:rsidRPr="00DE2E7E">
        <w:t xml:space="preserve">            </w:t>
      </w:r>
    </w:p>
    <w:p w:rsidR="00DE2E7E" w:rsidRPr="00DE2E7E" w:rsidRDefault="00DE2E7E" w:rsidP="00DE2E7E">
      <w:pPr>
        <w:pStyle w:val="a3"/>
      </w:pPr>
      <w:r w:rsidRPr="00DE2E7E">
        <w:t xml:space="preserve">            QueryResponse response =  solrServer.query(query);</w:t>
      </w:r>
    </w:p>
    <w:p w:rsidR="00DE2E7E" w:rsidRPr="00DE2E7E" w:rsidRDefault="00DE2E7E" w:rsidP="00DE2E7E">
      <w:pPr>
        <w:pStyle w:val="a3"/>
      </w:pPr>
      <w:r w:rsidRPr="00DE2E7E">
        <w:t xml:space="preserve">            </w:t>
      </w:r>
      <w:r w:rsidRPr="00DE2E7E">
        <w:rPr>
          <w:b/>
          <w:bCs/>
        </w:rPr>
        <w:t>if (response == null) return articles;</w:t>
      </w:r>
    </w:p>
    <w:p w:rsidR="00DE2E7E" w:rsidRPr="00DE2E7E" w:rsidRDefault="00DE2E7E" w:rsidP="00DE2E7E">
      <w:pPr>
        <w:pStyle w:val="a3"/>
      </w:pPr>
      <w:r w:rsidRPr="00DE2E7E">
        <w:t>SimpleOrderedMap&lt;SolrDocumentList&gt; mltResults = (SimpleOrderedMap&lt;SolrDocumentList&gt;) response.getResponse().get("moreLikeThis");</w:t>
      </w:r>
    </w:p>
    <w:p w:rsidR="00DE2E7E" w:rsidRPr="00DE2E7E" w:rsidRDefault="00DE2E7E" w:rsidP="00DE2E7E">
      <w:pPr>
        <w:pStyle w:val="a3"/>
      </w:pPr>
      <w:r w:rsidRPr="00DE2E7E">
        <w:rPr>
          <w:lang w:val="nn-NO"/>
        </w:rPr>
        <w:t xml:space="preserve">            </w:t>
      </w:r>
      <w:r w:rsidRPr="00DE2E7E">
        <w:rPr>
          <w:b/>
          <w:bCs/>
          <w:lang w:val="nn-NO"/>
        </w:rPr>
        <w:t>for (int i = 0; i &lt; mltResults.size(); i++) {</w:t>
      </w:r>
    </w:p>
    <w:p w:rsidR="00DE2E7E" w:rsidRPr="00DE2E7E" w:rsidRDefault="00DE2E7E" w:rsidP="00DE2E7E">
      <w:pPr>
        <w:pStyle w:val="a3"/>
      </w:pPr>
      <w:r w:rsidRPr="00DE2E7E">
        <w:t xml:space="preserve">                SolrDocumentList items = mltResults.getVal(i);</w:t>
      </w:r>
    </w:p>
    <w:p w:rsidR="00DE2E7E" w:rsidRPr="00DE2E7E" w:rsidRDefault="00DE2E7E" w:rsidP="00DE2E7E">
      <w:pPr>
        <w:pStyle w:val="a3"/>
      </w:pPr>
      <w:r w:rsidRPr="00DE2E7E">
        <w:t xml:space="preserve">                </w:t>
      </w:r>
      <w:r w:rsidRPr="00DE2E7E">
        <w:rPr>
          <w:b/>
          <w:bCs/>
        </w:rPr>
        <w:t>for (SolrDocument doc : items) {</w:t>
      </w:r>
    </w:p>
    <w:p w:rsidR="00DE2E7E" w:rsidRPr="00DE2E7E" w:rsidRDefault="00DE2E7E" w:rsidP="00DE2E7E">
      <w:pPr>
        <w:pStyle w:val="a3"/>
      </w:pPr>
      <w:r w:rsidRPr="00DE2E7E">
        <w:t xml:space="preserve">                    String idStr = doc.getFieldValue("id").toString();</w:t>
      </w:r>
    </w:p>
    <w:p w:rsidR="00DE2E7E" w:rsidRPr="00DE2E7E" w:rsidRDefault="00DE2E7E" w:rsidP="00DE2E7E">
      <w:pPr>
        <w:pStyle w:val="a3"/>
      </w:pPr>
      <w:r w:rsidRPr="00DE2E7E">
        <w:t xml:space="preserve">                    </w:t>
      </w:r>
      <w:r w:rsidRPr="00DE2E7E">
        <w:rPr>
          <w:b/>
          <w:bCs/>
        </w:rPr>
        <w:t>if (StringUtils.</w:t>
      </w:r>
      <w:r w:rsidRPr="00DE2E7E">
        <w:rPr>
          <w:b/>
          <w:bCs/>
          <w:i/>
          <w:iCs/>
        </w:rPr>
        <w:t xml:space="preserve">equals(idStr, id)) continue;// </w:t>
      </w:r>
      <w:r w:rsidRPr="00DE2E7E">
        <w:rPr>
          <w:rFonts w:hint="eastAsia"/>
          <w:b/>
          <w:bCs/>
          <w:i/>
          <w:iCs/>
        </w:rPr>
        <w:t>排除本身</w:t>
      </w:r>
    </w:p>
    <w:p w:rsidR="00DE2E7E" w:rsidRPr="00DE2E7E" w:rsidRDefault="00DE2E7E" w:rsidP="00DE2E7E">
      <w:pPr>
        <w:pStyle w:val="a3"/>
      </w:pPr>
      <w:r w:rsidRPr="00DE2E7E">
        <w:t xml:space="preserve">                    ProductBO article = </w:t>
      </w:r>
      <w:r w:rsidRPr="00DE2E7E">
        <w:rPr>
          <w:b/>
          <w:bCs/>
        </w:rPr>
        <w:t>new ProductBO();</w:t>
      </w:r>
    </w:p>
    <w:p w:rsidR="00DE2E7E" w:rsidRPr="00DE2E7E" w:rsidRDefault="00DE2E7E" w:rsidP="00DE2E7E">
      <w:pPr>
        <w:pStyle w:val="a3"/>
      </w:pPr>
      <w:r w:rsidRPr="00DE2E7E">
        <w:t xml:space="preserve">                    article.setId(idStr);</w:t>
      </w:r>
    </w:p>
    <w:p w:rsidR="00DE2E7E" w:rsidRPr="00DE2E7E" w:rsidRDefault="00DE2E7E" w:rsidP="00DE2E7E">
      <w:pPr>
        <w:pStyle w:val="a3"/>
      </w:pPr>
      <w:r w:rsidRPr="00DE2E7E">
        <w:t xml:space="preserve">                    article.setTitle(doc.getFieldValue("title").toString());</w:t>
      </w:r>
    </w:p>
    <w:p w:rsidR="00DE2E7E" w:rsidRPr="00DE2E7E" w:rsidRDefault="00DE2E7E" w:rsidP="00DE2E7E">
      <w:pPr>
        <w:pStyle w:val="a3"/>
      </w:pPr>
      <w:r w:rsidRPr="00DE2E7E">
        <w:t xml:space="preserve">                    article.setBrand_s(doc.getFieldValue("brand_s").toString());</w:t>
      </w:r>
    </w:p>
    <w:p w:rsidR="00DE2E7E" w:rsidRPr="00DE2E7E" w:rsidRDefault="00DE2E7E" w:rsidP="00DE2E7E">
      <w:pPr>
        <w:pStyle w:val="a3"/>
      </w:pPr>
      <w:r w:rsidRPr="00DE2E7E">
        <w:t xml:space="preserve">                    articles.add(article);</w:t>
      </w:r>
    </w:p>
    <w:p w:rsidR="00DE2E7E" w:rsidRPr="00DE2E7E" w:rsidRDefault="00DE2E7E" w:rsidP="00DE2E7E">
      <w:pPr>
        <w:pStyle w:val="a3"/>
      </w:pPr>
      <w:r w:rsidRPr="00DE2E7E">
        <w:t xml:space="preserve">                }</w:t>
      </w:r>
    </w:p>
    <w:p w:rsidR="00DE2E7E" w:rsidRPr="00DE2E7E" w:rsidRDefault="00DE2E7E" w:rsidP="00DE2E7E">
      <w:pPr>
        <w:pStyle w:val="a3"/>
      </w:pPr>
      <w:r w:rsidRPr="00DE2E7E">
        <w:t xml:space="preserve">            }</w:t>
      </w:r>
    </w:p>
    <w:p w:rsidR="00DE2E7E" w:rsidRDefault="00DE2E7E" w:rsidP="00DE2E7E">
      <w:pPr>
        <w:pStyle w:val="3"/>
        <w:spacing w:before="156" w:after="156"/>
      </w:pPr>
      <w:r>
        <w:rPr>
          <w:rFonts w:hint="eastAsia"/>
        </w:rPr>
        <w:t>实现二</w:t>
      </w:r>
    </w:p>
    <w:p w:rsidR="00DE2E7E" w:rsidRPr="00DE2E7E" w:rsidRDefault="00DE2E7E" w:rsidP="00DE2E7E">
      <w:r w:rsidRPr="00DE2E7E">
        <w:rPr>
          <w:rFonts w:hint="eastAsia"/>
        </w:rPr>
        <w:t>配置</w:t>
      </w:r>
      <w:r w:rsidRPr="00DE2E7E">
        <w:t>MoreLikeThisHandler</w:t>
      </w:r>
      <w:r w:rsidRPr="00DE2E7E">
        <w:rPr>
          <w:rFonts w:hint="eastAsia"/>
        </w:rPr>
        <w:t>，修改</w:t>
      </w:r>
      <w:r w:rsidRPr="00DE2E7E">
        <w:t xml:space="preserve">solrconfig.xml </w:t>
      </w:r>
    </w:p>
    <w:p w:rsidR="00DE2E7E" w:rsidRPr="00DE2E7E" w:rsidRDefault="00DE2E7E" w:rsidP="00DE2E7E">
      <w:r w:rsidRPr="00DE2E7E">
        <w:rPr>
          <w:rFonts w:hint="eastAsia"/>
        </w:rPr>
        <w:t>在最后一个</w:t>
      </w:r>
      <w:r w:rsidRPr="00DE2E7E">
        <w:t>requestHandler</w:t>
      </w:r>
      <w:r w:rsidRPr="00DE2E7E">
        <w:rPr>
          <w:rFonts w:hint="eastAsia"/>
        </w:rPr>
        <w:t>下新增</w:t>
      </w:r>
      <w:r w:rsidRPr="00DE2E7E">
        <w:t>/mlt</w:t>
      </w:r>
    </w:p>
    <w:p w:rsidR="00DE2E7E" w:rsidRPr="00DE2E7E" w:rsidRDefault="00DE2E7E" w:rsidP="00DE2E7E">
      <w:r w:rsidRPr="00DE2E7E">
        <w:t xml:space="preserve">&lt;requestHandler name="/mlt" class="solr.MoreLikeThisHandler"&gt; </w:t>
      </w:r>
      <w:r w:rsidRPr="00DE2E7E">
        <w:br/>
        <w:t>&lt;/requestHandler&gt;</w:t>
      </w:r>
    </w:p>
    <w:p w:rsidR="00DE2E7E" w:rsidRDefault="00DE2E7E" w:rsidP="00DE2E7E">
      <w:r w:rsidRPr="00DE2E7E">
        <w:drawing>
          <wp:inline distT="0" distB="0" distL="0" distR="0" wp14:anchorId="198BB7DF" wp14:editId="2A81CD65">
            <wp:extent cx="5274310" cy="3352800"/>
            <wp:effectExtent l="0" t="0" r="2540" b="0"/>
            <wp:docPr id="8" name="Picture 2" descr="Solr 相似度判断moreLikeThis的使用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 name="Picture 2" descr="Solr 相似度判断moreLikeThis的使用代码"/>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352800"/>
                    </a:xfrm>
                    <a:prstGeom prst="rect">
                      <a:avLst/>
                    </a:prstGeom>
                    <a:noFill/>
                    <a:ln>
                      <a:noFill/>
                    </a:ln>
                    <a:extLst/>
                  </pic:spPr>
                </pic:pic>
              </a:graphicData>
            </a:graphic>
          </wp:inline>
        </w:drawing>
      </w:r>
    </w:p>
    <w:p w:rsidR="00DE2E7E" w:rsidRPr="00DE2E7E" w:rsidRDefault="00DE2E7E" w:rsidP="00DE2E7E">
      <w:pPr>
        <w:pStyle w:val="a3"/>
      </w:pPr>
      <w:r w:rsidRPr="00DE2E7E">
        <w:t>SolrQuery query = new SolrQuery();</w:t>
      </w:r>
      <w:r w:rsidRPr="00DE2E7E">
        <w:br/>
      </w:r>
      <w:r w:rsidRPr="00DE2E7E">
        <w:lastRenderedPageBreak/>
        <w:t xml:space="preserve">        // </w:t>
      </w:r>
      <w:r w:rsidRPr="00DE2E7E">
        <w:rPr>
          <w:rFonts w:hint="eastAsia"/>
        </w:rPr>
        <w:t>指定配置的</w:t>
      </w:r>
      <w:r w:rsidRPr="00DE2E7E">
        <w:t>RequestHandler</w:t>
      </w:r>
      <w:r w:rsidRPr="00DE2E7E">
        <w:rPr>
          <w:rFonts w:hint="eastAsia"/>
        </w:rPr>
        <w:t>，默认使用</w:t>
      </w:r>
      <w:r w:rsidRPr="00DE2E7E">
        <w:t>/select</w:t>
      </w:r>
      <w:r w:rsidRPr="00DE2E7E">
        <w:br/>
        <w:t>        query.setRequestHandler("/mlt");</w:t>
      </w:r>
      <w:r w:rsidRPr="00DE2E7E">
        <w:br/>
        <w:t>        List&lt;Article&gt; articles = new ArrayList&lt;Article&gt;();</w:t>
      </w:r>
      <w:r w:rsidRPr="00DE2E7E">
        <w:br/>
        <w:t>        try {</w:t>
      </w:r>
      <w:r w:rsidRPr="00DE2E7E">
        <w:br/>
        <w:t>            query.setQuery("id:" + id)</w:t>
      </w:r>
      <w:r w:rsidRPr="00DE2E7E">
        <w:br/>
        <w:t>                .setParam("fl", "id,title,score")</w:t>
      </w:r>
      <w:r w:rsidRPr="00DE2E7E">
        <w:br/>
        <w:t>                .setParam("mlt", "true")</w:t>
      </w:r>
      <w:r w:rsidRPr="00DE2E7E">
        <w:br/>
        <w:t>                .setParam("mlt.fl", "title")</w:t>
      </w:r>
      <w:r w:rsidRPr="00DE2E7E">
        <w:br/>
        <w:t>                .setParam("mlt.mindf", "1")</w:t>
      </w:r>
      <w:r w:rsidRPr="00DE2E7E">
        <w:br/>
        <w:t>                .setParam("mlt.mintf", "1");</w:t>
      </w:r>
      <w:r w:rsidRPr="00DE2E7E">
        <w:br/>
        <w:t>            query.addFilterQuery("status:" + Article.STATUS_PUBLISHED);</w:t>
      </w:r>
      <w:r w:rsidRPr="00DE2E7E">
        <w:br/>
        <w:t>            query.setRows(count);// mlt.count</w:t>
      </w:r>
      <w:r w:rsidRPr="00DE2E7E">
        <w:rPr>
          <w:rFonts w:hint="eastAsia"/>
        </w:rPr>
        <w:t>无效，需要此方法控制返回条数</w:t>
      </w:r>
      <w:r w:rsidRPr="00DE2E7E">
        <w:rPr>
          <w:rFonts w:hint="eastAsia"/>
        </w:rPr>
        <w:br/>
        <w:t>            </w:t>
      </w:r>
      <w:r w:rsidRPr="00DE2E7E">
        <w:t>QueryResponse response =  solrServer.query(query);</w:t>
      </w:r>
      <w:r w:rsidRPr="00DE2E7E">
        <w:br/>
        <w:t>            if (response == null) return articles;</w:t>
      </w:r>
    </w:p>
    <w:p w:rsidR="00DE2E7E" w:rsidRDefault="00DE2E7E" w:rsidP="00DE2E7E"/>
    <w:p w:rsidR="00DE2E7E" w:rsidRDefault="00DE2E7E" w:rsidP="00DE2E7E">
      <w:pPr>
        <w:pStyle w:val="3"/>
        <w:spacing w:before="156" w:after="156"/>
      </w:pPr>
      <w:r>
        <w:t>参考资料</w:t>
      </w:r>
    </w:p>
    <w:p w:rsidR="00DE2E7E" w:rsidRPr="00DE2E7E" w:rsidRDefault="00DE2E7E" w:rsidP="00DE2E7E">
      <w:hyperlink r:id="rId48" w:history="1">
        <w:r w:rsidRPr="00DE2E7E">
          <w:rPr>
            <w:rStyle w:val="a6"/>
            <w:rFonts w:hint="eastAsia"/>
          </w:rPr>
          <w:t>http://wiki.apache.org/solr/MoreLikeThis</w:t>
        </w:r>
      </w:hyperlink>
    </w:p>
    <w:p w:rsidR="00DE2E7E" w:rsidRPr="00DE2E7E" w:rsidRDefault="00DE2E7E" w:rsidP="00DE2E7E">
      <w:hyperlink r:id="rId49" w:history="1">
        <w:r w:rsidRPr="00DE2E7E">
          <w:rPr>
            <w:rStyle w:val="a6"/>
            <w:rFonts w:hint="eastAsia"/>
          </w:rPr>
          <w:t>http://www.boyunjian.com/javadoc/org.apache.servicemix.bundles/org.apache.servicemix.bundles.solr-solrj/4.7.0_1/_/org/apache/solr/client/solrj/util/package-summary.html</w:t>
        </w:r>
      </w:hyperlink>
    </w:p>
    <w:p w:rsidR="00DE2E7E" w:rsidRDefault="00DE2E7E" w:rsidP="00DE2E7E">
      <w:pPr>
        <w:pStyle w:val="2"/>
        <w:spacing w:before="156" w:after="156"/>
      </w:pPr>
      <w:r>
        <w:t>DataImport</w:t>
      </w:r>
    </w:p>
    <w:p w:rsidR="00DE2E7E" w:rsidRPr="00DE2E7E" w:rsidRDefault="00DE2E7E" w:rsidP="00DE2E7E">
      <w:r w:rsidRPr="00DE2E7E">
        <w:t xml:space="preserve">     Solr </w:t>
      </w:r>
      <w:r w:rsidRPr="00DE2E7E">
        <w:rPr>
          <w:rFonts w:hint="eastAsia"/>
        </w:rPr>
        <w:t>除利用</w:t>
      </w:r>
      <w:r w:rsidRPr="00DE2E7E">
        <w:t>solrj</w:t>
      </w:r>
      <w:r w:rsidRPr="00DE2E7E">
        <w:rPr>
          <w:rFonts w:hint="eastAsia"/>
        </w:rPr>
        <w:t>建立索引外，还可以由列式数据库</w:t>
      </w:r>
      <w:r w:rsidRPr="00DE2E7E">
        <w:t xml:space="preserve">hbase </w:t>
      </w:r>
      <w:r w:rsidRPr="00DE2E7E">
        <w:rPr>
          <w:rFonts w:hint="eastAsia"/>
        </w:rPr>
        <w:t>触发器添加索引、自动全量或增量索引关系数据库数据等。</w:t>
      </w:r>
    </w:p>
    <w:p w:rsidR="00DE2E7E" w:rsidRPr="00DE2E7E" w:rsidRDefault="00DE2E7E" w:rsidP="00DE2E7E">
      <w:r w:rsidRPr="00DE2E7E">
        <w:rPr>
          <w:rFonts w:hint="eastAsia"/>
        </w:rPr>
        <w:t xml:space="preserve">     Dataimport </w:t>
      </w:r>
      <w:r w:rsidRPr="00DE2E7E">
        <w:rPr>
          <w:rFonts w:hint="eastAsia"/>
        </w:rPr>
        <w:t>可以配置从任何关系数据库导入索引，这里我们以</w:t>
      </w:r>
      <w:r w:rsidRPr="00DE2E7E">
        <w:rPr>
          <w:rFonts w:hint="eastAsia"/>
        </w:rPr>
        <w:t>mysql</w:t>
      </w:r>
      <w:r w:rsidRPr="00DE2E7E">
        <w:rPr>
          <w:rFonts w:hint="eastAsia"/>
        </w:rPr>
        <w:t>为例进行配置讲解。</w:t>
      </w:r>
    </w:p>
    <w:p w:rsidR="00DE2E7E" w:rsidRPr="00DE2E7E" w:rsidRDefault="00DE2E7E" w:rsidP="00DE2E7E">
      <w:r w:rsidRPr="00DE2E7E">
        <w:rPr>
          <w:rFonts w:hint="eastAsia"/>
        </w:rPr>
        <w:t xml:space="preserve">      </w:t>
      </w:r>
      <w:r w:rsidRPr="00DE2E7E">
        <w:rPr>
          <w:rFonts w:hint="eastAsia"/>
        </w:rPr>
        <w:t>主要涉及</w:t>
      </w:r>
      <w:r w:rsidRPr="00DE2E7E">
        <w:rPr>
          <w:rFonts w:hint="eastAsia"/>
        </w:rPr>
        <w:t>jar</w:t>
      </w:r>
      <w:r w:rsidRPr="00DE2E7E">
        <w:rPr>
          <w:rFonts w:hint="eastAsia"/>
        </w:rPr>
        <w:t>包如下：</w:t>
      </w:r>
      <w:r w:rsidRPr="00DE2E7E">
        <w:rPr>
          <w:rFonts w:hint="eastAsia"/>
        </w:rPr>
        <w:t xml:space="preserve">( </w:t>
      </w:r>
      <w:r w:rsidRPr="00DE2E7E">
        <w:rPr>
          <w:rFonts w:hint="eastAsia"/>
        </w:rPr>
        <w:t>拷贝到</w:t>
      </w:r>
      <w:r w:rsidRPr="00DE2E7E">
        <w:rPr>
          <w:rFonts w:hint="eastAsia"/>
        </w:rPr>
        <w:t>D:\System\apache-tomcat-8.0.28\webapps\solr\WEB-INF\lib</w:t>
      </w:r>
      <w:r w:rsidRPr="00DE2E7E">
        <w:rPr>
          <w:rFonts w:hint="eastAsia"/>
        </w:rPr>
        <w:t>下</w:t>
      </w:r>
      <w:r w:rsidRPr="00DE2E7E">
        <w:rPr>
          <w:rFonts w:hint="eastAsia"/>
        </w:rPr>
        <w:t xml:space="preserve"> )</w:t>
      </w:r>
    </w:p>
    <w:p w:rsidR="00DE2E7E" w:rsidRDefault="00426F8C" w:rsidP="00DE2E7E">
      <w:r w:rsidRPr="00426F8C">
        <w:drawing>
          <wp:inline distT="0" distB="0" distL="0" distR="0" wp14:anchorId="22D90628" wp14:editId="749D228C">
            <wp:extent cx="5274310" cy="1727200"/>
            <wp:effectExtent l="0" t="0" r="2540" b="6350"/>
            <wp:docPr id="9" name="Picture 5" descr="C:\Users\qubo\AppData\Roaming\Tencent\Users\147860597\QQ\WinTemp\RichOle\4)9W1WJD@D5{NH_[9`S)7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5" descr="C:\Users\qubo\AppData\Roaming\Tencent\Users\147860597\QQ\WinTemp\RichOle\4)9W1WJD@D5{NH_[9`S)72Q.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727200"/>
                    </a:xfrm>
                    <a:prstGeom prst="rect">
                      <a:avLst/>
                    </a:prstGeom>
                    <a:noFill/>
                    <a:ln>
                      <a:noFill/>
                    </a:ln>
                    <a:extLst/>
                  </pic:spPr>
                </pic:pic>
              </a:graphicData>
            </a:graphic>
          </wp:inline>
        </w:drawing>
      </w:r>
    </w:p>
    <w:p w:rsidR="00426F8C" w:rsidRDefault="00426F8C" w:rsidP="00426F8C">
      <w:pPr>
        <w:pStyle w:val="3"/>
        <w:spacing w:before="156" w:after="156"/>
      </w:pPr>
      <w:r>
        <w:rPr>
          <w:rFonts w:hint="eastAsia"/>
        </w:rPr>
        <w:t xml:space="preserve">web.xml </w:t>
      </w:r>
      <w:r>
        <w:rPr>
          <w:rFonts w:hint="eastAsia"/>
        </w:rPr>
        <w:t>配置</w:t>
      </w:r>
    </w:p>
    <w:p w:rsidR="00426F8C" w:rsidRPr="00426F8C" w:rsidRDefault="00426F8C" w:rsidP="00426F8C">
      <w:r w:rsidRPr="00426F8C">
        <w:rPr>
          <w:rFonts w:hint="eastAsia"/>
        </w:rPr>
        <w:t>修改：</w:t>
      </w:r>
      <w:r w:rsidRPr="00426F8C">
        <w:rPr>
          <w:rFonts w:hint="eastAsia"/>
        </w:rPr>
        <w:t xml:space="preserve">D:\System\apache-tomcat-8.0.28\webapps\solr\WEB-INF\web.xml     </w:t>
      </w:r>
      <w:r w:rsidRPr="00426F8C">
        <w:rPr>
          <w:rFonts w:hint="eastAsia"/>
        </w:rPr>
        <w:t>添加</w:t>
      </w:r>
      <w:r w:rsidRPr="00426F8C">
        <w:rPr>
          <w:rFonts w:hint="eastAsia"/>
        </w:rPr>
        <w:lastRenderedPageBreak/>
        <w:t>调度监听：</w:t>
      </w:r>
    </w:p>
    <w:p w:rsidR="00426F8C" w:rsidRPr="00426F8C" w:rsidRDefault="00426F8C" w:rsidP="00426F8C">
      <w:pPr>
        <w:pStyle w:val="a3"/>
      </w:pPr>
      <w:r w:rsidRPr="00426F8C">
        <w:rPr>
          <w:rFonts w:hint="eastAsia"/>
        </w:rPr>
        <w:t>&lt;listener&gt;</w:t>
      </w:r>
    </w:p>
    <w:p w:rsidR="00426F8C" w:rsidRPr="00426F8C" w:rsidRDefault="00426F8C" w:rsidP="00426F8C">
      <w:pPr>
        <w:pStyle w:val="a3"/>
      </w:pPr>
      <w:r w:rsidRPr="00426F8C">
        <w:rPr>
          <w:rFonts w:hint="eastAsia"/>
        </w:rPr>
        <w:t xml:space="preserve">   &lt;listener-class&gt;org.apache.solr.handler.dataimport.scheduler.ApplicationListener&lt;/listener-class&gt;</w:t>
      </w:r>
    </w:p>
    <w:p w:rsidR="00426F8C" w:rsidRPr="00426F8C" w:rsidRDefault="00426F8C" w:rsidP="00426F8C">
      <w:pPr>
        <w:pStyle w:val="a3"/>
      </w:pPr>
      <w:r w:rsidRPr="00426F8C">
        <w:rPr>
          <w:rFonts w:hint="eastAsia"/>
        </w:rPr>
        <w:t>&lt;/listener&gt;</w:t>
      </w:r>
    </w:p>
    <w:p w:rsidR="00426F8C" w:rsidRPr="00426F8C" w:rsidRDefault="00426F8C" w:rsidP="00426F8C">
      <w:pPr>
        <w:pStyle w:val="3"/>
        <w:spacing w:before="156" w:after="156"/>
      </w:pPr>
      <w:r w:rsidRPr="00426F8C">
        <w:rPr>
          <w:rFonts w:hint="eastAsia"/>
        </w:rPr>
        <w:t>dataimport.properties</w:t>
      </w:r>
      <w:r w:rsidRPr="00426F8C">
        <w:rPr>
          <w:rFonts w:hint="eastAsia"/>
        </w:rPr>
        <w:t>配置一</w:t>
      </w:r>
    </w:p>
    <w:p w:rsidR="00426F8C" w:rsidRPr="00426F8C" w:rsidRDefault="00426F8C" w:rsidP="00426F8C">
      <w:r w:rsidRPr="00426F8C">
        <w:rPr>
          <w:rFonts w:hint="eastAsia"/>
        </w:rPr>
        <w:t>存放路径：</w:t>
      </w:r>
      <w:r w:rsidRPr="00426F8C">
        <w:t xml:space="preserve">D:\work\solr_home\conf   </w:t>
      </w:r>
      <w:r w:rsidRPr="00426F8C">
        <w:rPr>
          <w:rFonts w:hint="eastAsia"/>
        </w:rPr>
        <w:t>若不存在，需要新建。</w:t>
      </w:r>
    </w:p>
    <w:p w:rsidR="00426F8C" w:rsidRDefault="00426F8C" w:rsidP="00426F8C">
      <w:r w:rsidRPr="00426F8C">
        <w:drawing>
          <wp:inline distT="0" distB="0" distL="0" distR="0" wp14:anchorId="6F9EC010" wp14:editId="2AC69EC4">
            <wp:extent cx="5274310" cy="3782060"/>
            <wp:effectExtent l="0" t="0" r="2540" b="8890"/>
            <wp:docPr id="10" name="Picture 4" descr="C:\Users\qubo\AppData\Roaming\Tencent\Users\147860597\QQ\WinTemp\RichOle\@XYZDRGWR0J[J4JFHGFY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4" descr="C:\Users\qubo\AppData\Roaming\Tencent\Users\147860597\QQ\WinTemp\RichOle\@XYZDRGWR0J[J4JFHGFYR)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782060"/>
                    </a:xfrm>
                    <a:prstGeom prst="rect">
                      <a:avLst/>
                    </a:prstGeom>
                    <a:noFill/>
                    <a:ln>
                      <a:noFill/>
                    </a:ln>
                    <a:extLst/>
                  </pic:spPr>
                </pic:pic>
              </a:graphicData>
            </a:graphic>
          </wp:inline>
        </w:drawing>
      </w:r>
    </w:p>
    <w:p w:rsidR="00426F8C" w:rsidRPr="00426F8C" w:rsidRDefault="00426F8C" w:rsidP="00426F8C">
      <w:pPr>
        <w:pStyle w:val="2"/>
        <w:spacing w:before="156" w:after="156"/>
      </w:pPr>
      <w:r w:rsidRPr="00426F8C">
        <w:rPr>
          <w:rFonts w:hint="eastAsia"/>
        </w:rPr>
        <w:t>dataimport.properties</w:t>
      </w:r>
      <w:r w:rsidRPr="00426F8C">
        <w:rPr>
          <w:rFonts w:hint="eastAsia"/>
        </w:rPr>
        <w:t>配置二</w:t>
      </w:r>
    </w:p>
    <w:p w:rsidR="00426F8C" w:rsidRDefault="00426F8C" w:rsidP="00426F8C">
      <w:r w:rsidRPr="00426F8C">
        <w:drawing>
          <wp:inline distT="0" distB="0" distL="0" distR="0" wp14:anchorId="6E4E336F" wp14:editId="17881619">
            <wp:extent cx="5274310" cy="2369820"/>
            <wp:effectExtent l="0" t="0" r="2540" b="0"/>
            <wp:docPr id="14339" name="Picture 5" descr="C:\Users\qubo\AppData\Roaming\Tencent\Users\147860597\QQ\WinTemp\RichOle\}4ERCD1}PG1VHJFIH4$X4(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Picture 5" descr="C:\Users\qubo\AppData\Roaming\Tencent\Users\147860597\QQ\WinTemp\RichOle\}4ERCD1}PG1VHJFIH4$X4(K.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369820"/>
                    </a:xfrm>
                    <a:prstGeom prst="rect">
                      <a:avLst/>
                    </a:prstGeom>
                    <a:noFill/>
                    <a:ln>
                      <a:noFill/>
                    </a:ln>
                    <a:extLst/>
                  </pic:spPr>
                </pic:pic>
              </a:graphicData>
            </a:graphic>
          </wp:inline>
        </w:drawing>
      </w:r>
    </w:p>
    <w:p w:rsidR="00426F8C" w:rsidRPr="00426F8C" w:rsidRDefault="00426F8C" w:rsidP="00426F8C">
      <w:pPr>
        <w:pStyle w:val="3"/>
        <w:spacing w:before="156" w:after="156"/>
      </w:pPr>
      <w:r w:rsidRPr="00426F8C">
        <w:rPr>
          <w:rFonts w:hint="eastAsia"/>
        </w:rPr>
        <w:lastRenderedPageBreak/>
        <w:t>添加</w:t>
      </w:r>
      <w:r w:rsidRPr="00426F8C">
        <w:rPr>
          <w:rFonts w:hint="eastAsia"/>
        </w:rPr>
        <w:t>data-config.xml</w:t>
      </w:r>
      <w:r w:rsidRPr="00426F8C">
        <w:rPr>
          <w:rFonts w:hint="eastAsia"/>
        </w:rPr>
        <w:t>配置</w:t>
      </w:r>
    </w:p>
    <w:p w:rsidR="00426F8C" w:rsidRPr="00426F8C" w:rsidRDefault="00426F8C" w:rsidP="00426F8C">
      <w:r w:rsidRPr="00426F8C">
        <w:rPr>
          <w:rFonts w:hint="eastAsia"/>
        </w:rPr>
        <w:t>在目录</w:t>
      </w:r>
      <w:r w:rsidRPr="00426F8C">
        <w:t>D:\work\solr_home\test2\conf</w:t>
      </w:r>
      <w:r w:rsidRPr="00426F8C">
        <w:rPr>
          <w:rFonts w:hint="eastAsia"/>
        </w:rPr>
        <w:t>下添加</w:t>
      </w:r>
      <w:r w:rsidRPr="00426F8C">
        <w:t>data-config.xml</w:t>
      </w:r>
      <w:r w:rsidRPr="00426F8C">
        <w:rPr>
          <w:rFonts w:hint="eastAsia"/>
        </w:rPr>
        <w:t>配置，内容如下：</w:t>
      </w:r>
    </w:p>
    <w:p w:rsidR="00426F8C" w:rsidRPr="00426F8C" w:rsidRDefault="00426F8C" w:rsidP="00426F8C">
      <w:r w:rsidRPr="00426F8C">
        <w:t>&lt;dataConfig&gt;</w:t>
      </w:r>
    </w:p>
    <w:p w:rsidR="00426F8C" w:rsidRPr="00426F8C" w:rsidRDefault="00426F8C" w:rsidP="00426F8C">
      <w:r w:rsidRPr="00426F8C">
        <w:t xml:space="preserve">  &lt;dataSource type="JdbcDataSource" </w:t>
      </w:r>
    </w:p>
    <w:p w:rsidR="00426F8C" w:rsidRPr="00426F8C" w:rsidRDefault="00426F8C" w:rsidP="00426F8C">
      <w:r w:rsidRPr="00426F8C">
        <w:t xml:space="preserve">              driver="com.mysql.jdbc.Driver"</w:t>
      </w:r>
    </w:p>
    <w:p w:rsidR="00426F8C" w:rsidRPr="00426F8C" w:rsidRDefault="00426F8C" w:rsidP="00426F8C">
      <w:r w:rsidRPr="00426F8C">
        <w:t xml:space="preserve">              url="jdbc:mysql://192.168.1.106:3306/test_db" </w:t>
      </w:r>
    </w:p>
    <w:p w:rsidR="00426F8C" w:rsidRPr="00426F8C" w:rsidRDefault="00426F8C" w:rsidP="00426F8C">
      <w:r w:rsidRPr="00426F8C">
        <w:t xml:space="preserve">              user="root" </w:t>
      </w:r>
    </w:p>
    <w:p w:rsidR="00426F8C" w:rsidRPr="00426F8C" w:rsidRDefault="00426F8C" w:rsidP="00426F8C">
      <w:r w:rsidRPr="00426F8C">
        <w:t xml:space="preserve">              password="etimes"/&gt;</w:t>
      </w:r>
    </w:p>
    <w:p w:rsidR="00426F8C" w:rsidRPr="00426F8C" w:rsidRDefault="00426F8C" w:rsidP="00426F8C">
      <w:r w:rsidRPr="00426F8C">
        <w:t xml:space="preserve">  &lt;document&gt;</w:t>
      </w:r>
    </w:p>
    <w:p w:rsidR="00426F8C" w:rsidRPr="00426F8C" w:rsidRDefault="00426F8C" w:rsidP="00426F8C">
      <w:r w:rsidRPr="00426F8C">
        <w:t xml:space="preserve">    &lt;entity name="id" </w:t>
      </w:r>
    </w:p>
    <w:p w:rsidR="00426F8C" w:rsidRPr="00426F8C" w:rsidRDefault="00426F8C" w:rsidP="00426F8C">
      <w:r w:rsidRPr="00426F8C">
        <w:t xml:space="preserve">            query="select id,word from t_word"&gt;</w:t>
      </w:r>
    </w:p>
    <w:p w:rsidR="00426F8C" w:rsidRPr="00426F8C" w:rsidRDefault="00426F8C" w:rsidP="00426F8C">
      <w:r w:rsidRPr="00426F8C">
        <w:t xml:space="preserve">    &lt;/entity&gt;</w:t>
      </w:r>
    </w:p>
    <w:p w:rsidR="00426F8C" w:rsidRPr="00426F8C" w:rsidRDefault="00426F8C" w:rsidP="00426F8C">
      <w:r w:rsidRPr="00426F8C">
        <w:t xml:space="preserve">  &lt;/document&gt;</w:t>
      </w:r>
    </w:p>
    <w:p w:rsidR="00426F8C" w:rsidRPr="00426F8C" w:rsidRDefault="00426F8C" w:rsidP="00426F8C">
      <w:r w:rsidRPr="00426F8C">
        <w:t>&lt;/dataConfig&gt;</w:t>
      </w:r>
    </w:p>
    <w:p w:rsidR="00426F8C" w:rsidRPr="00426F8C" w:rsidRDefault="00426F8C" w:rsidP="00426F8C">
      <w:pPr>
        <w:pStyle w:val="3"/>
        <w:spacing w:before="156" w:after="156"/>
      </w:pPr>
      <w:r w:rsidRPr="00426F8C">
        <w:rPr>
          <w:rFonts w:hint="eastAsia"/>
        </w:rPr>
        <w:t>修改</w:t>
      </w:r>
      <w:r w:rsidRPr="00426F8C">
        <w:rPr>
          <w:rFonts w:hint="eastAsia"/>
        </w:rPr>
        <w:t>schema.xml</w:t>
      </w:r>
      <w:r w:rsidRPr="00426F8C">
        <w:rPr>
          <w:rFonts w:hint="eastAsia"/>
        </w:rPr>
        <w:t>、</w:t>
      </w:r>
      <w:r w:rsidRPr="00426F8C">
        <w:rPr>
          <w:rFonts w:hint="eastAsia"/>
        </w:rPr>
        <w:t>solrconfig.xml</w:t>
      </w:r>
    </w:p>
    <w:p w:rsidR="00426F8C" w:rsidRPr="00426F8C" w:rsidRDefault="00426F8C" w:rsidP="00426F8C">
      <w:r w:rsidRPr="00426F8C">
        <w:rPr>
          <w:rFonts w:hint="eastAsia"/>
        </w:rPr>
        <w:t>修改</w:t>
      </w:r>
      <w:r w:rsidRPr="00426F8C">
        <w:t xml:space="preserve">D:\work\solr_home\test2\conf\ schema.xml </w:t>
      </w:r>
      <w:r w:rsidRPr="00426F8C">
        <w:rPr>
          <w:rFonts w:hint="eastAsia"/>
        </w:rPr>
        <w:t>添加：</w:t>
      </w:r>
    </w:p>
    <w:p w:rsidR="00426F8C" w:rsidRPr="00426F8C" w:rsidRDefault="00426F8C" w:rsidP="00426F8C">
      <w:pPr>
        <w:pStyle w:val="a3"/>
      </w:pPr>
      <w:r w:rsidRPr="00426F8C">
        <w:t>&lt;field name="word" type="string" indexed="true" stored="true" /&gt;</w:t>
      </w:r>
    </w:p>
    <w:p w:rsidR="00426F8C" w:rsidRPr="00426F8C" w:rsidRDefault="00426F8C" w:rsidP="00426F8C">
      <w:r w:rsidRPr="00426F8C">
        <w:rPr>
          <w:rFonts w:hint="eastAsia"/>
        </w:rPr>
        <w:t>修改</w:t>
      </w:r>
      <w:r w:rsidRPr="00426F8C">
        <w:t xml:space="preserve">D:\work\solr_home\test2\conf\ solrconfig.xml </w:t>
      </w:r>
      <w:r w:rsidRPr="00426F8C">
        <w:rPr>
          <w:rFonts w:hint="eastAsia"/>
        </w:rPr>
        <w:t>添加：</w:t>
      </w:r>
    </w:p>
    <w:p w:rsidR="00426F8C" w:rsidRPr="00426F8C" w:rsidRDefault="00426F8C" w:rsidP="00426F8C">
      <w:pPr>
        <w:pStyle w:val="a3"/>
      </w:pPr>
      <w:r w:rsidRPr="00426F8C">
        <w:t>&lt;requestHandler name="/dataimport" class="org.apache.solr.handler.dataimport.DataImportHandler"&gt;</w:t>
      </w:r>
    </w:p>
    <w:p w:rsidR="00426F8C" w:rsidRPr="00426F8C" w:rsidRDefault="00426F8C" w:rsidP="00426F8C">
      <w:pPr>
        <w:pStyle w:val="a3"/>
      </w:pPr>
      <w:r w:rsidRPr="00426F8C">
        <w:t xml:space="preserve">     &lt;lst name="defaults"&gt;</w:t>
      </w:r>
    </w:p>
    <w:p w:rsidR="00426F8C" w:rsidRPr="00426F8C" w:rsidRDefault="00426F8C" w:rsidP="00426F8C">
      <w:pPr>
        <w:pStyle w:val="a3"/>
      </w:pPr>
      <w:r w:rsidRPr="00426F8C">
        <w:t xml:space="preserve">            &lt;str name="config"&gt;data-config.xml&lt;/str&gt;</w:t>
      </w:r>
    </w:p>
    <w:p w:rsidR="00426F8C" w:rsidRPr="00426F8C" w:rsidRDefault="00426F8C" w:rsidP="00426F8C">
      <w:pPr>
        <w:pStyle w:val="a3"/>
      </w:pPr>
      <w:r w:rsidRPr="00426F8C">
        <w:t xml:space="preserve">      &lt;/lst&gt;</w:t>
      </w:r>
    </w:p>
    <w:p w:rsidR="00426F8C" w:rsidRPr="00426F8C" w:rsidRDefault="00426F8C" w:rsidP="00426F8C">
      <w:pPr>
        <w:pStyle w:val="a3"/>
      </w:pPr>
      <w:r w:rsidRPr="00426F8C">
        <w:t>&lt;/requestHandler&gt;</w:t>
      </w:r>
    </w:p>
    <w:p w:rsidR="00426F8C" w:rsidRDefault="007C6F80" w:rsidP="007C6F80">
      <w:pPr>
        <w:pStyle w:val="1"/>
      </w:pPr>
      <w:r>
        <w:rPr>
          <w:rFonts w:hint="eastAsia"/>
        </w:rPr>
        <w:t>IK</w:t>
      </w:r>
      <w:r>
        <w:rPr>
          <w:rFonts w:hint="eastAsia"/>
        </w:rPr>
        <w:t>分词</w:t>
      </w:r>
    </w:p>
    <w:p w:rsidR="00533466" w:rsidRDefault="00533466" w:rsidP="00533466">
      <w:r w:rsidRPr="00533466">
        <w:t>IKAnalyzer</w:t>
      </w:r>
      <w:r w:rsidRPr="00533466">
        <w:rPr>
          <w:rFonts w:hint="eastAsia"/>
        </w:rPr>
        <w:t>是一个开源的，基于</w:t>
      </w:r>
      <w:r w:rsidRPr="00533466">
        <w:t>java</w:t>
      </w:r>
      <w:r w:rsidRPr="00533466">
        <w:rPr>
          <w:rFonts w:hint="eastAsia"/>
        </w:rPr>
        <w:t>语言开发的轻量级的中文分词工具包。</w:t>
      </w:r>
    </w:p>
    <w:p w:rsidR="00533466" w:rsidRPr="00533466" w:rsidRDefault="00533466" w:rsidP="00533466">
      <w:r w:rsidRPr="00533466">
        <w:t xml:space="preserve">a. </w:t>
      </w:r>
      <w:r w:rsidRPr="00533466">
        <w:rPr>
          <w:rFonts w:hint="eastAsia"/>
        </w:rPr>
        <w:t>算法采用“正向迭代最细粒度切分算法”，支持细粒度和最大词长两种分词方式，速度最大支持</w:t>
      </w:r>
      <w:r w:rsidRPr="00533466">
        <w:t>80W</w:t>
      </w:r>
      <w:r w:rsidRPr="00533466">
        <w:rPr>
          <w:rFonts w:hint="eastAsia"/>
        </w:rPr>
        <w:t>字</w:t>
      </w:r>
      <w:r w:rsidRPr="00533466">
        <w:t>/</w:t>
      </w:r>
      <w:r w:rsidRPr="00533466">
        <w:rPr>
          <w:rFonts w:hint="eastAsia"/>
        </w:rPr>
        <w:t>秒（</w:t>
      </w:r>
      <w:r w:rsidRPr="00533466">
        <w:t>1600KB/</w:t>
      </w:r>
      <w:r w:rsidRPr="00533466">
        <w:rPr>
          <w:rFonts w:hint="eastAsia"/>
        </w:rPr>
        <w:t>秒）。</w:t>
      </w:r>
      <w:r w:rsidRPr="00533466">
        <w:rPr>
          <w:rFonts w:hint="eastAsia"/>
        </w:rPr>
        <w:t xml:space="preserve">  </w:t>
      </w:r>
    </w:p>
    <w:p w:rsidR="00533466" w:rsidRPr="00533466" w:rsidRDefault="00533466" w:rsidP="00533466">
      <w:r w:rsidRPr="00533466">
        <w:t xml:space="preserve">b. </w:t>
      </w:r>
      <w:r w:rsidRPr="00533466">
        <w:rPr>
          <w:rFonts w:hint="eastAsia"/>
        </w:rPr>
        <w:t>支持多子处理器分析模式：中文、数字、字母，并兼容日文、韩文。</w:t>
      </w:r>
      <w:r w:rsidRPr="00533466">
        <w:rPr>
          <w:rFonts w:hint="eastAsia"/>
        </w:rPr>
        <w:t xml:space="preserve"> </w:t>
      </w:r>
    </w:p>
    <w:p w:rsidR="00533466" w:rsidRPr="00533466" w:rsidRDefault="00533466" w:rsidP="00533466">
      <w:r w:rsidRPr="00533466">
        <w:t xml:space="preserve">c. </w:t>
      </w:r>
      <w:r w:rsidRPr="00533466">
        <w:rPr>
          <w:rFonts w:hint="eastAsia"/>
        </w:rPr>
        <w:t>较小的内存占用，优化词库占有空间，用户可自定义扩展词库。</w:t>
      </w:r>
      <w:r w:rsidRPr="00533466">
        <w:rPr>
          <w:rFonts w:hint="eastAsia"/>
        </w:rPr>
        <w:t xml:space="preserve"> </w:t>
      </w:r>
    </w:p>
    <w:p w:rsidR="00533466" w:rsidRPr="00533466" w:rsidRDefault="00533466" w:rsidP="00533466">
      <w:r w:rsidRPr="00533466">
        <w:t xml:space="preserve">d. </w:t>
      </w:r>
      <w:r w:rsidRPr="00533466">
        <w:rPr>
          <w:rFonts w:hint="eastAsia"/>
        </w:rPr>
        <w:t>扩展</w:t>
      </w:r>
      <w:r w:rsidRPr="00533466">
        <w:t>lucene</w:t>
      </w:r>
      <w:r w:rsidRPr="00533466">
        <w:rPr>
          <w:rFonts w:hint="eastAsia"/>
        </w:rPr>
        <w:t>的扩展实现，采用歧义分析算法优化查询关键字的搜索排列组合，提高</w:t>
      </w:r>
      <w:r w:rsidRPr="00533466">
        <w:t>lucene</w:t>
      </w:r>
      <w:r w:rsidRPr="00533466">
        <w:rPr>
          <w:rFonts w:hint="eastAsia"/>
        </w:rPr>
        <w:t>检索命中率。</w:t>
      </w:r>
    </w:p>
    <w:p w:rsidR="00533466" w:rsidRDefault="00533466" w:rsidP="00533466">
      <w:pPr>
        <w:pStyle w:val="2"/>
        <w:spacing w:before="156" w:after="156"/>
      </w:pPr>
      <w:r>
        <w:rPr>
          <w:rFonts w:hint="eastAsia"/>
        </w:rPr>
        <w:t>关键类：</w:t>
      </w:r>
    </w:p>
    <w:p w:rsidR="00533466" w:rsidRPr="00533466" w:rsidRDefault="00533466" w:rsidP="00533466">
      <w:r w:rsidRPr="00533466">
        <w:rPr>
          <w:b/>
          <w:bCs/>
        </w:rPr>
        <w:t>org.wltea.analyzer.lucene.IKAnalyzer </w:t>
      </w:r>
    </w:p>
    <w:p w:rsidR="00533466" w:rsidRPr="00533466" w:rsidRDefault="00533466" w:rsidP="00533466">
      <w:r w:rsidRPr="00533466">
        <w:lastRenderedPageBreak/>
        <w:t>IK</w:t>
      </w:r>
      <w:r w:rsidRPr="00533466">
        <w:rPr>
          <w:rFonts w:hint="eastAsia"/>
        </w:rPr>
        <w:t>分词主类，基于</w:t>
      </w:r>
      <w:r w:rsidRPr="00533466">
        <w:t>Lucene</w:t>
      </w:r>
      <w:r w:rsidRPr="00533466">
        <w:rPr>
          <w:rFonts w:hint="eastAsia"/>
        </w:rPr>
        <w:t>的</w:t>
      </w:r>
      <w:r w:rsidRPr="00533466">
        <w:t>Analyzer</w:t>
      </w:r>
      <w:r w:rsidRPr="00533466">
        <w:rPr>
          <w:rFonts w:hint="eastAsia"/>
        </w:rPr>
        <w:t>接口实现。</w:t>
      </w:r>
    </w:p>
    <w:p w:rsidR="00533466" w:rsidRPr="00533466" w:rsidRDefault="00533466" w:rsidP="00533466">
      <w:r w:rsidRPr="00533466">
        <w:rPr>
          <w:b/>
          <w:bCs/>
        </w:rPr>
        <w:t>org.wltea.analyzer.lucene.IKQueryParser</w:t>
      </w:r>
      <w:r w:rsidRPr="00533466">
        <w:t>    </w:t>
      </w:r>
    </w:p>
    <w:p w:rsidR="00533466" w:rsidRPr="00533466" w:rsidRDefault="00533466" w:rsidP="00533466">
      <w:r w:rsidRPr="00533466">
        <w:t>IK</w:t>
      </w:r>
      <w:r w:rsidRPr="00533466">
        <w:rPr>
          <w:rFonts w:hint="eastAsia"/>
        </w:rPr>
        <w:t>分词器提供的</w:t>
      </w:r>
      <w:r w:rsidRPr="00533466">
        <w:t>Query</w:t>
      </w:r>
      <w:r w:rsidRPr="00533466">
        <w:rPr>
          <w:rFonts w:hint="eastAsia"/>
        </w:rPr>
        <w:t>解析、构造工具类，其中</w:t>
      </w:r>
      <w:r w:rsidRPr="00533466">
        <w:t>parseMultiField </w:t>
      </w:r>
      <w:r w:rsidRPr="00533466">
        <w:rPr>
          <w:rFonts w:hint="eastAsia"/>
        </w:rPr>
        <w:t>函数</w:t>
      </w:r>
      <w:r w:rsidRPr="00533466">
        <w:t>(</w:t>
      </w:r>
      <w:r w:rsidRPr="00533466">
        <w:rPr>
          <w:rFonts w:hint="eastAsia"/>
        </w:rPr>
        <w:t>所有的重载函数</w:t>
      </w:r>
      <w:r w:rsidRPr="00533466">
        <w:t>)</w:t>
      </w:r>
      <w:r w:rsidRPr="00533466">
        <w:rPr>
          <w:rFonts w:hint="eastAsia"/>
        </w:rPr>
        <w:t>为关键函数。</w:t>
      </w:r>
      <w:r w:rsidRPr="00533466">
        <w:rPr>
          <w:rFonts w:hint="eastAsia"/>
        </w:rPr>
        <w:t> </w:t>
      </w:r>
    </w:p>
    <w:p w:rsidR="00533466" w:rsidRPr="00533466" w:rsidRDefault="00533466" w:rsidP="00533466">
      <w:r w:rsidRPr="00533466">
        <w:rPr>
          <w:b/>
          <w:bCs/>
        </w:rPr>
        <w:t>org.wltea.analyzer.IKSegmentation</w:t>
      </w:r>
    </w:p>
    <w:p w:rsidR="00533466" w:rsidRDefault="00533466" w:rsidP="00533466">
      <w:r w:rsidRPr="00533466">
        <w:t>IK</w:t>
      </w:r>
      <w:r w:rsidRPr="00533466">
        <w:rPr>
          <w:rFonts w:hint="eastAsia"/>
        </w:rPr>
        <w:t>分词器的核心类，真正分词的实现类。</w:t>
      </w:r>
    </w:p>
    <w:p w:rsidR="00533466" w:rsidRPr="00533466" w:rsidRDefault="00533466" w:rsidP="00533466">
      <w:pPr>
        <w:rPr>
          <w:rFonts w:hint="eastAsia"/>
        </w:rPr>
      </w:pPr>
      <w:r w:rsidRPr="00533466">
        <w:drawing>
          <wp:inline distT="0" distB="0" distL="0" distR="0" wp14:anchorId="5753D4CF" wp14:editId="1CF7ED9C">
            <wp:extent cx="3429000" cy="4125913"/>
            <wp:effectExtent l="0" t="0" r="0" b="8255"/>
            <wp:docPr id="11" name="Picture 5" descr="C:\Users\Administrator\AppData\Roaming\Tencent\Users\147860597\QQ\WinTemp\RichOle\P$O)L48Y9CW7U9U29ZTH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descr="C:\Users\Administrator\AppData\Roaming\Tencent\Users\147860597\QQ\WinTemp\RichOle\P$O)L48Y9CW7U9U29ZTHZ$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29000" cy="4125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533466" w:rsidRPr="00533466" w:rsidRDefault="00533466" w:rsidP="00533466">
      <w:pPr>
        <w:rPr>
          <w:rFonts w:hint="eastAsia"/>
        </w:rPr>
      </w:pPr>
    </w:p>
    <w:p w:rsidR="007C6F80" w:rsidRDefault="00533466" w:rsidP="00533466">
      <w:pPr>
        <w:jc w:val="center"/>
      </w:pPr>
      <w:r w:rsidRPr="00533466">
        <w:lastRenderedPageBreak/>
        <w:drawing>
          <wp:inline distT="0" distB="0" distL="0" distR="0" wp14:anchorId="2F371841" wp14:editId="71A31EBC">
            <wp:extent cx="3810000" cy="3990975"/>
            <wp:effectExtent l="0" t="0" r="0" b="9525"/>
            <wp:docPr id="10244" name="Picture 6" descr="IKAnaly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6" descr="IKAnalyzer.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10000" cy="399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533466" w:rsidRDefault="00533466" w:rsidP="00533466">
      <w:pPr>
        <w:pStyle w:val="2"/>
        <w:spacing w:before="156" w:after="156"/>
      </w:pPr>
      <w:r>
        <w:t>算法理解</w:t>
      </w:r>
    </w:p>
    <w:p w:rsidR="00533466" w:rsidRPr="00533466" w:rsidRDefault="00533466" w:rsidP="00533466">
      <w:r w:rsidRPr="00533466">
        <w:rPr>
          <w:rFonts w:hint="eastAsia"/>
        </w:rPr>
        <w:t>根据作者官方说法</w:t>
      </w:r>
      <w:r w:rsidRPr="00533466">
        <w:t>IK</w:t>
      </w:r>
      <w:r w:rsidRPr="00533466">
        <w:rPr>
          <w:rFonts w:hint="eastAsia"/>
        </w:rPr>
        <w:t>分词器采用“正向迭代最细粒度切分算法”，分析它的源代码，可以看到分词工具类</w:t>
      </w:r>
      <w:r w:rsidRPr="00533466">
        <w:t>IKQueryParser</w:t>
      </w:r>
      <w:r w:rsidRPr="00533466">
        <w:rPr>
          <w:rFonts w:hint="eastAsia"/>
        </w:rPr>
        <w:t>起至关重要的作用，它对搜索关键词采用从最大词到最小词层层迭代检索方式切分，比如搜索词：“中华人民共和国成立了”，首先到词库中检索该搜索词中最大分割词，即分割为：“中华人民共和国”和“成立了”，然后对“中华人民共和国”切分为“中华人民”和“人民共和国”，以此类推。最后，“中华人民共和国成立了”切分为：“中华人民</w:t>
      </w:r>
      <w:r w:rsidRPr="00533466">
        <w:rPr>
          <w:rFonts w:hint="eastAsia"/>
        </w:rPr>
        <w:t xml:space="preserve"> </w:t>
      </w:r>
      <w:r w:rsidRPr="00533466">
        <w:t xml:space="preserve">| </w:t>
      </w:r>
      <w:r w:rsidRPr="00533466">
        <w:rPr>
          <w:rFonts w:hint="eastAsia"/>
        </w:rPr>
        <w:t>中华</w:t>
      </w:r>
      <w:r w:rsidRPr="00533466">
        <w:rPr>
          <w:rFonts w:hint="eastAsia"/>
        </w:rPr>
        <w:t xml:space="preserve"> </w:t>
      </w:r>
      <w:r w:rsidRPr="00533466">
        <w:t xml:space="preserve">| </w:t>
      </w:r>
      <w:r w:rsidRPr="00533466">
        <w:rPr>
          <w:rFonts w:hint="eastAsia"/>
        </w:rPr>
        <w:t>华人</w:t>
      </w:r>
      <w:r w:rsidRPr="00533466">
        <w:rPr>
          <w:rFonts w:hint="eastAsia"/>
        </w:rPr>
        <w:t xml:space="preserve"> </w:t>
      </w:r>
      <w:r w:rsidRPr="00533466">
        <w:t xml:space="preserve">| </w:t>
      </w:r>
      <w:r w:rsidRPr="00533466">
        <w:rPr>
          <w:rFonts w:hint="eastAsia"/>
        </w:rPr>
        <w:t>人民</w:t>
      </w:r>
      <w:r w:rsidRPr="00533466">
        <w:rPr>
          <w:rFonts w:hint="eastAsia"/>
        </w:rPr>
        <w:t xml:space="preserve"> </w:t>
      </w:r>
      <w:r w:rsidRPr="00533466">
        <w:t xml:space="preserve">| </w:t>
      </w:r>
      <w:r w:rsidRPr="00533466">
        <w:rPr>
          <w:rFonts w:hint="eastAsia"/>
        </w:rPr>
        <w:t>人民共和国</w:t>
      </w:r>
      <w:r w:rsidRPr="00533466">
        <w:rPr>
          <w:rFonts w:hint="eastAsia"/>
        </w:rPr>
        <w:t xml:space="preserve"> </w:t>
      </w:r>
      <w:r w:rsidRPr="00533466">
        <w:t xml:space="preserve">| </w:t>
      </w:r>
      <w:r w:rsidRPr="00533466">
        <w:rPr>
          <w:rFonts w:hint="eastAsia"/>
        </w:rPr>
        <w:t>共和国</w:t>
      </w:r>
      <w:r w:rsidRPr="00533466">
        <w:rPr>
          <w:rFonts w:hint="eastAsia"/>
        </w:rPr>
        <w:t xml:space="preserve"> </w:t>
      </w:r>
      <w:r w:rsidRPr="00533466">
        <w:t xml:space="preserve">| </w:t>
      </w:r>
      <w:r w:rsidRPr="00533466">
        <w:rPr>
          <w:rFonts w:hint="eastAsia"/>
        </w:rPr>
        <w:t>共和</w:t>
      </w:r>
      <w:r w:rsidRPr="00533466">
        <w:rPr>
          <w:rFonts w:hint="eastAsia"/>
        </w:rPr>
        <w:t xml:space="preserve"> </w:t>
      </w:r>
      <w:r w:rsidRPr="00533466">
        <w:t xml:space="preserve">| </w:t>
      </w:r>
      <w:r w:rsidRPr="00533466">
        <w:rPr>
          <w:rFonts w:hint="eastAsia"/>
        </w:rPr>
        <w:t>成立</w:t>
      </w:r>
      <w:r w:rsidRPr="00533466">
        <w:rPr>
          <w:rFonts w:hint="eastAsia"/>
        </w:rPr>
        <w:t xml:space="preserve"> </w:t>
      </w:r>
      <w:r w:rsidRPr="00533466">
        <w:t xml:space="preserve">| </w:t>
      </w:r>
      <w:r w:rsidRPr="00533466">
        <w:rPr>
          <w:rFonts w:hint="eastAsia"/>
        </w:rPr>
        <w:t>立了”，当然，该切分方式为默认的细粒度切分，若按最大词长切分，结果为：“中华人民共和国</w:t>
      </w:r>
      <w:r w:rsidRPr="00533466">
        <w:rPr>
          <w:rFonts w:hint="eastAsia"/>
        </w:rPr>
        <w:t xml:space="preserve"> </w:t>
      </w:r>
      <w:r w:rsidRPr="00533466">
        <w:t xml:space="preserve">| </w:t>
      </w:r>
      <w:r w:rsidRPr="00533466">
        <w:rPr>
          <w:rFonts w:hint="eastAsia"/>
        </w:rPr>
        <w:t>成立</w:t>
      </w:r>
      <w:r w:rsidRPr="00533466">
        <w:rPr>
          <w:rFonts w:hint="eastAsia"/>
        </w:rPr>
        <w:t xml:space="preserve"> </w:t>
      </w:r>
      <w:r w:rsidRPr="00533466">
        <w:t xml:space="preserve">| </w:t>
      </w:r>
      <w:r w:rsidRPr="00533466">
        <w:rPr>
          <w:rFonts w:hint="eastAsia"/>
        </w:rPr>
        <w:t>立了”。</w:t>
      </w:r>
    </w:p>
    <w:p w:rsidR="00533466" w:rsidRDefault="00533466" w:rsidP="00533466">
      <w:pPr>
        <w:pStyle w:val="2"/>
        <w:spacing w:before="156" w:after="156"/>
      </w:pPr>
      <w:r>
        <w:rPr>
          <w:rFonts w:hint="eastAsia"/>
        </w:rPr>
        <w:t>其它分词器</w:t>
      </w:r>
    </w:p>
    <w:p w:rsidR="00533466" w:rsidRPr="00533466" w:rsidRDefault="00533466" w:rsidP="00533466">
      <w:r w:rsidRPr="00533466">
        <w:rPr>
          <w:rFonts w:hint="eastAsia"/>
        </w:rPr>
        <w:t>目前的分词器有：</w:t>
      </w:r>
      <w:r w:rsidRPr="00533466">
        <w:t>mmseg4j</w:t>
      </w:r>
      <w:r w:rsidRPr="00533466">
        <w:rPr>
          <w:rFonts w:hint="eastAsia"/>
        </w:rPr>
        <w:t>、</w:t>
      </w:r>
      <w:r w:rsidRPr="00533466">
        <w:t>paoding</w:t>
      </w:r>
      <w:r w:rsidRPr="00533466">
        <w:rPr>
          <w:rFonts w:hint="eastAsia"/>
        </w:rPr>
        <w:t>、</w:t>
      </w:r>
      <w:r w:rsidRPr="00533466">
        <w:t>ik-analyzer</w:t>
      </w:r>
      <w:r w:rsidRPr="00533466">
        <w:rPr>
          <w:rFonts w:hint="eastAsia"/>
        </w:rPr>
        <w:t>、</w:t>
      </w:r>
      <w:r w:rsidRPr="00533466">
        <w:t>imdict</w:t>
      </w:r>
      <w:r w:rsidRPr="00533466">
        <w:rPr>
          <w:rFonts w:hint="eastAsia"/>
        </w:rPr>
        <w:t>、</w:t>
      </w:r>
      <w:r w:rsidRPr="00533466">
        <w:t>Ansj</w:t>
      </w:r>
      <w:r w:rsidRPr="00533466">
        <w:rPr>
          <w:rFonts w:hint="eastAsia"/>
        </w:rPr>
        <w:t>；目前任在持续更新的有</w:t>
      </w:r>
      <w:r w:rsidRPr="00533466">
        <w:t>mmseg4j</w:t>
      </w:r>
      <w:r w:rsidRPr="00533466">
        <w:rPr>
          <w:rFonts w:hint="eastAsia"/>
        </w:rPr>
        <w:t>、</w:t>
      </w:r>
      <w:r w:rsidRPr="00533466">
        <w:t>ik-analyzer</w:t>
      </w:r>
      <w:r w:rsidRPr="00533466">
        <w:rPr>
          <w:rFonts w:hint="eastAsia"/>
        </w:rPr>
        <w:t>和</w:t>
      </w:r>
      <w:r w:rsidRPr="00533466">
        <w:t>Ansj</w:t>
      </w:r>
      <w:r w:rsidRPr="00533466">
        <w:rPr>
          <w:rFonts w:hint="eastAsia"/>
        </w:rPr>
        <w:t>，这三类分词器都有</w:t>
      </w:r>
      <w:r w:rsidRPr="00533466">
        <w:t>java</w:t>
      </w:r>
      <w:r w:rsidRPr="00533466">
        <w:rPr>
          <w:rFonts w:hint="eastAsia"/>
        </w:rPr>
        <w:t>的实现，</w:t>
      </w:r>
      <w:r w:rsidRPr="00533466">
        <w:t>ansj</w:t>
      </w:r>
      <w:r w:rsidRPr="00533466">
        <w:rPr>
          <w:rFonts w:hint="eastAsia"/>
        </w:rPr>
        <w:t>是一个</w:t>
      </w:r>
      <w:r w:rsidRPr="00533466">
        <w:t>ictclas</w:t>
      </w:r>
      <w:r w:rsidRPr="00533466">
        <w:rPr>
          <w:rFonts w:hint="eastAsia"/>
        </w:rPr>
        <w:t>的</w:t>
      </w:r>
      <w:r w:rsidRPr="00533466">
        <w:t>java</w:t>
      </w:r>
      <w:r w:rsidRPr="00533466">
        <w:rPr>
          <w:rFonts w:hint="eastAsia"/>
        </w:rPr>
        <w:t>实现，</w:t>
      </w:r>
      <w:r w:rsidRPr="00533466">
        <w:t>ictclas</w:t>
      </w:r>
      <w:r w:rsidRPr="00533466">
        <w:rPr>
          <w:rFonts w:hint="eastAsia"/>
        </w:rPr>
        <w:t>是中科院计算技术研究所的一个中文分词器，目前用的比较广泛的还是</w:t>
      </w:r>
      <w:r w:rsidRPr="00533466">
        <w:t>ik-analyzer</w:t>
      </w:r>
      <w:r w:rsidRPr="00533466">
        <w:rPr>
          <w:rFonts w:hint="eastAsia"/>
        </w:rPr>
        <w:t>分词器和</w:t>
      </w:r>
      <w:r w:rsidRPr="00533466">
        <w:t xml:space="preserve">mmseg4j </w:t>
      </w:r>
      <w:r w:rsidRPr="00533466">
        <w:rPr>
          <w:rFonts w:hint="eastAsia"/>
        </w:rPr>
        <w:t>分词器，我们对比下：</w:t>
      </w:r>
    </w:p>
    <w:p w:rsidR="00533466" w:rsidRPr="00533466" w:rsidRDefault="00533466" w:rsidP="00533466">
      <w:r w:rsidRPr="00533466">
        <w:t xml:space="preserve">mmseg4j </w:t>
      </w:r>
      <w:r w:rsidRPr="00533466">
        <w:rPr>
          <w:rFonts w:hint="eastAsia"/>
        </w:rPr>
        <w:t>：自带</w:t>
      </w:r>
      <w:r w:rsidRPr="00533466">
        <w:t>sogou</w:t>
      </w:r>
      <w:r w:rsidRPr="00533466">
        <w:rPr>
          <w:rFonts w:hint="eastAsia"/>
        </w:rPr>
        <w:t>词库，支持名为</w:t>
      </w:r>
      <w:r w:rsidRPr="00533466">
        <w:rPr>
          <w:rFonts w:hint="eastAsia"/>
        </w:rPr>
        <w:t xml:space="preserve"> </w:t>
      </w:r>
      <w:r w:rsidRPr="00533466">
        <w:t>wordsxxx.dic</w:t>
      </w:r>
      <w:r w:rsidRPr="00533466">
        <w:rPr>
          <w:rFonts w:hint="eastAsia"/>
        </w:rPr>
        <w:t>，</w:t>
      </w:r>
      <w:r w:rsidRPr="00533466">
        <w:rPr>
          <w:rFonts w:hint="eastAsia"/>
        </w:rPr>
        <w:t xml:space="preserve"> </w:t>
      </w:r>
      <w:r w:rsidRPr="00533466">
        <w:t>utf8</w:t>
      </w:r>
      <w:r w:rsidRPr="00533466">
        <w:rPr>
          <w:rFonts w:hint="eastAsia"/>
        </w:rPr>
        <w:t>文本格式的用户自定义词库，一行一词。不支持自动检测。</w:t>
      </w:r>
      <w:r w:rsidRPr="00533466">
        <w:rPr>
          <w:rFonts w:hint="eastAsia"/>
        </w:rPr>
        <w:br/>
      </w:r>
      <w:r w:rsidRPr="00533466">
        <w:t xml:space="preserve">ik </w:t>
      </w:r>
      <w:r w:rsidRPr="00533466">
        <w:rPr>
          <w:rFonts w:hint="eastAsia"/>
        </w:rPr>
        <w:t>：支持</w:t>
      </w:r>
      <w:r w:rsidRPr="00533466">
        <w:t>api</w:t>
      </w:r>
      <w:r w:rsidRPr="00533466">
        <w:rPr>
          <w:rFonts w:hint="eastAsia"/>
        </w:rPr>
        <w:t>级的用户词库加载，和配置级的词库文件指定，无</w:t>
      </w:r>
      <w:r w:rsidRPr="00533466">
        <w:rPr>
          <w:rFonts w:hint="eastAsia"/>
        </w:rPr>
        <w:t xml:space="preserve"> </w:t>
      </w:r>
      <w:r w:rsidRPr="00533466">
        <w:t xml:space="preserve">BOM </w:t>
      </w:r>
      <w:r w:rsidRPr="00533466">
        <w:rPr>
          <w:rFonts w:hint="eastAsia"/>
        </w:rPr>
        <w:t>的</w:t>
      </w:r>
      <w:r w:rsidRPr="00533466">
        <w:rPr>
          <w:rFonts w:hint="eastAsia"/>
        </w:rPr>
        <w:t xml:space="preserve"> </w:t>
      </w:r>
      <w:r w:rsidRPr="00533466">
        <w:t xml:space="preserve">UTF-8 </w:t>
      </w:r>
      <w:r w:rsidRPr="00533466">
        <w:rPr>
          <w:rFonts w:hint="eastAsia"/>
        </w:rPr>
        <w:t>编码，</w:t>
      </w:r>
      <w:r w:rsidRPr="00533466">
        <w:t xml:space="preserve">rn </w:t>
      </w:r>
      <w:r w:rsidRPr="00533466">
        <w:rPr>
          <w:rFonts w:hint="eastAsia"/>
        </w:rPr>
        <w:t>分割。不支持自动检测。</w:t>
      </w:r>
    </w:p>
    <w:p w:rsidR="00533466" w:rsidRPr="00533466" w:rsidRDefault="00533466" w:rsidP="00533466">
      <w:r w:rsidRPr="00533466">
        <w:lastRenderedPageBreak/>
        <w:t xml:space="preserve">mmseg4j </w:t>
      </w:r>
      <w:r w:rsidRPr="00533466">
        <w:rPr>
          <w:rFonts w:hint="eastAsia"/>
        </w:rPr>
        <w:t>：</w:t>
      </w:r>
      <w:r w:rsidRPr="00533466">
        <w:rPr>
          <w:rFonts w:hint="eastAsia"/>
        </w:rPr>
        <w:t xml:space="preserve"> </w:t>
      </w:r>
      <w:r w:rsidRPr="00533466">
        <w:rPr>
          <w:rFonts w:hint="eastAsia"/>
        </w:rPr>
        <w:t>在</w:t>
      </w:r>
      <w:r w:rsidRPr="00533466">
        <w:t>complex</w:t>
      </w:r>
      <w:r w:rsidRPr="00533466">
        <w:rPr>
          <w:rFonts w:hint="eastAsia"/>
        </w:rPr>
        <w:t>基础上实现了最多分词</w:t>
      </w:r>
      <w:r w:rsidRPr="00533466">
        <w:t>(max-word)</w:t>
      </w:r>
      <w:r w:rsidRPr="00533466">
        <w:rPr>
          <w:rFonts w:hint="eastAsia"/>
        </w:rPr>
        <w:t>，但是还不成熟，还有很多需要改进的地方。</w:t>
      </w:r>
      <w:r w:rsidRPr="00533466">
        <w:rPr>
          <w:rFonts w:hint="eastAsia"/>
        </w:rPr>
        <w:br/>
      </w:r>
      <w:r w:rsidRPr="00533466">
        <w:t xml:space="preserve">ik </w:t>
      </w:r>
      <w:r w:rsidRPr="00533466">
        <w:rPr>
          <w:rFonts w:hint="eastAsia"/>
        </w:rPr>
        <w:t>：针对</w:t>
      </w:r>
      <w:r w:rsidRPr="00533466">
        <w:t>Lucene</w:t>
      </w:r>
      <w:r w:rsidRPr="00533466">
        <w:rPr>
          <w:rFonts w:hint="eastAsia"/>
        </w:rPr>
        <w:t>全文检索优化的查询分析器</w:t>
      </w:r>
      <w:r w:rsidRPr="00533466">
        <w:t>IKQueryParser</w:t>
      </w:r>
    </w:p>
    <w:p w:rsidR="00533466" w:rsidRDefault="00533466" w:rsidP="00533466">
      <w:pPr>
        <w:pStyle w:val="2"/>
        <w:spacing w:before="156" w:after="156"/>
      </w:pPr>
      <w:r>
        <w:t>Demo</w:t>
      </w:r>
    </w:p>
    <w:p w:rsidR="00533466" w:rsidRPr="00533466" w:rsidRDefault="00533466" w:rsidP="00533466">
      <w:r w:rsidRPr="00533466">
        <w:drawing>
          <wp:inline distT="0" distB="0" distL="0" distR="0" wp14:anchorId="72275792" wp14:editId="2836C8BD">
            <wp:extent cx="5274310" cy="3420745"/>
            <wp:effectExtent l="0" t="0" r="2540" b="8255"/>
            <wp:docPr id="12" name="Picture 4" descr="C:\Users\Administrator\AppData\Roaming\Tencent\Users\147860597\QQ\WinTemp\RichOle\JO7MPT17WDYZ$37533D}B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4" descr="C:\Users\Administrator\AppData\Roaming\Tencent\Users\147860597\QQ\WinTemp\RichOle\JO7MPT17WDYZ$37533D}BFP.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420745"/>
                    </a:xfrm>
                    <a:prstGeom prst="rect">
                      <a:avLst/>
                    </a:prstGeom>
                    <a:noFill/>
                    <a:ln>
                      <a:noFill/>
                    </a:ln>
                    <a:extLst/>
                  </pic:spPr>
                </pic:pic>
              </a:graphicData>
            </a:graphic>
          </wp:inline>
        </w:drawing>
      </w:r>
      <w:r w:rsidRPr="00533466">
        <w:t>1</w:t>
      </w:r>
      <w:r w:rsidRPr="00533466">
        <w:rPr>
          <w:rFonts w:hint="eastAsia"/>
        </w:rPr>
        <w:t>、</w:t>
      </w:r>
      <w:r w:rsidRPr="00533466">
        <w:t>TokenStream</w:t>
      </w:r>
      <w:r w:rsidRPr="00533466">
        <w:rPr>
          <w:rFonts w:hint="eastAsia"/>
        </w:rPr>
        <w:t>的作用是从给入的文本中不断解析出</w:t>
      </w:r>
      <w:r w:rsidRPr="00533466">
        <w:t>Token</w:t>
      </w:r>
      <w:r w:rsidRPr="00533466">
        <w:rPr>
          <w:rFonts w:hint="eastAsia"/>
        </w:rPr>
        <w:t>，运行以上</w:t>
      </w:r>
      <w:r w:rsidRPr="00533466">
        <w:t>demo</w:t>
      </w:r>
      <w:r w:rsidRPr="00533466">
        <w:rPr>
          <w:rFonts w:hint="eastAsia"/>
        </w:rPr>
        <w:t>，可以看出，</w:t>
      </w:r>
      <w:r w:rsidRPr="00533466">
        <w:t>ik</w:t>
      </w:r>
      <w:r w:rsidRPr="00533466">
        <w:rPr>
          <w:rFonts w:hint="eastAsia"/>
        </w:rPr>
        <w:t>的大体流程，是先加载词库（我没有输出</w:t>
      </w:r>
      <w:r w:rsidRPr="00533466">
        <w:t>main2012.dic,</w:t>
      </w:r>
      <w:r w:rsidRPr="00533466">
        <w:rPr>
          <w:rFonts w:hint="eastAsia"/>
        </w:rPr>
        <w:t>其实它是先加载这个内置的词库，然后再来加载我们加入的扩展词库，最后再加载停用词词库）</w:t>
      </w:r>
      <w:r w:rsidRPr="00533466">
        <w:t>,</w:t>
      </w:r>
      <w:r w:rsidRPr="00533466">
        <w:rPr>
          <w:rFonts w:hint="eastAsia"/>
        </w:rPr>
        <w:t>将这些词都放在字典树中。</w:t>
      </w:r>
    </w:p>
    <w:p w:rsidR="00533466" w:rsidRPr="00533466" w:rsidRDefault="00533466" w:rsidP="00533466">
      <w:r w:rsidRPr="00533466">
        <w:t>2</w:t>
      </w:r>
      <w:r w:rsidRPr="00533466">
        <w:rPr>
          <w:rFonts w:hint="eastAsia"/>
        </w:rPr>
        <w:t>、</w:t>
      </w:r>
      <w:r w:rsidRPr="00533466">
        <w:t>IK</w:t>
      </w:r>
      <w:r w:rsidRPr="00533466">
        <w:rPr>
          <w:rFonts w:hint="eastAsia"/>
        </w:rPr>
        <w:t>分词器主类（</w:t>
      </w:r>
      <w:r w:rsidRPr="00533466">
        <w:t>IKSegmenter.java</w:t>
      </w:r>
      <w:r w:rsidRPr="00533466">
        <w:rPr>
          <w:rFonts w:hint="eastAsia"/>
        </w:rPr>
        <w:t>）下的</w:t>
      </w:r>
      <w:r w:rsidRPr="00533466">
        <w:t>next()</w:t>
      </w:r>
      <w:r w:rsidRPr="00533466">
        <w:rPr>
          <w:rFonts w:hint="eastAsia"/>
        </w:rPr>
        <w:t>方法是用来读取待处理的文本信息遍历分词器，进行分词处理，这里是最核心的流程之一，将待匹配文本生成分词候选集，总共有三种分词器</w:t>
      </w:r>
      <w:r w:rsidRPr="00533466">
        <w:t>CJKSegmenter</w:t>
      </w:r>
      <w:r w:rsidRPr="00533466">
        <w:rPr>
          <w:rFonts w:hint="eastAsia"/>
        </w:rPr>
        <w:t>（中文分词器）、</w:t>
      </w:r>
      <w:r w:rsidRPr="00533466">
        <w:t>CN_QuantifierSegment</w:t>
      </w:r>
      <w:r w:rsidRPr="00533466">
        <w:rPr>
          <w:rFonts w:hint="eastAsia"/>
        </w:rPr>
        <w:t>（数量词分词器）、</w:t>
      </w:r>
      <w:r w:rsidRPr="00533466">
        <w:t>LetterSegment</w:t>
      </w:r>
      <w:r w:rsidRPr="00533466">
        <w:rPr>
          <w:rFonts w:hint="eastAsia"/>
        </w:rPr>
        <w:t>（字母数字分词器），每种分词器的分词方法是独立的，各自生成自己的分词结果，放到分词候选集里。</w:t>
      </w:r>
    </w:p>
    <w:p w:rsidR="00533466" w:rsidRPr="00533466" w:rsidRDefault="00533466" w:rsidP="00533466">
      <w:r w:rsidRPr="00533466">
        <w:t>3</w:t>
      </w:r>
      <w:r w:rsidRPr="00533466">
        <w:rPr>
          <w:rFonts w:hint="eastAsia"/>
        </w:rPr>
        <w:t>、生成分词候选集之后，进行歧义处理，歧义处理方法区分智能和非智能，也就是在初始化</w:t>
      </w:r>
      <w:r w:rsidRPr="00533466">
        <w:t>IKSegment</w:t>
      </w:r>
      <w:r w:rsidRPr="00533466">
        <w:rPr>
          <w:rFonts w:hint="eastAsia"/>
        </w:rPr>
        <w:t>时传递的第二个参数</w:t>
      </w:r>
      <w:r w:rsidRPr="00533466">
        <w:t>IKSegmenter(Readerinput, boolean useSmart)</w:t>
      </w:r>
      <w:r w:rsidRPr="00533466">
        <w:rPr>
          <w:rFonts w:hint="eastAsia"/>
        </w:rPr>
        <w:t>。</w:t>
      </w:r>
    </w:p>
    <w:p w:rsidR="00533466" w:rsidRDefault="00533466" w:rsidP="00533466">
      <w:pPr>
        <w:pStyle w:val="2"/>
        <w:spacing w:before="156" w:after="156"/>
      </w:pPr>
      <w:r>
        <w:t xml:space="preserve">IK </w:t>
      </w:r>
      <w:r>
        <w:rPr>
          <w:rFonts w:hint="eastAsia"/>
        </w:rPr>
        <w:t>三大分词器</w:t>
      </w:r>
    </w:p>
    <w:p w:rsidR="00533466" w:rsidRPr="00533466" w:rsidRDefault="00533466" w:rsidP="00533466">
      <w:r w:rsidRPr="00533466">
        <w:t>IK</w:t>
      </w:r>
      <w:r w:rsidRPr="00533466">
        <w:rPr>
          <w:rFonts w:hint="eastAsia"/>
        </w:rPr>
        <w:t>里的分词器主要是三个分词器：</w:t>
      </w:r>
      <w:r w:rsidRPr="00533466">
        <w:t>CJKSegmenter</w:t>
      </w:r>
      <w:r w:rsidRPr="00533466">
        <w:rPr>
          <w:rFonts w:hint="eastAsia"/>
        </w:rPr>
        <w:t>（中文分词），</w:t>
      </w:r>
      <w:r w:rsidRPr="00533466">
        <w:t>CN_QuantifierSegmenter</w:t>
      </w:r>
      <w:r w:rsidRPr="00533466">
        <w:rPr>
          <w:rFonts w:hint="eastAsia"/>
        </w:rPr>
        <w:t>（数量词分词），</w:t>
      </w:r>
      <w:r w:rsidRPr="00533466">
        <w:t>LetterSegmenter</w:t>
      </w:r>
      <w:r w:rsidRPr="00533466">
        <w:rPr>
          <w:rFonts w:hint="eastAsia"/>
        </w:rPr>
        <w:t>（字母分词）。这三个分词器都继承了</w:t>
      </w:r>
      <w:r w:rsidRPr="00533466">
        <w:rPr>
          <w:rFonts w:hint="eastAsia"/>
        </w:rPr>
        <w:t xml:space="preserve"> </w:t>
      </w:r>
      <w:r w:rsidRPr="00533466">
        <w:t>ISegmenter</w:t>
      </w:r>
      <w:r w:rsidRPr="00533466">
        <w:rPr>
          <w:rFonts w:hint="eastAsia"/>
        </w:rPr>
        <w:t>接口，思路相差不大，其中采用的结构也比较容易理</w:t>
      </w:r>
      <w:r w:rsidRPr="00533466">
        <w:rPr>
          <w:rFonts w:hint="eastAsia"/>
        </w:rPr>
        <w:lastRenderedPageBreak/>
        <w:t>解，采用字典树（</w:t>
      </w:r>
      <w:r w:rsidRPr="00533466">
        <w:t>CJK</w:t>
      </w:r>
      <w:r w:rsidRPr="00533466">
        <w:rPr>
          <w:rFonts w:hint="eastAsia"/>
        </w:rPr>
        <w:t>使用）或其他简单数据结构</w:t>
      </w:r>
      <w:r w:rsidRPr="00533466">
        <w:rPr>
          <w:rFonts w:hint="eastAsia"/>
        </w:rPr>
        <w:t xml:space="preserve"> </w:t>
      </w:r>
      <w:r w:rsidRPr="00533466">
        <w:rPr>
          <w:rFonts w:hint="eastAsia"/>
        </w:rPr>
        <w:t>（</w:t>
      </w:r>
      <w:r w:rsidRPr="00533466">
        <w:t>CN_QuantifierSegmenter</w:t>
      </w:r>
      <w:r w:rsidRPr="00533466">
        <w:rPr>
          <w:rFonts w:hint="eastAsia"/>
        </w:rPr>
        <w:t>和</w:t>
      </w:r>
      <w:r w:rsidRPr="00533466">
        <w:t>LetterSegmenter</w:t>
      </w:r>
      <w:r w:rsidRPr="00533466">
        <w:rPr>
          <w:rFonts w:hint="eastAsia"/>
        </w:rPr>
        <w:t>）匹配文本中的当前字符，将匹配到的字符加入到分词候选集</w:t>
      </w:r>
    </w:p>
    <w:p w:rsidR="00533466" w:rsidRDefault="00533466" w:rsidP="00533466">
      <w:r w:rsidRPr="00533466">
        <w:drawing>
          <wp:inline distT="0" distB="0" distL="0" distR="0" wp14:anchorId="0BE2D897" wp14:editId="79887B6D">
            <wp:extent cx="5274310" cy="3088005"/>
            <wp:effectExtent l="0" t="0" r="2540" b="0"/>
            <wp:docPr id="13" name="Picture 4" descr="C:\Users\Administrator\AppData\Roaming\Tencent\Users\147860597\QQ\WinTemp\RichOle\J8)_$~UQYRA_DD[F0A[Z66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Picture 4" descr="C:\Users\Administrator\AppData\Roaming\Tencent\Users\147860597\QQ\WinTemp\RichOle\J8)_$~UQYRA_DD[F0A[Z66J.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088005"/>
                    </a:xfrm>
                    <a:prstGeom prst="rect">
                      <a:avLst/>
                    </a:prstGeom>
                    <a:noFill/>
                    <a:ln>
                      <a:noFill/>
                    </a:ln>
                    <a:extLst/>
                  </pic:spPr>
                </pic:pic>
              </a:graphicData>
            </a:graphic>
          </wp:inline>
        </w:drawing>
      </w:r>
    </w:p>
    <w:p w:rsidR="000849CF" w:rsidRPr="000849CF" w:rsidRDefault="000849CF" w:rsidP="000849CF">
      <w:pPr>
        <w:pStyle w:val="3"/>
        <w:spacing w:before="156" w:after="156"/>
      </w:pPr>
      <w:r w:rsidRPr="000849CF">
        <w:rPr>
          <w:rFonts w:hint="eastAsia"/>
        </w:rPr>
        <w:t>歧义处理（智能分词）</w:t>
      </w:r>
      <w:r w:rsidRPr="000849CF">
        <w:rPr>
          <w:rFonts w:hint="eastAsia"/>
        </w:rPr>
        <w:t xml:space="preserve"> </w:t>
      </w:r>
    </w:p>
    <w:p w:rsidR="000849CF" w:rsidRPr="000849CF" w:rsidRDefault="000849CF" w:rsidP="000849CF">
      <w:r w:rsidRPr="000849CF">
        <w:t>分词的歧义处理是</w:t>
      </w:r>
      <w:r w:rsidRPr="000849CF">
        <w:t>IK</w:t>
      </w:r>
      <w:r w:rsidRPr="000849CF">
        <w:rPr>
          <w:rFonts w:hint="eastAsia"/>
        </w:rPr>
        <w:t>分词的一个重要的核心模块，主要使用组合遍历的方式进行处理。从子分词器中取出不相交的分词集合，例如分词结果为</w:t>
      </w:r>
      <w:r w:rsidRPr="000849CF">
        <w:t>abcd</w:t>
      </w:r>
      <w:r w:rsidRPr="000849CF">
        <w:rPr>
          <w:rFonts w:hint="eastAsia"/>
        </w:rPr>
        <w:t>（</w:t>
      </w:r>
      <w:r w:rsidRPr="000849CF">
        <w:t xml:space="preserve">abcd </w:t>
      </w:r>
      <w:r w:rsidRPr="000849CF">
        <w:rPr>
          <w:rFonts w:hint="eastAsia"/>
        </w:rPr>
        <w:t>代表词），</w:t>
      </w:r>
      <w:r w:rsidRPr="000849CF">
        <w:t>abcd</w:t>
      </w:r>
      <w:r w:rsidRPr="000849CF">
        <w:rPr>
          <w:rFonts w:hint="eastAsia"/>
        </w:rPr>
        <w:t>是按其在文本中出现的位置排序的，从前到后。假如</w:t>
      </w:r>
      <w:r w:rsidRPr="000849CF">
        <w:t>a</w:t>
      </w:r>
      <w:r w:rsidRPr="000849CF">
        <w:rPr>
          <w:rFonts w:hint="eastAsia"/>
        </w:rPr>
        <w:t>与</w:t>
      </w:r>
      <w:r w:rsidRPr="000849CF">
        <w:t>b</w:t>
      </w:r>
      <w:r w:rsidRPr="000849CF">
        <w:rPr>
          <w:rFonts w:hint="eastAsia"/>
        </w:rPr>
        <w:t>相交，</w:t>
      </w:r>
      <w:r w:rsidRPr="000849CF">
        <w:t>b</w:t>
      </w:r>
      <w:r w:rsidRPr="000849CF">
        <w:rPr>
          <w:rFonts w:hint="eastAsia"/>
        </w:rPr>
        <w:t>与</w:t>
      </w:r>
      <w:r w:rsidRPr="000849CF">
        <w:t>c</w:t>
      </w:r>
      <w:r w:rsidRPr="000849CF">
        <w:rPr>
          <w:rFonts w:hint="eastAsia"/>
        </w:rPr>
        <w:t>相交，</w:t>
      </w:r>
      <w:r w:rsidRPr="000849CF">
        <w:t>c</w:t>
      </w:r>
      <w:r w:rsidRPr="000849CF">
        <w:rPr>
          <w:rFonts w:hint="eastAsia"/>
        </w:rPr>
        <w:t>与</w:t>
      </w:r>
      <w:r w:rsidRPr="000849CF">
        <w:t>d</w:t>
      </w:r>
      <w:r w:rsidRPr="000849CF">
        <w:rPr>
          <w:rFonts w:hint="eastAsia"/>
        </w:rPr>
        <w:t>不相交，则将分词结果切成</w:t>
      </w:r>
      <w:r w:rsidRPr="000849CF">
        <w:t>abc</w:t>
      </w:r>
      <w:r w:rsidRPr="000849CF">
        <w:rPr>
          <w:rFonts w:hint="eastAsia"/>
        </w:rPr>
        <w:t>和</w:t>
      </w:r>
      <w:r w:rsidRPr="000849CF">
        <w:t>d</w:t>
      </w:r>
      <w:r w:rsidRPr="000849CF">
        <w:rPr>
          <w:rFonts w:hint="eastAsia"/>
        </w:rPr>
        <w:t>两个块分别处理。</w:t>
      </w:r>
    </w:p>
    <w:p w:rsidR="000849CF" w:rsidRPr="000849CF" w:rsidRDefault="000849CF" w:rsidP="000849CF">
      <w:r w:rsidRPr="000849CF">
        <w:t xml:space="preserve">       </w:t>
      </w:r>
      <w:r w:rsidRPr="000849CF">
        <w:t>当在分词的时候使用的是智能分词，那么便从相交的块中选出最优的结果，这个由</w:t>
      </w:r>
      <w:r w:rsidRPr="000849CF">
        <w:t>IK</w:t>
      </w:r>
      <w:r w:rsidRPr="000849CF">
        <w:rPr>
          <w:rFonts w:hint="eastAsia"/>
        </w:rPr>
        <w:t>分词歧义裁决器（</w:t>
      </w:r>
      <w:r w:rsidRPr="000849CF">
        <w:t xml:space="preserve"> IKArbitrator.java</w:t>
      </w:r>
      <w:r w:rsidRPr="000849CF">
        <w:rPr>
          <w:rFonts w:hint="eastAsia"/>
        </w:rPr>
        <w:t>）</w:t>
      </w:r>
      <w:r w:rsidRPr="000849CF">
        <w:t>judge</w:t>
      </w:r>
      <w:r w:rsidRPr="000849CF">
        <w:rPr>
          <w:rFonts w:hint="eastAsia"/>
        </w:rPr>
        <w:t>方法来进行处理。</w:t>
      </w:r>
    </w:p>
    <w:p w:rsidR="000849CF" w:rsidRDefault="000849CF" w:rsidP="000849CF">
      <w:pPr>
        <w:pStyle w:val="2"/>
        <w:spacing w:before="156" w:after="156"/>
      </w:pPr>
      <w:r>
        <w:t>IK</w:t>
      </w:r>
      <w:r>
        <w:t>与</w:t>
      </w:r>
      <w:r>
        <w:rPr>
          <w:rFonts w:hint="eastAsia"/>
        </w:rPr>
        <w:t>solr</w:t>
      </w:r>
      <w:r>
        <w:rPr>
          <w:rFonts w:hint="eastAsia"/>
        </w:rPr>
        <w:t>集成</w:t>
      </w:r>
    </w:p>
    <w:p w:rsidR="00EB3C34" w:rsidRDefault="000849CF" w:rsidP="00EB3C34">
      <w:pPr>
        <w:pStyle w:val="3"/>
        <w:spacing w:before="156" w:after="156"/>
      </w:pPr>
      <w:r w:rsidRPr="000849CF">
        <w:t>copy</w:t>
      </w:r>
    </w:p>
    <w:p w:rsidR="000849CF" w:rsidRPr="000849CF" w:rsidRDefault="000849CF" w:rsidP="000849CF">
      <w:r w:rsidRPr="000849CF">
        <w:t xml:space="preserve"> ik-analyzer-solr5-5.x.jar to ..\apache-tomcat-8.0.28\webapps\solr\WEB-INF\lib</w:t>
      </w:r>
    </w:p>
    <w:p w:rsidR="000849CF" w:rsidRDefault="000849CF" w:rsidP="00EB3C34">
      <w:pPr>
        <w:pStyle w:val="3"/>
        <w:spacing w:before="156" w:after="156"/>
      </w:pPr>
      <w:r>
        <w:rPr>
          <w:rFonts w:hint="eastAsia"/>
        </w:rPr>
        <w:t>配置</w:t>
      </w:r>
      <w:r>
        <w:t>schemla.xml</w:t>
      </w:r>
    </w:p>
    <w:p w:rsidR="00EB3C34" w:rsidRPr="00EB3C34" w:rsidRDefault="00EB3C34" w:rsidP="00EB3C34">
      <w:pPr>
        <w:pStyle w:val="a3"/>
      </w:pPr>
      <w:r w:rsidRPr="00EB3C34">
        <w:t xml:space="preserve">&lt;fieldType name="text_ik" class="solr.TextField"&gt;   </w:t>
      </w:r>
    </w:p>
    <w:p w:rsidR="00EB3C34" w:rsidRPr="00EB3C34" w:rsidRDefault="00EB3C34" w:rsidP="00EB3C34">
      <w:pPr>
        <w:pStyle w:val="a3"/>
      </w:pPr>
      <w:r w:rsidRPr="00EB3C34">
        <w:t xml:space="preserve">      &lt;analyzer type="index"&gt;</w:t>
      </w:r>
    </w:p>
    <w:p w:rsidR="00EB3C34" w:rsidRPr="00EB3C34" w:rsidRDefault="00EB3C34" w:rsidP="00EB3C34">
      <w:pPr>
        <w:pStyle w:val="a3"/>
      </w:pPr>
      <w:r w:rsidRPr="00EB3C34">
        <w:t xml:space="preserve">        &lt;tokenizer class="org.wltea.analyzer.lucene.IKTokenizerFactory" useSmart="false" /&gt;</w:t>
      </w:r>
    </w:p>
    <w:p w:rsidR="00EB3C34" w:rsidRPr="00EB3C34" w:rsidRDefault="00EB3C34" w:rsidP="00EB3C34">
      <w:pPr>
        <w:pStyle w:val="a3"/>
      </w:pPr>
      <w:r w:rsidRPr="00EB3C34">
        <w:t xml:space="preserve">      &lt;/analyzer&gt;</w:t>
      </w:r>
    </w:p>
    <w:p w:rsidR="00EB3C34" w:rsidRPr="00EB3C34" w:rsidRDefault="00EB3C34" w:rsidP="00EB3C34">
      <w:pPr>
        <w:pStyle w:val="a3"/>
      </w:pPr>
      <w:r w:rsidRPr="00EB3C34">
        <w:t xml:space="preserve">      &lt;analyzer type="query"&gt;</w:t>
      </w:r>
    </w:p>
    <w:p w:rsidR="00EB3C34" w:rsidRPr="00EB3C34" w:rsidRDefault="00EB3C34" w:rsidP="00EB3C34">
      <w:pPr>
        <w:pStyle w:val="a3"/>
      </w:pPr>
      <w:r w:rsidRPr="00EB3C34">
        <w:t xml:space="preserve">        &lt;tokenizer class="org.wltea.analyzer.lucene.IKTokenizerFactory" useSmart="true" /&gt;</w:t>
      </w:r>
    </w:p>
    <w:p w:rsidR="00EB3C34" w:rsidRPr="00EB3C34" w:rsidRDefault="00EB3C34" w:rsidP="00EB3C34">
      <w:pPr>
        <w:pStyle w:val="a3"/>
      </w:pPr>
      <w:r w:rsidRPr="00EB3C34">
        <w:t xml:space="preserve">      &lt;/analyzer&gt;</w:t>
      </w:r>
    </w:p>
    <w:p w:rsidR="00EB3C34" w:rsidRPr="00EB3C34" w:rsidRDefault="00EB3C34" w:rsidP="00EB3C34">
      <w:pPr>
        <w:pStyle w:val="a3"/>
      </w:pPr>
      <w:r w:rsidRPr="00EB3C34">
        <w:t>&lt;/fieldType&gt;</w:t>
      </w:r>
    </w:p>
    <w:p w:rsidR="00EB3C34" w:rsidRPr="00EB3C34" w:rsidRDefault="00EB3C34" w:rsidP="00EB3C34">
      <w:r w:rsidRPr="00EB3C34">
        <w:rPr>
          <w:rFonts w:hint="eastAsia"/>
          <w:i/>
          <w:iCs/>
          <w:highlight w:val="yellow"/>
        </w:rPr>
        <w:t>注：</w:t>
      </w:r>
      <w:r w:rsidRPr="00EB3C34">
        <w:rPr>
          <w:i/>
          <w:iCs/>
          <w:highlight w:val="yellow"/>
        </w:rPr>
        <w:t>IKTokenizerFactory</w:t>
      </w:r>
      <w:r w:rsidRPr="00EB3C34">
        <w:rPr>
          <w:rFonts w:hint="eastAsia"/>
          <w:i/>
          <w:iCs/>
          <w:highlight w:val="yellow"/>
        </w:rPr>
        <w:t>在原</w:t>
      </w:r>
      <w:r w:rsidRPr="00EB3C34">
        <w:rPr>
          <w:i/>
          <w:iCs/>
          <w:highlight w:val="yellow"/>
        </w:rPr>
        <w:t>jar</w:t>
      </w:r>
      <w:r w:rsidRPr="00EB3C34">
        <w:rPr>
          <w:rFonts w:hint="eastAsia"/>
          <w:i/>
          <w:iCs/>
          <w:highlight w:val="yellow"/>
        </w:rPr>
        <w:t>包中是不存在的，需要自己添加。</w:t>
      </w:r>
    </w:p>
    <w:p w:rsidR="000849CF" w:rsidRDefault="00EB3C34" w:rsidP="00EB3C34">
      <w:pPr>
        <w:pStyle w:val="3"/>
        <w:spacing w:before="156" w:after="156"/>
      </w:pPr>
      <w:r>
        <w:rPr>
          <w:rFonts w:hint="eastAsia"/>
        </w:rPr>
        <w:lastRenderedPageBreak/>
        <w:t>添加扩展词库</w:t>
      </w:r>
    </w:p>
    <w:p w:rsidR="00EB3C34" w:rsidRPr="00EB3C34" w:rsidRDefault="00EB3C34" w:rsidP="00EB3C34">
      <w:r w:rsidRPr="00EB3C34">
        <w:rPr>
          <w:rFonts w:hint="eastAsia"/>
        </w:rPr>
        <w:t>在</w:t>
      </w:r>
      <w:r w:rsidRPr="00EB3C34">
        <w:t>..\apache-tomcat-8.0.28\webapps\solr\WEB-INF\classes</w:t>
      </w:r>
      <w:r w:rsidRPr="00EB3C34">
        <w:rPr>
          <w:rFonts w:hint="eastAsia"/>
        </w:rPr>
        <w:t>添加</w:t>
      </w:r>
      <w:r w:rsidRPr="00EB3C34">
        <w:t>ext.dic</w:t>
      </w:r>
      <w:r w:rsidRPr="00EB3C34">
        <w:rPr>
          <w:rFonts w:hint="eastAsia"/>
        </w:rPr>
        <w:t>、</w:t>
      </w:r>
      <w:r w:rsidRPr="00EB3C34">
        <w:t>IKAnalyzer.cfg.xml</w:t>
      </w:r>
      <w:r w:rsidRPr="00EB3C34">
        <w:rPr>
          <w:rFonts w:hint="eastAsia"/>
        </w:rPr>
        <w:t>、</w:t>
      </w:r>
      <w:r w:rsidRPr="00EB3C34">
        <w:t>stopword.dic</w:t>
      </w:r>
      <w:r w:rsidRPr="00EB3C34">
        <w:rPr>
          <w:rFonts w:hint="eastAsia"/>
        </w:rPr>
        <w:t>文件，也可以添加多个扩展词库文件，</w:t>
      </w:r>
    </w:p>
    <w:p w:rsidR="00EB3C34" w:rsidRPr="00EB3C34" w:rsidRDefault="00EB3C34" w:rsidP="00EB3C34">
      <w:r w:rsidRPr="00EB3C34">
        <w:t>IKAnalyzer.cfg.xml</w:t>
      </w:r>
      <w:r w:rsidRPr="00EB3C34">
        <w:rPr>
          <w:rFonts w:hint="eastAsia"/>
        </w:rPr>
        <w:t>内容如下：</w:t>
      </w:r>
    </w:p>
    <w:p w:rsidR="00EB3C34" w:rsidRDefault="00EB3C34" w:rsidP="00EB3C34">
      <w:r w:rsidRPr="00EB3C34">
        <w:drawing>
          <wp:inline distT="0" distB="0" distL="0" distR="0" wp14:anchorId="2368F707" wp14:editId="222A6052">
            <wp:extent cx="5274310" cy="1343025"/>
            <wp:effectExtent l="0" t="0" r="2540" b="9525"/>
            <wp:docPr id="14" name="Picture 7" descr="C:\Users\Administrator\AppData\Roaming\Tencent\Users\147860597\QQ\WinTemp\RichOle\`YODP_E)VX%B)$ID6IX[F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7" descr="C:\Users\Administrator\AppData\Roaming\Tencent\Users\147860597\QQ\WinTemp\RichOle\`YODP_E)VX%B)$ID6IX[F4F.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343025"/>
                    </a:xfrm>
                    <a:prstGeom prst="rect">
                      <a:avLst/>
                    </a:prstGeom>
                    <a:noFill/>
                    <a:ln>
                      <a:noFill/>
                    </a:ln>
                    <a:extLst/>
                  </pic:spPr>
                </pic:pic>
              </a:graphicData>
            </a:graphic>
          </wp:inline>
        </w:drawing>
      </w:r>
    </w:p>
    <w:p w:rsidR="00EB3C34" w:rsidRPr="00EB3C34" w:rsidRDefault="00EB3C34" w:rsidP="00EB3C34">
      <w:r w:rsidRPr="00EB3C34">
        <w:rPr>
          <w:rFonts w:hint="eastAsia"/>
          <w:i/>
          <w:iCs/>
        </w:rPr>
        <w:t>注：扩展词库文件可以添加多个，每个之间用分号隔开；扩展词库文件的保存</w:t>
      </w:r>
      <w:r w:rsidRPr="00EB3C34">
        <w:rPr>
          <w:i/>
          <w:iCs/>
        </w:rPr>
        <w:t>utf-8</w:t>
      </w:r>
      <w:r w:rsidRPr="00EB3C34">
        <w:rPr>
          <w:rFonts w:hint="eastAsia"/>
          <w:i/>
          <w:iCs/>
        </w:rPr>
        <w:t>无</w:t>
      </w:r>
      <w:r w:rsidRPr="00EB3C34">
        <w:rPr>
          <w:i/>
          <w:iCs/>
        </w:rPr>
        <w:t>BOM</w:t>
      </w:r>
      <w:r w:rsidRPr="00EB3C34">
        <w:rPr>
          <w:rFonts w:hint="eastAsia"/>
          <w:i/>
          <w:iCs/>
        </w:rPr>
        <w:t>格式。</w:t>
      </w:r>
    </w:p>
    <w:p w:rsidR="00EB3C34" w:rsidRDefault="00EB3C34" w:rsidP="00EB3C34">
      <w:pPr>
        <w:pStyle w:val="3"/>
        <w:spacing w:before="156" w:after="156"/>
      </w:pPr>
      <w:r>
        <w:rPr>
          <w:rFonts w:hint="eastAsia"/>
        </w:rPr>
        <w:t>控制台测试</w:t>
      </w:r>
    </w:p>
    <w:p w:rsidR="00EB3C34" w:rsidRDefault="00EB3C34" w:rsidP="00EB3C34">
      <w:r w:rsidRPr="00EB3C34">
        <w:drawing>
          <wp:inline distT="0" distB="0" distL="0" distR="0" wp14:anchorId="16BA445D" wp14:editId="28141574">
            <wp:extent cx="5274310" cy="2679700"/>
            <wp:effectExtent l="0" t="0" r="2540" b="6350"/>
            <wp:docPr id="15" name="Picture 4" descr="C:\Users\Administrator\AppData\Roaming\Tencent\Users\147860597\QQ\WinTemp\RichOle\[Z}MN$HB$0G(6GA7G(QB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Picture 4" descr="C:\Users\Administrator\AppData\Roaming\Tencent\Users\147860597\QQ\WinTemp\RichOle\[Z}MN$HB$0G(6GA7G(QBUP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679700"/>
                    </a:xfrm>
                    <a:prstGeom prst="rect">
                      <a:avLst/>
                    </a:prstGeom>
                    <a:noFill/>
                    <a:ln>
                      <a:noFill/>
                    </a:ln>
                    <a:extLst/>
                  </pic:spPr>
                </pic:pic>
              </a:graphicData>
            </a:graphic>
          </wp:inline>
        </w:drawing>
      </w:r>
    </w:p>
    <w:p w:rsidR="00EB3C34" w:rsidRPr="00EB3C34" w:rsidRDefault="00EB3C34" w:rsidP="00EB3C34">
      <w:hyperlink r:id="rId59" w:history="1">
        <w:r w:rsidRPr="00EB3C34">
          <w:rPr>
            <w:rStyle w:val="a6"/>
          </w:rPr>
          <w:t>https://github.com/EugenePig/ik-analyzer-solr5</w:t>
        </w:r>
      </w:hyperlink>
    </w:p>
    <w:p w:rsidR="00EB3C34" w:rsidRDefault="00301261" w:rsidP="00301261">
      <w:pPr>
        <w:pStyle w:val="2"/>
        <w:spacing w:before="156" w:after="156"/>
      </w:pPr>
      <w:r>
        <w:rPr>
          <w:rFonts w:hint="eastAsia"/>
        </w:rPr>
        <w:t>如何动态加载词库</w:t>
      </w:r>
    </w:p>
    <w:p w:rsidR="00301261" w:rsidRPr="00301261" w:rsidRDefault="00301261" w:rsidP="00301261">
      <w:r w:rsidRPr="00301261">
        <w:rPr>
          <w:rFonts w:hint="eastAsia"/>
        </w:rPr>
        <w:t>在实际运用中经常会碰到如下情况：</w:t>
      </w:r>
    </w:p>
    <w:p w:rsidR="00301261" w:rsidRPr="00301261" w:rsidRDefault="00301261" w:rsidP="00301261">
      <w:r w:rsidRPr="00301261">
        <w:rPr>
          <w:rFonts w:hint="eastAsia"/>
        </w:rPr>
        <w:t>1</w:t>
      </w:r>
      <w:r w:rsidRPr="00301261">
        <w:rPr>
          <w:rFonts w:hint="eastAsia"/>
        </w:rPr>
        <w:t>、修改了扩展词库需要重启</w:t>
      </w:r>
      <w:r w:rsidRPr="00301261">
        <w:rPr>
          <w:rFonts w:hint="eastAsia"/>
        </w:rPr>
        <w:t>solr</w:t>
      </w:r>
      <w:r w:rsidRPr="00301261">
        <w:rPr>
          <w:rFonts w:hint="eastAsia"/>
        </w:rPr>
        <w:t>服务</w:t>
      </w:r>
    </w:p>
    <w:p w:rsidR="00301261" w:rsidRPr="00301261" w:rsidRDefault="00301261" w:rsidP="00301261">
      <w:r w:rsidRPr="00301261">
        <w:rPr>
          <w:rFonts w:hint="eastAsia"/>
        </w:rPr>
        <w:t>2</w:t>
      </w:r>
      <w:r w:rsidRPr="00301261">
        <w:rPr>
          <w:rFonts w:hint="eastAsia"/>
        </w:rPr>
        <w:t>、需要从关系数据库中加载词到词库</w:t>
      </w:r>
    </w:p>
    <w:p w:rsidR="00301261" w:rsidRPr="00301261" w:rsidRDefault="00301261" w:rsidP="00301261">
      <w:r w:rsidRPr="00301261">
        <w:rPr>
          <w:rFonts w:hint="eastAsia"/>
        </w:rPr>
        <w:t>3</w:t>
      </w:r>
      <w:r w:rsidRPr="00301261">
        <w:rPr>
          <w:rFonts w:hint="eastAsia"/>
        </w:rPr>
        <w:t>、在程序中根据不同类型动态调用不同的词库</w:t>
      </w:r>
    </w:p>
    <w:p w:rsidR="00301261" w:rsidRPr="00301261" w:rsidRDefault="00301261" w:rsidP="00301261">
      <w:r w:rsidRPr="00301261">
        <w:rPr>
          <w:rFonts w:hint="eastAsia"/>
        </w:rPr>
        <w:t>以上要求仅凭</w:t>
      </w:r>
      <w:r w:rsidRPr="00301261">
        <w:rPr>
          <w:rFonts w:hint="eastAsia"/>
        </w:rPr>
        <w:t>IK</w:t>
      </w:r>
      <w:r w:rsidRPr="00301261">
        <w:rPr>
          <w:rFonts w:hint="eastAsia"/>
        </w:rPr>
        <w:t>原始分词包是无法完成的，我们必须修改源码来完成相关的功能，这些都根据项目具体需求进行修改，不过必须在清楚源码结构和分词实现的主要流程条件下方可完成，在此，建议大家修改源码时尽量以添加接口或方法的形式修改，不要大面积修改已有的源码结构，下面我会以第一种情况讲解，第二、</w:t>
      </w:r>
      <w:r w:rsidRPr="00301261">
        <w:rPr>
          <w:rFonts w:hint="eastAsia"/>
        </w:rPr>
        <w:lastRenderedPageBreak/>
        <w:t>三种情况类似。</w:t>
      </w:r>
    </w:p>
    <w:p w:rsidR="00301261" w:rsidRDefault="00301261" w:rsidP="00301261">
      <w:pPr>
        <w:pStyle w:val="3"/>
        <w:spacing w:before="156" w:after="156"/>
      </w:pPr>
      <w:r w:rsidRPr="00301261">
        <w:rPr>
          <w:rFonts w:hint="eastAsia"/>
        </w:rPr>
        <w:t>Ik</w:t>
      </w:r>
      <w:r w:rsidRPr="00301261">
        <w:rPr>
          <w:rFonts w:hint="eastAsia"/>
        </w:rPr>
        <w:t>词库加载跟踪</w:t>
      </w:r>
    </w:p>
    <w:p w:rsidR="00301261" w:rsidRPr="00301261" w:rsidRDefault="00301261" w:rsidP="00301261">
      <w:r w:rsidRPr="00301261">
        <w:rPr>
          <w:rFonts w:hint="eastAsia"/>
        </w:rPr>
        <w:t>我们可以根据客户端调用接口开始跟踪，找到初始化扩展词库的位置：</w:t>
      </w:r>
    </w:p>
    <w:p w:rsidR="00301261" w:rsidRDefault="00301261" w:rsidP="00301261">
      <w:r w:rsidRPr="00301261">
        <w:drawing>
          <wp:inline distT="0" distB="0" distL="0" distR="0" wp14:anchorId="1C0FF7CB" wp14:editId="01A51491">
            <wp:extent cx="5274310" cy="1969135"/>
            <wp:effectExtent l="0" t="0" r="2540" b="0"/>
            <wp:docPr id="16" name="Picture 4" descr="C:\Users\Administrator\AppData\Roaming\Tencent\Users\147860597\QQ\WinTemp\RichOle\ST~NAVQVK8_N4G4H~Q0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4" descr="C:\Users\Administrator\AppData\Roaming\Tencent\Users\147860597\QQ\WinTemp\RichOle\ST~NAVQVK8_N4G4H~Q0C){Y.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1969135"/>
                    </a:xfrm>
                    <a:prstGeom prst="rect">
                      <a:avLst/>
                    </a:prstGeom>
                    <a:noFill/>
                    <a:ln>
                      <a:noFill/>
                    </a:ln>
                    <a:extLst/>
                  </pic:spPr>
                </pic:pic>
              </a:graphicData>
            </a:graphic>
          </wp:inline>
        </w:drawing>
      </w:r>
      <w:r w:rsidRPr="00301261">
        <w:drawing>
          <wp:inline distT="0" distB="0" distL="0" distR="0" wp14:anchorId="3B8C2C7F" wp14:editId="609F1917">
            <wp:extent cx="5274310" cy="1892935"/>
            <wp:effectExtent l="0" t="0" r="2540" b="0"/>
            <wp:docPr id="17" name="Picture 5" descr="C:\Users\Administrator\AppData\Roaming\Tencent\Users\147860597\QQ\WinTemp\RichOle\FU1}1E{0MS$N_[W$PL1H(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5" descr="C:\Users\Administrator\AppData\Roaming\Tencent\Users\147860597\QQ\WinTemp\RichOle\FU1}1E{0MS$N_[W$PL1H(SP.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1892935"/>
                    </a:xfrm>
                    <a:prstGeom prst="rect">
                      <a:avLst/>
                    </a:prstGeom>
                    <a:noFill/>
                    <a:ln>
                      <a:noFill/>
                    </a:ln>
                    <a:extLst/>
                  </pic:spPr>
                </pic:pic>
              </a:graphicData>
            </a:graphic>
          </wp:inline>
        </w:drawing>
      </w:r>
      <w:r w:rsidRPr="00301261">
        <w:drawing>
          <wp:inline distT="0" distB="0" distL="0" distR="0" wp14:anchorId="10B25EFA" wp14:editId="07F668D4">
            <wp:extent cx="5274310" cy="1549400"/>
            <wp:effectExtent l="0" t="0" r="2540" b="0"/>
            <wp:docPr id="18" name="Picture 6" descr="C:\Users\Administrator\AppData\Roaming\Tencent\Users\147860597\QQ\WinTemp\RichOle\UY{[MRD46%J]E4E0RLT28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6" descr="C:\Users\Administrator\AppData\Roaming\Tencent\Users\147860597\QQ\WinTemp\RichOle\UY{[MRD46%J]E4E0RLT28IB.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1549400"/>
                    </a:xfrm>
                    <a:prstGeom prst="rect">
                      <a:avLst/>
                    </a:prstGeom>
                    <a:noFill/>
                    <a:ln>
                      <a:noFill/>
                    </a:ln>
                    <a:extLst/>
                  </pic:spPr>
                </pic:pic>
              </a:graphicData>
            </a:graphic>
          </wp:inline>
        </w:drawing>
      </w:r>
    </w:p>
    <w:p w:rsidR="00301261" w:rsidRPr="00301261" w:rsidRDefault="00301261" w:rsidP="00301261">
      <w:r w:rsidRPr="00301261">
        <w:rPr>
          <w:rFonts w:hint="eastAsia"/>
        </w:rPr>
        <w:t>根据代码反推，找到</w:t>
      </w:r>
      <w:r w:rsidRPr="00301261">
        <w:t>IK</w:t>
      </w:r>
      <w:r w:rsidRPr="00301261">
        <w:rPr>
          <w:rFonts w:hint="eastAsia"/>
        </w:rPr>
        <w:t>分词器主类</w:t>
      </w:r>
      <w:r w:rsidRPr="00301261">
        <w:t>IKSegmenter</w:t>
      </w:r>
      <w:r w:rsidRPr="00301261">
        <w:rPr>
          <w:rFonts w:hint="eastAsia"/>
        </w:rPr>
        <w:t>，在主类下可以找到词库初始化的地方：</w:t>
      </w:r>
    </w:p>
    <w:p w:rsidR="00301261" w:rsidRDefault="00301261" w:rsidP="00301261">
      <w:r w:rsidRPr="00301261">
        <w:drawing>
          <wp:inline distT="0" distB="0" distL="0" distR="0" wp14:anchorId="7505F052" wp14:editId="167AEC35">
            <wp:extent cx="5274310" cy="1361440"/>
            <wp:effectExtent l="0" t="0" r="2540" b="0"/>
            <wp:docPr id="19" name="Picture 4" descr="C:\Users\Administrator\AppData\Roaming\Tencent\Users\147860597\QQ\WinTemp\RichOle\PY0ZR$$IHOXE0`AH4XUPC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Picture 4" descr="C:\Users\Administrator\AppData\Roaming\Tencent\Users\147860597\QQ\WinTemp\RichOle\PY0ZR$$IHOXE0`AH4XUPCD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1361440"/>
                    </a:xfrm>
                    <a:prstGeom prst="rect">
                      <a:avLst/>
                    </a:prstGeom>
                    <a:noFill/>
                    <a:ln>
                      <a:noFill/>
                    </a:ln>
                    <a:extLst/>
                  </pic:spPr>
                </pic:pic>
              </a:graphicData>
            </a:graphic>
          </wp:inline>
        </w:drawing>
      </w:r>
      <w:r w:rsidRPr="00301261">
        <w:lastRenderedPageBreak/>
        <w:drawing>
          <wp:inline distT="0" distB="0" distL="0" distR="0" wp14:anchorId="5BE6AFE0" wp14:editId="3810459B">
            <wp:extent cx="5274310" cy="1634490"/>
            <wp:effectExtent l="0" t="0" r="2540" b="3810"/>
            <wp:docPr id="13317" name="Picture 5" descr="C:\Users\Administrator\AppData\Roaming\Tencent\Users\147860597\QQ\WinTemp\RichOle\_43CT24H`BA8DUO8C6KC9{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 name="Picture 5" descr="C:\Users\Administrator\AppData\Roaming\Tencent\Users\147860597\QQ\WinTemp\RichOle\_43CT24H`BA8DUO8C6KC9{Y.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1634490"/>
                    </a:xfrm>
                    <a:prstGeom prst="rect">
                      <a:avLst/>
                    </a:prstGeom>
                    <a:noFill/>
                    <a:ln>
                      <a:noFill/>
                    </a:ln>
                    <a:extLst/>
                  </pic:spPr>
                </pic:pic>
              </a:graphicData>
            </a:graphic>
          </wp:inline>
        </w:drawing>
      </w:r>
    </w:p>
    <w:p w:rsidR="00301261" w:rsidRPr="00301261" w:rsidRDefault="00301261" w:rsidP="00301261">
      <w:pPr>
        <w:pStyle w:val="3"/>
        <w:spacing w:before="156" w:after="156"/>
      </w:pPr>
      <w:r w:rsidRPr="00301261">
        <w:rPr>
          <w:rFonts w:hint="eastAsia"/>
        </w:rPr>
        <w:t>词典初始化</w:t>
      </w:r>
    </w:p>
    <w:p w:rsidR="00301261" w:rsidRPr="00301261" w:rsidRDefault="00301261" w:rsidP="00301261">
      <w:pPr>
        <w:rPr>
          <w:rFonts w:hint="eastAsia"/>
        </w:rPr>
      </w:pPr>
      <w:r w:rsidRPr="00301261">
        <w:drawing>
          <wp:inline distT="0" distB="0" distL="0" distR="0" wp14:anchorId="1AC68ECD" wp14:editId="6466C865">
            <wp:extent cx="5274310" cy="1737995"/>
            <wp:effectExtent l="0" t="0" r="2540" b="0"/>
            <wp:docPr id="20" name="Picture 4" descr="C:\Users\Administrator\AppData\Roaming\Tencent\Users\147860597\QQ\WinTemp\RichOle\UXWA]57C`Q0V}[Q%QQ%9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Picture 4" descr="C:\Users\Administrator\AppData\Roaming\Tencent\Users\147860597\QQ\WinTemp\RichOle\UXWA]57C`Q0V}[Q%QQ%9TE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1737995"/>
                    </a:xfrm>
                    <a:prstGeom prst="rect">
                      <a:avLst/>
                    </a:prstGeom>
                    <a:noFill/>
                    <a:ln>
                      <a:noFill/>
                    </a:ln>
                    <a:extLst/>
                  </pic:spPr>
                </pic:pic>
              </a:graphicData>
            </a:graphic>
          </wp:inline>
        </w:drawing>
      </w:r>
    </w:p>
    <w:p w:rsidR="00301261" w:rsidRDefault="00301261" w:rsidP="00301261">
      <w:r w:rsidRPr="00301261">
        <w:rPr>
          <w:rFonts w:hint="eastAsia"/>
        </w:rPr>
        <w:t>在词典初始化代码里可以加入线程，实时加载远程、本地的文本或关系数据库的词典</w:t>
      </w:r>
    </w:p>
    <w:p w:rsidR="00D461DE" w:rsidRDefault="00D461DE" w:rsidP="00D461DE">
      <w:pPr>
        <w:pStyle w:val="1"/>
      </w:pPr>
      <w:r>
        <w:t>比比看</w:t>
      </w:r>
    </w:p>
    <w:p w:rsidR="00D461DE" w:rsidRDefault="00F16E17" w:rsidP="00F16E17">
      <w:pPr>
        <w:pStyle w:val="2"/>
        <w:spacing w:before="156" w:after="156"/>
      </w:pPr>
      <w:r>
        <w:t>架构设计</w:t>
      </w:r>
    </w:p>
    <w:p w:rsidR="00CB2B55" w:rsidRPr="00CB2B55" w:rsidRDefault="00CB2B55" w:rsidP="00CB2B55">
      <w:r w:rsidRPr="00CB2B55">
        <w:rPr>
          <w:rFonts w:hint="eastAsia"/>
        </w:rPr>
        <w:t>比比看项目采用了</w:t>
      </w:r>
      <w:r w:rsidRPr="00CB2B55">
        <w:t>Hadoop</w:t>
      </w:r>
      <w:r w:rsidRPr="00CB2B55">
        <w:rPr>
          <w:rFonts w:hint="eastAsia"/>
        </w:rPr>
        <w:t>大数据生态环境，主要用到</w:t>
      </w:r>
      <w:r w:rsidRPr="00CB2B55">
        <w:t>Nutch</w:t>
      </w:r>
      <w:r w:rsidRPr="00CB2B55">
        <w:rPr>
          <w:rFonts w:hint="eastAsia"/>
        </w:rPr>
        <w:t>爬虫框架、</w:t>
      </w:r>
      <w:r w:rsidRPr="00CB2B55">
        <w:t>Solr</w:t>
      </w:r>
      <w:r w:rsidRPr="00CB2B55">
        <w:rPr>
          <w:rFonts w:hint="eastAsia"/>
        </w:rPr>
        <w:t>搜索组件、</w:t>
      </w:r>
      <w:r w:rsidRPr="00CB2B55">
        <w:t>Hdfs</w:t>
      </w:r>
      <w:r w:rsidRPr="00CB2B55">
        <w:rPr>
          <w:rFonts w:hint="eastAsia"/>
        </w:rPr>
        <w:t>文件系统、</w:t>
      </w:r>
      <w:r w:rsidRPr="00CB2B55">
        <w:t>Hbase</w:t>
      </w:r>
      <w:r w:rsidRPr="00CB2B55">
        <w:rPr>
          <w:rFonts w:hint="eastAsia"/>
        </w:rPr>
        <w:t>列式数据存储、</w:t>
      </w:r>
      <w:r w:rsidRPr="00CB2B55">
        <w:t>Mapreduce</w:t>
      </w:r>
      <w:r w:rsidRPr="00CB2B55">
        <w:rPr>
          <w:rFonts w:hint="eastAsia"/>
        </w:rPr>
        <w:t>离线数据分析、</w:t>
      </w:r>
      <w:r w:rsidRPr="00CB2B55">
        <w:t>Redis</w:t>
      </w:r>
      <w:r w:rsidRPr="00CB2B55">
        <w:rPr>
          <w:rFonts w:hint="eastAsia"/>
        </w:rPr>
        <w:t>内存数据库和</w:t>
      </w:r>
      <w:r w:rsidRPr="00CB2B55">
        <w:t>Kafka Storm</w:t>
      </w:r>
      <w:r w:rsidRPr="00CB2B55">
        <w:rPr>
          <w:rFonts w:hint="eastAsia"/>
        </w:rPr>
        <w:t>实时数据分析等技术。总体架构如下图：</w:t>
      </w:r>
    </w:p>
    <w:p w:rsidR="00CB2B55" w:rsidRDefault="00CB2B55" w:rsidP="00CB2B55">
      <w:r w:rsidRPr="00CB2B55">
        <w:drawing>
          <wp:inline distT="0" distB="0" distL="0" distR="0" wp14:anchorId="74406E24" wp14:editId="311DD2EE">
            <wp:extent cx="5274310" cy="1901825"/>
            <wp:effectExtent l="0" t="0" r="2540" b="3175"/>
            <wp:docPr id="21" name="图片 5" descr="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图片 5" descr="绘图1.jpg"/>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1901825"/>
                    </a:xfrm>
                    <a:prstGeom prst="rect">
                      <a:avLst/>
                    </a:prstGeom>
                    <a:noFill/>
                    <a:ln>
                      <a:noFill/>
                    </a:ln>
                    <a:extLst/>
                  </pic:spPr>
                </pic:pic>
              </a:graphicData>
            </a:graphic>
          </wp:inline>
        </w:drawing>
      </w:r>
    </w:p>
    <w:p w:rsidR="00CB2B55" w:rsidRDefault="00CB2B55" w:rsidP="00CB2B55">
      <w:pPr>
        <w:pStyle w:val="2"/>
        <w:spacing w:before="156" w:after="156"/>
      </w:pPr>
      <w:r>
        <w:t>商品分组</w:t>
      </w:r>
    </w:p>
    <w:p w:rsidR="00CB2B55" w:rsidRPr="00CB2B55" w:rsidRDefault="00CB2B55" w:rsidP="00CB2B55">
      <w:r w:rsidRPr="00CB2B55">
        <w:rPr>
          <w:rFonts w:hint="eastAsia"/>
        </w:rPr>
        <w:t>商品分组即根据商品的类别、品牌、型号进行商品的组合，用户在进行商品搜索</w:t>
      </w:r>
      <w:r w:rsidRPr="00CB2B55">
        <w:rPr>
          <w:rFonts w:hint="eastAsia"/>
        </w:rPr>
        <w:lastRenderedPageBreak/>
        <w:t>时，呈现给用户的将是一组可以比较的数据，检索流程如下图：</w:t>
      </w:r>
    </w:p>
    <w:p w:rsidR="00CB2B55" w:rsidRDefault="00CB2B55" w:rsidP="00CB2B55">
      <w:r w:rsidRPr="00CB2B55">
        <w:drawing>
          <wp:inline distT="0" distB="0" distL="0" distR="0" wp14:anchorId="39FB0F4F" wp14:editId="2EB8D350">
            <wp:extent cx="981075" cy="3095625"/>
            <wp:effectExtent l="0" t="0" r="9525" b="9525"/>
            <wp:docPr id="12293" name="图片 9" descr="绘图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 name="图片 9" descr="绘图18.jpg"/>
                    <pic:cNvPicPr>
                      <a:picLocks noChangeAspect="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81075" cy="3095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sidRPr="00CB2B55">
        <w:drawing>
          <wp:inline distT="0" distB="0" distL="0" distR="0" wp14:anchorId="35DF8AE9" wp14:editId="549BB456">
            <wp:extent cx="5274310" cy="3756660"/>
            <wp:effectExtent l="0" t="0" r="2540" b="0"/>
            <wp:docPr id="22" name="Picture 5" descr="C:\Documents and Settings\lishuqun\Application Data\Tencent\Users\147860597\QQ\WinTemp\RichOle\BZN_K_{53~N(5Z7H({YRI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5" descr="C:\Documents and Settings\lishuqun\Application Data\Tencent\Users\147860597\QQ\WinTemp\RichOle\BZN_K_{53~N(5Z7H({YRI2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3756660"/>
                    </a:xfrm>
                    <a:prstGeom prst="rect">
                      <a:avLst/>
                    </a:prstGeom>
                    <a:noFill/>
                    <a:ln>
                      <a:noFill/>
                    </a:ln>
                    <a:extLst/>
                  </pic:spPr>
                </pic:pic>
              </a:graphicData>
            </a:graphic>
          </wp:inline>
        </w:drawing>
      </w:r>
    </w:p>
    <w:p w:rsidR="00CB2B55" w:rsidRDefault="00CB2B55" w:rsidP="00CB2B55">
      <w:pPr>
        <w:pStyle w:val="2"/>
        <w:spacing w:before="156" w:after="156"/>
      </w:pPr>
      <w:r>
        <w:t>详情查询</w:t>
      </w:r>
    </w:p>
    <w:p w:rsidR="00CB2B55" w:rsidRPr="00CB2B55" w:rsidRDefault="00CB2B55" w:rsidP="00CB2B55">
      <w:r w:rsidRPr="00CB2B55">
        <w:rPr>
          <w:rFonts w:hint="eastAsia"/>
        </w:rPr>
        <w:t>商品详情查询时，由于分组信息中包含多条同类商品数据，是没有存储在索引库中，所以需要到原始库中查询，如下图：</w:t>
      </w:r>
    </w:p>
    <w:p w:rsidR="00CB2B55" w:rsidRDefault="00CB2B55" w:rsidP="00CB2B55">
      <w:r w:rsidRPr="00CB2B55">
        <w:lastRenderedPageBreak/>
        <w:drawing>
          <wp:inline distT="0" distB="0" distL="0" distR="0" wp14:anchorId="7A3E1A80" wp14:editId="7CD8FD5C">
            <wp:extent cx="5274310" cy="3341370"/>
            <wp:effectExtent l="0" t="0" r="2540" b="0"/>
            <wp:docPr id="23" name="图片 4" descr="solrh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图片 4" descr="solrhbase.png"/>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3341370"/>
                    </a:xfrm>
                    <a:prstGeom prst="rect">
                      <a:avLst/>
                    </a:prstGeom>
                    <a:noFill/>
                    <a:ln>
                      <a:noFill/>
                    </a:ln>
                    <a:extLst/>
                  </pic:spPr>
                </pic:pic>
              </a:graphicData>
            </a:graphic>
          </wp:inline>
        </w:drawing>
      </w:r>
    </w:p>
    <w:p w:rsidR="002A51E4" w:rsidRDefault="002A51E4" w:rsidP="002A51E4">
      <w:pPr>
        <w:pStyle w:val="2"/>
        <w:spacing w:before="156" w:after="156"/>
      </w:pPr>
      <w:r>
        <w:t>索引设计基本原则</w:t>
      </w:r>
    </w:p>
    <w:p w:rsidR="002A51E4" w:rsidRPr="002A51E4" w:rsidRDefault="002A51E4" w:rsidP="002A51E4">
      <w:r w:rsidRPr="002A51E4">
        <w:t>Solr</w:t>
      </w:r>
      <w:r w:rsidRPr="002A51E4">
        <w:rPr>
          <w:rFonts w:hint="eastAsia"/>
        </w:rPr>
        <w:t>原本是做全文检索的，但在许多场景中都可以利用</w:t>
      </w:r>
      <w:r w:rsidRPr="002A51E4">
        <w:t>Solr</w:t>
      </w:r>
      <w:r w:rsidRPr="002A51E4">
        <w:rPr>
          <w:rFonts w:hint="eastAsia"/>
        </w:rPr>
        <w:t>的实时检索功能完成信息检索需求，在本项目中就利用</w:t>
      </w:r>
      <w:r w:rsidRPr="002A51E4">
        <w:t>Solr</w:t>
      </w:r>
      <w:r w:rsidRPr="002A51E4">
        <w:rPr>
          <w:rFonts w:hint="eastAsia"/>
        </w:rPr>
        <w:t>和</w:t>
      </w:r>
      <w:r w:rsidRPr="002A51E4">
        <w:t>Hbase</w:t>
      </w:r>
      <w:r w:rsidRPr="002A51E4">
        <w:rPr>
          <w:rFonts w:hint="eastAsia"/>
        </w:rPr>
        <w:t>的结合完成分组商品的列表检索和详情检索，在分组索引创建中我们尽量将要检索的信息放到同一文本域中，减少多字段的</w:t>
      </w:r>
      <w:r w:rsidRPr="002A51E4">
        <w:t>OR</w:t>
      </w:r>
      <w:r w:rsidRPr="002A51E4">
        <w:rPr>
          <w:rFonts w:hint="eastAsia"/>
        </w:rPr>
        <w:t>查询，提高检索效率，对单条文本过大的数据我们采取关键字索引，数据存放在</w:t>
      </w:r>
      <w:r w:rsidRPr="002A51E4">
        <w:t>Hbase</w:t>
      </w:r>
      <w:r w:rsidRPr="002A51E4">
        <w:rPr>
          <w:rFonts w:hint="eastAsia"/>
        </w:rPr>
        <w:t>中，以减少</w:t>
      </w:r>
      <w:r w:rsidRPr="002A51E4">
        <w:t>Solr</w:t>
      </w:r>
      <w:r w:rsidRPr="002A51E4">
        <w:rPr>
          <w:rFonts w:hint="eastAsia"/>
        </w:rPr>
        <w:t>存储空间的消耗。</w:t>
      </w:r>
    </w:p>
    <w:p w:rsidR="002A51E4" w:rsidRDefault="002A51E4" w:rsidP="002A51E4">
      <w:r w:rsidRPr="002A51E4">
        <w:drawing>
          <wp:inline distT="0" distB="0" distL="0" distR="0" wp14:anchorId="7D35C722" wp14:editId="1DF2DE8B">
            <wp:extent cx="3533775" cy="3082925"/>
            <wp:effectExtent l="0" t="0" r="9525" b="3175"/>
            <wp:docPr id="24" name="图片 4" descr="检索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图片 4" descr="检索过程.png"/>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33775" cy="308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2A51E4" w:rsidRPr="002A51E4" w:rsidRDefault="002A51E4" w:rsidP="002A51E4">
      <w:pPr>
        <w:pStyle w:val="2"/>
        <w:spacing w:before="156" w:after="156"/>
      </w:pPr>
      <w:r w:rsidRPr="002A51E4">
        <w:rPr>
          <w:rFonts w:hint="eastAsia"/>
        </w:rPr>
        <w:t>索引字段解析</w:t>
      </w:r>
    </w:p>
    <w:p w:rsidR="002A51E4" w:rsidRPr="002A51E4" w:rsidRDefault="002A51E4" w:rsidP="002A51E4">
      <w:r w:rsidRPr="002A51E4">
        <w:t>price</w:t>
      </w:r>
      <w:r w:rsidRPr="002A51E4">
        <w:rPr>
          <w:rFonts w:hint="eastAsia"/>
        </w:rPr>
        <w:t>：商品价格，也是本组商品的最低价格；</w:t>
      </w:r>
    </w:p>
    <w:p w:rsidR="002A51E4" w:rsidRPr="002A51E4" w:rsidRDefault="002A51E4" w:rsidP="002A51E4">
      <w:r w:rsidRPr="002A51E4">
        <w:lastRenderedPageBreak/>
        <w:t>maintitle</w:t>
      </w:r>
      <w:r w:rsidRPr="002A51E4">
        <w:rPr>
          <w:rFonts w:hint="eastAsia"/>
        </w:rPr>
        <w:t>：商品标题，也是本组第一条商品的标题；</w:t>
      </w:r>
    </w:p>
    <w:p w:rsidR="002A51E4" w:rsidRPr="002A51E4" w:rsidRDefault="002A51E4" w:rsidP="002A51E4">
      <w:r w:rsidRPr="002A51E4">
        <w:t>brand</w:t>
      </w:r>
      <w:r w:rsidRPr="002A51E4">
        <w:rPr>
          <w:rFonts w:hint="eastAsia"/>
        </w:rPr>
        <w:t>：商品原始品牌；</w:t>
      </w:r>
    </w:p>
    <w:p w:rsidR="002A51E4" w:rsidRPr="002A51E4" w:rsidRDefault="002A51E4" w:rsidP="002A51E4">
      <w:r w:rsidRPr="002A51E4">
        <w:t>model</w:t>
      </w:r>
      <w:r w:rsidRPr="002A51E4">
        <w:rPr>
          <w:rFonts w:hint="eastAsia"/>
        </w:rPr>
        <w:t>：商品原始型号；</w:t>
      </w:r>
    </w:p>
    <w:p w:rsidR="002A51E4" w:rsidRPr="002A51E4" w:rsidRDefault="002A51E4" w:rsidP="002A51E4">
      <w:r w:rsidRPr="002A51E4">
        <w:t>domain_s</w:t>
      </w:r>
      <w:r w:rsidRPr="002A51E4">
        <w:rPr>
          <w:rFonts w:hint="eastAsia"/>
        </w:rPr>
        <w:t>：电商域名；</w:t>
      </w:r>
    </w:p>
    <w:p w:rsidR="002A51E4" w:rsidRPr="002A51E4" w:rsidRDefault="002A51E4" w:rsidP="002A51E4">
      <w:r w:rsidRPr="002A51E4">
        <w:t>subtype_s</w:t>
      </w:r>
      <w:r w:rsidRPr="002A51E4">
        <w:rPr>
          <w:rFonts w:hint="eastAsia"/>
        </w:rPr>
        <w:t>：商品类别；</w:t>
      </w:r>
    </w:p>
    <w:p w:rsidR="002A51E4" w:rsidRPr="002A51E4" w:rsidRDefault="002A51E4" w:rsidP="002A51E4">
      <w:r w:rsidRPr="002A51E4">
        <w:t>typenum_s</w:t>
      </w:r>
      <w:r w:rsidRPr="002A51E4">
        <w:rPr>
          <w:rFonts w:hint="eastAsia"/>
        </w:rPr>
        <w:t>：类别编号；</w:t>
      </w:r>
    </w:p>
    <w:p w:rsidR="002A51E4" w:rsidRPr="002A51E4" w:rsidRDefault="002A51E4" w:rsidP="002A51E4">
      <w:r w:rsidRPr="002A51E4">
        <w:t>quote_i</w:t>
      </w:r>
      <w:r w:rsidRPr="002A51E4">
        <w:rPr>
          <w:rFonts w:hint="eastAsia"/>
        </w:rPr>
        <w:t>：商品报价数；</w:t>
      </w:r>
    </w:p>
    <w:p w:rsidR="002A51E4" w:rsidRPr="002A51E4" w:rsidRDefault="002A51E4" w:rsidP="002A51E4">
      <w:r w:rsidRPr="002A51E4">
        <w:t>ontitle</w:t>
      </w:r>
      <w:r w:rsidRPr="002A51E4">
        <w:rPr>
          <w:rFonts w:hint="eastAsia"/>
        </w:rPr>
        <w:t>：分组商品所有标题，以</w:t>
      </w:r>
      <w:r w:rsidRPr="002A51E4">
        <w:t>;;</w:t>
      </w:r>
      <w:r w:rsidRPr="002A51E4">
        <w:rPr>
          <w:rFonts w:hint="eastAsia"/>
        </w:rPr>
        <w:t>分割；</w:t>
      </w:r>
    </w:p>
    <w:p w:rsidR="002A51E4" w:rsidRPr="002A51E4" w:rsidRDefault="002A51E4" w:rsidP="002A51E4">
      <w:r w:rsidRPr="002A51E4">
        <w:t>url_s</w:t>
      </w:r>
      <w:r w:rsidRPr="002A51E4">
        <w:rPr>
          <w:rFonts w:hint="eastAsia"/>
        </w:rPr>
        <w:t>：商品地址；</w:t>
      </w:r>
    </w:p>
    <w:p w:rsidR="002A51E4" w:rsidRPr="002A51E4" w:rsidRDefault="002A51E4" w:rsidP="002A51E4">
      <w:r w:rsidRPr="002A51E4">
        <w:t>productSales_i</w:t>
      </w:r>
      <w:r w:rsidRPr="002A51E4">
        <w:rPr>
          <w:rFonts w:hint="eastAsia"/>
        </w:rPr>
        <w:t>：商品销量；</w:t>
      </w:r>
    </w:p>
    <w:p w:rsidR="002A51E4" w:rsidRPr="002A51E4" w:rsidRDefault="002A51E4" w:rsidP="002A51E4">
      <w:r w:rsidRPr="002A51E4">
        <w:t>model_s</w:t>
      </w:r>
      <w:r w:rsidRPr="002A51E4">
        <w:rPr>
          <w:rFonts w:hint="eastAsia"/>
        </w:rPr>
        <w:t>：分组商品型号；</w:t>
      </w:r>
    </w:p>
    <w:p w:rsidR="002A51E4" w:rsidRPr="002A51E4" w:rsidRDefault="002A51E4" w:rsidP="002A51E4">
      <w:r w:rsidRPr="002A51E4">
        <w:t>totalurl</w:t>
      </w:r>
      <w:r w:rsidRPr="002A51E4">
        <w:rPr>
          <w:rFonts w:hint="eastAsia"/>
        </w:rPr>
        <w:t>：分组商品所有地址，以</w:t>
      </w:r>
      <w:r w:rsidRPr="002A51E4">
        <w:t>;;</w:t>
      </w:r>
      <w:r w:rsidRPr="002A51E4">
        <w:rPr>
          <w:rFonts w:hint="eastAsia"/>
        </w:rPr>
        <w:t>分割；</w:t>
      </w:r>
    </w:p>
    <w:p w:rsidR="002A51E4" w:rsidRPr="002A51E4" w:rsidRDefault="002A51E4" w:rsidP="002A51E4">
      <w:r w:rsidRPr="002A51E4">
        <w:t>sourceImgUrl_s</w:t>
      </w:r>
      <w:r w:rsidRPr="002A51E4">
        <w:rPr>
          <w:rFonts w:hint="eastAsia"/>
        </w:rPr>
        <w:t>：商品列表页面图片；</w:t>
      </w:r>
    </w:p>
    <w:p w:rsidR="002A51E4" w:rsidRPr="002A51E4" w:rsidRDefault="002A51E4" w:rsidP="002A51E4">
      <w:r w:rsidRPr="002A51E4">
        <w:t>thisFilter_s</w:t>
      </w:r>
      <w:r w:rsidRPr="002A51E4">
        <w:rPr>
          <w:rFonts w:hint="eastAsia"/>
        </w:rPr>
        <w:t>：商品筛选条件；</w:t>
      </w:r>
    </w:p>
    <w:p w:rsidR="002A51E4" w:rsidRPr="002A51E4" w:rsidRDefault="002A51E4" w:rsidP="002A51E4">
      <w:r w:rsidRPr="002A51E4">
        <w:t>newBrand_s</w:t>
      </w:r>
      <w:r w:rsidRPr="002A51E4">
        <w:rPr>
          <w:rFonts w:hint="eastAsia"/>
        </w:rPr>
        <w:t>：商品规范后品牌；</w:t>
      </w:r>
    </w:p>
    <w:p w:rsidR="002A51E4" w:rsidRPr="002A51E4" w:rsidRDefault="002A51E4" w:rsidP="002A51E4">
      <w:r w:rsidRPr="002A51E4">
        <w:t>newModel_s</w:t>
      </w:r>
      <w:r w:rsidRPr="002A51E4">
        <w:rPr>
          <w:rFonts w:hint="eastAsia"/>
        </w:rPr>
        <w:t>：商品规范后型号；</w:t>
      </w:r>
    </w:p>
    <w:p w:rsidR="002A51E4" w:rsidRPr="002A51E4" w:rsidRDefault="002A51E4" w:rsidP="002A51E4">
      <w:r w:rsidRPr="002A51E4">
        <w:t>detailBigImgUrl_s</w:t>
      </w:r>
      <w:r w:rsidRPr="002A51E4">
        <w:rPr>
          <w:rFonts w:hint="eastAsia"/>
        </w:rPr>
        <w:t>：商品详细页面图片；</w:t>
      </w:r>
    </w:p>
    <w:p w:rsidR="002A51E4" w:rsidRPr="002A51E4" w:rsidRDefault="002A51E4" w:rsidP="002A51E4">
      <w:r w:rsidRPr="002A51E4">
        <w:t>allDomains_s</w:t>
      </w:r>
      <w:r w:rsidRPr="002A51E4">
        <w:rPr>
          <w:rFonts w:hint="eastAsia"/>
        </w:rPr>
        <w:t>：本组所有电商域名；</w:t>
      </w:r>
    </w:p>
    <w:p w:rsidR="002A51E4" w:rsidRPr="002A51E4" w:rsidRDefault="002A51E4" w:rsidP="002A51E4">
      <w:r w:rsidRPr="002A51E4">
        <w:t>brandtypeweight_f</w:t>
      </w:r>
      <w:r w:rsidRPr="002A51E4">
        <w:rPr>
          <w:rFonts w:hint="eastAsia"/>
        </w:rPr>
        <w:t>：品牌所处权重；</w:t>
      </w:r>
    </w:p>
    <w:p w:rsidR="002A51E4" w:rsidRDefault="002A51E4" w:rsidP="002A51E4">
      <w:pPr>
        <w:pStyle w:val="3"/>
        <w:spacing w:before="156" w:after="156"/>
      </w:pPr>
      <w:r>
        <w:rPr>
          <w:rFonts w:hint="eastAsia"/>
        </w:rPr>
        <w:t>类别索引库</w:t>
      </w:r>
    </w:p>
    <w:p w:rsidR="002A51E4" w:rsidRDefault="002A51E4" w:rsidP="002A51E4">
      <w:r>
        <w:rPr>
          <w:noProof/>
        </w:rPr>
        <w:drawing>
          <wp:inline distT="0" distB="0" distL="0" distR="0" wp14:anchorId="2BAD9735" wp14:editId="115E932E">
            <wp:extent cx="5274310" cy="275399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753995"/>
                    </a:xfrm>
                    <a:prstGeom prst="rect">
                      <a:avLst/>
                    </a:prstGeom>
                  </pic:spPr>
                </pic:pic>
              </a:graphicData>
            </a:graphic>
          </wp:inline>
        </w:drawing>
      </w:r>
    </w:p>
    <w:p w:rsidR="002A51E4" w:rsidRDefault="002A51E4" w:rsidP="002A51E4">
      <w:pPr>
        <w:pStyle w:val="3"/>
        <w:spacing w:before="156" w:after="156"/>
      </w:pPr>
      <w:r>
        <w:lastRenderedPageBreak/>
        <w:t>品牌索引库</w:t>
      </w:r>
    </w:p>
    <w:p w:rsidR="002A51E4" w:rsidRDefault="002A51E4" w:rsidP="002A51E4">
      <w:r>
        <w:rPr>
          <w:noProof/>
        </w:rPr>
        <w:drawing>
          <wp:inline distT="0" distB="0" distL="0" distR="0" wp14:anchorId="57D03E10" wp14:editId="4EF18745">
            <wp:extent cx="5274310" cy="35617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561715"/>
                    </a:xfrm>
                    <a:prstGeom prst="rect">
                      <a:avLst/>
                    </a:prstGeom>
                  </pic:spPr>
                </pic:pic>
              </a:graphicData>
            </a:graphic>
          </wp:inline>
        </w:drawing>
      </w:r>
    </w:p>
    <w:p w:rsidR="002A51E4" w:rsidRDefault="002A51E4" w:rsidP="002A51E4">
      <w:pPr>
        <w:pStyle w:val="3"/>
        <w:spacing w:before="156" w:after="156"/>
      </w:pPr>
      <w:r>
        <w:t>型号索引库</w:t>
      </w:r>
    </w:p>
    <w:p w:rsidR="002A51E4" w:rsidRPr="002A51E4" w:rsidRDefault="002A51E4" w:rsidP="002A51E4">
      <w:r w:rsidRPr="002A51E4">
        <w:rPr>
          <w:rFonts w:hint="eastAsia"/>
        </w:rPr>
        <w:t>对于型号库，我们暂时未索引起来，型号的统一也直接决定了分组的准确性，所以型号库在系统爬取后需要人工细致的处理，表结构如下：</w:t>
      </w:r>
    </w:p>
    <w:p w:rsidR="002A51E4" w:rsidRDefault="004517C9" w:rsidP="002A51E4">
      <w:r w:rsidRPr="004517C9">
        <w:drawing>
          <wp:inline distT="0" distB="0" distL="0" distR="0" wp14:anchorId="6C14BF34" wp14:editId="5C4AC3CD">
            <wp:extent cx="5274310" cy="2071370"/>
            <wp:effectExtent l="0" t="0" r="2540" b="5080"/>
            <wp:docPr id="15404" name="Picture 44" descr="C:\Documents and Settings\lishuqun\Application Data\Tencent\Users\147860597\QQ\WinTemp\RichOle\]$YMJW%FQTQA~5E_O4M3S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 name="Picture 44" descr="C:\Documents and Settings\lishuqun\Application Data\Tencent\Users\147860597\QQ\WinTemp\RichOle\]$YMJW%FQTQA~5E_O4M3SRA.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071370"/>
                    </a:xfrm>
                    <a:prstGeom prst="rect">
                      <a:avLst/>
                    </a:prstGeom>
                    <a:noFill/>
                    <a:ln>
                      <a:noFill/>
                    </a:ln>
                    <a:extLst/>
                  </pic:spPr>
                </pic:pic>
              </a:graphicData>
            </a:graphic>
          </wp:inline>
        </w:drawing>
      </w:r>
    </w:p>
    <w:p w:rsidR="004517C9" w:rsidRDefault="004517C9" w:rsidP="004517C9">
      <w:pPr>
        <w:pStyle w:val="2"/>
        <w:spacing w:before="156" w:after="156"/>
      </w:pPr>
      <w:r>
        <w:t>类别目录</w:t>
      </w:r>
    </w:p>
    <w:p w:rsidR="004517C9" w:rsidRPr="004517C9" w:rsidRDefault="004517C9" w:rsidP="004517C9">
      <w:r w:rsidRPr="004517C9">
        <w:rPr>
          <w:rFonts w:hint="eastAsia"/>
        </w:rPr>
        <w:t>类别目录在几乎所有电商网站都存在，主要方便用户快速选择查找，起到导航作用，这里主要讲解</w:t>
      </w:r>
      <w:r w:rsidRPr="004517C9">
        <w:rPr>
          <w:rFonts w:hint="eastAsia"/>
        </w:rPr>
        <w:t>Facet</w:t>
      </w:r>
      <w:r w:rsidRPr="004517C9">
        <w:rPr>
          <w:rFonts w:hint="eastAsia"/>
        </w:rPr>
        <w:t>和</w:t>
      </w:r>
      <w:r w:rsidRPr="004517C9">
        <w:t>FacetPivot</w:t>
      </w:r>
      <w:r w:rsidRPr="004517C9">
        <w:rPr>
          <w:rFonts w:hint="eastAsia"/>
        </w:rPr>
        <w:t>两种实现方式，利用</w:t>
      </w:r>
      <w:r w:rsidRPr="004517C9">
        <w:t>Facet</w:t>
      </w:r>
      <w:r w:rsidR="001F1CC7">
        <w:rPr>
          <w:rFonts w:hint="eastAsia"/>
        </w:rPr>
        <w:t>需要结合计</w:t>
      </w:r>
      <w:r w:rsidRPr="004517C9">
        <w:rPr>
          <w:rFonts w:hint="eastAsia"/>
        </w:rPr>
        <w:t>算</w:t>
      </w:r>
    </w:p>
    <w:p w:rsidR="004517C9" w:rsidRPr="004517C9" w:rsidRDefault="004517C9" w:rsidP="004517C9">
      <w:r w:rsidRPr="004517C9">
        <w:rPr>
          <w:rFonts w:hint="eastAsia"/>
        </w:rPr>
        <w:t>完成；</w:t>
      </w:r>
      <w:r w:rsidRPr="004517C9">
        <w:t>FacetPivot</w:t>
      </w:r>
      <w:r w:rsidRPr="004517C9">
        <w:rPr>
          <w:rFonts w:hint="eastAsia"/>
        </w:rPr>
        <w:t>则可以直接返回想要的目录结构。</w:t>
      </w:r>
    </w:p>
    <w:p w:rsidR="004517C9" w:rsidRDefault="004517C9" w:rsidP="004517C9">
      <w:r w:rsidRPr="004517C9">
        <w:lastRenderedPageBreak/>
        <w:drawing>
          <wp:inline distT="0" distB="0" distL="0" distR="0" wp14:anchorId="352D678B" wp14:editId="65A6994D">
            <wp:extent cx="5274310" cy="3195955"/>
            <wp:effectExtent l="0" t="0" r="2540" b="4445"/>
            <wp:docPr id="27" name="Picture 5" descr="C:\Documents and Settings\lishuqun\Application Data\Tencent\Users\147860597\QQ\WinTemp\RichOle\7MW`WCDYJU{T06M5Z$`_}`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5" descr="C:\Documents and Settings\lishuqun\Application Data\Tencent\Users\147860597\QQ\WinTemp\RichOle\7MW`WCDYJU{T06M5Z$`_}`Q.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195955"/>
                    </a:xfrm>
                    <a:prstGeom prst="rect">
                      <a:avLst/>
                    </a:prstGeom>
                    <a:noFill/>
                    <a:ln>
                      <a:noFill/>
                    </a:ln>
                    <a:extLst/>
                  </pic:spPr>
                </pic:pic>
              </a:graphicData>
            </a:graphic>
          </wp:inline>
        </w:drawing>
      </w:r>
    </w:p>
    <w:p w:rsidR="004517C9" w:rsidRPr="004517C9" w:rsidRDefault="004517C9" w:rsidP="004517C9">
      <w:r w:rsidRPr="004517C9">
        <w:rPr>
          <w:rFonts w:hint="eastAsia"/>
        </w:rPr>
        <w:t>本项目的实现方式，缺陷是需要计算才能得出结果，核心实现如下：</w:t>
      </w:r>
    </w:p>
    <w:p w:rsidR="004517C9" w:rsidRPr="004517C9" w:rsidRDefault="004517C9" w:rsidP="004517C9">
      <w:r w:rsidRPr="004517C9">
        <w:t>sQuery.setFacet(</w:t>
      </w:r>
      <w:r w:rsidRPr="004517C9">
        <w:rPr>
          <w:b/>
          <w:bCs/>
        </w:rPr>
        <w:t>true);</w:t>
      </w:r>
    </w:p>
    <w:p w:rsidR="004517C9" w:rsidRPr="004517C9" w:rsidRDefault="004517C9" w:rsidP="004517C9">
      <w:r w:rsidRPr="004517C9">
        <w:t>sQuery.addFacetField(</w:t>
      </w:r>
      <w:r w:rsidRPr="004517C9">
        <w:rPr>
          <w:b/>
          <w:bCs/>
        </w:rPr>
        <w:t>new String[] { "subtype_s" });</w:t>
      </w:r>
    </w:p>
    <w:p w:rsidR="004517C9" w:rsidRPr="004517C9" w:rsidRDefault="004517C9" w:rsidP="004517C9">
      <w:r w:rsidRPr="004517C9">
        <w:t>QueryResponse queryResponse;</w:t>
      </w:r>
    </w:p>
    <w:p w:rsidR="004517C9" w:rsidRPr="004517C9" w:rsidRDefault="004517C9" w:rsidP="004517C9">
      <w:r w:rsidRPr="004517C9">
        <w:rPr>
          <w:b/>
          <w:bCs/>
        </w:rPr>
        <w:t>try {</w:t>
      </w:r>
    </w:p>
    <w:p w:rsidR="004517C9" w:rsidRPr="004517C9" w:rsidRDefault="004517C9" w:rsidP="004517C9">
      <w:r w:rsidRPr="004517C9">
        <w:t xml:space="preserve">      queryResponse = server.query(sQuery);</w:t>
      </w:r>
    </w:p>
    <w:p w:rsidR="004517C9" w:rsidRPr="004517C9" w:rsidRDefault="004517C9" w:rsidP="004517C9">
      <w:r w:rsidRPr="004517C9">
        <w:t xml:space="preserve">      List&lt;FacetField&gt; facets = queryResponse.getFacetFields();// </w:t>
      </w:r>
      <w:r w:rsidRPr="004517C9">
        <w:rPr>
          <w:rFonts w:hint="eastAsia"/>
        </w:rPr>
        <w:t>返回的</w:t>
      </w:r>
      <w:r w:rsidRPr="004517C9">
        <w:t>facet</w:t>
      </w:r>
      <w:r w:rsidRPr="004517C9">
        <w:rPr>
          <w:rFonts w:hint="eastAsia"/>
        </w:rPr>
        <w:t>列表</w:t>
      </w:r>
    </w:p>
    <w:p w:rsidR="004517C9" w:rsidRPr="004517C9" w:rsidRDefault="004517C9" w:rsidP="004517C9">
      <w:r w:rsidRPr="004517C9">
        <w:rPr>
          <w:b/>
          <w:bCs/>
        </w:rPr>
        <w:t xml:space="preserve">      for (FacetField facet : facets) {</w:t>
      </w:r>
    </w:p>
    <w:p w:rsidR="004517C9" w:rsidRPr="004517C9" w:rsidRDefault="004517C9" w:rsidP="004517C9">
      <w:r w:rsidRPr="004517C9">
        <w:t xml:space="preserve">            List&lt;Count&gt; counts = facet.getValues();</w:t>
      </w:r>
    </w:p>
    <w:p w:rsidR="004517C9" w:rsidRPr="004517C9" w:rsidRDefault="004517C9" w:rsidP="004517C9">
      <w:r w:rsidRPr="004517C9">
        <w:t xml:space="preserve">            String facetField = counts.get(0).getFacetField().toString().substring(0,</w:t>
      </w:r>
    </w:p>
    <w:p w:rsidR="004517C9" w:rsidRPr="004517C9" w:rsidRDefault="004517C9" w:rsidP="004517C9">
      <w:r w:rsidRPr="004517C9">
        <w:t xml:space="preserve">            counts.get(0).getFacetField().toString().indexOf(":"));</w:t>
      </w:r>
    </w:p>
    <w:p w:rsidR="004517C9" w:rsidRPr="004517C9" w:rsidRDefault="004517C9" w:rsidP="004517C9">
      <w:r w:rsidRPr="004517C9">
        <w:rPr>
          <w:b/>
          <w:bCs/>
        </w:rPr>
        <w:t xml:space="preserve">            for (Count count : counts) {</w:t>
      </w:r>
    </w:p>
    <w:p w:rsidR="004517C9" w:rsidRPr="004517C9" w:rsidRDefault="004517C9" w:rsidP="004517C9">
      <w:r w:rsidRPr="004517C9">
        <w:rPr>
          <w:b/>
          <w:bCs/>
        </w:rPr>
        <w:t xml:space="preserve">                 if ("subtype_s".equals(facetField)) {</w:t>
      </w:r>
    </w:p>
    <w:p w:rsidR="004517C9" w:rsidRPr="004517C9" w:rsidRDefault="004517C9" w:rsidP="004517C9">
      <w:r w:rsidRPr="004517C9">
        <w:rPr>
          <w:b/>
          <w:bCs/>
        </w:rPr>
        <w:t xml:space="preserve">                     if (StringUtils.</w:t>
      </w:r>
      <w:r w:rsidRPr="004517C9">
        <w:rPr>
          <w:b/>
          <w:bCs/>
          <w:i/>
          <w:iCs/>
        </w:rPr>
        <w:t>isNotBlank(count.getName()) &amp;&amp; count.getCount() &gt; 0) {</w:t>
      </w:r>
    </w:p>
    <w:p w:rsidR="004517C9" w:rsidRPr="004517C9" w:rsidRDefault="004517C9" w:rsidP="004517C9">
      <w:r w:rsidRPr="004517C9">
        <w:rPr>
          <w:b/>
          <w:bCs/>
        </w:rPr>
        <w:t xml:space="preserve">                        if (StringUtils.</w:t>
      </w:r>
      <w:r w:rsidRPr="004517C9">
        <w:rPr>
          <w:b/>
          <w:bCs/>
          <w:i/>
          <w:iCs/>
        </w:rPr>
        <w:t>isNotBlank(count.getName()))</w:t>
      </w:r>
    </w:p>
    <w:p w:rsidR="004517C9" w:rsidRPr="004517C9" w:rsidRDefault="004517C9" w:rsidP="004517C9">
      <w:r w:rsidRPr="004517C9">
        <w:t xml:space="preserve">                             map.put(count.getName(), count.getCount());</w:t>
      </w:r>
    </w:p>
    <w:p w:rsidR="004517C9" w:rsidRPr="004517C9" w:rsidRDefault="004517C9" w:rsidP="004517C9">
      <w:r w:rsidRPr="004517C9">
        <w:t xml:space="preserve">                      }</w:t>
      </w:r>
    </w:p>
    <w:p w:rsidR="004517C9" w:rsidRPr="004517C9" w:rsidRDefault="004517C9" w:rsidP="004517C9">
      <w:r w:rsidRPr="004517C9">
        <w:t xml:space="preserve">                  }</w:t>
      </w:r>
    </w:p>
    <w:p w:rsidR="004517C9" w:rsidRPr="004517C9" w:rsidRDefault="004517C9" w:rsidP="004517C9">
      <w:r w:rsidRPr="004517C9">
        <w:t xml:space="preserve">             }</w:t>
      </w:r>
    </w:p>
    <w:p w:rsidR="004517C9" w:rsidRPr="004517C9" w:rsidRDefault="004517C9" w:rsidP="004517C9">
      <w:r w:rsidRPr="004517C9">
        <w:t xml:space="preserve">        }</w:t>
      </w:r>
    </w:p>
    <w:p w:rsidR="004517C9" w:rsidRPr="004517C9" w:rsidRDefault="004517C9" w:rsidP="004517C9">
      <w:r w:rsidRPr="004517C9">
        <w:t xml:space="preserve">} </w:t>
      </w:r>
      <w:r w:rsidRPr="004517C9">
        <w:rPr>
          <w:b/>
          <w:bCs/>
        </w:rPr>
        <w:t>catch (Exception e) {</w:t>
      </w:r>
    </w:p>
    <w:p w:rsidR="004517C9" w:rsidRPr="004517C9" w:rsidRDefault="004517C9" w:rsidP="004517C9">
      <w:r w:rsidRPr="004517C9">
        <w:t xml:space="preserve">       e.printStackTrace();</w:t>
      </w:r>
    </w:p>
    <w:p w:rsidR="004517C9" w:rsidRPr="004517C9" w:rsidRDefault="004517C9" w:rsidP="004517C9">
      <w:r w:rsidRPr="004517C9">
        <w:t>}</w:t>
      </w:r>
    </w:p>
    <w:p w:rsidR="004517C9" w:rsidRPr="004517C9" w:rsidRDefault="004517C9" w:rsidP="004517C9">
      <w:r w:rsidRPr="004517C9">
        <w:lastRenderedPageBreak/>
        <w:t>Set&lt;String&gt; set = map.keySet();</w:t>
      </w:r>
    </w:p>
    <w:p w:rsidR="004517C9" w:rsidRPr="004517C9" w:rsidRDefault="004517C9" w:rsidP="004517C9">
      <w:r w:rsidRPr="004517C9">
        <w:t>Iterator&lt;String&gt; it = set.iterator();</w:t>
      </w:r>
    </w:p>
    <w:p w:rsidR="004517C9" w:rsidRPr="004517C9" w:rsidRDefault="004517C9" w:rsidP="004517C9">
      <w:r w:rsidRPr="004517C9">
        <w:rPr>
          <w:b/>
          <w:bCs/>
        </w:rPr>
        <w:t>while (it.hasNext()) {</w:t>
      </w:r>
    </w:p>
    <w:p w:rsidR="004517C9" w:rsidRPr="004517C9" w:rsidRDefault="004517C9" w:rsidP="004517C9">
      <w:r w:rsidRPr="004517C9">
        <w:t xml:space="preserve">         String key = it.next();</w:t>
      </w:r>
    </w:p>
    <w:p w:rsidR="004517C9" w:rsidRPr="004517C9" w:rsidRDefault="004517C9" w:rsidP="004517C9">
      <w:r w:rsidRPr="004517C9">
        <w:rPr>
          <w:b/>
          <w:bCs/>
        </w:rPr>
        <w:t xml:space="preserve">         long value = map.get(key);</w:t>
      </w:r>
    </w:p>
    <w:p w:rsidR="004517C9" w:rsidRPr="004517C9" w:rsidRDefault="004517C9" w:rsidP="004517C9">
      <w:r w:rsidRPr="004517C9">
        <w:t xml:space="preserve">         String ptype = key.substring(0, key.lastIndexOf("_"));</w:t>
      </w:r>
    </w:p>
    <w:p w:rsidR="004517C9" w:rsidRPr="004517C9" w:rsidRDefault="004517C9" w:rsidP="004517C9">
      <w:r w:rsidRPr="004517C9">
        <w:rPr>
          <w:b/>
          <w:bCs/>
        </w:rPr>
        <w:t xml:space="preserve">         if (resultMap.get(ptype) == null) {</w:t>
      </w:r>
    </w:p>
    <w:p w:rsidR="004517C9" w:rsidRPr="004517C9" w:rsidRDefault="004517C9" w:rsidP="004517C9">
      <w:r w:rsidRPr="004517C9">
        <w:t xml:space="preserve">             List&lt;String&gt; list = </w:t>
      </w:r>
      <w:r w:rsidRPr="004517C9">
        <w:rPr>
          <w:b/>
          <w:bCs/>
        </w:rPr>
        <w:t>new ArrayList&lt;String&gt;();</w:t>
      </w:r>
    </w:p>
    <w:p w:rsidR="004517C9" w:rsidRPr="004517C9" w:rsidRDefault="004517C9" w:rsidP="004517C9">
      <w:r w:rsidRPr="004517C9">
        <w:t xml:space="preserve">             list.add(key + ":" + value);</w:t>
      </w:r>
    </w:p>
    <w:p w:rsidR="004517C9" w:rsidRPr="004517C9" w:rsidRDefault="004517C9" w:rsidP="004517C9">
      <w:r w:rsidRPr="004517C9">
        <w:t xml:space="preserve">             resultMap.put(ptype, list);</w:t>
      </w:r>
    </w:p>
    <w:p w:rsidR="004517C9" w:rsidRPr="004517C9" w:rsidRDefault="004517C9" w:rsidP="004517C9">
      <w:r w:rsidRPr="004517C9">
        <w:t xml:space="preserve">         } </w:t>
      </w:r>
      <w:r w:rsidRPr="004517C9">
        <w:rPr>
          <w:b/>
          <w:bCs/>
        </w:rPr>
        <w:t>else {</w:t>
      </w:r>
    </w:p>
    <w:p w:rsidR="004517C9" w:rsidRPr="004517C9" w:rsidRDefault="004517C9" w:rsidP="004517C9">
      <w:r w:rsidRPr="004517C9">
        <w:t xml:space="preserve">             List&lt;String&gt; list = resultMap.get(ptype);</w:t>
      </w:r>
    </w:p>
    <w:p w:rsidR="004517C9" w:rsidRPr="004517C9" w:rsidRDefault="004517C9" w:rsidP="004517C9">
      <w:r w:rsidRPr="004517C9">
        <w:t xml:space="preserve">             list.add(key + ":" + value);</w:t>
      </w:r>
    </w:p>
    <w:p w:rsidR="004517C9" w:rsidRPr="004517C9" w:rsidRDefault="004517C9" w:rsidP="004517C9">
      <w:r w:rsidRPr="004517C9">
        <w:t xml:space="preserve">             resultMap.remove(ptype);</w:t>
      </w:r>
    </w:p>
    <w:p w:rsidR="004517C9" w:rsidRPr="004517C9" w:rsidRDefault="004517C9" w:rsidP="004517C9">
      <w:r w:rsidRPr="004517C9">
        <w:t xml:space="preserve">             resultMap.put(ptype, list);</w:t>
      </w:r>
    </w:p>
    <w:p w:rsidR="004517C9" w:rsidRPr="004517C9" w:rsidRDefault="004517C9" w:rsidP="004517C9">
      <w:r w:rsidRPr="004517C9">
        <w:t xml:space="preserve">          }</w:t>
      </w:r>
    </w:p>
    <w:p w:rsidR="004517C9" w:rsidRPr="004517C9" w:rsidRDefault="004517C9" w:rsidP="004517C9">
      <w:r w:rsidRPr="004517C9">
        <w:t>}</w:t>
      </w:r>
    </w:p>
    <w:p w:rsidR="004517C9" w:rsidRPr="004517C9" w:rsidRDefault="004517C9" w:rsidP="004517C9">
      <w:r w:rsidRPr="004517C9">
        <w:t>Set&lt;String&gt; pset = resultMap.keySet();</w:t>
      </w:r>
    </w:p>
    <w:p w:rsidR="004517C9" w:rsidRPr="004517C9" w:rsidRDefault="004517C9" w:rsidP="004517C9">
      <w:r w:rsidRPr="004517C9">
        <w:t>Iterator&lt;String&gt; pit = pset.iterator();</w:t>
      </w:r>
    </w:p>
    <w:p w:rsidR="004517C9" w:rsidRPr="004517C9" w:rsidRDefault="004517C9" w:rsidP="004517C9">
      <w:r w:rsidRPr="004517C9">
        <w:rPr>
          <w:b/>
          <w:bCs/>
        </w:rPr>
        <w:t>while (pit.hasNext()) {</w:t>
      </w:r>
    </w:p>
    <w:p w:rsidR="004517C9" w:rsidRPr="004517C9" w:rsidRDefault="004517C9" w:rsidP="004517C9">
      <w:r w:rsidRPr="004517C9">
        <w:t xml:space="preserve">         String key = pit.next();</w:t>
      </w:r>
    </w:p>
    <w:p w:rsidR="004517C9" w:rsidRPr="004517C9" w:rsidRDefault="004517C9" w:rsidP="004517C9">
      <w:r w:rsidRPr="004517C9">
        <w:t xml:space="preserve">         List&lt;String&gt; list =  resultMap.get(key);</w:t>
      </w:r>
    </w:p>
    <w:p w:rsidR="004517C9" w:rsidRPr="004517C9" w:rsidRDefault="004517C9" w:rsidP="004517C9">
      <w:r w:rsidRPr="004517C9">
        <w:t xml:space="preserve">         System.</w:t>
      </w:r>
      <w:r w:rsidRPr="004517C9">
        <w:rPr>
          <w:b/>
          <w:bCs/>
          <w:i/>
          <w:iCs/>
        </w:rPr>
        <w:t>out.println(key);</w:t>
      </w:r>
    </w:p>
    <w:p w:rsidR="004517C9" w:rsidRPr="004517C9" w:rsidRDefault="004517C9" w:rsidP="004517C9">
      <w:r w:rsidRPr="004517C9">
        <w:rPr>
          <w:b/>
          <w:bCs/>
        </w:rPr>
        <w:t xml:space="preserve">         for(String s:list)</w:t>
      </w:r>
    </w:p>
    <w:p w:rsidR="004517C9" w:rsidRPr="004517C9" w:rsidRDefault="004517C9" w:rsidP="004517C9">
      <w:r w:rsidRPr="004517C9">
        <w:t xml:space="preserve">             System.</w:t>
      </w:r>
      <w:r w:rsidRPr="004517C9">
        <w:rPr>
          <w:b/>
          <w:bCs/>
          <w:i/>
          <w:iCs/>
        </w:rPr>
        <w:t>out.println(s);</w:t>
      </w:r>
    </w:p>
    <w:p w:rsidR="004517C9" w:rsidRPr="004517C9" w:rsidRDefault="004517C9" w:rsidP="004517C9">
      <w:r w:rsidRPr="004517C9">
        <w:t xml:space="preserve">         System.</w:t>
      </w:r>
      <w:r w:rsidRPr="004517C9">
        <w:rPr>
          <w:b/>
          <w:bCs/>
          <w:i/>
          <w:iCs/>
        </w:rPr>
        <w:t>out.println("---------------------------------");</w:t>
      </w:r>
    </w:p>
    <w:p w:rsidR="004517C9" w:rsidRPr="004517C9" w:rsidRDefault="004517C9" w:rsidP="004517C9">
      <w:r w:rsidRPr="004517C9">
        <w:t>}</w:t>
      </w:r>
    </w:p>
    <w:p w:rsidR="004517C9" w:rsidRPr="004517C9" w:rsidRDefault="004517C9" w:rsidP="004517C9">
      <w:r w:rsidRPr="004517C9">
        <w:t>FacetPivot</w:t>
      </w:r>
      <w:r w:rsidRPr="004517C9">
        <w:rPr>
          <w:rFonts w:hint="eastAsia"/>
        </w:rPr>
        <w:t>方式是比较好的实现方式，这个必须在索引设计时将各级类别加到索引库中，比比看项目由于索引字段较多，在设计时考虑不够周到，所以未使用此方法。</w:t>
      </w:r>
    </w:p>
    <w:p w:rsidR="004517C9" w:rsidRDefault="004517C9" w:rsidP="004517C9">
      <w:pPr>
        <w:pStyle w:val="2"/>
        <w:spacing w:before="156" w:after="156"/>
      </w:pPr>
      <w:r>
        <w:rPr>
          <w:rFonts w:hint="eastAsia"/>
        </w:rPr>
        <w:t>设计方案简介</w:t>
      </w:r>
    </w:p>
    <w:p w:rsidR="004517C9" w:rsidRPr="004517C9" w:rsidRDefault="004517C9" w:rsidP="004517C9">
      <w:r w:rsidRPr="004517C9">
        <w:rPr>
          <w:rFonts w:hint="eastAsia"/>
        </w:rPr>
        <w:t>筛选条件会根据不同的查询条件，列出不同的筛选条件，所查询内容必须属于某个类别，如在查询“羽绒服”时，会动态列出如下条件：</w:t>
      </w:r>
    </w:p>
    <w:p w:rsidR="004517C9" w:rsidRDefault="004517C9" w:rsidP="004517C9">
      <w:r w:rsidRPr="004517C9">
        <w:lastRenderedPageBreak/>
        <w:drawing>
          <wp:inline distT="0" distB="0" distL="0" distR="0" wp14:anchorId="2D10F34D" wp14:editId="7E73C26D">
            <wp:extent cx="5274310" cy="2239645"/>
            <wp:effectExtent l="0" t="0" r="2540" b="8255"/>
            <wp:docPr id="28" name="Picture 5" descr="C:\Users\Lenovo\AppData\Roaming\Tencent\Users\147860597\QQ\WinTemp\RichOle\4MYL%9X04T)XF4RV)TZ`P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5" descr="C:\Users\Lenovo\AppData\Roaming\Tencent\Users\147860597\QQ\WinTemp\RichOle\4MYL%9X04T)XF4RV)TZ`PTE.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2239645"/>
                    </a:xfrm>
                    <a:prstGeom prst="rect">
                      <a:avLst/>
                    </a:prstGeom>
                    <a:noFill/>
                    <a:ln>
                      <a:noFill/>
                    </a:ln>
                    <a:extLst/>
                  </pic:spPr>
                </pic:pic>
              </a:graphicData>
            </a:graphic>
          </wp:inline>
        </w:drawing>
      </w:r>
    </w:p>
    <w:p w:rsidR="004517C9" w:rsidRDefault="004517C9" w:rsidP="004517C9">
      <w:pPr>
        <w:pStyle w:val="3"/>
        <w:spacing w:before="156" w:after="156"/>
      </w:pPr>
      <w:r>
        <w:t>品牌筛选</w:t>
      </w:r>
    </w:p>
    <w:p w:rsidR="004517C9" w:rsidRPr="004517C9" w:rsidRDefault="004517C9" w:rsidP="004517C9">
      <w:r w:rsidRPr="004517C9">
        <w:rPr>
          <w:rFonts w:hint="eastAsia"/>
        </w:rPr>
        <w:t>以上条件是如何产生的呢？下面我们一一讲解，首先看下商品筛选中的品牌，这个是用</w:t>
      </w:r>
      <w:r w:rsidRPr="004517C9">
        <w:t>facet</w:t>
      </w:r>
      <w:r w:rsidRPr="004517C9">
        <w:rPr>
          <w:rFonts w:hint="eastAsia"/>
        </w:rPr>
        <w:t>分组查询实现的，在分组查询结果集中进行了品牌的排序，核心代码如下：</w:t>
      </w:r>
    </w:p>
    <w:p w:rsidR="004517C9" w:rsidRPr="004517C9" w:rsidRDefault="004517C9" w:rsidP="004517C9">
      <w:r w:rsidRPr="004517C9">
        <w:t>sQuery.setFacet(</w:t>
      </w:r>
      <w:r w:rsidRPr="004517C9">
        <w:rPr>
          <w:b/>
          <w:bCs/>
        </w:rPr>
        <w:t>true);</w:t>
      </w:r>
    </w:p>
    <w:p w:rsidR="004517C9" w:rsidRPr="004517C9" w:rsidRDefault="004517C9" w:rsidP="004517C9">
      <w:r w:rsidRPr="004517C9">
        <w:t>sQuery.addFacetField(</w:t>
      </w:r>
      <w:r w:rsidRPr="004517C9">
        <w:rPr>
          <w:b/>
          <w:bCs/>
        </w:rPr>
        <w:t>new String[] { "price", "brand", "thisFilter_s" });</w:t>
      </w:r>
    </w:p>
    <w:p w:rsidR="004517C9" w:rsidRPr="004517C9" w:rsidRDefault="004517C9" w:rsidP="004517C9">
      <w:r w:rsidRPr="004517C9">
        <w:t>sQuery.setFacetLimit(SearchConstant.</w:t>
      </w:r>
      <w:r w:rsidRPr="004517C9">
        <w:rPr>
          <w:b/>
          <w:bCs/>
          <w:i/>
          <w:iCs/>
        </w:rPr>
        <w:t xml:space="preserve">FACET_LIMIT); </w:t>
      </w:r>
    </w:p>
    <w:p w:rsidR="004517C9" w:rsidRPr="004517C9" w:rsidRDefault="004517C9" w:rsidP="004517C9">
      <w:r w:rsidRPr="004517C9">
        <w:t>QueryResponse queryResponse;</w:t>
      </w:r>
    </w:p>
    <w:p w:rsidR="004517C9" w:rsidRPr="004517C9" w:rsidRDefault="004517C9" w:rsidP="004517C9">
      <w:r w:rsidRPr="004517C9">
        <w:rPr>
          <w:b/>
          <w:bCs/>
        </w:rPr>
        <w:t>try {</w:t>
      </w:r>
    </w:p>
    <w:p w:rsidR="004517C9" w:rsidRPr="004517C9" w:rsidRDefault="004517C9" w:rsidP="004517C9">
      <w:r w:rsidRPr="004517C9">
        <w:t xml:space="preserve">     queryResponse = server.query(sQuery);</w:t>
      </w:r>
    </w:p>
    <w:p w:rsidR="004517C9" w:rsidRPr="004517C9" w:rsidRDefault="004517C9" w:rsidP="004517C9">
      <w:r w:rsidRPr="004517C9">
        <w:t xml:space="preserve">     List&lt;FacetField&gt; facets = queryResponse.getFacetFields();// </w:t>
      </w:r>
      <w:r w:rsidRPr="004517C9">
        <w:rPr>
          <w:rFonts w:hint="eastAsia"/>
        </w:rPr>
        <w:t>返回的</w:t>
      </w:r>
      <w:r w:rsidRPr="004517C9">
        <w:t>facet</w:t>
      </w:r>
      <w:r w:rsidRPr="004517C9">
        <w:rPr>
          <w:rFonts w:hint="eastAsia"/>
        </w:rPr>
        <w:t>列表</w:t>
      </w:r>
    </w:p>
    <w:p w:rsidR="004517C9" w:rsidRPr="004517C9" w:rsidRDefault="004517C9" w:rsidP="004517C9">
      <w:r w:rsidRPr="004517C9">
        <w:rPr>
          <w:b/>
          <w:bCs/>
        </w:rPr>
        <w:t xml:space="preserve">    for (FacetField facet : facets) {</w:t>
      </w:r>
    </w:p>
    <w:p w:rsidR="004517C9" w:rsidRPr="004517C9" w:rsidRDefault="004517C9" w:rsidP="004517C9">
      <w:r w:rsidRPr="004517C9">
        <w:t xml:space="preserve">         List&lt;Count&gt; counts = facet.getValues();</w:t>
      </w:r>
    </w:p>
    <w:p w:rsidR="004517C9" w:rsidRPr="004517C9" w:rsidRDefault="004517C9" w:rsidP="004517C9">
      <w:r w:rsidRPr="004517C9">
        <w:t xml:space="preserve">         String facetField = counts.get(0).getFacetField().toString().substring(0,</w:t>
      </w:r>
    </w:p>
    <w:p w:rsidR="004517C9" w:rsidRPr="004517C9" w:rsidRDefault="004517C9" w:rsidP="004517C9">
      <w:r w:rsidRPr="004517C9">
        <w:t xml:space="preserve">                                                 counts.get(0).getFacetField().toString().indexOf(":"));</w:t>
      </w:r>
    </w:p>
    <w:p w:rsidR="004517C9" w:rsidRPr="004517C9" w:rsidRDefault="004517C9" w:rsidP="004517C9">
      <w:r w:rsidRPr="004517C9">
        <w:rPr>
          <w:b/>
          <w:bCs/>
        </w:rPr>
        <w:t xml:space="preserve">         for (Count count : counts) {</w:t>
      </w:r>
    </w:p>
    <w:p w:rsidR="004517C9" w:rsidRPr="004517C9" w:rsidRDefault="004517C9" w:rsidP="004517C9">
      <w:r w:rsidRPr="004517C9">
        <w:rPr>
          <w:b/>
          <w:bCs/>
        </w:rPr>
        <w:t xml:space="preserve">                  if (“brand”.equals(facetField) </w:t>
      </w:r>
      <w:r w:rsidRPr="004517C9">
        <w:t xml:space="preserve">&amp;&amp; StringUtils.isBlank(brand)) { </w:t>
      </w:r>
    </w:p>
    <w:p w:rsidR="004517C9" w:rsidRPr="004517C9" w:rsidRDefault="004517C9" w:rsidP="004517C9">
      <w:r w:rsidRPr="004517C9">
        <w:rPr>
          <w:b/>
          <w:bCs/>
        </w:rPr>
        <w:tab/>
        <w:t>if (StringUtils.isNotBlank(count.getName())</w:t>
      </w:r>
      <w:r w:rsidRPr="004517C9">
        <w:t>&amp;&amp; count.getCount() &gt; 0) {</w:t>
      </w:r>
    </w:p>
    <w:p w:rsidR="004517C9" w:rsidRPr="004517C9" w:rsidRDefault="004517C9" w:rsidP="004517C9">
      <w:r w:rsidRPr="004517C9">
        <w:rPr>
          <w:b/>
          <w:bCs/>
        </w:rPr>
        <w:tab/>
      </w:r>
      <w:r w:rsidRPr="004517C9">
        <w:rPr>
          <w:b/>
          <w:bCs/>
        </w:rPr>
        <w:tab/>
        <w:t>if (count.getName().contains("</w:t>
      </w:r>
      <w:r w:rsidRPr="004517C9">
        <w:rPr>
          <w:rFonts w:hint="eastAsia"/>
          <w:b/>
          <w:bCs/>
        </w:rPr>
        <w:t>其他</w:t>
      </w:r>
      <w:r w:rsidRPr="004517C9">
        <w:rPr>
          <w:b/>
          <w:bCs/>
        </w:rPr>
        <w:t>"))</w:t>
      </w:r>
    </w:p>
    <w:p w:rsidR="004517C9" w:rsidRPr="004517C9" w:rsidRDefault="004517C9" w:rsidP="004517C9">
      <w:r w:rsidRPr="004517C9">
        <w:rPr>
          <w:b/>
          <w:bCs/>
        </w:rPr>
        <w:tab/>
      </w:r>
      <w:r w:rsidRPr="004517C9">
        <w:rPr>
          <w:b/>
          <w:bCs/>
        </w:rPr>
        <w:tab/>
      </w:r>
      <w:r w:rsidRPr="004517C9">
        <w:rPr>
          <w:b/>
          <w:bCs/>
        </w:rPr>
        <w:tab/>
        <w:t>continue;</w:t>
      </w:r>
    </w:p>
    <w:p w:rsidR="004517C9" w:rsidRPr="004517C9" w:rsidRDefault="004517C9" w:rsidP="004517C9">
      <w:r w:rsidRPr="004517C9">
        <w:tab/>
      </w:r>
      <w:r w:rsidRPr="004517C9">
        <w:tab/>
        <w:t>abrandMap.put(count.getName().toLowerCase(),count.getName());</w:t>
      </w:r>
    </w:p>
    <w:p w:rsidR="004517C9" w:rsidRPr="004517C9" w:rsidRDefault="004517C9" w:rsidP="004517C9">
      <w:r w:rsidRPr="004517C9">
        <w:t xml:space="preserve">   }     }</w:t>
      </w:r>
    </w:p>
    <w:p w:rsidR="004517C9" w:rsidRDefault="004517C9" w:rsidP="004517C9">
      <w:r>
        <w:rPr>
          <w:noProof/>
        </w:rPr>
        <w:lastRenderedPageBreak/>
        <w:drawing>
          <wp:inline distT="0" distB="0" distL="0" distR="0" wp14:anchorId="67238621" wp14:editId="325DF72D">
            <wp:extent cx="5274310" cy="334454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344545"/>
                    </a:xfrm>
                    <a:prstGeom prst="rect">
                      <a:avLst/>
                    </a:prstGeom>
                  </pic:spPr>
                </pic:pic>
              </a:graphicData>
            </a:graphic>
          </wp:inline>
        </w:drawing>
      </w:r>
    </w:p>
    <w:p w:rsidR="004517C9" w:rsidRPr="004517C9" w:rsidRDefault="004517C9" w:rsidP="004517C9">
      <w:r w:rsidRPr="004517C9">
        <w:t>TreeMap&lt;String, Integer&gt; big = MysqlDao.</w:t>
      </w:r>
      <w:r w:rsidRPr="004517C9">
        <w:rPr>
          <w:i/>
          <w:iCs/>
        </w:rPr>
        <w:t>getTopTwentyBrandByProductType(major);</w:t>
      </w:r>
    </w:p>
    <w:p w:rsidR="004517C9" w:rsidRPr="004517C9" w:rsidRDefault="004517C9" w:rsidP="004517C9">
      <w:r w:rsidRPr="004517C9">
        <w:t xml:space="preserve">SortMapByValue bvc = </w:t>
      </w:r>
      <w:r w:rsidRPr="004517C9">
        <w:rPr>
          <w:b/>
          <w:bCs/>
        </w:rPr>
        <w:t>new SortMapByValue(big);</w:t>
      </w:r>
    </w:p>
    <w:p w:rsidR="004517C9" w:rsidRPr="004517C9" w:rsidRDefault="004517C9" w:rsidP="004517C9">
      <w:r w:rsidRPr="004517C9">
        <w:t xml:space="preserve">List&lt;String&gt; newList = </w:t>
      </w:r>
      <w:r w:rsidRPr="004517C9">
        <w:rPr>
          <w:b/>
          <w:bCs/>
        </w:rPr>
        <w:t>new ArrayList&lt;String&gt;(big.keySet());</w:t>
      </w:r>
    </w:p>
    <w:p w:rsidR="004517C9" w:rsidRPr="004517C9" w:rsidRDefault="004517C9" w:rsidP="004517C9">
      <w:r w:rsidRPr="004517C9">
        <w:t>Collections.</w:t>
      </w:r>
      <w:r w:rsidRPr="004517C9">
        <w:rPr>
          <w:i/>
          <w:iCs/>
        </w:rPr>
        <w:t>sort(newList, bvc);</w:t>
      </w:r>
    </w:p>
    <w:p w:rsidR="004517C9" w:rsidRPr="004517C9" w:rsidRDefault="004517C9" w:rsidP="004517C9">
      <w:r w:rsidRPr="004517C9">
        <w:rPr>
          <w:b/>
          <w:bCs/>
        </w:rPr>
        <w:t>for (String key : newList) {</w:t>
      </w:r>
    </w:p>
    <w:p w:rsidR="004517C9" w:rsidRPr="004517C9" w:rsidRDefault="004517C9" w:rsidP="004517C9">
      <w:r w:rsidRPr="004517C9">
        <w:rPr>
          <w:b/>
          <w:bCs/>
        </w:rPr>
        <w:t xml:space="preserve">    if (StringUtils.isNotBlank(abrandMap.get(key))) {</w:t>
      </w:r>
    </w:p>
    <w:p w:rsidR="004517C9" w:rsidRPr="004517C9" w:rsidRDefault="004517C9" w:rsidP="004517C9">
      <w:r w:rsidRPr="004517C9">
        <w:t xml:space="preserve">        rbrandList.add(key);</w:t>
      </w:r>
    </w:p>
    <w:p w:rsidR="004517C9" w:rsidRPr="004517C9" w:rsidRDefault="004517C9" w:rsidP="004517C9">
      <w:r w:rsidRPr="004517C9">
        <w:t xml:space="preserve">        abrandMap.remove(key);</w:t>
      </w:r>
    </w:p>
    <w:p w:rsidR="004517C9" w:rsidRPr="004517C9" w:rsidRDefault="004517C9" w:rsidP="004517C9">
      <w:r w:rsidRPr="004517C9">
        <w:t xml:space="preserve">    }</w:t>
      </w:r>
    </w:p>
    <w:p w:rsidR="004517C9" w:rsidRPr="004517C9" w:rsidRDefault="004517C9" w:rsidP="004517C9">
      <w:r w:rsidRPr="004517C9">
        <w:t>}</w:t>
      </w:r>
    </w:p>
    <w:p w:rsidR="004517C9" w:rsidRPr="004517C9" w:rsidRDefault="004517C9" w:rsidP="004517C9">
      <w:r w:rsidRPr="004517C9">
        <w:rPr>
          <w:b/>
          <w:bCs/>
        </w:rPr>
        <w:t>int i = 0;</w:t>
      </w:r>
    </w:p>
    <w:p w:rsidR="004517C9" w:rsidRPr="004517C9" w:rsidRDefault="004517C9" w:rsidP="004517C9">
      <w:r w:rsidRPr="004517C9">
        <w:t>Set&lt;String&gt; seta = abrandMap.keySet();</w:t>
      </w:r>
    </w:p>
    <w:p w:rsidR="004517C9" w:rsidRPr="004517C9" w:rsidRDefault="004517C9" w:rsidP="004517C9">
      <w:r w:rsidRPr="004517C9">
        <w:t>Iterator&lt;String&gt; ita = seta.iterator();</w:t>
      </w:r>
    </w:p>
    <w:p w:rsidR="004517C9" w:rsidRPr="004517C9" w:rsidRDefault="004517C9" w:rsidP="004517C9">
      <w:r w:rsidRPr="004517C9">
        <w:rPr>
          <w:b/>
          <w:bCs/>
        </w:rPr>
        <w:t>while (ita.hasNext()) {</w:t>
      </w:r>
    </w:p>
    <w:p w:rsidR="004517C9" w:rsidRPr="004517C9" w:rsidRDefault="004517C9" w:rsidP="004517C9">
      <w:r w:rsidRPr="004517C9">
        <w:t xml:space="preserve">   ++i;</w:t>
      </w:r>
    </w:p>
    <w:p w:rsidR="004517C9" w:rsidRPr="004517C9" w:rsidRDefault="004517C9" w:rsidP="004517C9">
      <w:r w:rsidRPr="004517C9">
        <w:rPr>
          <w:b/>
          <w:bCs/>
        </w:rPr>
        <w:t xml:space="preserve">   if (i &gt; 990)</w:t>
      </w:r>
    </w:p>
    <w:p w:rsidR="004517C9" w:rsidRPr="004517C9" w:rsidRDefault="004517C9" w:rsidP="004517C9">
      <w:r w:rsidRPr="004517C9">
        <w:rPr>
          <w:b/>
          <w:bCs/>
        </w:rPr>
        <w:t xml:space="preserve">     break;</w:t>
      </w:r>
    </w:p>
    <w:p w:rsidR="004517C9" w:rsidRPr="004517C9" w:rsidRDefault="004517C9" w:rsidP="004517C9">
      <w:r w:rsidRPr="004517C9">
        <w:t xml:space="preserve">   String key = ita.next();</w:t>
      </w:r>
    </w:p>
    <w:p w:rsidR="004517C9" w:rsidRPr="004517C9" w:rsidRDefault="004517C9" w:rsidP="004517C9">
      <w:r w:rsidRPr="004517C9">
        <w:t xml:space="preserve">   rbrandList.add(key);</w:t>
      </w:r>
    </w:p>
    <w:p w:rsidR="004517C9" w:rsidRPr="004517C9" w:rsidRDefault="004517C9" w:rsidP="004517C9">
      <w:r w:rsidRPr="004517C9">
        <w:t>}</w:t>
      </w:r>
    </w:p>
    <w:p w:rsidR="004517C9" w:rsidRDefault="004517C9" w:rsidP="004517C9">
      <w:pPr>
        <w:pStyle w:val="3"/>
        <w:spacing w:before="156" w:after="156"/>
      </w:pPr>
      <w:r w:rsidRPr="004517C9">
        <w:rPr>
          <w:rFonts w:hint="eastAsia"/>
        </w:rPr>
        <w:t>过滤条件的筛选</w:t>
      </w:r>
    </w:p>
    <w:p w:rsidR="004517C9" w:rsidRPr="004517C9" w:rsidRDefault="004517C9" w:rsidP="004517C9">
      <w:r w:rsidRPr="004517C9">
        <w:rPr>
          <w:rFonts w:hint="eastAsia"/>
        </w:rPr>
        <w:t>要动态生成过滤条件，那么这个条件就需要索引到索引库中，跟数据的查询变化而变化，那么这个过滤条件是怎么产生的呢？这里我定义了一张条件过滤表，用</w:t>
      </w:r>
      <w:r w:rsidRPr="004517C9">
        <w:rPr>
          <w:rFonts w:hint="eastAsia"/>
        </w:rPr>
        <w:lastRenderedPageBreak/>
        <w:t>于原始产品数据分组时分析出包含的过滤关键词，在索引分组数据时同时加入索引库，表结构如下：</w:t>
      </w:r>
    </w:p>
    <w:p w:rsidR="004517C9" w:rsidRDefault="004517C9" w:rsidP="004517C9">
      <w:r w:rsidRPr="004517C9">
        <w:drawing>
          <wp:inline distT="0" distB="0" distL="0" distR="0" wp14:anchorId="4D7AFC8A" wp14:editId="28183EF1">
            <wp:extent cx="5274310" cy="2233930"/>
            <wp:effectExtent l="0" t="0" r="2540" b="0"/>
            <wp:docPr id="30" name="Picture 4" descr="C:\Users\Lenovo\AppData\Roaming\Tencent\Users\147860597\QQ\WinTemp\RichOle\R]Y8ZPN(O$KINKFHYG`QN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Picture 4" descr="C:\Users\Lenovo\AppData\Roaming\Tencent\Users\147860597\QQ\WinTemp\RichOle\R]Y8ZPN(O$KINKFHYG`QN9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233930"/>
                    </a:xfrm>
                    <a:prstGeom prst="rect">
                      <a:avLst/>
                    </a:prstGeom>
                    <a:noFill/>
                    <a:ln>
                      <a:noFill/>
                    </a:ln>
                    <a:extLst/>
                  </pic:spPr>
                </pic:pic>
              </a:graphicData>
            </a:graphic>
          </wp:inline>
        </w:drawing>
      </w:r>
      <w:r w:rsidRPr="004517C9">
        <w:drawing>
          <wp:inline distT="0" distB="0" distL="0" distR="0" wp14:anchorId="70B07026" wp14:editId="03AA643B">
            <wp:extent cx="5274310" cy="2412365"/>
            <wp:effectExtent l="0" t="0" r="2540" b="6985"/>
            <wp:docPr id="31" name="Picture 1" descr="C:\Users\Lenovo\AppData\Roaming\Tencent\Users\147860597\QQ\WinTemp\RichOle\T{W6_4F7JG1]@8BHWW4U49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 name="Picture 1" descr="C:\Users\Lenovo\AppData\Roaming\Tencent\Users\147860597\QQ\WinTemp\RichOle\T{W6_4F7JG1]@8BHWW4U49W.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412365"/>
                    </a:xfrm>
                    <a:prstGeom prst="rect">
                      <a:avLst/>
                    </a:prstGeom>
                    <a:noFill/>
                    <a:ln>
                      <a:noFill/>
                    </a:ln>
                    <a:extLst/>
                  </pic:spPr>
                </pic:pic>
              </a:graphicData>
            </a:graphic>
          </wp:inline>
        </w:drawing>
      </w:r>
    </w:p>
    <w:p w:rsidR="004517C9" w:rsidRPr="004517C9" w:rsidRDefault="004517C9" w:rsidP="004517C9">
      <w:r w:rsidRPr="004517C9">
        <w:rPr>
          <w:rFonts w:hint="eastAsia"/>
        </w:rPr>
        <w:t>以上是我们添加到索引库的筛选数据，那筛选条件怎么产生的呢？先通过</w:t>
      </w:r>
      <w:r w:rsidRPr="004517C9">
        <w:t>facet</w:t>
      </w:r>
      <w:r w:rsidRPr="004517C9">
        <w:rPr>
          <w:rFonts w:hint="eastAsia"/>
        </w:rPr>
        <w:t>获取</w:t>
      </w:r>
      <w:r w:rsidRPr="004517C9">
        <w:t>thisFilter_s</w:t>
      </w:r>
      <w:r w:rsidRPr="004517C9">
        <w:rPr>
          <w:rFonts w:hint="eastAsia"/>
        </w:rPr>
        <w:t>的分组统计结果，再根据数据库的顺序动态组合成筛选条件，核心代码如下：</w:t>
      </w:r>
    </w:p>
    <w:p w:rsidR="004517C9" w:rsidRPr="004517C9" w:rsidRDefault="004517C9" w:rsidP="004517C9">
      <w:r w:rsidRPr="004517C9">
        <w:t xml:space="preserve">Map&lt;String, String&gt; mapnew = </w:t>
      </w:r>
      <w:r w:rsidRPr="004517C9">
        <w:rPr>
          <w:b/>
          <w:bCs/>
        </w:rPr>
        <w:t>new HashMap&lt;String, String&gt;();</w:t>
      </w:r>
    </w:p>
    <w:p w:rsidR="004517C9" w:rsidRPr="004517C9" w:rsidRDefault="004517C9" w:rsidP="004517C9">
      <w:r w:rsidRPr="004517C9">
        <w:t>Set&lt;String&gt; set = mapFilter.keySet();</w:t>
      </w:r>
    </w:p>
    <w:p w:rsidR="004517C9" w:rsidRPr="004517C9" w:rsidRDefault="004517C9" w:rsidP="004517C9">
      <w:r w:rsidRPr="004517C9">
        <w:t>Iterator&lt;String&gt; it = set.iterator();</w:t>
      </w:r>
    </w:p>
    <w:p w:rsidR="004517C9" w:rsidRPr="004517C9" w:rsidRDefault="004517C9" w:rsidP="004517C9">
      <w:r w:rsidRPr="004517C9">
        <w:rPr>
          <w:b/>
          <w:bCs/>
        </w:rPr>
        <w:t>while (it.hasNext()) {</w:t>
      </w:r>
    </w:p>
    <w:p w:rsidR="004517C9" w:rsidRPr="004517C9" w:rsidRDefault="004517C9" w:rsidP="004517C9">
      <w:r w:rsidRPr="004517C9">
        <w:t xml:space="preserve">     String key = it.next();</w:t>
      </w:r>
    </w:p>
    <w:p w:rsidR="004517C9" w:rsidRPr="004517C9" w:rsidRDefault="004517C9" w:rsidP="004517C9">
      <w:r w:rsidRPr="004517C9">
        <w:rPr>
          <w:b/>
          <w:bCs/>
        </w:rPr>
        <w:t xml:space="preserve">     if (StringUtils.isBlank(key))   continue;</w:t>
      </w:r>
    </w:p>
    <w:p w:rsidR="004517C9" w:rsidRPr="004517C9" w:rsidRDefault="004517C9" w:rsidP="004517C9">
      <w:r w:rsidRPr="004517C9">
        <w:t xml:space="preserve">     String[] s = key.split(":");</w:t>
      </w:r>
    </w:p>
    <w:p w:rsidR="004517C9" w:rsidRPr="004517C9" w:rsidRDefault="004517C9" w:rsidP="004517C9">
      <w:r w:rsidRPr="004517C9">
        <w:rPr>
          <w:b/>
          <w:bCs/>
        </w:rPr>
        <w:t xml:space="preserve">     if (s.length &lt; 2)  continue;</w:t>
      </w:r>
    </w:p>
    <w:p w:rsidR="004517C9" w:rsidRPr="004517C9" w:rsidRDefault="004517C9" w:rsidP="004517C9">
      <w:r w:rsidRPr="004517C9">
        <w:rPr>
          <w:b/>
          <w:bCs/>
        </w:rPr>
        <w:t xml:space="preserve">     if (StringUtils.isBlank(s[0]) || StringUtils.isBlank(s[1]))  continue;</w:t>
      </w:r>
    </w:p>
    <w:p w:rsidR="004517C9" w:rsidRPr="004517C9" w:rsidRDefault="004517C9" w:rsidP="004517C9">
      <w:r w:rsidRPr="004517C9">
        <w:rPr>
          <w:b/>
          <w:bCs/>
        </w:rPr>
        <w:t xml:space="preserve">     if (keys.indexOf("|" + s[0] + "|") &gt;= 0)  continue;</w:t>
      </w:r>
    </w:p>
    <w:p w:rsidR="004517C9" w:rsidRPr="004517C9" w:rsidRDefault="004517C9" w:rsidP="004517C9">
      <w:r w:rsidRPr="004517C9">
        <w:rPr>
          <w:b/>
          <w:bCs/>
        </w:rPr>
        <w:t xml:space="preserve">     if (StringUtils.isNotBlank(mapnew.get(s[0]))) {</w:t>
      </w:r>
    </w:p>
    <w:p w:rsidR="004517C9" w:rsidRPr="004517C9" w:rsidRDefault="004517C9" w:rsidP="004517C9">
      <w:r w:rsidRPr="004517C9">
        <w:t xml:space="preserve">        String value = mapnew.get(s[0]);</w:t>
      </w:r>
    </w:p>
    <w:p w:rsidR="004517C9" w:rsidRPr="004517C9" w:rsidRDefault="004517C9" w:rsidP="004517C9">
      <w:r w:rsidRPr="004517C9">
        <w:t xml:space="preserve">        String usevalue = "|" + value;</w:t>
      </w:r>
    </w:p>
    <w:p w:rsidR="004517C9" w:rsidRPr="004517C9" w:rsidRDefault="004517C9" w:rsidP="004517C9">
      <w:r w:rsidRPr="004517C9">
        <w:lastRenderedPageBreak/>
        <w:t xml:space="preserve">        String[] ss = s[1].split("\\|");</w:t>
      </w:r>
    </w:p>
    <w:p w:rsidR="004517C9" w:rsidRPr="004517C9" w:rsidRDefault="004517C9" w:rsidP="004517C9">
      <w:r w:rsidRPr="004517C9">
        <w:rPr>
          <w:b/>
          <w:bCs/>
        </w:rPr>
        <w:t xml:space="preserve">        for (String item : ss) {</w:t>
      </w:r>
    </w:p>
    <w:p w:rsidR="004517C9" w:rsidRPr="004517C9" w:rsidRDefault="004517C9" w:rsidP="004517C9">
      <w:r w:rsidRPr="004517C9">
        <w:rPr>
          <w:b/>
          <w:bCs/>
        </w:rPr>
        <w:t xml:space="preserve">             if (StringUtils.isBlank(item))   continue;</w:t>
      </w:r>
    </w:p>
    <w:p w:rsidR="004517C9" w:rsidRPr="004517C9" w:rsidRDefault="004517C9" w:rsidP="004517C9">
      <w:r w:rsidRPr="004517C9">
        <w:rPr>
          <w:b/>
          <w:bCs/>
        </w:rPr>
        <w:t xml:space="preserve">             if (usevalue.indexOf("|" + item + "|") &gt;= 0)  continue;</w:t>
      </w:r>
    </w:p>
    <w:p w:rsidR="004517C9" w:rsidRPr="004517C9" w:rsidRDefault="004517C9" w:rsidP="004517C9">
      <w:r w:rsidRPr="004517C9">
        <w:t xml:space="preserve">             value = value + item + "|";</w:t>
      </w:r>
    </w:p>
    <w:p w:rsidR="004517C9" w:rsidRPr="004517C9" w:rsidRDefault="004517C9" w:rsidP="004517C9">
      <w:r w:rsidRPr="004517C9">
        <w:t>}</w:t>
      </w:r>
    </w:p>
    <w:p w:rsidR="004517C9" w:rsidRPr="004517C9" w:rsidRDefault="004517C9" w:rsidP="004517C9">
      <w:r w:rsidRPr="004517C9">
        <w:t>mapnew.remove(s[0]);</w:t>
      </w:r>
    </w:p>
    <w:p w:rsidR="004517C9" w:rsidRPr="004517C9" w:rsidRDefault="004517C9" w:rsidP="004517C9">
      <w:r w:rsidRPr="004517C9">
        <w:t>mapnew.put(s[0], value);</w:t>
      </w:r>
    </w:p>
    <w:p w:rsidR="004517C9" w:rsidRPr="004517C9" w:rsidRDefault="004517C9" w:rsidP="004517C9">
      <w:r w:rsidRPr="004517C9">
        <w:t xml:space="preserve">} </w:t>
      </w:r>
      <w:r w:rsidRPr="004517C9">
        <w:rPr>
          <w:b/>
          <w:bCs/>
        </w:rPr>
        <w:t>else {</w:t>
      </w:r>
    </w:p>
    <w:p w:rsidR="004517C9" w:rsidRPr="004517C9" w:rsidRDefault="004517C9" w:rsidP="004517C9">
      <w:r w:rsidRPr="004517C9">
        <w:t xml:space="preserve">      mapnew.put(s[0], s[1]);</w:t>
      </w:r>
    </w:p>
    <w:p w:rsidR="004517C9" w:rsidRPr="004517C9" w:rsidRDefault="004517C9" w:rsidP="004517C9">
      <w:r w:rsidRPr="004517C9">
        <w:t xml:space="preserve">   }</w:t>
      </w:r>
    </w:p>
    <w:p w:rsidR="004517C9" w:rsidRPr="004517C9" w:rsidRDefault="004517C9" w:rsidP="004517C9">
      <w:r w:rsidRPr="004517C9">
        <w:t>}</w:t>
      </w:r>
    </w:p>
    <w:p w:rsidR="004517C9" w:rsidRPr="004517C9" w:rsidRDefault="004517C9" w:rsidP="004517C9">
      <w:r w:rsidRPr="004517C9">
        <w:t xml:space="preserve">JSONObject tmpJson = </w:t>
      </w:r>
      <w:r w:rsidRPr="004517C9">
        <w:rPr>
          <w:b/>
          <w:bCs/>
        </w:rPr>
        <w:t>new JSONObject();</w:t>
      </w:r>
    </w:p>
    <w:p w:rsidR="004517C9" w:rsidRPr="004517C9" w:rsidRDefault="004517C9" w:rsidP="004517C9">
      <w:r w:rsidRPr="004517C9">
        <w:t>Set&lt;String&gt; setFilter = mapnew.keySet();</w:t>
      </w:r>
    </w:p>
    <w:p w:rsidR="004517C9" w:rsidRPr="004517C9" w:rsidRDefault="004517C9" w:rsidP="004517C9">
      <w:r w:rsidRPr="004517C9">
        <w:t>Iterator&lt;String&gt; itFilter = setFilter.iterator();</w:t>
      </w:r>
    </w:p>
    <w:p w:rsidR="004517C9" w:rsidRPr="004517C9" w:rsidRDefault="004517C9" w:rsidP="004517C9">
      <w:r w:rsidRPr="004517C9">
        <w:t>String filters = MysqlDao.</w:t>
      </w:r>
      <w:r w:rsidRPr="004517C9">
        <w:rPr>
          <w:i/>
          <w:iCs/>
        </w:rPr>
        <w:t xml:space="preserve">getFilterByAddtion(major, addtion); // </w:t>
      </w:r>
      <w:r w:rsidRPr="004517C9">
        <w:rPr>
          <w:rFonts w:hint="eastAsia"/>
          <w:i/>
          <w:iCs/>
        </w:rPr>
        <w:t>将来考虑放在</w:t>
      </w:r>
      <w:r w:rsidRPr="004517C9">
        <w:rPr>
          <w:i/>
          <w:iCs/>
          <w:u w:val="single"/>
        </w:rPr>
        <w:t>memcache</w:t>
      </w:r>
    </w:p>
    <w:p w:rsidR="004517C9" w:rsidRPr="004517C9" w:rsidRDefault="004517C9" w:rsidP="004517C9">
      <w:r w:rsidRPr="004517C9">
        <w:rPr>
          <w:b/>
          <w:bCs/>
        </w:rPr>
        <w:t>while (itFilter.hasNext()) {</w:t>
      </w:r>
    </w:p>
    <w:p w:rsidR="004517C9" w:rsidRPr="004517C9" w:rsidRDefault="004517C9" w:rsidP="004517C9">
      <w:r w:rsidRPr="004517C9">
        <w:t xml:space="preserve">     String key = itFilter.next();</w:t>
      </w:r>
    </w:p>
    <w:p w:rsidR="004517C9" w:rsidRPr="004517C9" w:rsidRDefault="004517C9" w:rsidP="004517C9">
      <w:r w:rsidRPr="004517C9">
        <w:rPr>
          <w:b/>
          <w:bCs/>
        </w:rPr>
        <w:t xml:space="preserve">     if ("</w:t>
      </w:r>
      <w:r w:rsidRPr="004517C9">
        <w:rPr>
          <w:rFonts w:hint="eastAsia"/>
          <w:b/>
          <w:bCs/>
        </w:rPr>
        <w:t>价格</w:t>
      </w:r>
      <w:r w:rsidRPr="004517C9">
        <w:rPr>
          <w:b/>
          <w:bCs/>
        </w:rPr>
        <w:t xml:space="preserve">".equals(key))    continue; // </w:t>
      </w:r>
      <w:r w:rsidRPr="004517C9">
        <w:rPr>
          <w:rFonts w:hint="eastAsia"/>
          <w:b/>
          <w:bCs/>
        </w:rPr>
        <w:t>过滤条件存在价格</w:t>
      </w:r>
    </w:p>
    <w:p w:rsidR="004517C9" w:rsidRPr="004517C9" w:rsidRDefault="004517C9" w:rsidP="004517C9">
      <w:r w:rsidRPr="004517C9">
        <w:t xml:space="preserve">     String value = mapnew.get(key);</w:t>
      </w:r>
    </w:p>
    <w:p w:rsidR="004517C9" w:rsidRPr="004517C9" w:rsidRDefault="004517C9" w:rsidP="004517C9">
      <w:r w:rsidRPr="004517C9">
        <w:t xml:space="preserve">     value = </w:t>
      </w:r>
      <w:r w:rsidRPr="004517C9">
        <w:rPr>
          <w:i/>
          <w:iCs/>
        </w:rPr>
        <w:t xml:space="preserve">sortFilter(filters, key, value); // </w:t>
      </w:r>
      <w:r w:rsidRPr="004517C9">
        <w:rPr>
          <w:rFonts w:hint="eastAsia"/>
          <w:i/>
          <w:iCs/>
        </w:rPr>
        <w:t>这个过滤的前提是前面检索的是</w:t>
      </w:r>
      <w:r w:rsidRPr="004517C9">
        <w:rPr>
          <w:i/>
          <w:iCs/>
        </w:rPr>
        <w:t>major</w:t>
      </w:r>
      <w:r w:rsidRPr="004517C9">
        <w:rPr>
          <w:rFonts w:hint="eastAsia"/>
          <w:i/>
          <w:iCs/>
        </w:rPr>
        <w:t>下的数据</w:t>
      </w:r>
    </w:p>
    <w:p w:rsidR="004517C9" w:rsidRPr="004517C9" w:rsidRDefault="004517C9" w:rsidP="004517C9">
      <w:r w:rsidRPr="004517C9">
        <w:t xml:space="preserve">     tmpJson.put(key, value.substring(0, value.length() - 1));</w:t>
      </w:r>
    </w:p>
    <w:p w:rsidR="004517C9" w:rsidRPr="004517C9" w:rsidRDefault="004517C9" w:rsidP="004517C9">
      <w:r w:rsidRPr="004517C9">
        <w:t>}</w:t>
      </w:r>
    </w:p>
    <w:p w:rsidR="004517C9" w:rsidRDefault="004517C9" w:rsidP="004517C9">
      <w:pPr>
        <w:pStyle w:val="2"/>
        <w:spacing w:before="156" w:after="156"/>
      </w:pPr>
      <w:r w:rsidRPr="004517C9">
        <w:rPr>
          <w:rFonts w:hint="eastAsia"/>
        </w:rPr>
        <w:t>搜索关键字来源</w:t>
      </w:r>
    </w:p>
    <w:p w:rsidR="004517C9" w:rsidRPr="004517C9" w:rsidRDefault="004517C9" w:rsidP="004517C9">
      <w:r w:rsidRPr="004517C9">
        <w:rPr>
          <w:rFonts w:hint="eastAsia"/>
        </w:rPr>
        <w:t>不管用户在页面上点击或在输入框中输入关键字产生的搜索动作都会触及到搜索引擎，我们来看看在此项目中会有哪些搜索动作呢？</w:t>
      </w:r>
    </w:p>
    <w:p w:rsidR="004517C9" w:rsidRDefault="002422D5" w:rsidP="004517C9">
      <w:r>
        <w:rPr>
          <w:noProof/>
        </w:rPr>
        <w:lastRenderedPageBreak/>
        <w:drawing>
          <wp:inline distT="0" distB="0" distL="0" distR="0" wp14:anchorId="4EFD8C0F" wp14:editId="44297AC4">
            <wp:extent cx="5274310" cy="37611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3761105"/>
                    </a:xfrm>
                    <a:prstGeom prst="rect">
                      <a:avLst/>
                    </a:prstGeom>
                  </pic:spPr>
                </pic:pic>
              </a:graphicData>
            </a:graphic>
          </wp:inline>
        </w:drawing>
      </w:r>
      <w:bookmarkStart w:id="0" w:name="_GoBack"/>
      <w:bookmarkEnd w:id="0"/>
    </w:p>
    <w:p w:rsidR="004517C9" w:rsidRDefault="004517C9" w:rsidP="004517C9">
      <w:r w:rsidRPr="004517C9">
        <w:rPr>
          <w:rFonts w:hint="eastAsia"/>
        </w:rPr>
        <w:t>从以上我们可以看出搜索的入口很多，除从关键词搜索外，从类目树、筛选条件和商品详列表点击进入也会促发搜索，不过从类目树和商品列表进入的搜索比较简单，根据类目树点击进入时只需要从索引库中取出对应类别的商品，从商品列表点击进入只需要根据索引</w:t>
      </w:r>
      <w:r w:rsidRPr="004517C9">
        <w:t>rowkey</w:t>
      </w:r>
      <w:r w:rsidRPr="004517C9">
        <w:rPr>
          <w:rFonts w:hint="eastAsia"/>
        </w:rPr>
        <w:t>取出商品的详细信息，若根据关键字查询，我们则需要判断输入的关键字是否属于类别、品牌或型号，否则就直接从标题检索，若点击筛选条件过滤，我们则需要结合前面输入的关键字或类目树综合查询获取结果，在接下来的这两节课中我们主要详细分析下商品搜索实现源码</w:t>
      </w:r>
    </w:p>
    <w:p w:rsidR="004517C9" w:rsidRDefault="004517C9" w:rsidP="004517C9">
      <w:r w:rsidRPr="004517C9">
        <w:drawing>
          <wp:inline distT="0" distB="0" distL="0" distR="0" wp14:anchorId="5435054D" wp14:editId="11193DBB">
            <wp:extent cx="4133850" cy="933450"/>
            <wp:effectExtent l="0" t="0" r="0" b="0"/>
            <wp:docPr id="33" name="Picture 5" descr="C:\Users\Lenovo\AppData\Roaming\Tencent\Users\147860597\QQ\WinTemp\RichOle\Y4XWOX[~6D{PW$6SOWU{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5" descr="C:\Users\Lenovo\AppData\Roaming\Tencent\Users\147860597\QQ\WinTemp\RichOle\Y4XWOX[~6D{PW$6SOWU{389.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33850" cy="933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4517C9" w:rsidRDefault="004517C9" w:rsidP="004517C9">
      <w:pPr>
        <w:pStyle w:val="2"/>
        <w:spacing w:before="156" w:after="156"/>
      </w:pPr>
      <w:r>
        <w:t>获取筛选条件</w:t>
      </w:r>
    </w:p>
    <w:p w:rsidR="004517C9" w:rsidRPr="004517C9" w:rsidRDefault="004517C9" w:rsidP="004517C9">
      <w:r w:rsidRPr="004517C9">
        <w:rPr>
          <w:rFonts w:hint="eastAsia"/>
        </w:rPr>
        <w:t>用户查询时前端发送两次请求，一次返回过筛选条件，一次获取结果数据集，核心代码如下：</w:t>
      </w:r>
    </w:p>
    <w:p w:rsidR="004517C9" w:rsidRPr="004517C9" w:rsidRDefault="004517C9" w:rsidP="004517C9">
      <w:r w:rsidRPr="004517C9">
        <w:t>if ("1".equals(filter)) {</w:t>
      </w:r>
    </w:p>
    <w:p w:rsidR="004517C9" w:rsidRPr="004517C9" w:rsidRDefault="004517C9" w:rsidP="004517C9">
      <w:r w:rsidRPr="004517C9">
        <w:t xml:space="preserve">   getFilterValue(request, response);</w:t>
      </w:r>
    </w:p>
    <w:p w:rsidR="004517C9" w:rsidRPr="004517C9" w:rsidRDefault="004517C9" w:rsidP="004517C9">
      <w:r w:rsidRPr="004517C9">
        <w:t>} else {</w:t>
      </w:r>
    </w:p>
    <w:p w:rsidR="004517C9" w:rsidRPr="004517C9" w:rsidRDefault="004517C9" w:rsidP="004517C9">
      <w:r w:rsidRPr="004517C9">
        <w:t>……</w:t>
      </w:r>
    </w:p>
    <w:p w:rsidR="004517C9" w:rsidRPr="004517C9" w:rsidRDefault="004517C9" w:rsidP="004517C9">
      <w:r w:rsidRPr="004517C9">
        <w:t>public void getFilterValue(HttpServletRequest request,</w:t>
      </w:r>
    </w:p>
    <w:p w:rsidR="004517C9" w:rsidRPr="004517C9" w:rsidRDefault="004517C9" w:rsidP="004517C9">
      <w:r w:rsidRPr="004517C9">
        <w:t>HttpServletResponse response) throws InterruptedException,</w:t>
      </w:r>
    </w:p>
    <w:p w:rsidR="004517C9" w:rsidRPr="004517C9" w:rsidRDefault="004517C9" w:rsidP="004517C9">
      <w:r w:rsidRPr="004517C9">
        <w:lastRenderedPageBreak/>
        <w:t>Exception {</w:t>
      </w:r>
    </w:p>
    <w:p w:rsidR="004517C9" w:rsidRPr="004517C9" w:rsidRDefault="004517C9" w:rsidP="004517C9">
      <w:r w:rsidRPr="004517C9">
        <w:t xml:space="preserve">    ……</w:t>
      </w:r>
    </w:p>
    <w:p w:rsidR="004517C9" w:rsidRPr="004517C9" w:rsidRDefault="004517C9" w:rsidP="004517C9">
      <w:r w:rsidRPr="004517C9">
        <w:t>sQuery.setFacet(true);</w:t>
      </w:r>
    </w:p>
    <w:p w:rsidR="004517C9" w:rsidRPr="004517C9" w:rsidRDefault="004517C9" w:rsidP="004517C9">
      <w:r w:rsidRPr="004517C9">
        <w:t>sQuery.addFacetField(new String[] { "price", "brand", "thisFilter_s" });</w:t>
      </w:r>
    </w:p>
    <w:p w:rsidR="004517C9" w:rsidRPr="004517C9" w:rsidRDefault="004517C9" w:rsidP="004517C9">
      <w:r w:rsidRPr="004517C9">
        <w:t>sQuery.setFacetLimit(SearchConstant.</w:t>
      </w:r>
      <w:r w:rsidRPr="004517C9">
        <w:rPr>
          <w:i/>
          <w:iCs/>
        </w:rPr>
        <w:t>FACET_LIMIT);// 1000000</w:t>
      </w:r>
    </w:p>
    <w:p w:rsidR="004517C9" w:rsidRPr="004517C9" w:rsidRDefault="004517C9" w:rsidP="004517C9">
      <w:r w:rsidRPr="004517C9">
        <w:t>QueryResponse queryResponse;</w:t>
      </w:r>
    </w:p>
    <w:p w:rsidR="004517C9" w:rsidRPr="004517C9" w:rsidRDefault="004517C9" w:rsidP="004517C9">
      <w:r w:rsidRPr="004517C9">
        <w:t>try {</w:t>
      </w:r>
    </w:p>
    <w:p w:rsidR="004517C9" w:rsidRPr="004517C9" w:rsidRDefault="004517C9" w:rsidP="004517C9">
      <w:r w:rsidRPr="004517C9">
        <w:t xml:space="preserve">     ……</w:t>
      </w:r>
    </w:p>
    <w:p w:rsidR="004517C9" w:rsidRPr="004517C9" w:rsidRDefault="004517C9" w:rsidP="004517C9">
      <w:r w:rsidRPr="004517C9">
        <w:t>}</w:t>
      </w:r>
    </w:p>
    <w:p w:rsidR="004517C9" w:rsidRPr="004517C9" w:rsidRDefault="004517C9" w:rsidP="004517C9">
      <w:r w:rsidRPr="004517C9">
        <w:t>}</w:t>
      </w:r>
    </w:p>
    <w:p w:rsidR="004517C9" w:rsidRDefault="004517C9" w:rsidP="004517C9">
      <w:pPr>
        <w:pStyle w:val="2"/>
        <w:spacing w:before="156" w:after="156"/>
      </w:pPr>
      <w:r>
        <w:rPr>
          <w:rFonts w:hint="eastAsia"/>
        </w:rPr>
        <w:t>获取结果数据</w:t>
      </w:r>
    </w:p>
    <w:p w:rsidR="004517C9" w:rsidRPr="004517C9" w:rsidRDefault="004517C9" w:rsidP="004517C9">
      <w:r w:rsidRPr="004517C9">
        <w:rPr>
          <w:b/>
          <w:bCs/>
        </w:rPr>
        <w:t>if(StringUtils.</w:t>
      </w:r>
      <w:r w:rsidRPr="004517C9">
        <w:rPr>
          <w:b/>
          <w:bCs/>
          <w:i/>
          <w:iCs/>
        </w:rPr>
        <w:t>isBlank(isProductType)){</w:t>
      </w:r>
    </w:p>
    <w:p w:rsidR="004517C9" w:rsidRPr="004517C9" w:rsidRDefault="004517C9" w:rsidP="004517C9">
      <w:r w:rsidRPr="004517C9">
        <w:t xml:space="preserve">  //</w:t>
      </w:r>
      <w:r w:rsidRPr="004517C9">
        <w:rPr>
          <w:rFonts w:hint="eastAsia"/>
        </w:rPr>
        <w:t>若是品牌需要判断以品牌方式查询是否有数据，若有跳到品牌查询方法，无就继续本方法</w:t>
      </w:r>
    </w:p>
    <w:p w:rsidR="004517C9" w:rsidRPr="004517C9" w:rsidRDefault="004517C9" w:rsidP="004517C9">
      <w:r w:rsidRPr="004517C9">
        <w:t xml:space="preserve">  String ss = smodel.toLowerCase().trim(); </w:t>
      </w:r>
    </w:p>
    <w:p w:rsidR="004517C9" w:rsidRPr="004517C9" w:rsidRDefault="004517C9" w:rsidP="004517C9">
      <w:r w:rsidRPr="004517C9">
        <w:rPr>
          <w:b/>
          <w:bCs/>
        </w:rPr>
        <w:t xml:space="preserve">  long </w:t>
      </w:r>
      <w:r w:rsidRPr="004517C9">
        <w:rPr>
          <w:b/>
          <w:bCs/>
          <w:u w:val="single"/>
        </w:rPr>
        <w:t>timeb1 = System.</w:t>
      </w:r>
      <w:r w:rsidRPr="004517C9">
        <w:rPr>
          <w:b/>
          <w:bCs/>
          <w:i/>
          <w:iCs/>
          <w:u w:val="single"/>
        </w:rPr>
        <w:t>currentTimeMillis();</w:t>
      </w:r>
    </w:p>
    <w:p w:rsidR="004517C9" w:rsidRPr="004517C9" w:rsidRDefault="004517C9" w:rsidP="004517C9">
      <w:r w:rsidRPr="004517C9">
        <w:t xml:space="preserve">  isbrand = CacheUtils.</w:t>
      </w:r>
      <w:r w:rsidRPr="004517C9">
        <w:rPr>
          <w:i/>
          <w:iCs/>
        </w:rPr>
        <w:t>getCached(ss); //</w:t>
      </w:r>
      <w:r w:rsidRPr="004517C9">
        <w:rPr>
          <w:rFonts w:hint="eastAsia"/>
          <w:i/>
          <w:iCs/>
        </w:rPr>
        <w:t>品牌放在缓存中</w:t>
      </w:r>
    </w:p>
    <w:p w:rsidR="004517C9" w:rsidRPr="004517C9" w:rsidRDefault="004517C9" w:rsidP="004517C9">
      <w:r w:rsidRPr="004517C9">
        <w:rPr>
          <w:b/>
          <w:bCs/>
        </w:rPr>
        <w:t xml:space="preserve">  long </w:t>
      </w:r>
      <w:r w:rsidRPr="004517C9">
        <w:rPr>
          <w:b/>
          <w:bCs/>
          <w:u w:val="single"/>
        </w:rPr>
        <w:t>timeb2 = System.</w:t>
      </w:r>
      <w:r w:rsidRPr="004517C9">
        <w:rPr>
          <w:b/>
          <w:bCs/>
          <w:i/>
          <w:iCs/>
          <w:u w:val="single"/>
        </w:rPr>
        <w:t>currentTimeMillis();</w:t>
      </w:r>
    </w:p>
    <w:p w:rsidR="004517C9" w:rsidRPr="004517C9" w:rsidRDefault="004517C9" w:rsidP="004517C9">
      <w:r w:rsidRPr="004517C9">
        <w:t xml:space="preserve">  //System.out.println("timeb2 - timeb1 = " + (timeb2 - timeb1));</w:t>
      </w:r>
    </w:p>
    <w:p w:rsidR="004517C9" w:rsidRPr="004517C9" w:rsidRDefault="004517C9" w:rsidP="004517C9">
      <w:r w:rsidRPr="004517C9">
        <w:rPr>
          <w:b/>
          <w:bCs/>
        </w:rPr>
        <w:t xml:space="preserve">  if(StringUtils.</w:t>
      </w:r>
      <w:r w:rsidRPr="004517C9">
        <w:rPr>
          <w:b/>
          <w:bCs/>
          <w:i/>
          <w:iCs/>
        </w:rPr>
        <w:t>isNotBlank(isbrand)){</w:t>
      </w:r>
    </w:p>
    <w:p w:rsidR="004517C9" w:rsidRPr="004517C9" w:rsidRDefault="004517C9" w:rsidP="004517C9">
      <w:r w:rsidRPr="004517C9">
        <w:rPr>
          <w:b/>
          <w:bCs/>
        </w:rPr>
        <w:t xml:space="preserve">     if(isbrand.indexOf(";;") &gt;= 0)</w:t>
      </w:r>
    </w:p>
    <w:p w:rsidR="004517C9" w:rsidRPr="004517C9" w:rsidRDefault="004517C9" w:rsidP="004517C9">
      <w:r w:rsidRPr="004517C9">
        <w:t xml:space="preserve">       isbrand = isbrand.replaceAll(";;", " OR brand:");</w:t>
      </w:r>
    </w:p>
    <w:p w:rsidR="004517C9" w:rsidRPr="004517C9" w:rsidRDefault="004517C9" w:rsidP="004517C9">
      <w:r w:rsidRPr="004517C9">
        <w:t xml:space="preserve">       String rs = getSearchByBrandForTitle(request, response, isbrand);</w:t>
      </w:r>
    </w:p>
    <w:p w:rsidR="004517C9" w:rsidRPr="004517C9" w:rsidRDefault="004517C9" w:rsidP="004517C9">
      <w:r w:rsidRPr="004517C9">
        <w:rPr>
          <w:b/>
          <w:bCs/>
        </w:rPr>
        <w:t xml:space="preserve">        if(StringUtils.</w:t>
      </w:r>
      <w:r w:rsidRPr="004517C9">
        <w:rPr>
          <w:b/>
          <w:bCs/>
          <w:i/>
          <w:iCs/>
        </w:rPr>
        <w:t>isNotBlank(rs)){</w:t>
      </w:r>
    </w:p>
    <w:p w:rsidR="004517C9" w:rsidRPr="004517C9" w:rsidRDefault="004517C9" w:rsidP="004517C9">
      <w:r w:rsidRPr="004517C9">
        <w:t xml:space="preserve">             response.setContentType("text/html;charset=UTF-8");</w:t>
      </w:r>
    </w:p>
    <w:p w:rsidR="004517C9" w:rsidRPr="004517C9" w:rsidRDefault="004517C9" w:rsidP="004517C9">
      <w:r w:rsidRPr="004517C9">
        <w:t xml:space="preserve">             response.getWriter().write(rs);</w:t>
      </w:r>
    </w:p>
    <w:p w:rsidR="004517C9" w:rsidRPr="004517C9" w:rsidRDefault="004517C9" w:rsidP="004517C9">
      <w:r w:rsidRPr="004517C9">
        <w:rPr>
          <w:b/>
          <w:bCs/>
        </w:rPr>
        <w:t xml:space="preserve">             return;</w:t>
      </w:r>
    </w:p>
    <w:p w:rsidR="004517C9" w:rsidRPr="004517C9" w:rsidRDefault="004517C9" w:rsidP="004517C9">
      <w:r w:rsidRPr="004517C9">
        <w:t xml:space="preserve">        }</w:t>
      </w:r>
    </w:p>
    <w:p w:rsidR="004517C9" w:rsidRPr="004517C9" w:rsidRDefault="004517C9" w:rsidP="004517C9">
      <w:r w:rsidRPr="004517C9">
        <w:t xml:space="preserve">   }</w:t>
      </w:r>
    </w:p>
    <w:p w:rsidR="004517C9" w:rsidRPr="004517C9" w:rsidRDefault="004517C9" w:rsidP="004517C9">
      <w:r w:rsidRPr="004517C9">
        <w:t xml:space="preserve">   //</w:t>
      </w:r>
      <w:r w:rsidRPr="004517C9">
        <w:rPr>
          <w:rFonts w:hint="eastAsia"/>
        </w:rPr>
        <w:t>判断输入的词是否为型号，若为型号就按型号字段检索</w:t>
      </w:r>
    </w:p>
    <w:p w:rsidR="004517C9" w:rsidRPr="004517C9" w:rsidRDefault="004517C9" w:rsidP="004517C9">
      <w:r w:rsidRPr="004517C9">
        <w:rPr>
          <w:b/>
          <w:bCs/>
        </w:rPr>
        <w:t xml:space="preserve">   if(StringUtils.</w:t>
      </w:r>
      <w:r w:rsidRPr="004517C9">
        <w:rPr>
          <w:b/>
          <w:bCs/>
          <w:i/>
          <w:iCs/>
        </w:rPr>
        <w:t>isBlank(isbrand)){</w:t>
      </w:r>
    </w:p>
    <w:p w:rsidR="004517C9" w:rsidRPr="004517C9" w:rsidRDefault="004517C9" w:rsidP="004517C9">
      <w:r w:rsidRPr="004517C9">
        <w:t xml:space="preserve">       ismodel = </w:t>
      </w:r>
      <w:r w:rsidRPr="004517C9">
        <w:rPr>
          <w:i/>
          <w:iCs/>
        </w:rPr>
        <w:t>getModel(smodel,server);   //</w:t>
      </w:r>
      <w:r w:rsidRPr="004517C9">
        <w:rPr>
          <w:rFonts w:hint="eastAsia"/>
          <w:i/>
          <w:iCs/>
        </w:rPr>
        <w:t>暂时放开</w:t>
      </w:r>
    </w:p>
    <w:p w:rsidR="004517C9" w:rsidRDefault="004517C9" w:rsidP="004517C9">
      <w:pPr>
        <w:rPr>
          <w:b/>
          <w:bCs/>
          <w:i/>
          <w:iCs/>
        </w:rPr>
      </w:pPr>
      <w:r w:rsidRPr="004517C9">
        <w:rPr>
          <w:b/>
          <w:bCs/>
        </w:rPr>
        <w:t xml:space="preserve">       if(StringUtils.</w:t>
      </w:r>
      <w:r w:rsidRPr="004517C9">
        <w:rPr>
          <w:b/>
          <w:bCs/>
          <w:i/>
          <w:iCs/>
        </w:rPr>
        <w:t>isNotBlank(ismodel)){</w:t>
      </w:r>
    </w:p>
    <w:p w:rsidR="004517C9" w:rsidRPr="004517C9" w:rsidRDefault="004517C9" w:rsidP="004517C9">
      <w:r w:rsidRPr="004517C9">
        <w:t>String rsm = getSearchByModel(request, response, ismodel);</w:t>
      </w:r>
    </w:p>
    <w:p w:rsidR="004517C9" w:rsidRPr="004517C9" w:rsidRDefault="004517C9" w:rsidP="004517C9">
      <w:r w:rsidRPr="004517C9">
        <w:rPr>
          <w:b/>
          <w:bCs/>
        </w:rPr>
        <w:t>if(StringUtils.</w:t>
      </w:r>
      <w:r w:rsidRPr="004517C9">
        <w:rPr>
          <w:b/>
          <w:bCs/>
          <w:i/>
          <w:iCs/>
        </w:rPr>
        <w:t>isNotBlank(rsm)){</w:t>
      </w:r>
    </w:p>
    <w:p w:rsidR="004517C9" w:rsidRPr="004517C9" w:rsidRDefault="004517C9" w:rsidP="004517C9">
      <w:r w:rsidRPr="004517C9">
        <w:t xml:space="preserve">    response.setContentType("text/html;charset=UTF-8"); </w:t>
      </w:r>
    </w:p>
    <w:p w:rsidR="004517C9" w:rsidRPr="004517C9" w:rsidRDefault="004517C9" w:rsidP="004517C9">
      <w:r w:rsidRPr="004517C9">
        <w:t xml:space="preserve">    response.getWriter().write(rsm);</w:t>
      </w:r>
    </w:p>
    <w:p w:rsidR="004517C9" w:rsidRPr="004517C9" w:rsidRDefault="004517C9" w:rsidP="004517C9">
      <w:r w:rsidRPr="004517C9">
        <w:rPr>
          <w:b/>
          <w:bCs/>
        </w:rPr>
        <w:t xml:space="preserve">    return;</w:t>
      </w:r>
    </w:p>
    <w:p w:rsidR="004517C9" w:rsidRPr="004517C9" w:rsidRDefault="004517C9" w:rsidP="004517C9">
      <w:r w:rsidRPr="004517C9">
        <w:t>}</w:t>
      </w:r>
      <w:r w:rsidRPr="004517C9">
        <w:rPr>
          <w:b/>
          <w:bCs/>
        </w:rPr>
        <w:t>else{</w:t>
      </w:r>
    </w:p>
    <w:p w:rsidR="004517C9" w:rsidRPr="004517C9" w:rsidRDefault="004517C9" w:rsidP="004517C9">
      <w:r w:rsidRPr="004517C9">
        <w:rPr>
          <w:b/>
          <w:bCs/>
        </w:rPr>
        <w:lastRenderedPageBreak/>
        <w:t xml:space="preserve">    if(StringUtils.</w:t>
      </w:r>
      <w:r w:rsidRPr="004517C9">
        <w:rPr>
          <w:b/>
          <w:bCs/>
          <w:i/>
          <w:iCs/>
        </w:rPr>
        <w:t>isNotBlank(otherParam) || priceStart &gt; 0 || priceEnd &gt; 0){</w:t>
      </w:r>
    </w:p>
    <w:p w:rsidR="004517C9" w:rsidRPr="004517C9" w:rsidRDefault="004517C9" w:rsidP="004517C9">
      <w:r w:rsidRPr="004517C9">
        <w:t xml:space="preserve">    response.setContentType("text/html;charset=UTF-8"); </w:t>
      </w:r>
    </w:p>
    <w:p w:rsidR="004517C9" w:rsidRPr="004517C9" w:rsidRDefault="004517C9" w:rsidP="004517C9">
      <w:r w:rsidRPr="004517C9">
        <w:t xml:space="preserve">    response.getWriter().write(rsm);</w:t>
      </w:r>
    </w:p>
    <w:p w:rsidR="004517C9" w:rsidRPr="004517C9" w:rsidRDefault="004517C9" w:rsidP="004517C9">
      <w:r w:rsidRPr="004517C9">
        <w:rPr>
          <w:b/>
          <w:bCs/>
        </w:rPr>
        <w:t xml:space="preserve">    return;</w:t>
      </w:r>
    </w:p>
    <w:p w:rsidR="004517C9" w:rsidRPr="004517C9" w:rsidRDefault="004517C9" w:rsidP="004517C9">
      <w:r w:rsidRPr="004517C9">
        <w:t xml:space="preserve">    } </w:t>
      </w:r>
    </w:p>
    <w:p w:rsidR="004517C9" w:rsidRPr="004517C9" w:rsidRDefault="004517C9" w:rsidP="004517C9">
      <w:r w:rsidRPr="004517C9">
        <w:t>}</w:t>
      </w:r>
    </w:p>
    <w:p w:rsidR="004517C9" w:rsidRPr="004517C9" w:rsidRDefault="004517C9" w:rsidP="004517C9">
      <w:r w:rsidRPr="004517C9">
        <w:t>}</w:t>
      </w:r>
    </w:p>
    <w:p w:rsidR="004517C9" w:rsidRPr="004517C9" w:rsidRDefault="004517C9" w:rsidP="004517C9">
      <w:r w:rsidRPr="004517C9">
        <w:t>}</w:t>
      </w:r>
    </w:p>
    <w:p w:rsidR="004517C9" w:rsidRPr="004517C9" w:rsidRDefault="004517C9" w:rsidP="004517C9">
      <w:r w:rsidRPr="004517C9">
        <w:t>//</w:t>
      </w:r>
      <w:r w:rsidRPr="004517C9">
        <w:rPr>
          <w:rFonts w:hint="eastAsia"/>
        </w:rPr>
        <w:t>根据输入条件复合查询</w:t>
      </w:r>
    </w:p>
    <w:p w:rsidR="004517C9" w:rsidRPr="004517C9" w:rsidRDefault="004517C9" w:rsidP="004517C9">
      <w:r w:rsidRPr="004517C9">
        <w:t>String cpss = SearchCpsHelper.</w:t>
      </w:r>
      <w:r w:rsidRPr="004517C9">
        <w:rPr>
          <w:i/>
          <w:iCs/>
        </w:rPr>
        <w:t>getSearchByComposites(request, response, smodel, server, major);</w:t>
      </w:r>
    </w:p>
    <w:p w:rsidR="004517C9" w:rsidRPr="004517C9" w:rsidRDefault="004517C9" w:rsidP="004517C9">
      <w:r w:rsidRPr="004517C9">
        <w:rPr>
          <w:b/>
          <w:bCs/>
        </w:rPr>
        <w:t>if(StringUtils.</w:t>
      </w:r>
      <w:r w:rsidRPr="004517C9">
        <w:rPr>
          <w:b/>
          <w:bCs/>
          <w:i/>
          <w:iCs/>
        </w:rPr>
        <w:t>isNotBlank(cpss)){</w:t>
      </w:r>
    </w:p>
    <w:p w:rsidR="004517C9" w:rsidRPr="004517C9" w:rsidRDefault="004517C9" w:rsidP="004517C9">
      <w:r w:rsidRPr="004517C9">
        <w:t xml:space="preserve">    response.setContentType("text/html;charset=UTF-8"); </w:t>
      </w:r>
    </w:p>
    <w:p w:rsidR="004517C9" w:rsidRPr="004517C9" w:rsidRDefault="004517C9" w:rsidP="004517C9">
      <w:r w:rsidRPr="004517C9">
        <w:t xml:space="preserve">    response.getWriter().write(cpss);</w:t>
      </w:r>
    </w:p>
    <w:p w:rsidR="004517C9" w:rsidRPr="004517C9" w:rsidRDefault="004517C9" w:rsidP="004517C9">
      <w:r w:rsidRPr="004517C9">
        <w:rPr>
          <w:b/>
          <w:bCs/>
        </w:rPr>
        <w:t xml:space="preserve">    return;</w:t>
      </w:r>
    </w:p>
    <w:p w:rsidR="004517C9" w:rsidRPr="004517C9" w:rsidRDefault="004517C9" w:rsidP="004517C9">
      <w:r w:rsidRPr="004517C9">
        <w:t xml:space="preserve">} </w:t>
      </w:r>
    </w:p>
    <w:p w:rsidR="004517C9" w:rsidRPr="004517C9" w:rsidRDefault="004517C9" w:rsidP="004517C9">
      <w:r w:rsidRPr="004517C9">
        <w:t>}</w:t>
      </w:r>
    </w:p>
    <w:p w:rsidR="004517C9" w:rsidRPr="004517C9" w:rsidRDefault="004517C9" w:rsidP="004517C9">
      <w:pPr>
        <w:rPr>
          <w:rFonts w:hint="eastAsia"/>
        </w:rPr>
      </w:pPr>
    </w:p>
    <w:sectPr w:rsidR="004517C9" w:rsidRPr="004517C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650A" w:rsidRDefault="0057650A" w:rsidP="001255F2">
      <w:pPr>
        <w:spacing w:line="240" w:lineRule="auto"/>
      </w:pPr>
      <w:r>
        <w:separator/>
      </w:r>
    </w:p>
  </w:endnote>
  <w:endnote w:type="continuationSeparator" w:id="0">
    <w:p w:rsidR="0057650A" w:rsidRDefault="0057650A" w:rsidP="001255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650A" w:rsidRDefault="0057650A" w:rsidP="001255F2">
      <w:pPr>
        <w:spacing w:line="240" w:lineRule="auto"/>
      </w:pPr>
      <w:r>
        <w:separator/>
      </w:r>
    </w:p>
  </w:footnote>
  <w:footnote w:type="continuationSeparator" w:id="0">
    <w:p w:rsidR="0057650A" w:rsidRDefault="0057650A" w:rsidP="001255F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0012FC"/>
    <w:multiLevelType w:val="hybridMultilevel"/>
    <w:tmpl w:val="07AA517E"/>
    <w:lvl w:ilvl="0" w:tplc="8E0CDA2A">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792373"/>
    <w:multiLevelType w:val="multilevel"/>
    <w:tmpl w:val="9250A19E"/>
    <w:lvl w:ilvl="0">
      <w:start w:val="1"/>
      <w:numFmt w:val="decimal"/>
      <w:lvlText w:val="%1."/>
      <w:lvlJc w:val="left"/>
      <w:pPr>
        <w:ind w:left="360" w:hanging="360"/>
      </w:pPr>
      <w:rPr>
        <w:rFonts w:hint="default"/>
      </w:rPr>
    </w:lvl>
    <w:lvl w:ilvl="1">
      <w:start w:val="5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8E42211"/>
    <w:multiLevelType w:val="hybridMultilevel"/>
    <w:tmpl w:val="FB22D472"/>
    <w:lvl w:ilvl="0" w:tplc="3CEECE2E">
      <w:start w:val="1"/>
      <w:numFmt w:val="bullet"/>
      <w:pStyle w:val="4"/>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673341D"/>
    <w:multiLevelType w:val="hybridMultilevel"/>
    <w:tmpl w:val="58A8A05A"/>
    <w:lvl w:ilvl="0" w:tplc="E4285C16">
      <w:start w:val="1"/>
      <w:numFmt w:val="decimal"/>
      <w:lvlText w:val="1.1.%1"/>
      <w:lvlJc w:val="left"/>
      <w:pPr>
        <w:ind w:left="562"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FC64CA8"/>
    <w:multiLevelType w:val="hybridMultilevel"/>
    <w:tmpl w:val="5E381638"/>
    <w:lvl w:ilvl="0" w:tplc="1382E9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7DE5C04"/>
    <w:multiLevelType w:val="hybridMultilevel"/>
    <w:tmpl w:val="2CEEEA68"/>
    <w:lvl w:ilvl="0" w:tplc="F356CFFC">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BA3644"/>
    <w:multiLevelType w:val="multilevel"/>
    <w:tmpl w:val="DFEC1056"/>
    <w:lvl w:ilvl="0">
      <w:start w:val="1"/>
      <w:numFmt w:val="chineseCountingThousand"/>
      <w:lvlText w:val="%1、"/>
      <w:lvlJc w:val="left"/>
      <w:pPr>
        <w:ind w:left="420" w:hanging="420"/>
      </w:pPr>
      <w:rPr>
        <w:rFonts w:hint="eastAsia"/>
      </w:rPr>
    </w:lvl>
    <w:lvl w:ilvl="1">
      <w:start w:val="1"/>
      <w:numFmt w:val="decimal"/>
      <w:lvlText w:val="%2"/>
      <w:lvlJc w:val="left"/>
      <w:pPr>
        <w:ind w:left="992" w:hanging="567"/>
      </w:pPr>
      <w:rPr>
        <w:rFonts w:hint="eastAsia"/>
      </w:rPr>
    </w:lvl>
    <w:lvl w:ilvl="2">
      <w:start w:val="1"/>
      <w:numFmt w:val="decimal"/>
      <w:lvlText w:val="%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61FE0F4E"/>
    <w:multiLevelType w:val="hybridMultilevel"/>
    <w:tmpl w:val="E8A21F04"/>
    <w:lvl w:ilvl="0" w:tplc="671069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8096FCE"/>
    <w:multiLevelType w:val="hybridMultilevel"/>
    <w:tmpl w:val="78B29FD8"/>
    <w:lvl w:ilvl="0" w:tplc="A6D6CB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112313"/>
    <w:multiLevelType w:val="hybridMultilevel"/>
    <w:tmpl w:val="AFA24C26"/>
    <w:lvl w:ilvl="0" w:tplc="585C202C">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B81042A"/>
    <w:multiLevelType w:val="multilevel"/>
    <w:tmpl w:val="1F5A2A8C"/>
    <w:lvl w:ilvl="0">
      <w:start w:val="1"/>
      <w:numFmt w:val="chineseCountingThousand"/>
      <w:pStyle w:val="1"/>
      <w:lvlText w:val="第%1章"/>
      <w:lvlJc w:val="left"/>
      <w:pPr>
        <w:ind w:left="425" w:hanging="425"/>
      </w:pPr>
      <w:rPr>
        <w:rFonts w:hint="eastAsia"/>
      </w:rPr>
    </w:lvl>
    <w:lvl w:ilvl="1">
      <w:start w:val="1"/>
      <w:numFmt w:val="decimal"/>
      <w:pStyle w:val="2"/>
      <w:isLgl/>
      <w:lvlText w:val="%1.%2"/>
      <w:lvlJc w:val="left"/>
      <w:pPr>
        <w:ind w:left="0" w:firstLine="0"/>
      </w:pPr>
      <w:rPr>
        <w:rFonts w:hint="eastAsia"/>
      </w:rPr>
    </w:lvl>
    <w:lvl w:ilvl="2">
      <w:start w:val="1"/>
      <w:numFmt w:val="decimal"/>
      <w:pStyle w:val="3"/>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
  </w:num>
  <w:num w:numId="2">
    <w:abstractNumId w:val="9"/>
  </w:num>
  <w:num w:numId="3">
    <w:abstractNumId w:val="8"/>
  </w:num>
  <w:num w:numId="4">
    <w:abstractNumId w:val="3"/>
  </w:num>
  <w:num w:numId="5">
    <w:abstractNumId w:val="5"/>
  </w:num>
  <w:num w:numId="6">
    <w:abstractNumId w:val="0"/>
  </w:num>
  <w:num w:numId="7">
    <w:abstractNumId w:val="6"/>
  </w:num>
  <w:num w:numId="8">
    <w:abstractNumId w:val="1"/>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4"/>
  </w:num>
  <w:num w:numId="12">
    <w:abstractNumId w:val="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3234"/>
    <w:rsid w:val="00002E89"/>
    <w:rsid w:val="00003A89"/>
    <w:rsid w:val="00003D74"/>
    <w:rsid w:val="00003E8B"/>
    <w:rsid w:val="0000429F"/>
    <w:rsid w:val="00010398"/>
    <w:rsid w:val="00012659"/>
    <w:rsid w:val="00015A78"/>
    <w:rsid w:val="00017354"/>
    <w:rsid w:val="000231DA"/>
    <w:rsid w:val="0002453B"/>
    <w:rsid w:val="000334D2"/>
    <w:rsid w:val="00036EE6"/>
    <w:rsid w:val="00040780"/>
    <w:rsid w:val="000411F5"/>
    <w:rsid w:val="000412C5"/>
    <w:rsid w:val="0004327A"/>
    <w:rsid w:val="00043314"/>
    <w:rsid w:val="000465C9"/>
    <w:rsid w:val="0005104F"/>
    <w:rsid w:val="00053362"/>
    <w:rsid w:val="00054696"/>
    <w:rsid w:val="000627DF"/>
    <w:rsid w:val="00062F8A"/>
    <w:rsid w:val="000674C0"/>
    <w:rsid w:val="0006793E"/>
    <w:rsid w:val="000725B6"/>
    <w:rsid w:val="00072804"/>
    <w:rsid w:val="00072D3D"/>
    <w:rsid w:val="00073277"/>
    <w:rsid w:val="00075B2F"/>
    <w:rsid w:val="00077E2C"/>
    <w:rsid w:val="000806F2"/>
    <w:rsid w:val="000815BC"/>
    <w:rsid w:val="00083D7A"/>
    <w:rsid w:val="000849CF"/>
    <w:rsid w:val="000878C7"/>
    <w:rsid w:val="00094164"/>
    <w:rsid w:val="000A20F9"/>
    <w:rsid w:val="000A50AF"/>
    <w:rsid w:val="000A6B69"/>
    <w:rsid w:val="000B1895"/>
    <w:rsid w:val="000B308D"/>
    <w:rsid w:val="000B324E"/>
    <w:rsid w:val="000B4CE6"/>
    <w:rsid w:val="000C20BD"/>
    <w:rsid w:val="000C273C"/>
    <w:rsid w:val="000D0046"/>
    <w:rsid w:val="000D2C36"/>
    <w:rsid w:val="000D2CDC"/>
    <w:rsid w:val="000D4712"/>
    <w:rsid w:val="000D4C8D"/>
    <w:rsid w:val="000D5326"/>
    <w:rsid w:val="000D5EC0"/>
    <w:rsid w:val="000E08E9"/>
    <w:rsid w:val="000E1D33"/>
    <w:rsid w:val="000E1E05"/>
    <w:rsid w:val="000E331E"/>
    <w:rsid w:val="000E3407"/>
    <w:rsid w:val="000E4EE0"/>
    <w:rsid w:val="000F0B31"/>
    <w:rsid w:val="000F5F6C"/>
    <w:rsid w:val="00102163"/>
    <w:rsid w:val="00102E80"/>
    <w:rsid w:val="001047C1"/>
    <w:rsid w:val="001071BE"/>
    <w:rsid w:val="0011783A"/>
    <w:rsid w:val="00117C66"/>
    <w:rsid w:val="00120382"/>
    <w:rsid w:val="0012226D"/>
    <w:rsid w:val="00124D75"/>
    <w:rsid w:val="001255F2"/>
    <w:rsid w:val="00127C9A"/>
    <w:rsid w:val="00130DB9"/>
    <w:rsid w:val="001314F4"/>
    <w:rsid w:val="00135797"/>
    <w:rsid w:val="0014304D"/>
    <w:rsid w:val="00145CBE"/>
    <w:rsid w:val="00146A64"/>
    <w:rsid w:val="0015523C"/>
    <w:rsid w:val="0015703C"/>
    <w:rsid w:val="00162CBF"/>
    <w:rsid w:val="00163FE4"/>
    <w:rsid w:val="00164CFB"/>
    <w:rsid w:val="00165736"/>
    <w:rsid w:val="0016765B"/>
    <w:rsid w:val="0017450C"/>
    <w:rsid w:val="001766EB"/>
    <w:rsid w:val="00177626"/>
    <w:rsid w:val="00177F94"/>
    <w:rsid w:val="00181093"/>
    <w:rsid w:val="001879B0"/>
    <w:rsid w:val="00191683"/>
    <w:rsid w:val="00195AE7"/>
    <w:rsid w:val="001A1FBB"/>
    <w:rsid w:val="001A72FF"/>
    <w:rsid w:val="001B2AB6"/>
    <w:rsid w:val="001B5DE5"/>
    <w:rsid w:val="001C2025"/>
    <w:rsid w:val="001C50F5"/>
    <w:rsid w:val="001C78D8"/>
    <w:rsid w:val="001D2E47"/>
    <w:rsid w:val="001D4CE3"/>
    <w:rsid w:val="001D7785"/>
    <w:rsid w:val="001E6CBE"/>
    <w:rsid w:val="001F0E73"/>
    <w:rsid w:val="001F1CC7"/>
    <w:rsid w:val="001F1E11"/>
    <w:rsid w:val="001F310A"/>
    <w:rsid w:val="001F659C"/>
    <w:rsid w:val="0020022E"/>
    <w:rsid w:val="002002EF"/>
    <w:rsid w:val="00204703"/>
    <w:rsid w:val="00207F15"/>
    <w:rsid w:val="00213AB7"/>
    <w:rsid w:val="00213D37"/>
    <w:rsid w:val="002207FA"/>
    <w:rsid w:val="00224A63"/>
    <w:rsid w:val="0022731B"/>
    <w:rsid w:val="00233870"/>
    <w:rsid w:val="0023423F"/>
    <w:rsid w:val="00234BC3"/>
    <w:rsid w:val="0023614A"/>
    <w:rsid w:val="00242007"/>
    <w:rsid w:val="002422D5"/>
    <w:rsid w:val="00243B0B"/>
    <w:rsid w:val="002449FF"/>
    <w:rsid w:val="00247DA6"/>
    <w:rsid w:val="00247F58"/>
    <w:rsid w:val="00251257"/>
    <w:rsid w:val="002553EC"/>
    <w:rsid w:val="002670D8"/>
    <w:rsid w:val="0028017D"/>
    <w:rsid w:val="00281D47"/>
    <w:rsid w:val="00284C9E"/>
    <w:rsid w:val="00286FC5"/>
    <w:rsid w:val="002A249F"/>
    <w:rsid w:val="002A51E4"/>
    <w:rsid w:val="002A7AAE"/>
    <w:rsid w:val="002B14A7"/>
    <w:rsid w:val="002B23D3"/>
    <w:rsid w:val="002B56BF"/>
    <w:rsid w:val="002B6B80"/>
    <w:rsid w:val="002C2825"/>
    <w:rsid w:val="002C32DC"/>
    <w:rsid w:val="002D075D"/>
    <w:rsid w:val="002D19B9"/>
    <w:rsid w:val="002D1D40"/>
    <w:rsid w:val="002E5A4F"/>
    <w:rsid w:val="002E7D78"/>
    <w:rsid w:val="002F5541"/>
    <w:rsid w:val="00301261"/>
    <w:rsid w:val="00301E5A"/>
    <w:rsid w:val="00302BC2"/>
    <w:rsid w:val="00305338"/>
    <w:rsid w:val="00310A72"/>
    <w:rsid w:val="00312A5F"/>
    <w:rsid w:val="00321C82"/>
    <w:rsid w:val="00323223"/>
    <w:rsid w:val="00326CCC"/>
    <w:rsid w:val="00327198"/>
    <w:rsid w:val="00331EC8"/>
    <w:rsid w:val="0033284C"/>
    <w:rsid w:val="00333447"/>
    <w:rsid w:val="00334609"/>
    <w:rsid w:val="00341E7C"/>
    <w:rsid w:val="003460AD"/>
    <w:rsid w:val="003509B4"/>
    <w:rsid w:val="00351D86"/>
    <w:rsid w:val="003532C6"/>
    <w:rsid w:val="00355EA2"/>
    <w:rsid w:val="0035729F"/>
    <w:rsid w:val="00363903"/>
    <w:rsid w:val="003642C0"/>
    <w:rsid w:val="00372237"/>
    <w:rsid w:val="00374BD3"/>
    <w:rsid w:val="00376B9F"/>
    <w:rsid w:val="00377BCB"/>
    <w:rsid w:val="00382DCC"/>
    <w:rsid w:val="00383E10"/>
    <w:rsid w:val="00383FC4"/>
    <w:rsid w:val="003854AB"/>
    <w:rsid w:val="00387A2E"/>
    <w:rsid w:val="00390634"/>
    <w:rsid w:val="00393FBE"/>
    <w:rsid w:val="0039561D"/>
    <w:rsid w:val="003A2184"/>
    <w:rsid w:val="003A445C"/>
    <w:rsid w:val="003A7162"/>
    <w:rsid w:val="003B03F0"/>
    <w:rsid w:val="003B0EA4"/>
    <w:rsid w:val="003B5EBF"/>
    <w:rsid w:val="003C3D10"/>
    <w:rsid w:val="003D139F"/>
    <w:rsid w:val="003D3811"/>
    <w:rsid w:val="003D457B"/>
    <w:rsid w:val="003E0AC6"/>
    <w:rsid w:val="003E2763"/>
    <w:rsid w:val="003E674A"/>
    <w:rsid w:val="003E7546"/>
    <w:rsid w:val="003F3B2E"/>
    <w:rsid w:val="003F726A"/>
    <w:rsid w:val="004007FF"/>
    <w:rsid w:val="004042B4"/>
    <w:rsid w:val="00412B3F"/>
    <w:rsid w:val="00413794"/>
    <w:rsid w:val="004165C7"/>
    <w:rsid w:val="00417E83"/>
    <w:rsid w:val="00423974"/>
    <w:rsid w:val="00425025"/>
    <w:rsid w:val="00426F8C"/>
    <w:rsid w:val="0043082C"/>
    <w:rsid w:val="004346D4"/>
    <w:rsid w:val="004412EE"/>
    <w:rsid w:val="004517C9"/>
    <w:rsid w:val="004547D6"/>
    <w:rsid w:val="00464121"/>
    <w:rsid w:val="00471456"/>
    <w:rsid w:val="00473ACC"/>
    <w:rsid w:val="00474902"/>
    <w:rsid w:val="00481BEA"/>
    <w:rsid w:val="004866A7"/>
    <w:rsid w:val="00487A53"/>
    <w:rsid w:val="00487B71"/>
    <w:rsid w:val="00492E0F"/>
    <w:rsid w:val="004A4922"/>
    <w:rsid w:val="004A6B96"/>
    <w:rsid w:val="004B0BBF"/>
    <w:rsid w:val="004B1181"/>
    <w:rsid w:val="004B1FC5"/>
    <w:rsid w:val="004B480E"/>
    <w:rsid w:val="004C1518"/>
    <w:rsid w:val="004C1A38"/>
    <w:rsid w:val="004C4FFC"/>
    <w:rsid w:val="004C6FBF"/>
    <w:rsid w:val="004D08DA"/>
    <w:rsid w:val="004D7DA6"/>
    <w:rsid w:val="004F49BA"/>
    <w:rsid w:val="004F60FA"/>
    <w:rsid w:val="004F69B1"/>
    <w:rsid w:val="00510E70"/>
    <w:rsid w:val="0051563D"/>
    <w:rsid w:val="005206DA"/>
    <w:rsid w:val="00521F15"/>
    <w:rsid w:val="00525F9C"/>
    <w:rsid w:val="0052750B"/>
    <w:rsid w:val="00533466"/>
    <w:rsid w:val="0053467C"/>
    <w:rsid w:val="005376CA"/>
    <w:rsid w:val="00550283"/>
    <w:rsid w:val="00553665"/>
    <w:rsid w:val="005537E7"/>
    <w:rsid w:val="00553FB8"/>
    <w:rsid w:val="00556994"/>
    <w:rsid w:val="00561892"/>
    <w:rsid w:val="00565A71"/>
    <w:rsid w:val="00566467"/>
    <w:rsid w:val="00567FFD"/>
    <w:rsid w:val="005727A7"/>
    <w:rsid w:val="00575F75"/>
    <w:rsid w:val="0057650A"/>
    <w:rsid w:val="00582541"/>
    <w:rsid w:val="00584380"/>
    <w:rsid w:val="00584E08"/>
    <w:rsid w:val="00585B01"/>
    <w:rsid w:val="00587383"/>
    <w:rsid w:val="00587C3B"/>
    <w:rsid w:val="005953AE"/>
    <w:rsid w:val="00597313"/>
    <w:rsid w:val="005A078C"/>
    <w:rsid w:val="005A68E2"/>
    <w:rsid w:val="005B2A4B"/>
    <w:rsid w:val="005C08B7"/>
    <w:rsid w:val="005C15D2"/>
    <w:rsid w:val="005C2385"/>
    <w:rsid w:val="005C3378"/>
    <w:rsid w:val="005D2F25"/>
    <w:rsid w:val="005E1C0F"/>
    <w:rsid w:val="005E2341"/>
    <w:rsid w:val="005E3058"/>
    <w:rsid w:val="005E43FE"/>
    <w:rsid w:val="005E79F1"/>
    <w:rsid w:val="005F29D5"/>
    <w:rsid w:val="005F5C33"/>
    <w:rsid w:val="00610F25"/>
    <w:rsid w:val="0061290A"/>
    <w:rsid w:val="00614FE0"/>
    <w:rsid w:val="00615FBC"/>
    <w:rsid w:val="006161E7"/>
    <w:rsid w:val="006213A1"/>
    <w:rsid w:val="0062184B"/>
    <w:rsid w:val="006249C8"/>
    <w:rsid w:val="00627A82"/>
    <w:rsid w:val="00630158"/>
    <w:rsid w:val="006336BA"/>
    <w:rsid w:val="00640597"/>
    <w:rsid w:val="00641261"/>
    <w:rsid w:val="006426C8"/>
    <w:rsid w:val="00643234"/>
    <w:rsid w:val="00644C95"/>
    <w:rsid w:val="00652A4C"/>
    <w:rsid w:val="00656FB7"/>
    <w:rsid w:val="0066216E"/>
    <w:rsid w:val="00663615"/>
    <w:rsid w:val="00666D63"/>
    <w:rsid w:val="006738D4"/>
    <w:rsid w:val="00675935"/>
    <w:rsid w:val="00676E2E"/>
    <w:rsid w:val="00680ADA"/>
    <w:rsid w:val="00682ABA"/>
    <w:rsid w:val="00684CDD"/>
    <w:rsid w:val="00685140"/>
    <w:rsid w:val="0068538C"/>
    <w:rsid w:val="006901E2"/>
    <w:rsid w:val="00694011"/>
    <w:rsid w:val="006942CF"/>
    <w:rsid w:val="006A17F5"/>
    <w:rsid w:val="006B479B"/>
    <w:rsid w:val="006B7A21"/>
    <w:rsid w:val="006C12EB"/>
    <w:rsid w:val="006C2765"/>
    <w:rsid w:val="006C5799"/>
    <w:rsid w:val="006D4F99"/>
    <w:rsid w:val="006E0921"/>
    <w:rsid w:val="006E5506"/>
    <w:rsid w:val="006E57D6"/>
    <w:rsid w:val="006F07ED"/>
    <w:rsid w:val="006F25D8"/>
    <w:rsid w:val="006F2F79"/>
    <w:rsid w:val="006F42FD"/>
    <w:rsid w:val="006F4BF9"/>
    <w:rsid w:val="0070241D"/>
    <w:rsid w:val="00703BC5"/>
    <w:rsid w:val="00703C44"/>
    <w:rsid w:val="00704488"/>
    <w:rsid w:val="00705596"/>
    <w:rsid w:val="007073EA"/>
    <w:rsid w:val="00710C3F"/>
    <w:rsid w:val="00710ED9"/>
    <w:rsid w:val="00715451"/>
    <w:rsid w:val="00715CC0"/>
    <w:rsid w:val="00716434"/>
    <w:rsid w:val="00721158"/>
    <w:rsid w:val="00725105"/>
    <w:rsid w:val="00730443"/>
    <w:rsid w:val="0073116E"/>
    <w:rsid w:val="00732EB2"/>
    <w:rsid w:val="0073306F"/>
    <w:rsid w:val="007339AA"/>
    <w:rsid w:val="007379DC"/>
    <w:rsid w:val="00740372"/>
    <w:rsid w:val="00740B5A"/>
    <w:rsid w:val="007410B7"/>
    <w:rsid w:val="007420E6"/>
    <w:rsid w:val="007456C2"/>
    <w:rsid w:val="00751E74"/>
    <w:rsid w:val="0075206E"/>
    <w:rsid w:val="0075742A"/>
    <w:rsid w:val="00757DAF"/>
    <w:rsid w:val="0076384F"/>
    <w:rsid w:val="007662E8"/>
    <w:rsid w:val="007677F2"/>
    <w:rsid w:val="0077557D"/>
    <w:rsid w:val="0078223F"/>
    <w:rsid w:val="00782244"/>
    <w:rsid w:val="00782B63"/>
    <w:rsid w:val="007830AC"/>
    <w:rsid w:val="00787758"/>
    <w:rsid w:val="007958E8"/>
    <w:rsid w:val="007967C0"/>
    <w:rsid w:val="007A383A"/>
    <w:rsid w:val="007A4697"/>
    <w:rsid w:val="007A4ECC"/>
    <w:rsid w:val="007A5250"/>
    <w:rsid w:val="007A53CB"/>
    <w:rsid w:val="007B3A04"/>
    <w:rsid w:val="007B419B"/>
    <w:rsid w:val="007B7A01"/>
    <w:rsid w:val="007C1DA9"/>
    <w:rsid w:val="007C6F80"/>
    <w:rsid w:val="007D2ED8"/>
    <w:rsid w:val="007D3EB6"/>
    <w:rsid w:val="007D5971"/>
    <w:rsid w:val="007E41DE"/>
    <w:rsid w:val="007E775E"/>
    <w:rsid w:val="007F1A41"/>
    <w:rsid w:val="007F3140"/>
    <w:rsid w:val="007F73F8"/>
    <w:rsid w:val="00801507"/>
    <w:rsid w:val="00802A7D"/>
    <w:rsid w:val="00802ADE"/>
    <w:rsid w:val="008064F9"/>
    <w:rsid w:val="008072EF"/>
    <w:rsid w:val="008131B2"/>
    <w:rsid w:val="00820ABB"/>
    <w:rsid w:val="008272EB"/>
    <w:rsid w:val="008335E3"/>
    <w:rsid w:val="008339D9"/>
    <w:rsid w:val="00835BB0"/>
    <w:rsid w:val="00836305"/>
    <w:rsid w:val="00842BDF"/>
    <w:rsid w:val="00843E52"/>
    <w:rsid w:val="008522EC"/>
    <w:rsid w:val="0085638F"/>
    <w:rsid w:val="00857A17"/>
    <w:rsid w:val="00863E26"/>
    <w:rsid w:val="008643B7"/>
    <w:rsid w:val="00867785"/>
    <w:rsid w:val="00867CB8"/>
    <w:rsid w:val="0087434D"/>
    <w:rsid w:val="00883B89"/>
    <w:rsid w:val="00885411"/>
    <w:rsid w:val="008854A5"/>
    <w:rsid w:val="00894ECA"/>
    <w:rsid w:val="008A1085"/>
    <w:rsid w:val="008A24A7"/>
    <w:rsid w:val="008A6EBE"/>
    <w:rsid w:val="008B225A"/>
    <w:rsid w:val="008B60F8"/>
    <w:rsid w:val="008D062D"/>
    <w:rsid w:val="008D1DE2"/>
    <w:rsid w:val="008D2018"/>
    <w:rsid w:val="008D4030"/>
    <w:rsid w:val="008D41AC"/>
    <w:rsid w:val="008D447E"/>
    <w:rsid w:val="008D5815"/>
    <w:rsid w:val="008D7196"/>
    <w:rsid w:val="008E5C72"/>
    <w:rsid w:val="008E6311"/>
    <w:rsid w:val="008E77D6"/>
    <w:rsid w:val="008F2142"/>
    <w:rsid w:val="008F41D8"/>
    <w:rsid w:val="008F79BA"/>
    <w:rsid w:val="00900F92"/>
    <w:rsid w:val="0090775E"/>
    <w:rsid w:val="009108F2"/>
    <w:rsid w:val="00911AA5"/>
    <w:rsid w:val="009136FE"/>
    <w:rsid w:val="0091487E"/>
    <w:rsid w:val="00914EE8"/>
    <w:rsid w:val="00915692"/>
    <w:rsid w:val="0092221B"/>
    <w:rsid w:val="00924622"/>
    <w:rsid w:val="00925A34"/>
    <w:rsid w:val="0093048F"/>
    <w:rsid w:val="00936998"/>
    <w:rsid w:val="00942D99"/>
    <w:rsid w:val="009518DF"/>
    <w:rsid w:val="00954250"/>
    <w:rsid w:val="00962C89"/>
    <w:rsid w:val="0097001C"/>
    <w:rsid w:val="00971308"/>
    <w:rsid w:val="00986B9C"/>
    <w:rsid w:val="0099200D"/>
    <w:rsid w:val="00997978"/>
    <w:rsid w:val="009A2E58"/>
    <w:rsid w:val="009B5EB3"/>
    <w:rsid w:val="009B681E"/>
    <w:rsid w:val="009B7E4A"/>
    <w:rsid w:val="009C2D3F"/>
    <w:rsid w:val="009D1429"/>
    <w:rsid w:val="009D1ACD"/>
    <w:rsid w:val="009D6057"/>
    <w:rsid w:val="009D626D"/>
    <w:rsid w:val="009E3F38"/>
    <w:rsid w:val="009E57A0"/>
    <w:rsid w:val="009E768C"/>
    <w:rsid w:val="009F79AB"/>
    <w:rsid w:val="00A02C0E"/>
    <w:rsid w:val="00A04534"/>
    <w:rsid w:val="00A049CD"/>
    <w:rsid w:val="00A10574"/>
    <w:rsid w:val="00A174F9"/>
    <w:rsid w:val="00A20907"/>
    <w:rsid w:val="00A20AB7"/>
    <w:rsid w:val="00A243EE"/>
    <w:rsid w:val="00A253E1"/>
    <w:rsid w:val="00A25CF0"/>
    <w:rsid w:val="00A319C3"/>
    <w:rsid w:val="00A37982"/>
    <w:rsid w:val="00A4169E"/>
    <w:rsid w:val="00A44334"/>
    <w:rsid w:val="00A4534C"/>
    <w:rsid w:val="00A50BF1"/>
    <w:rsid w:val="00A51C25"/>
    <w:rsid w:val="00A55142"/>
    <w:rsid w:val="00A62B37"/>
    <w:rsid w:val="00A77343"/>
    <w:rsid w:val="00A819D3"/>
    <w:rsid w:val="00A907ED"/>
    <w:rsid w:val="00A90E4D"/>
    <w:rsid w:val="00A942A2"/>
    <w:rsid w:val="00A952CC"/>
    <w:rsid w:val="00AA64E9"/>
    <w:rsid w:val="00AB02C5"/>
    <w:rsid w:val="00AB28DF"/>
    <w:rsid w:val="00AB2C94"/>
    <w:rsid w:val="00AB4705"/>
    <w:rsid w:val="00AB476E"/>
    <w:rsid w:val="00AC1387"/>
    <w:rsid w:val="00AC1550"/>
    <w:rsid w:val="00AC631B"/>
    <w:rsid w:val="00AD2AFC"/>
    <w:rsid w:val="00AD5724"/>
    <w:rsid w:val="00AD621B"/>
    <w:rsid w:val="00AD6CA6"/>
    <w:rsid w:val="00AE0530"/>
    <w:rsid w:val="00AE3752"/>
    <w:rsid w:val="00AE5DE4"/>
    <w:rsid w:val="00AE6502"/>
    <w:rsid w:val="00AF1181"/>
    <w:rsid w:val="00AF6FD2"/>
    <w:rsid w:val="00B00141"/>
    <w:rsid w:val="00B03B05"/>
    <w:rsid w:val="00B110A9"/>
    <w:rsid w:val="00B11546"/>
    <w:rsid w:val="00B138E4"/>
    <w:rsid w:val="00B168F9"/>
    <w:rsid w:val="00B21685"/>
    <w:rsid w:val="00B22162"/>
    <w:rsid w:val="00B22FDA"/>
    <w:rsid w:val="00B3421F"/>
    <w:rsid w:val="00B343B6"/>
    <w:rsid w:val="00B343E8"/>
    <w:rsid w:val="00B46161"/>
    <w:rsid w:val="00B47149"/>
    <w:rsid w:val="00B556F0"/>
    <w:rsid w:val="00B61A0E"/>
    <w:rsid w:val="00B62E44"/>
    <w:rsid w:val="00B75A0F"/>
    <w:rsid w:val="00B817AE"/>
    <w:rsid w:val="00B81A4A"/>
    <w:rsid w:val="00B83035"/>
    <w:rsid w:val="00B86078"/>
    <w:rsid w:val="00B872D0"/>
    <w:rsid w:val="00B948C5"/>
    <w:rsid w:val="00B94E1F"/>
    <w:rsid w:val="00B971B6"/>
    <w:rsid w:val="00BA287F"/>
    <w:rsid w:val="00BA3E26"/>
    <w:rsid w:val="00BA50BF"/>
    <w:rsid w:val="00BA5B42"/>
    <w:rsid w:val="00BB257B"/>
    <w:rsid w:val="00BC313B"/>
    <w:rsid w:val="00BC408C"/>
    <w:rsid w:val="00BC4AD7"/>
    <w:rsid w:val="00BD12DD"/>
    <w:rsid w:val="00BD2A1B"/>
    <w:rsid w:val="00BD35C9"/>
    <w:rsid w:val="00BD454C"/>
    <w:rsid w:val="00BE52EF"/>
    <w:rsid w:val="00BF424C"/>
    <w:rsid w:val="00BF6F49"/>
    <w:rsid w:val="00C05ECA"/>
    <w:rsid w:val="00C06801"/>
    <w:rsid w:val="00C102B1"/>
    <w:rsid w:val="00C12AE5"/>
    <w:rsid w:val="00C141EB"/>
    <w:rsid w:val="00C144D8"/>
    <w:rsid w:val="00C14E54"/>
    <w:rsid w:val="00C162AE"/>
    <w:rsid w:val="00C17F16"/>
    <w:rsid w:val="00C20EEE"/>
    <w:rsid w:val="00C2779D"/>
    <w:rsid w:val="00C33325"/>
    <w:rsid w:val="00C35789"/>
    <w:rsid w:val="00C37FAF"/>
    <w:rsid w:val="00C41E97"/>
    <w:rsid w:val="00C4793E"/>
    <w:rsid w:val="00C47C40"/>
    <w:rsid w:val="00C50452"/>
    <w:rsid w:val="00C52E79"/>
    <w:rsid w:val="00C54036"/>
    <w:rsid w:val="00C54C91"/>
    <w:rsid w:val="00C62EFB"/>
    <w:rsid w:val="00C63810"/>
    <w:rsid w:val="00C6523B"/>
    <w:rsid w:val="00C6586F"/>
    <w:rsid w:val="00C77FCB"/>
    <w:rsid w:val="00C81411"/>
    <w:rsid w:val="00C819B7"/>
    <w:rsid w:val="00C81EE0"/>
    <w:rsid w:val="00C96F9B"/>
    <w:rsid w:val="00CA1A25"/>
    <w:rsid w:val="00CB16EA"/>
    <w:rsid w:val="00CB2B55"/>
    <w:rsid w:val="00CB4E1F"/>
    <w:rsid w:val="00CB751F"/>
    <w:rsid w:val="00CC368E"/>
    <w:rsid w:val="00CC4A53"/>
    <w:rsid w:val="00CC745E"/>
    <w:rsid w:val="00CD43F4"/>
    <w:rsid w:val="00CD4927"/>
    <w:rsid w:val="00CD4B8B"/>
    <w:rsid w:val="00CD4BDB"/>
    <w:rsid w:val="00CD5101"/>
    <w:rsid w:val="00CD7069"/>
    <w:rsid w:val="00CE181E"/>
    <w:rsid w:val="00CE6EB4"/>
    <w:rsid w:val="00CE77F1"/>
    <w:rsid w:val="00CF7023"/>
    <w:rsid w:val="00D003F1"/>
    <w:rsid w:val="00D074FC"/>
    <w:rsid w:val="00D126C0"/>
    <w:rsid w:val="00D22F72"/>
    <w:rsid w:val="00D25484"/>
    <w:rsid w:val="00D26466"/>
    <w:rsid w:val="00D26A2E"/>
    <w:rsid w:val="00D3039A"/>
    <w:rsid w:val="00D37DDA"/>
    <w:rsid w:val="00D43ED9"/>
    <w:rsid w:val="00D457E2"/>
    <w:rsid w:val="00D461DE"/>
    <w:rsid w:val="00D50A65"/>
    <w:rsid w:val="00D50C7F"/>
    <w:rsid w:val="00D6133D"/>
    <w:rsid w:val="00D655B6"/>
    <w:rsid w:val="00D66106"/>
    <w:rsid w:val="00D71319"/>
    <w:rsid w:val="00D764C5"/>
    <w:rsid w:val="00D77234"/>
    <w:rsid w:val="00D86001"/>
    <w:rsid w:val="00D97F0D"/>
    <w:rsid w:val="00DA34D6"/>
    <w:rsid w:val="00DA4427"/>
    <w:rsid w:val="00DA57AB"/>
    <w:rsid w:val="00DB7D3C"/>
    <w:rsid w:val="00DC3AC5"/>
    <w:rsid w:val="00DC7BCE"/>
    <w:rsid w:val="00DD096F"/>
    <w:rsid w:val="00DD189E"/>
    <w:rsid w:val="00DD3E0B"/>
    <w:rsid w:val="00DD5D64"/>
    <w:rsid w:val="00DD5E6D"/>
    <w:rsid w:val="00DD753E"/>
    <w:rsid w:val="00DE0D75"/>
    <w:rsid w:val="00DE140B"/>
    <w:rsid w:val="00DE2E7E"/>
    <w:rsid w:val="00DE43AD"/>
    <w:rsid w:val="00DE5B80"/>
    <w:rsid w:val="00DE5E2B"/>
    <w:rsid w:val="00DF0760"/>
    <w:rsid w:val="00DF1192"/>
    <w:rsid w:val="00DF711E"/>
    <w:rsid w:val="00E01F76"/>
    <w:rsid w:val="00E05C39"/>
    <w:rsid w:val="00E07626"/>
    <w:rsid w:val="00E077F9"/>
    <w:rsid w:val="00E1167B"/>
    <w:rsid w:val="00E17C9C"/>
    <w:rsid w:val="00E31521"/>
    <w:rsid w:val="00E31B72"/>
    <w:rsid w:val="00E31C5B"/>
    <w:rsid w:val="00E320DF"/>
    <w:rsid w:val="00E36E97"/>
    <w:rsid w:val="00E375D3"/>
    <w:rsid w:val="00E43B3E"/>
    <w:rsid w:val="00E454B5"/>
    <w:rsid w:val="00E47550"/>
    <w:rsid w:val="00E52992"/>
    <w:rsid w:val="00E55C1E"/>
    <w:rsid w:val="00E61D65"/>
    <w:rsid w:val="00E63889"/>
    <w:rsid w:val="00E64024"/>
    <w:rsid w:val="00E669DB"/>
    <w:rsid w:val="00E70905"/>
    <w:rsid w:val="00E75BD6"/>
    <w:rsid w:val="00E92027"/>
    <w:rsid w:val="00EA2E66"/>
    <w:rsid w:val="00EA5FE7"/>
    <w:rsid w:val="00EB3C34"/>
    <w:rsid w:val="00EB3F92"/>
    <w:rsid w:val="00EC5BAA"/>
    <w:rsid w:val="00ED53AD"/>
    <w:rsid w:val="00ED747E"/>
    <w:rsid w:val="00EE167E"/>
    <w:rsid w:val="00EE4B15"/>
    <w:rsid w:val="00EF0225"/>
    <w:rsid w:val="00EF0462"/>
    <w:rsid w:val="00EF2008"/>
    <w:rsid w:val="00EF3159"/>
    <w:rsid w:val="00EF3EC8"/>
    <w:rsid w:val="00EF6A07"/>
    <w:rsid w:val="00EF714F"/>
    <w:rsid w:val="00F000BB"/>
    <w:rsid w:val="00F14B04"/>
    <w:rsid w:val="00F15304"/>
    <w:rsid w:val="00F169C6"/>
    <w:rsid w:val="00F16AA3"/>
    <w:rsid w:val="00F16D3E"/>
    <w:rsid w:val="00F16E17"/>
    <w:rsid w:val="00F170AE"/>
    <w:rsid w:val="00F17AC8"/>
    <w:rsid w:val="00F20DDE"/>
    <w:rsid w:val="00F23B80"/>
    <w:rsid w:val="00F245ED"/>
    <w:rsid w:val="00F3328F"/>
    <w:rsid w:val="00F357E2"/>
    <w:rsid w:val="00F42F4D"/>
    <w:rsid w:val="00F46CBC"/>
    <w:rsid w:val="00F47BDA"/>
    <w:rsid w:val="00F527CF"/>
    <w:rsid w:val="00F54F79"/>
    <w:rsid w:val="00F558F2"/>
    <w:rsid w:val="00F56EC8"/>
    <w:rsid w:val="00F5755B"/>
    <w:rsid w:val="00F61A86"/>
    <w:rsid w:val="00F725D0"/>
    <w:rsid w:val="00F72F2A"/>
    <w:rsid w:val="00F73EBE"/>
    <w:rsid w:val="00F74CFF"/>
    <w:rsid w:val="00F75CB5"/>
    <w:rsid w:val="00F76137"/>
    <w:rsid w:val="00F83CD9"/>
    <w:rsid w:val="00F85909"/>
    <w:rsid w:val="00F87F9D"/>
    <w:rsid w:val="00F93659"/>
    <w:rsid w:val="00F9630E"/>
    <w:rsid w:val="00FB1A50"/>
    <w:rsid w:val="00FB2C66"/>
    <w:rsid w:val="00FB5667"/>
    <w:rsid w:val="00FC104F"/>
    <w:rsid w:val="00FC2BEA"/>
    <w:rsid w:val="00FC53D8"/>
    <w:rsid w:val="00FC69D5"/>
    <w:rsid w:val="00FC7653"/>
    <w:rsid w:val="00FD3815"/>
    <w:rsid w:val="00FD5982"/>
    <w:rsid w:val="00FE2177"/>
    <w:rsid w:val="00FF66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E3986D8-D99B-45DD-BC81-06BE39607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D2E47"/>
    <w:pPr>
      <w:widowControl w:val="0"/>
      <w:snapToGrid w:val="0"/>
      <w:spacing w:line="300" w:lineRule="auto"/>
      <w:jc w:val="both"/>
    </w:pPr>
    <w:rPr>
      <w:rFonts w:ascii="Times New Roman" w:hAnsi="Times New Roman"/>
      <w:sz w:val="24"/>
    </w:rPr>
  </w:style>
  <w:style w:type="paragraph" w:styleId="1">
    <w:name w:val="heading 1"/>
    <w:basedOn w:val="a"/>
    <w:next w:val="a"/>
    <w:link w:val="1Char"/>
    <w:autoRedefine/>
    <w:qFormat/>
    <w:rsid w:val="00E454B5"/>
    <w:pPr>
      <w:keepNext/>
      <w:keepLines/>
      <w:numPr>
        <w:numId w:val="10"/>
      </w:numPr>
      <w:adjustRightInd w:val="0"/>
      <w:spacing w:before="400" w:after="200" w:line="360" w:lineRule="auto"/>
      <w:jc w:val="left"/>
      <w:outlineLvl w:val="0"/>
    </w:pPr>
    <w:rPr>
      <w:b/>
      <w:bCs/>
      <w:kern w:val="44"/>
      <w:sz w:val="32"/>
      <w:szCs w:val="44"/>
    </w:rPr>
  </w:style>
  <w:style w:type="paragraph" w:styleId="2">
    <w:name w:val="heading 2"/>
    <w:basedOn w:val="a"/>
    <w:next w:val="a"/>
    <w:link w:val="2Char"/>
    <w:qFormat/>
    <w:rsid w:val="00F75CB5"/>
    <w:pPr>
      <w:keepNext/>
      <w:keepLines/>
      <w:numPr>
        <w:ilvl w:val="1"/>
        <w:numId w:val="10"/>
      </w:numPr>
      <w:spacing w:beforeLines="50" w:before="50" w:afterLines="50" w:after="50" w:line="240" w:lineRule="auto"/>
      <w:jc w:val="left"/>
      <w:outlineLvl w:val="1"/>
    </w:pPr>
    <w:rPr>
      <w:rFonts w:eastAsiaTheme="majorEastAsia" w:cstheme="majorBidi"/>
      <w:b/>
      <w:bCs/>
      <w:sz w:val="28"/>
      <w:szCs w:val="32"/>
    </w:rPr>
  </w:style>
  <w:style w:type="paragraph" w:styleId="3">
    <w:name w:val="heading 3"/>
    <w:basedOn w:val="a"/>
    <w:next w:val="a"/>
    <w:link w:val="3Char"/>
    <w:qFormat/>
    <w:rsid w:val="00B556F0"/>
    <w:pPr>
      <w:keepNext/>
      <w:keepLines/>
      <w:numPr>
        <w:ilvl w:val="2"/>
        <w:numId w:val="10"/>
      </w:numPr>
      <w:spacing w:beforeLines="50" w:before="50" w:afterLines="50" w:after="50"/>
      <w:ind w:left="567"/>
      <w:jc w:val="left"/>
      <w:outlineLvl w:val="2"/>
    </w:pPr>
    <w:rPr>
      <w:b/>
      <w:bCs/>
      <w:szCs w:val="32"/>
    </w:rPr>
  </w:style>
  <w:style w:type="paragraph" w:styleId="4">
    <w:name w:val="heading 4"/>
    <w:basedOn w:val="a"/>
    <w:next w:val="a"/>
    <w:link w:val="4Char"/>
    <w:uiPriority w:val="3"/>
    <w:unhideWhenUsed/>
    <w:qFormat/>
    <w:rsid w:val="00E75BD6"/>
    <w:pPr>
      <w:keepNext/>
      <w:keepLines/>
      <w:numPr>
        <w:numId w:val="1"/>
      </w:numPr>
      <w:spacing w:before="120" w:after="120" w:line="200" w:lineRule="atLeast"/>
      <w:outlineLvl w:val="3"/>
    </w:pPr>
    <w:rPr>
      <w:rFonts w:asciiTheme="majorHAnsi" w:eastAsiaTheme="majorEastAsia" w:hAnsiTheme="majorHAnsi" w:cstheme="majorBidi"/>
      <w:b/>
      <w:bCs/>
      <w:szCs w:val="28"/>
    </w:rPr>
  </w:style>
  <w:style w:type="paragraph" w:styleId="5">
    <w:name w:val="heading 5"/>
    <w:basedOn w:val="a"/>
    <w:next w:val="a"/>
    <w:link w:val="5Char"/>
    <w:uiPriority w:val="9"/>
    <w:unhideWhenUsed/>
    <w:qFormat/>
    <w:rsid w:val="00E454B5"/>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E454B5"/>
    <w:rPr>
      <w:rFonts w:ascii="Times New Roman" w:hAnsi="Times New Roman"/>
      <w:b/>
      <w:bCs/>
      <w:kern w:val="44"/>
      <w:sz w:val="32"/>
      <w:szCs w:val="44"/>
    </w:rPr>
  </w:style>
  <w:style w:type="character" w:customStyle="1" w:styleId="2Char">
    <w:name w:val="标题 2 Char"/>
    <w:basedOn w:val="a0"/>
    <w:link w:val="2"/>
    <w:rsid w:val="00F75CB5"/>
    <w:rPr>
      <w:rFonts w:ascii="Times New Roman" w:eastAsiaTheme="majorEastAsia" w:hAnsi="Times New Roman" w:cstheme="majorBidi"/>
      <w:b/>
      <w:bCs/>
      <w:sz w:val="28"/>
      <w:szCs w:val="32"/>
    </w:rPr>
  </w:style>
  <w:style w:type="paragraph" w:styleId="a3">
    <w:name w:val="No Spacing"/>
    <w:aliases w:val="代码"/>
    <w:next w:val="a"/>
    <w:qFormat/>
    <w:rsid w:val="003C3D10"/>
    <w:pPr>
      <w:widowControl w:val="0"/>
      <w:shd w:val="clear" w:color="auto" w:fill="E7E6E6" w:themeFill="background2"/>
    </w:pPr>
    <w:rPr>
      <w:rFonts w:ascii="Times New Roman" w:hAnsi="Times New Roman"/>
    </w:rPr>
  </w:style>
  <w:style w:type="character" w:customStyle="1" w:styleId="3Char">
    <w:name w:val="标题 3 Char"/>
    <w:basedOn w:val="a0"/>
    <w:link w:val="3"/>
    <w:rsid w:val="00B556F0"/>
    <w:rPr>
      <w:rFonts w:ascii="Times New Roman" w:hAnsi="Times New Roman"/>
      <w:b/>
      <w:bCs/>
      <w:sz w:val="24"/>
      <w:szCs w:val="32"/>
    </w:rPr>
  </w:style>
  <w:style w:type="paragraph" w:styleId="a4">
    <w:name w:val="Title"/>
    <w:basedOn w:val="a"/>
    <w:next w:val="a"/>
    <w:link w:val="Char"/>
    <w:uiPriority w:val="10"/>
    <w:qFormat/>
    <w:rsid w:val="00B62E44"/>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B62E44"/>
    <w:rPr>
      <w:rFonts w:asciiTheme="majorHAnsi" w:eastAsia="宋体" w:hAnsiTheme="majorHAnsi" w:cstheme="majorBidi"/>
      <w:b/>
      <w:bCs/>
      <w:sz w:val="32"/>
      <w:szCs w:val="32"/>
    </w:rPr>
  </w:style>
  <w:style w:type="character" w:customStyle="1" w:styleId="4Char">
    <w:name w:val="标题 4 Char"/>
    <w:basedOn w:val="a0"/>
    <w:link w:val="4"/>
    <w:uiPriority w:val="3"/>
    <w:rsid w:val="00E75BD6"/>
    <w:rPr>
      <w:rFonts w:asciiTheme="majorHAnsi" w:eastAsiaTheme="majorEastAsia" w:hAnsiTheme="majorHAnsi" w:cstheme="majorBidi"/>
      <w:b/>
      <w:bCs/>
      <w:sz w:val="24"/>
      <w:szCs w:val="28"/>
    </w:rPr>
  </w:style>
  <w:style w:type="paragraph" w:styleId="a5">
    <w:name w:val="List Paragraph"/>
    <w:basedOn w:val="a"/>
    <w:uiPriority w:val="34"/>
    <w:qFormat/>
    <w:rsid w:val="005A68E2"/>
    <w:pPr>
      <w:ind w:firstLineChars="200" w:firstLine="420"/>
    </w:pPr>
  </w:style>
  <w:style w:type="character" w:styleId="a6">
    <w:name w:val="Hyperlink"/>
    <w:basedOn w:val="a0"/>
    <w:uiPriority w:val="99"/>
    <w:unhideWhenUsed/>
    <w:rsid w:val="001047C1"/>
    <w:rPr>
      <w:color w:val="0563C1" w:themeColor="hyperlink"/>
      <w:u w:val="single"/>
    </w:rPr>
  </w:style>
  <w:style w:type="paragraph" w:styleId="HTML">
    <w:name w:val="HTML Preformatted"/>
    <w:basedOn w:val="a"/>
    <w:link w:val="HTMLChar"/>
    <w:uiPriority w:val="99"/>
    <w:semiHidden/>
    <w:unhideWhenUsed/>
    <w:rsid w:val="007967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7967C0"/>
    <w:rPr>
      <w:rFonts w:ascii="宋体" w:eastAsia="宋体" w:hAnsi="宋体" w:cs="宋体"/>
      <w:kern w:val="0"/>
      <w:sz w:val="24"/>
      <w:szCs w:val="24"/>
    </w:rPr>
  </w:style>
  <w:style w:type="character" w:customStyle="1" w:styleId="apple-converted-space">
    <w:name w:val="apple-converted-space"/>
    <w:basedOn w:val="a0"/>
    <w:rsid w:val="00676E2E"/>
  </w:style>
  <w:style w:type="character" w:styleId="HTML0">
    <w:name w:val="HTML Code"/>
    <w:basedOn w:val="a0"/>
    <w:uiPriority w:val="99"/>
    <w:semiHidden/>
    <w:unhideWhenUsed/>
    <w:rsid w:val="00043314"/>
    <w:rPr>
      <w:rFonts w:ascii="宋体" w:eastAsia="宋体" w:hAnsi="宋体" w:cs="宋体"/>
      <w:sz w:val="24"/>
      <w:szCs w:val="24"/>
    </w:rPr>
  </w:style>
  <w:style w:type="paragraph" w:styleId="a7">
    <w:name w:val="header"/>
    <w:basedOn w:val="a"/>
    <w:link w:val="Char0"/>
    <w:uiPriority w:val="99"/>
    <w:unhideWhenUsed/>
    <w:rsid w:val="001255F2"/>
    <w:pPr>
      <w:pBdr>
        <w:bottom w:val="single" w:sz="6" w:space="1" w:color="auto"/>
      </w:pBdr>
      <w:tabs>
        <w:tab w:val="center" w:pos="4153"/>
        <w:tab w:val="right" w:pos="8306"/>
      </w:tabs>
      <w:spacing w:line="240" w:lineRule="auto"/>
      <w:jc w:val="center"/>
    </w:pPr>
    <w:rPr>
      <w:sz w:val="18"/>
      <w:szCs w:val="18"/>
    </w:rPr>
  </w:style>
  <w:style w:type="character" w:customStyle="1" w:styleId="Char0">
    <w:name w:val="页眉 Char"/>
    <w:basedOn w:val="a0"/>
    <w:link w:val="a7"/>
    <w:uiPriority w:val="99"/>
    <w:rsid w:val="001255F2"/>
    <w:rPr>
      <w:rFonts w:ascii="Times New Roman" w:hAnsi="Times New Roman"/>
      <w:sz w:val="18"/>
      <w:szCs w:val="18"/>
    </w:rPr>
  </w:style>
  <w:style w:type="paragraph" w:styleId="a8">
    <w:name w:val="footer"/>
    <w:basedOn w:val="a"/>
    <w:link w:val="Char1"/>
    <w:uiPriority w:val="99"/>
    <w:unhideWhenUsed/>
    <w:rsid w:val="001255F2"/>
    <w:pPr>
      <w:tabs>
        <w:tab w:val="center" w:pos="4153"/>
        <w:tab w:val="right" w:pos="8306"/>
      </w:tabs>
      <w:spacing w:line="240" w:lineRule="auto"/>
      <w:jc w:val="left"/>
    </w:pPr>
    <w:rPr>
      <w:sz w:val="18"/>
      <w:szCs w:val="18"/>
    </w:rPr>
  </w:style>
  <w:style w:type="character" w:customStyle="1" w:styleId="Char1">
    <w:name w:val="页脚 Char"/>
    <w:basedOn w:val="a0"/>
    <w:link w:val="a8"/>
    <w:uiPriority w:val="99"/>
    <w:rsid w:val="001255F2"/>
    <w:rPr>
      <w:rFonts w:ascii="Times New Roman" w:hAnsi="Times New Roman"/>
      <w:sz w:val="18"/>
      <w:szCs w:val="18"/>
    </w:rPr>
  </w:style>
  <w:style w:type="paragraph" w:styleId="a9">
    <w:name w:val="Balloon Text"/>
    <w:basedOn w:val="a"/>
    <w:link w:val="Char2"/>
    <w:uiPriority w:val="99"/>
    <w:semiHidden/>
    <w:unhideWhenUsed/>
    <w:rsid w:val="001D2E47"/>
    <w:pPr>
      <w:spacing w:line="240" w:lineRule="auto"/>
    </w:pPr>
    <w:rPr>
      <w:sz w:val="18"/>
      <w:szCs w:val="18"/>
    </w:rPr>
  </w:style>
  <w:style w:type="character" w:customStyle="1" w:styleId="Char2">
    <w:name w:val="批注框文本 Char"/>
    <w:basedOn w:val="a0"/>
    <w:link w:val="a9"/>
    <w:uiPriority w:val="99"/>
    <w:semiHidden/>
    <w:rsid w:val="001D2E47"/>
    <w:rPr>
      <w:rFonts w:ascii="Times New Roman" w:hAnsi="Times New Roman"/>
      <w:sz w:val="18"/>
      <w:szCs w:val="18"/>
    </w:rPr>
  </w:style>
  <w:style w:type="character" w:customStyle="1" w:styleId="5Char">
    <w:name w:val="标题 5 Char"/>
    <w:basedOn w:val="a0"/>
    <w:link w:val="5"/>
    <w:uiPriority w:val="9"/>
    <w:rsid w:val="00E454B5"/>
    <w:rPr>
      <w:rFonts w:ascii="Times New Roman" w:hAnsi="Times New Roman"/>
      <w:b/>
      <w:bCs/>
      <w:sz w:val="28"/>
      <w:szCs w:val="28"/>
    </w:rPr>
  </w:style>
  <w:style w:type="table" w:styleId="aa">
    <w:name w:val="Table Grid"/>
    <w:basedOn w:val="a1"/>
    <w:uiPriority w:val="39"/>
    <w:rsid w:val="008131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5">
    <w:name w:val="Grid Table 6 Colorful Accent 5"/>
    <w:basedOn w:val="a1"/>
    <w:uiPriority w:val="51"/>
    <w:rsid w:val="008131B2"/>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1">
    <w:name w:val="List Table 6 Colorful Accent 1"/>
    <w:basedOn w:val="a1"/>
    <w:uiPriority w:val="51"/>
    <w:rsid w:val="009D1429"/>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b">
    <w:name w:val="Normal (Web)"/>
    <w:basedOn w:val="a"/>
    <w:uiPriority w:val="99"/>
    <w:semiHidden/>
    <w:unhideWhenUsed/>
    <w:rsid w:val="008B225A"/>
    <w:pPr>
      <w:widowControl/>
      <w:snapToGrid/>
      <w:spacing w:before="100" w:beforeAutospacing="1" w:after="100" w:afterAutospacing="1" w:line="240" w:lineRule="auto"/>
      <w:jc w:val="left"/>
    </w:pPr>
    <w:rPr>
      <w:rFonts w:ascii="宋体" w:eastAsia="宋体" w:hAnsi="宋体" w:cs="宋体"/>
      <w:kern w:val="0"/>
      <w:szCs w:val="24"/>
    </w:rPr>
  </w:style>
  <w:style w:type="character" w:customStyle="1" w:styleId="pln">
    <w:name w:val="pln"/>
    <w:basedOn w:val="a0"/>
    <w:rsid w:val="00AB28DF"/>
  </w:style>
  <w:style w:type="character" w:customStyle="1" w:styleId="pun">
    <w:name w:val="pun"/>
    <w:basedOn w:val="a0"/>
    <w:rsid w:val="00AB28DF"/>
  </w:style>
  <w:style w:type="character" w:customStyle="1" w:styleId="lit">
    <w:name w:val="lit"/>
    <w:basedOn w:val="a0"/>
    <w:rsid w:val="00AB28DF"/>
  </w:style>
  <w:style w:type="character" w:styleId="ac">
    <w:name w:val="FollowedHyperlink"/>
    <w:basedOn w:val="a0"/>
    <w:uiPriority w:val="99"/>
    <w:semiHidden/>
    <w:unhideWhenUsed/>
    <w:rsid w:val="005C3378"/>
    <w:rPr>
      <w:color w:val="954F72" w:themeColor="followedHyperlink"/>
      <w:u w:val="single"/>
    </w:rPr>
  </w:style>
  <w:style w:type="character" w:styleId="HTML1">
    <w:name w:val="HTML Typewriter"/>
    <w:basedOn w:val="a0"/>
    <w:uiPriority w:val="99"/>
    <w:semiHidden/>
    <w:unhideWhenUsed/>
    <w:rsid w:val="00CC4A53"/>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13489">
      <w:bodyDiv w:val="1"/>
      <w:marLeft w:val="0"/>
      <w:marRight w:val="0"/>
      <w:marTop w:val="0"/>
      <w:marBottom w:val="0"/>
      <w:divBdr>
        <w:top w:val="none" w:sz="0" w:space="0" w:color="auto"/>
        <w:left w:val="none" w:sz="0" w:space="0" w:color="auto"/>
        <w:bottom w:val="none" w:sz="0" w:space="0" w:color="auto"/>
        <w:right w:val="none" w:sz="0" w:space="0" w:color="auto"/>
      </w:divBdr>
    </w:div>
    <w:div w:id="21593972">
      <w:bodyDiv w:val="1"/>
      <w:marLeft w:val="0"/>
      <w:marRight w:val="0"/>
      <w:marTop w:val="0"/>
      <w:marBottom w:val="0"/>
      <w:divBdr>
        <w:top w:val="none" w:sz="0" w:space="0" w:color="auto"/>
        <w:left w:val="none" w:sz="0" w:space="0" w:color="auto"/>
        <w:bottom w:val="none" w:sz="0" w:space="0" w:color="auto"/>
        <w:right w:val="none" w:sz="0" w:space="0" w:color="auto"/>
      </w:divBdr>
    </w:div>
    <w:div w:id="27604511">
      <w:bodyDiv w:val="1"/>
      <w:marLeft w:val="0"/>
      <w:marRight w:val="0"/>
      <w:marTop w:val="0"/>
      <w:marBottom w:val="0"/>
      <w:divBdr>
        <w:top w:val="none" w:sz="0" w:space="0" w:color="auto"/>
        <w:left w:val="none" w:sz="0" w:space="0" w:color="auto"/>
        <w:bottom w:val="none" w:sz="0" w:space="0" w:color="auto"/>
        <w:right w:val="none" w:sz="0" w:space="0" w:color="auto"/>
      </w:divBdr>
    </w:div>
    <w:div w:id="36200848">
      <w:bodyDiv w:val="1"/>
      <w:marLeft w:val="0"/>
      <w:marRight w:val="0"/>
      <w:marTop w:val="0"/>
      <w:marBottom w:val="0"/>
      <w:divBdr>
        <w:top w:val="none" w:sz="0" w:space="0" w:color="auto"/>
        <w:left w:val="none" w:sz="0" w:space="0" w:color="auto"/>
        <w:bottom w:val="none" w:sz="0" w:space="0" w:color="auto"/>
        <w:right w:val="none" w:sz="0" w:space="0" w:color="auto"/>
      </w:divBdr>
    </w:div>
    <w:div w:id="55594565">
      <w:bodyDiv w:val="1"/>
      <w:marLeft w:val="0"/>
      <w:marRight w:val="0"/>
      <w:marTop w:val="0"/>
      <w:marBottom w:val="0"/>
      <w:divBdr>
        <w:top w:val="none" w:sz="0" w:space="0" w:color="auto"/>
        <w:left w:val="none" w:sz="0" w:space="0" w:color="auto"/>
        <w:bottom w:val="none" w:sz="0" w:space="0" w:color="auto"/>
        <w:right w:val="none" w:sz="0" w:space="0" w:color="auto"/>
      </w:divBdr>
    </w:div>
    <w:div w:id="60257773">
      <w:bodyDiv w:val="1"/>
      <w:marLeft w:val="0"/>
      <w:marRight w:val="0"/>
      <w:marTop w:val="0"/>
      <w:marBottom w:val="0"/>
      <w:divBdr>
        <w:top w:val="none" w:sz="0" w:space="0" w:color="auto"/>
        <w:left w:val="none" w:sz="0" w:space="0" w:color="auto"/>
        <w:bottom w:val="none" w:sz="0" w:space="0" w:color="auto"/>
        <w:right w:val="none" w:sz="0" w:space="0" w:color="auto"/>
      </w:divBdr>
    </w:div>
    <w:div w:id="64032844">
      <w:bodyDiv w:val="1"/>
      <w:marLeft w:val="0"/>
      <w:marRight w:val="0"/>
      <w:marTop w:val="0"/>
      <w:marBottom w:val="0"/>
      <w:divBdr>
        <w:top w:val="none" w:sz="0" w:space="0" w:color="auto"/>
        <w:left w:val="none" w:sz="0" w:space="0" w:color="auto"/>
        <w:bottom w:val="none" w:sz="0" w:space="0" w:color="auto"/>
        <w:right w:val="none" w:sz="0" w:space="0" w:color="auto"/>
      </w:divBdr>
    </w:div>
    <w:div w:id="67584285">
      <w:bodyDiv w:val="1"/>
      <w:marLeft w:val="0"/>
      <w:marRight w:val="0"/>
      <w:marTop w:val="0"/>
      <w:marBottom w:val="0"/>
      <w:divBdr>
        <w:top w:val="none" w:sz="0" w:space="0" w:color="auto"/>
        <w:left w:val="none" w:sz="0" w:space="0" w:color="auto"/>
        <w:bottom w:val="none" w:sz="0" w:space="0" w:color="auto"/>
        <w:right w:val="none" w:sz="0" w:space="0" w:color="auto"/>
      </w:divBdr>
    </w:div>
    <w:div w:id="68576844">
      <w:bodyDiv w:val="1"/>
      <w:marLeft w:val="0"/>
      <w:marRight w:val="0"/>
      <w:marTop w:val="0"/>
      <w:marBottom w:val="0"/>
      <w:divBdr>
        <w:top w:val="none" w:sz="0" w:space="0" w:color="auto"/>
        <w:left w:val="none" w:sz="0" w:space="0" w:color="auto"/>
        <w:bottom w:val="none" w:sz="0" w:space="0" w:color="auto"/>
        <w:right w:val="none" w:sz="0" w:space="0" w:color="auto"/>
      </w:divBdr>
      <w:divsChild>
        <w:div w:id="2021814457">
          <w:marLeft w:val="0"/>
          <w:marRight w:val="0"/>
          <w:marTop w:val="300"/>
          <w:marBottom w:val="180"/>
          <w:divBdr>
            <w:top w:val="none" w:sz="0" w:space="0" w:color="auto"/>
            <w:left w:val="none" w:sz="0" w:space="0" w:color="auto"/>
            <w:bottom w:val="none" w:sz="0" w:space="0" w:color="auto"/>
            <w:right w:val="none" w:sz="0" w:space="0" w:color="auto"/>
          </w:divBdr>
        </w:div>
        <w:div w:id="336536733">
          <w:marLeft w:val="0"/>
          <w:marRight w:val="0"/>
          <w:marTop w:val="0"/>
          <w:marBottom w:val="225"/>
          <w:divBdr>
            <w:top w:val="none" w:sz="0" w:space="0" w:color="auto"/>
            <w:left w:val="none" w:sz="0" w:space="0" w:color="auto"/>
            <w:bottom w:val="none" w:sz="0" w:space="0" w:color="auto"/>
            <w:right w:val="none" w:sz="0" w:space="0" w:color="auto"/>
          </w:divBdr>
        </w:div>
        <w:div w:id="545142227">
          <w:marLeft w:val="0"/>
          <w:marRight w:val="0"/>
          <w:marTop w:val="0"/>
          <w:marBottom w:val="225"/>
          <w:divBdr>
            <w:top w:val="none" w:sz="0" w:space="0" w:color="auto"/>
            <w:left w:val="none" w:sz="0" w:space="0" w:color="auto"/>
            <w:bottom w:val="none" w:sz="0" w:space="0" w:color="auto"/>
            <w:right w:val="none" w:sz="0" w:space="0" w:color="auto"/>
          </w:divBdr>
        </w:div>
        <w:div w:id="1843088244">
          <w:marLeft w:val="0"/>
          <w:marRight w:val="0"/>
          <w:marTop w:val="0"/>
          <w:marBottom w:val="225"/>
          <w:divBdr>
            <w:top w:val="none" w:sz="0" w:space="0" w:color="auto"/>
            <w:left w:val="none" w:sz="0" w:space="0" w:color="auto"/>
            <w:bottom w:val="none" w:sz="0" w:space="0" w:color="auto"/>
            <w:right w:val="none" w:sz="0" w:space="0" w:color="auto"/>
          </w:divBdr>
        </w:div>
        <w:div w:id="941687244">
          <w:marLeft w:val="0"/>
          <w:marRight w:val="0"/>
          <w:marTop w:val="0"/>
          <w:marBottom w:val="225"/>
          <w:divBdr>
            <w:top w:val="none" w:sz="0" w:space="0" w:color="auto"/>
            <w:left w:val="none" w:sz="0" w:space="0" w:color="auto"/>
            <w:bottom w:val="none" w:sz="0" w:space="0" w:color="auto"/>
            <w:right w:val="none" w:sz="0" w:space="0" w:color="auto"/>
          </w:divBdr>
        </w:div>
        <w:div w:id="2063168246">
          <w:marLeft w:val="0"/>
          <w:marRight w:val="0"/>
          <w:marTop w:val="0"/>
          <w:marBottom w:val="225"/>
          <w:divBdr>
            <w:top w:val="none" w:sz="0" w:space="0" w:color="auto"/>
            <w:left w:val="none" w:sz="0" w:space="0" w:color="auto"/>
            <w:bottom w:val="none" w:sz="0" w:space="0" w:color="auto"/>
            <w:right w:val="none" w:sz="0" w:space="0" w:color="auto"/>
          </w:divBdr>
        </w:div>
      </w:divsChild>
    </w:div>
    <w:div w:id="68775049">
      <w:bodyDiv w:val="1"/>
      <w:marLeft w:val="0"/>
      <w:marRight w:val="0"/>
      <w:marTop w:val="0"/>
      <w:marBottom w:val="0"/>
      <w:divBdr>
        <w:top w:val="none" w:sz="0" w:space="0" w:color="auto"/>
        <w:left w:val="none" w:sz="0" w:space="0" w:color="auto"/>
        <w:bottom w:val="none" w:sz="0" w:space="0" w:color="auto"/>
        <w:right w:val="none" w:sz="0" w:space="0" w:color="auto"/>
      </w:divBdr>
    </w:div>
    <w:div w:id="73207455">
      <w:bodyDiv w:val="1"/>
      <w:marLeft w:val="0"/>
      <w:marRight w:val="0"/>
      <w:marTop w:val="0"/>
      <w:marBottom w:val="0"/>
      <w:divBdr>
        <w:top w:val="none" w:sz="0" w:space="0" w:color="auto"/>
        <w:left w:val="none" w:sz="0" w:space="0" w:color="auto"/>
        <w:bottom w:val="none" w:sz="0" w:space="0" w:color="auto"/>
        <w:right w:val="none" w:sz="0" w:space="0" w:color="auto"/>
      </w:divBdr>
    </w:div>
    <w:div w:id="79907803">
      <w:bodyDiv w:val="1"/>
      <w:marLeft w:val="0"/>
      <w:marRight w:val="0"/>
      <w:marTop w:val="0"/>
      <w:marBottom w:val="0"/>
      <w:divBdr>
        <w:top w:val="none" w:sz="0" w:space="0" w:color="auto"/>
        <w:left w:val="none" w:sz="0" w:space="0" w:color="auto"/>
        <w:bottom w:val="none" w:sz="0" w:space="0" w:color="auto"/>
        <w:right w:val="none" w:sz="0" w:space="0" w:color="auto"/>
      </w:divBdr>
      <w:divsChild>
        <w:div w:id="1107040302">
          <w:marLeft w:val="105"/>
          <w:marRight w:val="105"/>
          <w:marTop w:val="240"/>
          <w:marBottom w:val="240"/>
          <w:divBdr>
            <w:top w:val="single" w:sz="6" w:space="9" w:color="999999"/>
            <w:left w:val="single" w:sz="6" w:space="9" w:color="999999"/>
            <w:bottom w:val="single" w:sz="6" w:space="9" w:color="999999"/>
            <w:right w:val="single" w:sz="6" w:space="9" w:color="999999"/>
          </w:divBdr>
        </w:div>
        <w:div w:id="605426588">
          <w:marLeft w:val="105"/>
          <w:marRight w:val="105"/>
          <w:marTop w:val="240"/>
          <w:marBottom w:val="240"/>
          <w:divBdr>
            <w:top w:val="single" w:sz="6" w:space="9" w:color="999999"/>
            <w:left w:val="single" w:sz="6" w:space="9" w:color="999999"/>
            <w:bottom w:val="single" w:sz="6" w:space="9" w:color="999999"/>
            <w:right w:val="single" w:sz="6" w:space="9" w:color="999999"/>
          </w:divBdr>
        </w:div>
        <w:div w:id="1154954276">
          <w:marLeft w:val="0"/>
          <w:marRight w:val="0"/>
          <w:marTop w:val="0"/>
          <w:marBottom w:val="0"/>
          <w:divBdr>
            <w:top w:val="none" w:sz="0" w:space="0" w:color="auto"/>
            <w:left w:val="none" w:sz="0" w:space="0" w:color="auto"/>
            <w:bottom w:val="none" w:sz="0" w:space="0" w:color="auto"/>
            <w:right w:val="none" w:sz="0" w:space="0" w:color="auto"/>
          </w:divBdr>
        </w:div>
        <w:div w:id="1730112313">
          <w:marLeft w:val="0"/>
          <w:marRight w:val="0"/>
          <w:marTop w:val="0"/>
          <w:marBottom w:val="0"/>
          <w:divBdr>
            <w:top w:val="none" w:sz="0" w:space="0" w:color="auto"/>
            <w:left w:val="none" w:sz="0" w:space="0" w:color="auto"/>
            <w:bottom w:val="none" w:sz="0" w:space="0" w:color="auto"/>
            <w:right w:val="none" w:sz="0" w:space="0" w:color="auto"/>
          </w:divBdr>
        </w:div>
      </w:divsChild>
    </w:div>
    <w:div w:id="100151929">
      <w:bodyDiv w:val="1"/>
      <w:marLeft w:val="0"/>
      <w:marRight w:val="0"/>
      <w:marTop w:val="0"/>
      <w:marBottom w:val="0"/>
      <w:divBdr>
        <w:top w:val="none" w:sz="0" w:space="0" w:color="auto"/>
        <w:left w:val="none" w:sz="0" w:space="0" w:color="auto"/>
        <w:bottom w:val="none" w:sz="0" w:space="0" w:color="auto"/>
        <w:right w:val="none" w:sz="0" w:space="0" w:color="auto"/>
      </w:divBdr>
    </w:div>
    <w:div w:id="126247320">
      <w:bodyDiv w:val="1"/>
      <w:marLeft w:val="0"/>
      <w:marRight w:val="0"/>
      <w:marTop w:val="0"/>
      <w:marBottom w:val="0"/>
      <w:divBdr>
        <w:top w:val="none" w:sz="0" w:space="0" w:color="auto"/>
        <w:left w:val="none" w:sz="0" w:space="0" w:color="auto"/>
        <w:bottom w:val="none" w:sz="0" w:space="0" w:color="auto"/>
        <w:right w:val="none" w:sz="0" w:space="0" w:color="auto"/>
      </w:divBdr>
    </w:div>
    <w:div w:id="134298510">
      <w:bodyDiv w:val="1"/>
      <w:marLeft w:val="0"/>
      <w:marRight w:val="0"/>
      <w:marTop w:val="0"/>
      <w:marBottom w:val="0"/>
      <w:divBdr>
        <w:top w:val="none" w:sz="0" w:space="0" w:color="auto"/>
        <w:left w:val="none" w:sz="0" w:space="0" w:color="auto"/>
        <w:bottom w:val="none" w:sz="0" w:space="0" w:color="auto"/>
        <w:right w:val="none" w:sz="0" w:space="0" w:color="auto"/>
      </w:divBdr>
    </w:div>
    <w:div w:id="139738934">
      <w:bodyDiv w:val="1"/>
      <w:marLeft w:val="0"/>
      <w:marRight w:val="0"/>
      <w:marTop w:val="0"/>
      <w:marBottom w:val="0"/>
      <w:divBdr>
        <w:top w:val="none" w:sz="0" w:space="0" w:color="auto"/>
        <w:left w:val="none" w:sz="0" w:space="0" w:color="auto"/>
        <w:bottom w:val="none" w:sz="0" w:space="0" w:color="auto"/>
        <w:right w:val="none" w:sz="0" w:space="0" w:color="auto"/>
      </w:divBdr>
    </w:div>
    <w:div w:id="165903839">
      <w:bodyDiv w:val="1"/>
      <w:marLeft w:val="0"/>
      <w:marRight w:val="0"/>
      <w:marTop w:val="0"/>
      <w:marBottom w:val="0"/>
      <w:divBdr>
        <w:top w:val="none" w:sz="0" w:space="0" w:color="auto"/>
        <w:left w:val="none" w:sz="0" w:space="0" w:color="auto"/>
        <w:bottom w:val="none" w:sz="0" w:space="0" w:color="auto"/>
        <w:right w:val="none" w:sz="0" w:space="0" w:color="auto"/>
      </w:divBdr>
    </w:div>
    <w:div w:id="198861996">
      <w:bodyDiv w:val="1"/>
      <w:marLeft w:val="0"/>
      <w:marRight w:val="0"/>
      <w:marTop w:val="0"/>
      <w:marBottom w:val="0"/>
      <w:divBdr>
        <w:top w:val="none" w:sz="0" w:space="0" w:color="auto"/>
        <w:left w:val="none" w:sz="0" w:space="0" w:color="auto"/>
        <w:bottom w:val="none" w:sz="0" w:space="0" w:color="auto"/>
        <w:right w:val="none" w:sz="0" w:space="0" w:color="auto"/>
      </w:divBdr>
    </w:div>
    <w:div w:id="242691399">
      <w:bodyDiv w:val="1"/>
      <w:marLeft w:val="0"/>
      <w:marRight w:val="0"/>
      <w:marTop w:val="0"/>
      <w:marBottom w:val="0"/>
      <w:divBdr>
        <w:top w:val="none" w:sz="0" w:space="0" w:color="auto"/>
        <w:left w:val="none" w:sz="0" w:space="0" w:color="auto"/>
        <w:bottom w:val="none" w:sz="0" w:space="0" w:color="auto"/>
        <w:right w:val="none" w:sz="0" w:space="0" w:color="auto"/>
      </w:divBdr>
    </w:div>
    <w:div w:id="261232986">
      <w:bodyDiv w:val="1"/>
      <w:marLeft w:val="0"/>
      <w:marRight w:val="0"/>
      <w:marTop w:val="0"/>
      <w:marBottom w:val="0"/>
      <w:divBdr>
        <w:top w:val="none" w:sz="0" w:space="0" w:color="auto"/>
        <w:left w:val="none" w:sz="0" w:space="0" w:color="auto"/>
        <w:bottom w:val="none" w:sz="0" w:space="0" w:color="auto"/>
        <w:right w:val="none" w:sz="0" w:space="0" w:color="auto"/>
      </w:divBdr>
    </w:div>
    <w:div w:id="277445488">
      <w:bodyDiv w:val="1"/>
      <w:marLeft w:val="0"/>
      <w:marRight w:val="0"/>
      <w:marTop w:val="0"/>
      <w:marBottom w:val="0"/>
      <w:divBdr>
        <w:top w:val="none" w:sz="0" w:space="0" w:color="auto"/>
        <w:left w:val="none" w:sz="0" w:space="0" w:color="auto"/>
        <w:bottom w:val="none" w:sz="0" w:space="0" w:color="auto"/>
        <w:right w:val="none" w:sz="0" w:space="0" w:color="auto"/>
      </w:divBdr>
    </w:div>
    <w:div w:id="284655452">
      <w:bodyDiv w:val="1"/>
      <w:marLeft w:val="0"/>
      <w:marRight w:val="0"/>
      <w:marTop w:val="0"/>
      <w:marBottom w:val="0"/>
      <w:divBdr>
        <w:top w:val="none" w:sz="0" w:space="0" w:color="auto"/>
        <w:left w:val="none" w:sz="0" w:space="0" w:color="auto"/>
        <w:bottom w:val="none" w:sz="0" w:space="0" w:color="auto"/>
        <w:right w:val="none" w:sz="0" w:space="0" w:color="auto"/>
      </w:divBdr>
    </w:div>
    <w:div w:id="287394529">
      <w:bodyDiv w:val="1"/>
      <w:marLeft w:val="0"/>
      <w:marRight w:val="0"/>
      <w:marTop w:val="0"/>
      <w:marBottom w:val="0"/>
      <w:divBdr>
        <w:top w:val="none" w:sz="0" w:space="0" w:color="auto"/>
        <w:left w:val="none" w:sz="0" w:space="0" w:color="auto"/>
        <w:bottom w:val="none" w:sz="0" w:space="0" w:color="auto"/>
        <w:right w:val="none" w:sz="0" w:space="0" w:color="auto"/>
      </w:divBdr>
    </w:div>
    <w:div w:id="294801625">
      <w:bodyDiv w:val="1"/>
      <w:marLeft w:val="0"/>
      <w:marRight w:val="0"/>
      <w:marTop w:val="0"/>
      <w:marBottom w:val="0"/>
      <w:divBdr>
        <w:top w:val="none" w:sz="0" w:space="0" w:color="auto"/>
        <w:left w:val="none" w:sz="0" w:space="0" w:color="auto"/>
        <w:bottom w:val="none" w:sz="0" w:space="0" w:color="auto"/>
        <w:right w:val="none" w:sz="0" w:space="0" w:color="auto"/>
      </w:divBdr>
    </w:div>
    <w:div w:id="308674821">
      <w:bodyDiv w:val="1"/>
      <w:marLeft w:val="0"/>
      <w:marRight w:val="0"/>
      <w:marTop w:val="0"/>
      <w:marBottom w:val="0"/>
      <w:divBdr>
        <w:top w:val="none" w:sz="0" w:space="0" w:color="auto"/>
        <w:left w:val="none" w:sz="0" w:space="0" w:color="auto"/>
        <w:bottom w:val="none" w:sz="0" w:space="0" w:color="auto"/>
        <w:right w:val="none" w:sz="0" w:space="0" w:color="auto"/>
      </w:divBdr>
    </w:div>
    <w:div w:id="324868142">
      <w:bodyDiv w:val="1"/>
      <w:marLeft w:val="0"/>
      <w:marRight w:val="0"/>
      <w:marTop w:val="0"/>
      <w:marBottom w:val="0"/>
      <w:divBdr>
        <w:top w:val="none" w:sz="0" w:space="0" w:color="auto"/>
        <w:left w:val="none" w:sz="0" w:space="0" w:color="auto"/>
        <w:bottom w:val="none" w:sz="0" w:space="0" w:color="auto"/>
        <w:right w:val="none" w:sz="0" w:space="0" w:color="auto"/>
      </w:divBdr>
    </w:div>
    <w:div w:id="379743209">
      <w:bodyDiv w:val="1"/>
      <w:marLeft w:val="0"/>
      <w:marRight w:val="0"/>
      <w:marTop w:val="0"/>
      <w:marBottom w:val="0"/>
      <w:divBdr>
        <w:top w:val="none" w:sz="0" w:space="0" w:color="auto"/>
        <w:left w:val="none" w:sz="0" w:space="0" w:color="auto"/>
        <w:bottom w:val="none" w:sz="0" w:space="0" w:color="auto"/>
        <w:right w:val="none" w:sz="0" w:space="0" w:color="auto"/>
      </w:divBdr>
    </w:div>
    <w:div w:id="386610911">
      <w:bodyDiv w:val="1"/>
      <w:marLeft w:val="0"/>
      <w:marRight w:val="0"/>
      <w:marTop w:val="0"/>
      <w:marBottom w:val="0"/>
      <w:divBdr>
        <w:top w:val="none" w:sz="0" w:space="0" w:color="auto"/>
        <w:left w:val="none" w:sz="0" w:space="0" w:color="auto"/>
        <w:bottom w:val="none" w:sz="0" w:space="0" w:color="auto"/>
        <w:right w:val="none" w:sz="0" w:space="0" w:color="auto"/>
      </w:divBdr>
    </w:div>
    <w:div w:id="410077939">
      <w:bodyDiv w:val="1"/>
      <w:marLeft w:val="0"/>
      <w:marRight w:val="0"/>
      <w:marTop w:val="0"/>
      <w:marBottom w:val="0"/>
      <w:divBdr>
        <w:top w:val="none" w:sz="0" w:space="0" w:color="auto"/>
        <w:left w:val="none" w:sz="0" w:space="0" w:color="auto"/>
        <w:bottom w:val="none" w:sz="0" w:space="0" w:color="auto"/>
        <w:right w:val="none" w:sz="0" w:space="0" w:color="auto"/>
      </w:divBdr>
    </w:div>
    <w:div w:id="431435791">
      <w:bodyDiv w:val="1"/>
      <w:marLeft w:val="0"/>
      <w:marRight w:val="0"/>
      <w:marTop w:val="0"/>
      <w:marBottom w:val="0"/>
      <w:divBdr>
        <w:top w:val="none" w:sz="0" w:space="0" w:color="auto"/>
        <w:left w:val="none" w:sz="0" w:space="0" w:color="auto"/>
        <w:bottom w:val="none" w:sz="0" w:space="0" w:color="auto"/>
        <w:right w:val="none" w:sz="0" w:space="0" w:color="auto"/>
      </w:divBdr>
    </w:div>
    <w:div w:id="481968872">
      <w:bodyDiv w:val="1"/>
      <w:marLeft w:val="0"/>
      <w:marRight w:val="0"/>
      <w:marTop w:val="0"/>
      <w:marBottom w:val="0"/>
      <w:divBdr>
        <w:top w:val="none" w:sz="0" w:space="0" w:color="auto"/>
        <w:left w:val="none" w:sz="0" w:space="0" w:color="auto"/>
        <w:bottom w:val="none" w:sz="0" w:space="0" w:color="auto"/>
        <w:right w:val="none" w:sz="0" w:space="0" w:color="auto"/>
      </w:divBdr>
    </w:div>
    <w:div w:id="482040797">
      <w:bodyDiv w:val="1"/>
      <w:marLeft w:val="0"/>
      <w:marRight w:val="0"/>
      <w:marTop w:val="0"/>
      <w:marBottom w:val="0"/>
      <w:divBdr>
        <w:top w:val="none" w:sz="0" w:space="0" w:color="auto"/>
        <w:left w:val="none" w:sz="0" w:space="0" w:color="auto"/>
        <w:bottom w:val="none" w:sz="0" w:space="0" w:color="auto"/>
        <w:right w:val="none" w:sz="0" w:space="0" w:color="auto"/>
      </w:divBdr>
    </w:div>
    <w:div w:id="484980357">
      <w:bodyDiv w:val="1"/>
      <w:marLeft w:val="0"/>
      <w:marRight w:val="0"/>
      <w:marTop w:val="0"/>
      <w:marBottom w:val="0"/>
      <w:divBdr>
        <w:top w:val="none" w:sz="0" w:space="0" w:color="auto"/>
        <w:left w:val="none" w:sz="0" w:space="0" w:color="auto"/>
        <w:bottom w:val="none" w:sz="0" w:space="0" w:color="auto"/>
        <w:right w:val="none" w:sz="0" w:space="0" w:color="auto"/>
      </w:divBdr>
    </w:div>
    <w:div w:id="494954781">
      <w:bodyDiv w:val="1"/>
      <w:marLeft w:val="0"/>
      <w:marRight w:val="0"/>
      <w:marTop w:val="0"/>
      <w:marBottom w:val="0"/>
      <w:divBdr>
        <w:top w:val="none" w:sz="0" w:space="0" w:color="auto"/>
        <w:left w:val="none" w:sz="0" w:space="0" w:color="auto"/>
        <w:bottom w:val="none" w:sz="0" w:space="0" w:color="auto"/>
        <w:right w:val="none" w:sz="0" w:space="0" w:color="auto"/>
      </w:divBdr>
    </w:div>
    <w:div w:id="496118184">
      <w:bodyDiv w:val="1"/>
      <w:marLeft w:val="0"/>
      <w:marRight w:val="0"/>
      <w:marTop w:val="0"/>
      <w:marBottom w:val="0"/>
      <w:divBdr>
        <w:top w:val="none" w:sz="0" w:space="0" w:color="auto"/>
        <w:left w:val="none" w:sz="0" w:space="0" w:color="auto"/>
        <w:bottom w:val="none" w:sz="0" w:space="0" w:color="auto"/>
        <w:right w:val="none" w:sz="0" w:space="0" w:color="auto"/>
      </w:divBdr>
    </w:div>
    <w:div w:id="511796449">
      <w:bodyDiv w:val="1"/>
      <w:marLeft w:val="0"/>
      <w:marRight w:val="0"/>
      <w:marTop w:val="0"/>
      <w:marBottom w:val="0"/>
      <w:divBdr>
        <w:top w:val="none" w:sz="0" w:space="0" w:color="auto"/>
        <w:left w:val="none" w:sz="0" w:space="0" w:color="auto"/>
        <w:bottom w:val="none" w:sz="0" w:space="0" w:color="auto"/>
        <w:right w:val="none" w:sz="0" w:space="0" w:color="auto"/>
      </w:divBdr>
    </w:div>
    <w:div w:id="529803208">
      <w:bodyDiv w:val="1"/>
      <w:marLeft w:val="0"/>
      <w:marRight w:val="0"/>
      <w:marTop w:val="0"/>
      <w:marBottom w:val="0"/>
      <w:divBdr>
        <w:top w:val="none" w:sz="0" w:space="0" w:color="auto"/>
        <w:left w:val="none" w:sz="0" w:space="0" w:color="auto"/>
        <w:bottom w:val="none" w:sz="0" w:space="0" w:color="auto"/>
        <w:right w:val="none" w:sz="0" w:space="0" w:color="auto"/>
      </w:divBdr>
    </w:div>
    <w:div w:id="533008466">
      <w:bodyDiv w:val="1"/>
      <w:marLeft w:val="0"/>
      <w:marRight w:val="0"/>
      <w:marTop w:val="0"/>
      <w:marBottom w:val="0"/>
      <w:divBdr>
        <w:top w:val="none" w:sz="0" w:space="0" w:color="auto"/>
        <w:left w:val="none" w:sz="0" w:space="0" w:color="auto"/>
        <w:bottom w:val="none" w:sz="0" w:space="0" w:color="auto"/>
        <w:right w:val="none" w:sz="0" w:space="0" w:color="auto"/>
      </w:divBdr>
    </w:div>
    <w:div w:id="535394003">
      <w:bodyDiv w:val="1"/>
      <w:marLeft w:val="0"/>
      <w:marRight w:val="0"/>
      <w:marTop w:val="0"/>
      <w:marBottom w:val="0"/>
      <w:divBdr>
        <w:top w:val="none" w:sz="0" w:space="0" w:color="auto"/>
        <w:left w:val="none" w:sz="0" w:space="0" w:color="auto"/>
        <w:bottom w:val="none" w:sz="0" w:space="0" w:color="auto"/>
        <w:right w:val="none" w:sz="0" w:space="0" w:color="auto"/>
      </w:divBdr>
    </w:div>
    <w:div w:id="548418572">
      <w:bodyDiv w:val="1"/>
      <w:marLeft w:val="0"/>
      <w:marRight w:val="0"/>
      <w:marTop w:val="0"/>
      <w:marBottom w:val="0"/>
      <w:divBdr>
        <w:top w:val="none" w:sz="0" w:space="0" w:color="auto"/>
        <w:left w:val="none" w:sz="0" w:space="0" w:color="auto"/>
        <w:bottom w:val="none" w:sz="0" w:space="0" w:color="auto"/>
        <w:right w:val="none" w:sz="0" w:space="0" w:color="auto"/>
      </w:divBdr>
    </w:div>
    <w:div w:id="554436009">
      <w:bodyDiv w:val="1"/>
      <w:marLeft w:val="0"/>
      <w:marRight w:val="0"/>
      <w:marTop w:val="0"/>
      <w:marBottom w:val="0"/>
      <w:divBdr>
        <w:top w:val="none" w:sz="0" w:space="0" w:color="auto"/>
        <w:left w:val="none" w:sz="0" w:space="0" w:color="auto"/>
        <w:bottom w:val="none" w:sz="0" w:space="0" w:color="auto"/>
        <w:right w:val="none" w:sz="0" w:space="0" w:color="auto"/>
      </w:divBdr>
    </w:div>
    <w:div w:id="567109646">
      <w:bodyDiv w:val="1"/>
      <w:marLeft w:val="0"/>
      <w:marRight w:val="0"/>
      <w:marTop w:val="0"/>
      <w:marBottom w:val="0"/>
      <w:divBdr>
        <w:top w:val="none" w:sz="0" w:space="0" w:color="auto"/>
        <w:left w:val="none" w:sz="0" w:space="0" w:color="auto"/>
        <w:bottom w:val="none" w:sz="0" w:space="0" w:color="auto"/>
        <w:right w:val="none" w:sz="0" w:space="0" w:color="auto"/>
      </w:divBdr>
    </w:div>
    <w:div w:id="597105150">
      <w:bodyDiv w:val="1"/>
      <w:marLeft w:val="0"/>
      <w:marRight w:val="0"/>
      <w:marTop w:val="0"/>
      <w:marBottom w:val="0"/>
      <w:divBdr>
        <w:top w:val="none" w:sz="0" w:space="0" w:color="auto"/>
        <w:left w:val="none" w:sz="0" w:space="0" w:color="auto"/>
        <w:bottom w:val="none" w:sz="0" w:space="0" w:color="auto"/>
        <w:right w:val="none" w:sz="0" w:space="0" w:color="auto"/>
      </w:divBdr>
    </w:div>
    <w:div w:id="613831411">
      <w:bodyDiv w:val="1"/>
      <w:marLeft w:val="0"/>
      <w:marRight w:val="0"/>
      <w:marTop w:val="0"/>
      <w:marBottom w:val="0"/>
      <w:divBdr>
        <w:top w:val="none" w:sz="0" w:space="0" w:color="auto"/>
        <w:left w:val="none" w:sz="0" w:space="0" w:color="auto"/>
        <w:bottom w:val="none" w:sz="0" w:space="0" w:color="auto"/>
        <w:right w:val="none" w:sz="0" w:space="0" w:color="auto"/>
      </w:divBdr>
    </w:div>
    <w:div w:id="621233810">
      <w:bodyDiv w:val="1"/>
      <w:marLeft w:val="0"/>
      <w:marRight w:val="0"/>
      <w:marTop w:val="0"/>
      <w:marBottom w:val="0"/>
      <w:divBdr>
        <w:top w:val="none" w:sz="0" w:space="0" w:color="auto"/>
        <w:left w:val="none" w:sz="0" w:space="0" w:color="auto"/>
        <w:bottom w:val="none" w:sz="0" w:space="0" w:color="auto"/>
        <w:right w:val="none" w:sz="0" w:space="0" w:color="auto"/>
      </w:divBdr>
    </w:div>
    <w:div w:id="631910788">
      <w:bodyDiv w:val="1"/>
      <w:marLeft w:val="0"/>
      <w:marRight w:val="0"/>
      <w:marTop w:val="0"/>
      <w:marBottom w:val="0"/>
      <w:divBdr>
        <w:top w:val="none" w:sz="0" w:space="0" w:color="auto"/>
        <w:left w:val="none" w:sz="0" w:space="0" w:color="auto"/>
        <w:bottom w:val="none" w:sz="0" w:space="0" w:color="auto"/>
        <w:right w:val="none" w:sz="0" w:space="0" w:color="auto"/>
      </w:divBdr>
    </w:div>
    <w:div w:id="634221482">
      <w:bodyDiv w:val="1"/>
      <w:marLeft w:val="0"/>
      <w:marRight w:val="0"/>
      <w:marTop w:val="0"/>
      <w:marBottom w:val="0"/>
      <w:divBdr>
        <w:top w:val="none" w:sz="0" w:space="0" w:color="auto"/>
        <w:left w:val="none" w:sz="0" w:space="0" w:color="auto"/>
        <w:bottom w:val="none" w:sz="0" w:space="0" w:color="auto"/>
        <w:right w:val="none" w:sz="0" w:space="0" w:color="auto"/>
      </w:divBdr>
    </w:div>
    <w:div w:id="639458467">
      <w:bodyDiv w:val="1"/>
      <w:marLeft w:val="0"/>
      <w:marRight w:val="0"/>
      <w:marTop w:val="0"/>
      <w:marBottom w:val="0"/>
      <w:divBdr>
        <w:top w:val="none" w:sz="0" w:space="0" w:color="auto"/>
        <w:left w:val="none" w:sz="0" w:space="0" w:color="auto"/>
        <w:bottom w:val="none" w:sz="0" w:space="0" w:color="auto"/>
        <w:right w:val="none" w:sz="0" w:space="0" w:color="auto"/>
      </w:divBdr>
    </w:div>
    <w:div w:id="649016186">
      <w:bodyDiv w:val="1"/>
      <w:marLeft w:val="0"/>
      <w:marRight w:val="0"/>
      <w:marTop w:val="0"/>
      <w:marBottom w:val="0"/>
      <w:divBdr>
        <w:top w:val="none" w:sz="0" w:space="0" w:color="auto"/>
        <w:left w:val="none" w:sz="0" w:space="0" w:color="auto"/>
        <w:bottom w:val="none" w:sz="0" w:space="0" w:color="auto"/>
        <w:right w:val="none" w:sz="0" w:space="0" w:color="auto"/>
      </w:divBdr>
    </w:div>
    <w:div w:id="653998064">
      <w:bodyDiv w:val="1"/>
      <w:marLeft w:val="0"/>
      <w:marRight w:val="0"/>
      <w:marTop w:val="0"/>
      <w:marBottom w:val="0"/>
      <w:divBdr>
        <w:top w:val="none" w:sz="0" w:space="0" w:color="auto"/>
        <w:left w:val="none" w:sz="0" w:space="0" w:color="auto"/>
        <w:bottom w:val="none" w:sz="0" w:space="0" w:color="auto"/>
        <w:right w:val="none" w:sz="0" w:space="0" w:color="auto"/>
      </w:divBdr>
    </w:div>
    <w:div w:id="660741733">
      <w:bodyDiv w:val="1"/>
      <w:marLeft w:val="0"/>
      <w:marRight w:val="0"/>
      <w:marTop w:val="0"/>
      <w:marBottom w:val="0"/>
      <w:divBdr>
        <w:top w:val="none" w:sz="0" w:space="0" w:color="auto"/>
        <w:left w:val="none" w:sz="0" w:space="0" w:color="auto"/>
        <w:bottom w:val="none" w:sz="0" w:space="0" w:color="auto"/>
        <w:right w:val="none" w:sz="0" w:space="0" w:color="auto"/>
      </w:divBdr>
    </w:div>
    <w:div w:id="667291131">
      <w:bodyDiv w:val="1"/>
      <w:marLeft w:val="0"/>
      <w:marRight w:val="0"/>
      <w:marTop w:val="0"/>
      <w:marBottom w:val="0"/>
      <w:divBdr>
        <w:top w:val="none" w:sz="0" w:space="0" w:color="auto"/>
        <w:left w:val="none" w:sz="0" w:space="0" w:color="auto"/>
        <w:bottom w:val="none" w:sz="0" w:space="0" w:color="auto"/>
        <w:right w:val="none" w:sz="0" w:space="0" w:color="auto"/>
      </w:divBdr>
    </w:div>
    <w:div w:id="672488131">
      <w:bodyDiv w:val="1"/>
      <w:marLeft w:val="0"/>
      <w:marRight w:val="0"/>
      <w:marTop w:val="0"/>
      <w:marBottom w:val="0"/>
      <w:divBdr>
        <w:top w:val="none" w:sz="0" w:space="0" w:color="auto"/>
        <w:left w:val="none" w:sz="0" w:space="0" w:color="auto"/>
        <w:bottom w:val="none" w:sz="0" w:space="0" w:color="auto"/>
        <w:right w:val="none" w:sz="0" w:space="0" w:color="auto"/>
      </w:divBdr>
    </w:div>
    <w:div w:id="697777027">
      <w:bodyDiv w:val="1"/>
      <w:marLeft w:val="0"/>
      <w:marRight w:val="0"/>
      <w:marTop w:val="0"/>
      <w:marBottom w:val="0"/>
      <w:divBdr>
        <w:top w:val="none" w:sz="0" w:space="0" w:color="auto"/>
        <w:left w:val="none" w:sz="0" w:space="0" w:color="auto"/>
        <w:bottom w:val="none" w:sz="0" w:space="0" w:color="auto"/>
        <w:right w:val="none" w:sz="0" w:space="0" w:color="auto"/>
      </w:divBdr>
    </w:div>
    <w:div w:id="702444055">
      <w:bodyDiv w:val="1"/>
      <w:marLeft w:val="0"/>
      <w:marRight w:val="0"/>
      <w:marTop w:val="0"/>
      <w:marBottom w:val="0"/>
      <w:divBdr>
        <w:top w:val="none" w:sz="0" w:space="0" w:color="auto"/>
        <w:left w:val="none" w:sz="0" w:space="0" w:color="auto"/>
        <w:bottom w:val="none" w:sz="0" w:space="0" w:color="auto"/>
        <w:right w:val="none" w:sz="0" w:space="0" w:color="auto"/>
      </w:divBdr>
    </w:div>
    <w:div w:id="703403566">
      <w:bodyDiv w:val="1"/>
      <w:marLeft w:val="0"/>
      <w:marRight w:val="0"/>
      <w:marTop w:val="0"/>
      <w:marBottom w:val="0"/>
      <w:divBdr>
        <w:top w:val="none" w:sz="0" w:space="0" w:color="auto"/>
        <w:left w:val="none" w:sz="0" w:space="0" w:color="auto"/>
        <w:bottom w:val="none" w:sz="0" w:space="0" w:color="auto"/>
        <w:right w:val="none" w:sz="0" w:space="0" w:color="auto"/>
      </w:divBdr>
    </w:div>
    <w:div w:id="723068999">
      <w:bodyDiv w:val="1"/>
      <w:marLeft w:val="0"/>
      <w:marRight w:val="0"/>
      <w:marTop w:val="0"/>
      <w:marBottom w:val="0"/>
      <w:divBdr>
        <w:top w:val="none" w:sz="0" w:space="0" w:color="auto"/>
        <w:left w:val="none" w:sz="0" w:space="0" w:color="auto"/>
        <w:bottom w:val="none" w:sz="0" w:space="0" w:color="auto"/>
        <w:right w:val="none" w:sz="0" w:space="0" w:color="auto"/>
      </w:divBdr>
    </w:div>
    <w:div w:id="730350291">
      <w:bodyDiv w:val="1"/>
      <w:marLeft w:val="0"/>
      <w:marRight w:val="0"/>
      <w:marTop w:val="0"/>
      <w:marBottom w:val="0"/>
      <w:divBdr>
        <w:top w:val="none" w:sz="0" w:space="0" w:color="auto"/>
        <w:left w:val="none" w:sz="0" w:space="0" w:color="auto"/>
        <w:bottom w:val="none" w:sz="0" w:space="0" w:color="auto"/>
        <w:right w:val="none" w:sz="0" w:space="0" w:color="auto"/>
      </w:divBdr>
    </w:div>
    <w:div w:id="732236675">
      <w:bodyDiv w:val="1"/>
      <w:marLeft w:val="0"/>
      <w:marRight w:val="0"/>
      <w:marTop w:val="0"/>
      <w:marBottom w:val="0"/>
      <w:divBdr>
        <w:top w:val="none" w:sz="0" w:space="0" w:color="auto"/>
        <w:left w:val="none" w:sz="0" w:space="0" w:color="auto"/>
        <w:bottom w:val="none" w:sz="0" w:space="0" w:color="auto"/>
        <w:right w:val="none" w:sz="0" w:space="0" w:color="auto"/>
      </w:divBdr>
    </w:div>
    <w:div w:id="742263247">
      <w:bodyDiv w:val="1"/>
      <w:marLeft w:val="0"/>
      <w:marRight w:val="0"/>
      <w:marTop w:val="0"/>
      <w:marBottom w:val="0"/>
      <w:divBdr>
        <w:top w:val="none" w:sz="0" w:space="0" w:color="auto"/>
        <w:left w:val="none" w:sz="0" w:space="0" w:color="auto"/>
        <w:bottom w:val="none" w:sz="0" w:space="0" w:color="auto"/>
        <w:right w:val="none" w:sz="0" w:space="0" w:color="auto"/>
      </w:divBdr>
    </w:div>
    <w:div w:id="752314901">
      <w:bodyDiv w:val="1"/>
      <w:marLeft w:val="0"/>
      <w:marRight w:val="0"/>
      <w:marTop w:val="0"/>
      <w:marBottom w:val="0"/>
      <w:divBdr>
        <w:top w:val="none" w:sz="0" w:space="0" w:color="auto"/>
        <w:left w:val="none" w:sz="0" w:space="0" w:color="auto"/>
        <w:bottom w:val="none" w:sz="0" w:space="0" w:color="auto"/>
        <w:right w:val="none" w:sz="0" w:space="0" w:color="auto"/>
      </w:divBdr>
    </w:div>
    <w:div w:id="754791468">
      <w:bodyDiv w:val="1"/>
      <w:marLeft w:val="0"/>
      <w:marRight w:val="0"/>
      <w:marTop w:val="0"/>
      <w:marBottom w:val="0"/>
      <w:divBdr>
        <w:top w:val="none" w:sz="0" w:space="0" w:color="auto"/>
        <w:left w:val="none" w:sz="0" w:space="0" w:color="auto"/>
        <w:bottom w:val="none" w:sz="0" w:space="0" w:color="auto"/>
        <w:right w:val="none" w:sz="0" w:space="0" w:color="auto"/>
      </w:divBdr>
    </w:div>
    <w:div w:id="782579873">
      <w:bodyDiv w:val="1"/>
      <w:marLeft w:val="0"/>
      <w:marRight w:val="0"/>
      <w:marTop w:val="0"/>
      <w:marBottom w:val="0"/>
      <w:divBdr>
        <w:top w:val="none" w:sz="0" w:space="0" w:color="auto"/>
        <w:left w:val="none" w:sz="0" w:space="0" w:color="auto"/>
        <w:bottom w:val="none" w:sz="0" w:space="0" w:color="auto"/>
        <w:right w:val="none" w:sz="0" w:space="0" w:color="auto"/>
      </w:divBdr>
    </w:div>
    <w:div w:id="786268112">
      <w:bodyDiv w:val="1"/>
      <w:marLeft w:val="0"/>
      <w:marRight w:val="0"/>
      <w:marTop w:val="0"/>
      <w:marBottom w:val="0"/>
      <w:divBdr>
        <w:top w:val="none" w:sz="0" w:space="0" w:color="auto"/>
        <w:left w:val="none" w:sz="0" w:space="0" w:color="auto"/>
        <w:bottom w:val="none" w:sz="0" w:space="0" w:color="auto"/>
        <w:right w:val="none" w:sz="0" w:space="0" w:color="auto"/>
      </w:divBdr>
    </w:div>
    <w:div w:id="794374085">
      <w:bodyDiv w:val="1"/>
      <w:marLeft w:val="0"/>
      <w:marRight w:val="0"/>
      <w:marTop w:val="0"/>
      <w:marBottom w:val="0"/>
      <w:divBdr>
        <w:top w:val="none" w:sz="0" w:space="0" w:color="auto"/>
        <w:left w:val="none" w:sz="0" w:space="0" w:color="auto"/>
        <w:bottom w:val="none" w:sz="0" w:space="0" w:color="auto"/>
        <w:right w:val="none" w:sz="0" w:space="0" w:color="auto"/>
      </w:divBdr>
    </w:div>
    <w:div w:id="799420220">
      <w:bodyDiv w:val="1"/>
      <w:marLeft w:val="0"/>
      <w:marRight w:val="0"/>
      <w:marTop w:val="0"/>
      <w:marBottom w:val="0"/>
      <w:divBdr>
        <w:top w:val="none" w:sz="0" w:space="0" w:color="auto"/>
        <w:left w:val="none" w:sz="0" w:space="0" w:color="auto"/>
        <w:bottom w:val="none" w:sz="0" w:space="0" w:color="auto"/>
        <w:right w:val="none" w:sz="0" w:space="0" w:color="auto"/>
      </w:divBdr>
    </w:div>
    <w:div w:id="819004937">
      <w:bodyDiv w:val="1"/>
      <w:marLeft w:val="0"/>
      <w:marRight w:val="0"/>
      <w:marTop w:val="0"/>
      <w:marBottom w:val="0"/>
      <w:divBdr>
        <w:top w:val="none" w:sz="0" w:space="0" w:color="auto"/>
        <w:left w:val="none" w:sz="0" w:space="0" w:color="auto"/>
        <w:bottom w:val="none" w:sz="0" w:space="0" w:color="auto"/>
        <w:right w:val="none" w:sz="0" w:space="0" w:color="auto"/>
      </w:divBdr>
    </w:div>
    <w:div w:id="851144640">
      <w:bodyDiv w:val="1"/>
      <w:marLeft w:val="0"/>
      <w:marRight w:val="0"/>
      <w:marTop w:val="0"/>
      <w:marBottom w:val="0"/>
      <w:divBdr>
        <w:top w:val="none" w:sz="0" w:space="0" w:color="auto"/>
        <w:left w:val="none" w:sz="0" w:space="0" w:color="auto"/>
        <w:bottom w:val="none" w:sz="0" w:space="0" w:color="auto"/>
        <w:right w:val="none" w:sz="0" w:space="0" w:color="auto"/>
      </w:divBdr>
      <w:divsChild>
        <w:div w:id="1365909527">
          <w:marLeft w:val="0"/>
          <w:marRight w:val="0"/>
          <w:marTop w:val="150"/>
          <w:marBottom w:val="150"/>
          <w:divBdr>
            <w:top w:val="single" w:sz="6" w:space="0" w:color="CCCCCC"/>
            <w:left w:val="single" w:sz="6" w:space="0" w:color="CCCCCC"/>
            <w:bottom w:val="single" w:sz="6" w:space="0" w:color="CCCCCC"/>
            <w:right w:val="single" w:sz="6" w:space="0" w:color="CCCCCC"/>
          </w:divBdr>
          <w:divsChild>
            <w:div w:id="188652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38191">
      <w:bodyDiv w:val="1"/>
      <w:marLeft w:val="0"/>
      <w:marRight w:val="0"/>
      <w:marTop w:val="0"/>
      <w:marBottom w:val="0"/>
      <w:divBdr>
        <w:top w:val="none" w:sz="0" w:space="0" w:color="auto"/>
        <w:left w:val="none" w:sz="0" w:space="0" w:color="auto"/>
        <w:bottom w:val="none" w:sz="0" w:space="0" w:color="auto"/>
        <w:right w:val="none" w:sz="0" w:space="0" w:color="auto"/>
      </w:divBdr>
    </w:div>
    <w:div w:id="886717103">
      <w:bodyDiv w:val="1"/>
      <w:marLeft w:val="0"/>
      <w:marRight w:val="0"/>
      <w:marTop w:val="0"/>
      <w:marBottom w:val="0"/>
      <w:divBdr>
        <w:top w:val="none" w:sz="0" w:space="0" w:color="auto"/>
        <w:left w:val="none" w:sz="0" w:space="0" w:color="auto"/>
        <w:bottom w:val="none" w:sz="0" w:space="0" w:color="auto"/>
        <w:right w:val="none" w:sz="0" w:space="0" w:color="auto"/>
      </w:divBdr>
    </w:div>
    <w:div w:id="892692446">
      <w:bodyDiv w:val="1"/>
      <w:marLeft w:val="0"/>
      <w:marRight w:val="0"/>
      <w:marTop w:val="0"/>
      <w:marBottom w:val="0"/>
      <w:divBdr>
        <w:top w:val="none" w:sz="0" w:space="0" w:color="auto"/>
        <w:left w:val="none" w:sz="0" w:space="0" w:color="auto"/>
        <w:bottom w:val="none" w:sz="0" w:space="0" w:color="auto"/>
        <w:right w:val="none" w:sz="0" w:space="0" w:color="auto"/>
      </w:divBdr>
    </w:div>
    <w:div w:id="898904767">
      <w:bodyDiv w:val="1"/>
      <w:marLeft w:val="0"/>
      <w:marRight w:val="0"/>
      <w:marTop w:val="0"/>
      <w:marBottom w:val="0"/>
      <w:divBdr>
        <w:top w:val="none" w:sz="0" w:space="0" w:color="auto"/>
        <w:left w:val="none" w:sz="0" w:space="0" w:color="auto"/>
        <w:bottom w:val="none" w:sz="0" w:space="0" w:color="auto"/>
        <w:right w:val="none" w:sz="0" w:space="0" w:color="auto"/>
      </w:divBdr>
    </w:div>
    <w:div w:id="904031241">
      <w:bodyDiv w:val="1"/>
      <w:marLeft w:val="0"/>
      <w:marRight w:val="0"/>
      <w:marTop w:val="0"/>
      <w:marBottom w:val="0"/>
      <w:divBdr>
        <w:top w:val="none" w:sz="0" w:space="0" w:color="auto"/>
        <w:left w:val="none" w:sz="0" w:space="0" w:color="auto"/>
        <w:bottom w:val="none" w:sz="0" w:space="0" w:color="auto"/>
        <w:right w:val="none" w:sz="0" w:space="0" w:color="auto"/>
      </w:divBdr>
    </w:div>
    <w:div w:id="911893667">
      <w:bodyDiv w:val="1"/>
      <w:marLeft w:val="0"/>
      <w:marRight w:val="0"/>
      <w:marTop w:val="0"/>
      <w:marBottom w:val="0"/>
      <w:divBdr>
        <w:top w:val="none" w:sz="0" w:space="0" w:color="auto"/>
        <w:left w:val="none" w:sz="0" w:space="0" w:color="auto"/>
        <w:bottom w:val="none" w:sz="0" w:space="0" w:color="auto"/>
        <w:right w:val="none" w:sz="0" w:space="0" w:color="auto"/>
      </w:divBdr>
    </w:div>
    <w:div w:id="930629233">
      <w:bodyDiv w:val="1"/>
      <w:marLeft w:val="0"/>
      <w:marRight w:val="0"/>
      <w:marTop w:val="0"/>
      <w:marBottom w:val="0"/>
      <w:divBdr>
        <w:top w:val="none" w:sz="0" w:space="0" w:color="auto"/>
        <w:left w:val="none" w:sz="0" w:space="0" w:color="auto"/>
        <w:bottom w:val="none" w:sz="0" w:space="0" w:color="auto"/>
        <w:right w:val="none" w:sz="0" w:space="0" w:color="auto"/>
      </w:divBdr>
    </w:div>
    <w:div w:id="937249290">
      <w:bodyDiv w:val="1"/>
      <w:marLeft w:val="0"/>
      <w:marRight w:val="0"/>
      <w:marTop w:val="0"/>
      <w:marBottom w:val="0"/>
      <w:divBdr>
        <w:top w:val="none" w:sz="0" w:space="0" w:color="auto"/>
        <w:left w:val="none" w:sz="0" w:space="0" w:color="auto"/>
        <w:bottom w:val="none" w:sz="0" w:space="0" w:color="auto"/>
        <w:right w:val="none" w:sz="0" w:space="0" w:color="auto"/>
      </w:divBdr>
    </w:div>
    <w:div w:id="961502153">
      <w:bodyDiv w:val="1"/>
      <w:marLeft w:val="0"/>
      <w:marRight w:val="0"/>
      <w:marTop w:val="0"/>
      <w:marBottom w:val="0"/>
      <w:divBdr>
        <w:top w:val="none" w:sz="0" w:space="0" w:color="auto"/>
        <w:left w:val="none" w:sz="0" w:space="0" w:color="auto"/>
        <w:bottom w:val="none" w:sz="0" w:space="0" w:color="auto"/>
        <w:right w:val="none" w:sz="0" w:space="0" w:color="auto"/>
      </w:divBdr>
    </w:div>
    <w:div w:id="992835531">
      <w:bodyDiv w:val="1"/>
      <w:marLeft w:val="0"/>
      <w:marRight w:val="0"/>
      <w:marTop w:val="0"/>
      <w:marBottom w:val="0"/>
      <w:divBdr>
        <w:top w:val="none" w:sz="0" w:space="0" w:color="auto"/>
        <w:left w:val="none" w:sz="0" w:space="0" w:color="auto"/>
        <w:bottom w:val="none" w:sz="0" w:space="0" w:color="auto"/>
        <w:right w:val="none" w:sz="0" w:space="0" w:color="auto"/>
      </w:divBdr>
    </w:div>
    <w:div w:id="1003243004">
      <w:bodyDiv w:val="1"/>
      <w:marLeft w:val="0"/>
      <w:marRight w:val="0"/>
      <w:marTop w:val="0"/>
      <w:marBottom w:val="0"/>
      <w:divBdr>
        <w:top w:val="none" w:sz="0" w:space="0" w:color="auto"/>
        <w:left w:val="none" w:sz="0" w:space="0" w:color="auto"/>
        <w:bottom w:val="none" w:sz="0" w:space="0" w:color="auto"/>
        <w:right w:val="none" w:sz="0" w:space="0" w:color="auto"/>
      </w:divBdr>
    </w:div>
    <w:div w:id="1044401593">
      <w:bodyDiv w:val="1"/>
      <w:marLeft w:val="0"/>
      <w:marRight w:val="0"/>
      <w:marTop w:val="0"/>
      <w:marBottom w:val="0"/>
      <w:divBdr>
        <w:top w:val="none" w:sz="0" w:space="0" w:color="auto"/>
        <w:left w:val="none" w:sz="0" w:space="0" w:color="auto"/>
        <w:bottom w:val="none" w:sz="0" w:space="0" w:color="auto"/>
        <w:right w:val="none" w:sz="0" w:space="0" w:color="auto"/>
      </w:divBdr>
    </w:div>
    <w:div w:id="1082920345">
      <w:bodyDiv w:val="1"/>
      <w:marLeft w:val="0"/>
      <w:marRight w:val="0"/>
      <w:marTop w:val="0"/>
      <w:marBottom w:val="0"/>
      <w:divBdr>
        <w:top w:val="none" w:sz="0" w:space="0" w:color="auto"/>
        <w:left w:val="none" w:sz="0" w:space="0" w:color="auto"/>
        <w:bottom w:val="none" w:sz="0" w:space="0" w:color="auto"/>
        <w:right w:val="none" w:sz="0" w:space="0" w:color="auto"/>
      </w:divBdr>
    </w:div>
    <w:div w:id="1087387920">
      <w:bodyDiv w:val="1"/>
      <w:marLeft w:val="0"/>
      <w:marRight w:val="0"/>
      <w:marTop w:val="0"/>
      <w:marBottom w:val="0"/>
      <w:divBdr>
        <w:top w:val="none" w:sz="0" w:space="0" w:color="auto"/>
        <w:left w:val="none" w:sz="0" w:space="0" w:color="auto"/>
        <w:bottom w:val="none" w:sz="0" w:space="0" w:color="auto"/>
        <w:right w:val="none" w:sz="0" w:space="0" w:color="auto"/>
      </w:divBdr>
    </w:div>
    <w:div w:id="1094860578">
      <w:bodyDiv w:val="1"/>
      <w:marLeft w:val="0"/>
      <w:marRight w:val="0"/>
      <w:marTop w:val="0"/>
      <w:marBottom w:val="0"/>
      <w:divBdr>
        <w:top w:val="none" w:sz="0" w:space="0" w:color="auto"/>
        <w:left w:val="none" w:sz="0" w:space="0" w:color="auto"/>
        <w:bottom w:val="none" w:sz="0" w:space="0" w:color="auto"/>
        <w:right w:val="none" w:sz="0" w:space="0" w:color="auto"/>
      </w:divBdr>
    </w:div>
    <w:div w:id="1098252647">
      <w:bodyDiv w:val="1"/>
      <w:marLeft w:val="0"/>
      <w:marRight w:val="0"/>
      <w:marTop w:val="0"/>
      <w:marBottom w:val="0"/>
      <w:divBdr>
        <w:top w:val="none" w:sz="0" w:space="0" w:color="auto"/>
        <w:left w:val="none" w:sz="0" w:space="0" w:color="auto"/>
        <w:bottom w:val="none" w:sz="0" w:space="0" w:color="auto"/>
        <w:right w:val="none" w:sz="0" w:space="0" w:color="auto"/>
      </w:divBdr>
    </w:div>
    <w:div w:id="1137188548">
      <w:bodyDiv w:val="1"/>
      <w:marLeft w:val="0"/>
      <w:marRight w:val="0"/>
      <w:marTop w:val="0"/>
      <w:marBottom w:val="0"/>
      <w:divBdr>
        <w:top w:val="none" w:sz="0" w:space="0" w:color="auto"/>
        <w:left w:val="none" w:sz="0" w:space="0" w:color="auto"/>
        <w:bottom w:val="none" w:sz="0" w:space="0" w:color="auto"/>
        <w:right w:val="none" w:sz="0" w:space="0" w:color="auto"/>
      </w:divBdr>
    </w:div>
    <w:div w:id="1139029072">
      <w:bodyDiv w:val="1"/>
      <w:marLeft w:val="0"/>
      <w:marRight w:val="0"/>
      <w:marTop w:val="0"/>
      <w:marBottom w:val="0"/>
      <w:divBdr>
        <w:top w:val="none" w:sz="0" w:space="0" w:color="auto"/>
        <w:left w:val="none" w:sz="0" w:space="0" w:color="auto"/>
        <w:bottom w:val="none" w:sz="0" w:space="0" w:color="auto"/>
        <w:right w:val="none" w:sz="0" w:space="0" w:color="auto"/>
      </w:divBdr>
    </w:div>
    <w:div w:id="1156192616">
      <w:bodyDiv w:val="1"/>
      <w:marLeft w:val="0"/>
      <w:marRight w:val="0"/>
      <w:marTop w:val="0"/>
      <w:marBottom w:val="0"/>
      <w:divBdr>
        <w:top w:val="none" w:sz="0" w:space="0" w:color="auto"/>
        <w:left w:val="none" w:sz="0" w:space="0" w:color="auto"/>
        <w:bottom w:val="none" w:sz="0" w:space="0" w:color="auto"/>
        <w:right w:val="none" w:sz="0" w:space="0" w:color="auto"/>
      </w:divBdr>
    </w:div>
    <w:div w:id="1166240809">
      <w:bodyDiv w:val="1"/>
      <w:marLeft w:val="0"/>
      <w:marRight w:val="0"/>
      <w:marTop w:val="0"/>
      <w:marBottom w:val="0"/>
      <w:divBdr>
        <w:top w:val="none" w:sz="0" w:space="0" w:color="auto"/>
        <w:left w:val="none" w:sz="0" w:space="0" w:color="auto"/>
        <w:bottom w:val="none" w:sz="0" w:space="0" w:color="auto"/>
        <w:right w:val="none" w:sz="0" w:space="0" w:color="auto"/>
      </w:divBdr>
    </w:div>
    <w:div w:id="1168057851">
      <w:bodyDiv w:val="1"/>
      <w:marLeft w:val="0"/>
      <w:marRight w:val="0"/>
      <w:marTop w:val="0"/>
      <w:marBottom w:val="0"/>
      <w:divBdr>
        <w:top w:val="none" w:sz="0" w:space="0" w:color="auto"/>
        <w:left w:val="none" w:sz="0" w:space="0" w:color="auto"/>
        <w:bottom w:val="none" w:sz="0" w:space="0" w:color="auto"/>
        <w:right w:val="none" w:sz="0" w:space="0" w:color="auto"/>
      </w:divBdr>
    </w:div>
    <w:div w:id="1169709411">
      <w:bodyDiv w:val="1"/>
      <w:marLeft w:val="0"/>
      <w:marRight w:val="0"/>
      <w:marTop w:val="0"/>
      <w:marBottom w:val="0"/>
      <w:divBdr>
        <w:top w:val="none" w:sz="0" w:space="0" w:color="auto"/>
        <w:left w:val="none" w:sz="0" w:space="0" w:color="auto"/>
        <w:bottom w:val="none" w:sz="0" w:space="0" w:color="auto"/>
        <w:right w:val="none" w:sz="0" w:space="0" w:color="auto"/>
      </w:divBdr>
    </w:div>
    <w:div w:id="1176768840">
      <w:bodyDiv w:val="1"/>
      <w:marLeft w:val="0"/>
      <w:marRight w:val="0"/>
      <w:marTop w:val="0"/>
      <w:marBottom w:val="0"/>
      <w:divBdr>
        <w:top w:val="none" w:sz="0" w:space="0" w:color="auto"/>
        <w:left w:val="none" w:sz="0" w:space="0" w:color="auto"/>
        <w:bottom w:val="none" w:sz="0" w:space="0" w:color="auto"/>
        <w:right w:val="none" w:sz="0" w:space="0" w:color="auto"/>
      </w:divBdr>
      <w:divsChild>
        <w:div w:id="372969157">
          <w:marLeft w:val="0"/>
          <w:marRight w:val="0"/>
          <w:marTop w:val="0"/>
          <w:marBottom w:val="0"/>
          <w:divBdr>
            <w:top w:val="none" w:sz="0" w:space="0" w:color="auto"/>
            <w:left w:val="none" w:sz="0" w:space="0" w:color="auto"/>
            <w:bottom w:val="none" w:sz="0" w:space="0" w:color="auto"/>
            <w:right w:val="none" w:sz="0" w:space="0" w:color="auto"/>
          </w:divBdr>
        </w:div>
        <w:div w:id="777486287">
          <w:marLeft w:val="0"/>
          <w:marRight w:val="0"/>
          <w:marTop w:val="0"/>
          <w:marBottom w:val="0"/>
          <w:divBdr>
            <w:top w:val="none" w:sz="0" w:space="0" w:color="auto"/>
            <w:left w:val="none" w:sz="0" w:space="0" w:color="auto"/>
            <w:bottom w:val="none" w:sz="0" w:space="0" w:color="auto"/>
            <w:right w:val="none" w:sz="0" w:space="0" w:color="auto"/>
          </w:divBdr>
        </w:div>
      </w:divsChild>
    </w:div>
    <w:div w:id="1180050614">
      <w:bodyDiv w:val="1"/>
      <w:marLeft w:val="0"/>
      <w:marRight w:val="0"/>
      <w:marTop w:val="0"/>
      <w:marBottom w:val="0"/>
      <w:divBdr>
        <w:top w:val="none" w:sz="0" w:space="0" w:color="auto"/>
        <w:left w:val="none" w:sz="0" w:space="0" w:color="auto"/>
        <w:bottom w:val="none" w:sz="0" w:space="0" w:color="auto"/>
        <w:right w:val="none" w:sz="0" w:space="0" w:color="auto"/>
      </w:divBdr>
    </w:div>
    <w:div w:id="1192185250">
      <w:bodyDiv w:val="1"/>
      <w:marLeft w:val="0"/>
      <w:marRight w:val="0"/>
      <w:marTop w:val="0"/>
      <w:marBottom w:val="0"/>
      <w:divBdr>
        <w:top w:val="none" w:sz="0" w:space="0" w:color="auto"/>
        <w:left w:val="none" w:sz="0" w:space="0" w:color="auto"/>
        <w:bottom w:val="none" w:sz="0" w:space="0" w:color="auto"/>
        <w:right w:val="none" w:sz="0" w:space="0" w:color="auto"/>
      </w:divBdr>
    </w:div>
    <w:div w:id="1210609159">
      <w:bodyDiv w:val="1"/>
      <w:marLeft w:val="0"/>
      <w:marRight w:val="0"/>
      <w:marTop w:val="0"/>
      <w:marBottom w:val="0"/>
      <w:divBdr>
        <w:top w:val="none" w:sz="0" w:space="0" w:color="auto"/>
        <w:left w:val="none" w:sz="0" w:space="0" w:color="auto"/>
        <w:bottom w:val="none" w:sz="0" w:space="0" w:color="auto"/>
        <w:right w:val="none" w:sz="0" w:space="0" w:color="auto"/>
      </w:divBdr>
    </w:div>
    <w:div w:id="1211261735">
      <w:bodyDiv w:val="1"/>
      <w:marLeft w:val="0"/>
      <w:marRight w:val="0"/>
      <w:marTop w:val="0"/>
      <w:marBottom w:val="0"/>
      <w:divBdr>
        <w:top w:val="none" w:sz="0" w:space="0" w:color="auto"/>
        <w:left w:val="none" w:sz="0" w:space="0" w:color="auto"/>
        <w:bottom w:val="none" w:sz="0" w:space="0" w:color="auto"/>
        <w:right w:val="none" w:sz="0" w:space="0" w:color="auto"/>
      </w:divBdr>
    </w:div>
    <w:div w:id="1238591927">
      <w:bodyDiv w:val="1"/>
      <w:marLeft w:val="0"/>
      <w:marRight w:val="0"/>
      <w:marTop w:val="0"/>
      <w:marBottom w:val="0"/>
      <w:divBdr>
        <w:top w:val="none" w:sz="0" w:space="0" w:color="auto"/>
        <w:left w:val="none" w:sz="0" w:space="0" w:color="auto"/>
        <w:bottom w:val="none" w:sz="0" w:space="0" w:color="auto"/>
        <w:right w:val="none" w:sz="0" w:space="0" w:color="auto"/>
      </w:divBdr>
    </w:div>
    <w:div w:id="1253784870">
      <w:bodyDiv w:val="1"/>
      <w:marLeft w:val="0"/>
      <w:marRight w:val="0"/>
      <w:marTop w:val="0"/>
      <w:marBottom w:val="0"/>
      <w:divBdr>
        <w:top w:val="none" w:sz="0" w:space="0" w:color="auto"/>
        <w:left w:val="none" w:sz="0" w:space="0" w:color="auto"/>
        <w:bottom w:val="none" w:sz="0" w:space="0" w:color="auto"/>
        <w:right w:val="none" w:sz="0" w:space="0" w:color="auto"/>
      </w:divBdr>
    </w:div>
    <w:div w:id="1266502726">
      <w:bodyDiv w:val="1"/>
      <w:marLeft w:val="0"/>
      <w:marRight w:val="0"/>
      <w:marTop w:val="0"/>
      <w:marBottom w:val="0"/>
      <w:divBdr>
        <w:top w:val="none" w:sz="0" w:space="0" w:color="auto"/>
        <w:left w:val="none" w:sz="0" w:space="0" w:color="auto"/>
        <w:bottom w:val="none" w:sz="0" w:space="0" w:color="auto"/>
        <w:right w:val="none" w:sz="0" w:space="0" w:color="auto"/>
      </w:divBdr>
    </w:div>
    <w:div w:id="1269125334">
      <w:bodyDiv w:val="1"/>
      <w:marLeft w:val="0"/>
      <w:marRight w:val="0"/>
      <w:marTop w:val="0"/>
      <w:marBottom w:val="0"/>
      <w:divBdr>
        <w:top w:val="none" w:sz="0" w:space="0" w:color="auto"/>
        <w:left w:val="none" w:sz="0" w:space="0" w:color="auto"/>
        <w:bottom w:val="none" w:sz="0" w:space="0" w:color="auto"/>
        <w:right w:val="none" w:sz="0" w:space="0" w:color="auto"/>
      </w:divBdr>
    </w:div>
    <w:div w:id="1281569380">
      <w:bodyDiv w:val="1"/>
      <w:marLeft w:val="0"/>
      <w:marRight w:val="0"/>
      <w:marTop w:val="0"/>
      <w:marBottom w:val="0"/>
      <w:divBdr>
        <w:top w:val="none" w:sz="0" w:space="0" w:color="auto"/>
        <w:left w:val="none" w:sz="0" w:space="0" w:color="auto"/>
        <w:bottom w:val="none" w:sz="0" w:space="0" w:color="auto"/>
        <w:right w:val="none" w:sz="0" w:space="0" w:color="auto"/>
      </w:divBdr>
    </w:div>
    <w:div w:id="1303461352">
      <w:bodyDiv w:val="1"/>
      <w:marLeft w:val="0"/>
      <w:marRight w:val="0"/>
      <w:marTop w:val="0"/>
      <w:marBottom w:val="0"/>
      <w:divBdr>
        <w:top w:val="none" w:sz="0" w:space="0" w:color="auto"/>
        <w:left w:val="none" w:sz="0" w:space="0" w:color="auto"/>
        <w:bottom w:val="none" w:sz="0" w:space="0" w:color="auto"/>
        <w:right w:val="none" w:sz="0" w:space="0" w:color="auto"/>
      </w:divBdr>
    </w:div>
    <w:div w:id="1310548580">
      <w:bodyDiv w:val="1"/>
      <w:marLeft w:val="0"/>
      <w:marRight w:val="0"/>
      <w:marTop w:val="0"/>
      <w:marBottom w:val="0"/>
      <w:divBdr>
        <w:top w:val="none" w:sz="0" w:space="0" w:color="auto"/>
        <w:left w:val="none" w:sz="0" w:space="0" w:color="auto"/>
        <w:bottom w:val="none" w:sz="0" w:space="0" w:color="auto"/>
        <w:right w:val="none" w:sz="0" w:space="0" w:color="auto"/>
      </w:divBdr>
    </w:div>
    <w:div w:id="1317491744">
      <w:bodyDiv w:val="1"/>
      <w:marLeft w:val="0"/>
      <w:marRight w:val="0"/>
      <w:marTop w:val="0"/>
      <w:marBottom w:val="0"/>
      <w:divBdr>
        <w:top w:val="none" w:sz="0" w:space="0" w:color="auto"/>
        <w:left w:val="none" w:sz="0" w:space="0" w:color="auto"/>
        <w:bottom w:val="none" w:sz="0" w:space="0" w:color="auto"/>
        <w:right w:val="none" w:sz="0" w:space="0" w:color="auto"/>
      </w:divBdr>
    </w:div>
    <w:div w:id="1328362678">
      <w:bodyDiv w:val="1"/>
      <w:marLeft w:val="0"/>
      <w:marRight w:val="0"/>
      <w:marTop w:val="0"/>
      <w:marBottom w:val="0"/>
      <w:divBdr>
        <w:top w:val="none" w:sz="0" w:space="0" w:color="auto"/>
        <w:left w:val="none" w:sz="0" w:space="0" w:color="auto"/>
        <w:bottom w:val="none" w:sz="0" w:space="0" w:color="auto"/>
        <w:right w:val="none" w:sz="0" w:space="0" w:color="auto"/>
      </w:divBdr>
    </w:div>
    <w:div w:id="1336573699">
      <w:bodyDiv w:val="1"/>
      <w:marLeft w:val="0"/>
      <w:marRight w:val="0"/>
      <w:marTop w:val="0"/>
      <w:marBottom w:val="0"/>
      <w:divBdr>
        <w:top w:val="none" w:sz="0" w:space="0" w:color="auto"/>
        <w:left w:val="none" w:sz="0" w:space="0" w:color="auto"/>
        <w:bottom w:val="none" w:sz="0" w:space="0" w:color="auto"/>
        <w:right w:val="none" w:sz="0" w:space="0" w:color="auto"/>
      </w:divBdr>
      <w:divsChild>
        <w:div w:id="247271365">
          <w:marLeft w:val="0"/>
          <w:marRight w:val="0"/>
          <w:marTop w:val="0"/>
          <w:marBottom w:val="0"/>
          <w:divBdr>
            <w:top w:val="none" w:sz="0" w:space="0" w:color="auto"/>
            <w:left w:val="none" w:sz="0" w:space="0" w:color="auto"/>
            <w:bottom w:val="none" w:sz="0" w:space="0" w:color="auto"/>
            <w:right w:val="none" w:sz="0" w:space="0" w:color="auto"/>
          </w:divBdr>
        </w:div>
        <w:div w:id="41906128">
          <w:marLeft w:val="0"/>
          <w:marRight w:val="0"/>
          <w:marTop w:val="0"/>
          <w:marBottom w:val="0"/>
          <w:divBdr>
            <w:top w:val="none" w:sz="0" w:space="0" w:color="auto"/>
            <w:left w:val="none" w:sz="0" w:space="0" w:color="auto"/>
            <w:bottom w:val="none" w:sz="0" w:space="0" w:color="auto"/>
            <w:right w:val="none" w:sz="0" w:space="0" w:color="auto"/>
          </w:divBdr>
        </w:div>
        <w:div w:id="872037035">
          <w:marLeft w:val="0"/>
          <w:marRight w:val="0"/>
          <w:marTop w:val="0"/>
          <w:marBottom w:val="0"/>
          <w:divBdr>
            <w:top w:val="none" w:sz="0" w:space="0" w:color="auto"/>
            <w:left w:val="none" w:sz="0" w:space="0" w:color="auto"/>
            <w:bottom w:val="none" w:sz="0" w:space="0" w:color="auto"/>
            <w:right w:val="none" w:sz="0" w:space="0" w:color="auto"/>
          </w:divBdr>
        </w:div>
      </w:divsChild>
    </w:div>
    <w:div w:id="1343581375">
      <w:bodyDiv w:val="1"/>
      <w:marLeft w:val="0"/>
      <w:marRight w:val="0"/>
      <w:marTop w:val="0"/>
      <w:marBottom w:val="0"/>
      <w:divBdr>
        <w:top w:val="none" w:sz="0" w:space="0" w:color="auto"/>
        <w:left w:val="none" w:sz="0" w:space="0" w:color="auto"/>
        <w:bottom w:val="none" w:sz="0" w:space="0" w:color="auto"/>
        <w:right w:val="none" w:sz="0" w:space="0" w:color="auto"/>
      </w:divBdr>
    </w:div>
    <w:div w:id="1363825364">
      <w:bodyDiv w:val="1"/>
      <w:marLeft w:val="0"/>
      <w:marRight w:val="0"/>
      <w:marTop w:val="0"/>
      <w:marBottom w:val="0"/>
      <w:divBdr>
        <w:top w:val="none" w:sz="0" w:space="0" w:color="auto"/>
        <w:left w:val="none" w:sz="0" w:space="0" w:color="auto"/>
        <w:bottom w:val="none" w:sz="0" w:space="0" w:color="auto"/>
        <w:right w:val="none" w:sz="0" w:space="0" w:color="auto"/>
      </w:divBdr>
    </w:div>
    <w:div w:id="1366905607">
      <w:bodyDiv w:val="1"/>
      <w:marLeft w:val="0"/>
      <w:marRight w:val="0"/>
      <w:marTop w:val="0"/>
      <w:marBottom w:val="0"/>
      <w:divBdr>
        <w:top w:val="none" w:sz="0" w:space="0" w:color="auto"/>
        <w:left w:val="none" w:sz="0" w:space="0" w:color="auto"/>
        <w:bottom w:val="none" w:sz="0" w:space="0" w:color="auto"/>
        <w:right w:val="none" w:sz="0" w:space="0" w:color="auto"/>
      </w:divBdr>
    </w:div>
    <w:div w:id="1403061211">
      <w:bodyDiv w:val="1"/>
      <w:marLeft w:val="0"/>
      <w:marRight w:val="0"/>
      <w:marTop w:val="0"/>
      <w:marBottom w:val="0"/>
      <w:divBdr>
        <w:top w:val="none" w:sz="0" w:space="0" w:color="auto"/>
        <w:left w:val="none" w:sz="0" w:space="0" w:color="auto"/>
        <w:bottom w:val="none" w:sz="0" w:space="0" w:color="auto"/>
        <w:right w:val="none" w:sz="0" w:space="0" w:color="auto"/>
      </w:divBdr>
    </w:div>
    <w:div w:id="1405909261">
      <w:bodyDiv w:val="1"/>
      <w:marLeft w:val="0"/>
      <w:marRight w:val="0"/>
      <w:marTop w:val="0"/>
      <w:marBottom w:val="0"/>
      <w:divBdr>
        <w:top w:val="none" w:sz="0" w:space="0" w:color="auto"/>
        <w:left w:val="none" w:sz="0" w:space="0" w:color="auto"/>
        <w:bottom w:val="none" w:sz="0" w:space="0" w:color="auto"/>
        <w:right w:val="none" w:sz="0" w:space="0" w:color="auto"/>
      </w:divBdr>
    </w:div>
    <w:div w:id="1414081495">
      <w:bodyDiv w:val="1"/>
      <w:marLeft w:val="0"/>
      <w:marRight w:val="0"/>
      <w:marTop w:val="0"/>
      <w:marBottom w:val="0"/>
      <w:divBdr>
        <w:top w:val="none" w:sz="0" w:space="0" w:color="auto"/>
        <w:left w:val="none" w:sz="0" w:space="0" w:color="auto"/>
        <w:bottom w:val="none" w:sz="0" w:space="0" w:color="auto"/>
        <w:right w:val="none" w:sz="0" w:space="0" w:color="auto"/>
      </w:divBdr>
    </w:div>
    <w:div w:id="1487740441">
      <w:bodyDiv w:val="1"/>
      <w:marLeft w:val="0"/>
      <w:marRight w:val="0"/>
      <w:marTop w:val="0"/>
      <w:marBottom w:val="0"/>
      <w:divBdr>
        <w:top w:val="none" w:sz="0" w:space="0" w:color="auto"/>
        <w:left w:val="none" w:sz="0" w:space="0" w:color="auto"/>
        <w:bottom w:val="none" w:sz="0" w:space="0" w:color="auto"/>
        <w:right w:val="none" w:sz="0" w:space="0" w:color="auto"/>
      </w:divBdr>
    </w:div>
    <w:div w:id="1509831369">
      <w:bodyDiv w:val="1"/>
      <w:marLeft w:val="0"/>
      <w:marRight w:val="0"/>
      <w:marTop w:val="0"/>
      <w:marBottom w:val="0"/>
      <w:divBdr>
        <w:top w:val="none" w:sz="0" w:space="0" w:color="auto"/>
        <w:left w:val="none" w:sz="0" w:space="0" w:color="auto"/>
        <w:bottom w:val="none" w:sz="0" w:space="0" w:color="auto"/>
        <w:right w:val="none" w:sz="0" w:space="0" w:color="auto"/>
      </w:divBdr>
    </w:div>
    <w:div w:id="1516075313">
      <w:bodyDiv w:val="1"/>
      <w:marLeft w:val="0"/>
      <w:marRight w:val="0"/>
      <w:marTop w:val="0"/>
      <w:marBottom w:val="0"/>
      <w:divBdr>
        <w:top w:val="none" w:sz="0" w:space="0" w:color="auto"/>
        <w:left w:val="none" w:sz="0" w:space="0" w:color="auto"/>
        <w:bottom w:val="none" w:sz="0" w:space="0" w:color="auto"/>
        <w:right w:val="none" w:sz="0" w:space="0" w:color="auto"/>
      </w:divBdr>
    </w:div>
    <w:div w:id="1536235940">
      <w:bodyDiv w:val="1"/>
      <w:marLeft w:val="0"/>
      <w:marRight w:val="0"/>
      <w:marTop w:val="0"/>
      <w:marBottom w:val="0"/>
      <w:divBdr>
        <w:top w:val="none" w:sz="0" w:space="0" w:color="auto"/>
        <w:left w:val="none" w:sz="0" w:space="0" w:color="auto"/>
        <w:bottom w:val="none" w:sz="0" w:space="0" w:color="auto"/>
        <w:right w:val="none" w:sz="0" w:space="0" w:color="auto"/>
      </w:divBdr>
    </w:div>
    <w:div w:id="1557277500">
      <w:bodyDiv w:val="1"/>
      <w:marLeft w:val="0"/>
      <w:marRight w:val="0"/>
      <w:marTop w:val="0"/>
      <w:marBottom w:val="0"/>
      <w:divBdr>
        <w:top w:val="none" w:sz="0" w:space="0" w:color="auto"/>
        <w:left w:val="none" w:sz="0" w:space="0" w:color="auto"/>
        <w:bottom w:val="none" w:sz="0" w:space="0" w:color="auto"/>
        <w:right w:val="none" w:sz="0" w:space="0" w:color="auto"/>
      </w:divBdr>
    </w:div>
    <w:div w:id="1559317727">
      <w:bodyDiv w:val="1"/>
      <w:marLeft w:val="0"/>
      <w:marRight w:val="0"/>
      <w:marTop w:val="0"/>
      <w:marBottom w:val="0"/>
      <w:divBdr>
        <w:top w:val="none" w:sz="0" w:space="0" w:color="auto"/>
        <w:left w:val="none" w:sz="0" w:space="0" w:color="auto"/>
        <w:bottom w:val="none" w:sz="0" w:space="0" w:color="auto"/>
        <w:right w:val="none" w:sz="0" w:space="0" w:color="auto"/>
      </w:divBdr>
    </w:div>
    <w:div w:id="1564949689">
      <w:bodyDiv w:val="1"/>
      <w:marLeft w:val="0"/>
      <w:marRight w:val="0"/>
      <w:marTop w:val="0"/>
      <w:marBottom w:val="0"/>
      <w:divBdr>
        <w:top w:val="none" w:sz="0" w:space="0" w:color="auto"/>
        <w:left w:val="none" w:sz="0" w:space="0" w:color="auto"/>
        <w:bottom w:val="none" w:sz="0" w:space="0" w:color="auto"/>
        <w:right w:val="none" w:sz="0" w:space="0" w:color="auto"/>
      </w:divBdr>
    </w:div>
    <w:div w:id="1598908928">
      <w:bodyDiv w:val="1"/>
      <w:marLeft w:val="0"/>
      <w:marRight w:val="0"/>
      <w:marTop w:val="0"/>
      <w:marBottom w:val="0"/>
      <w:divBdr>
        <w:top w:val="none" w:sz="0" w:space="0" w:color="auto"/>
        <w:left w:val="none" w:sz="0" w:space="0" w:color="auto"/>
        <w:bottom w:val="none" w:sz="0" w:space="0" w:color="auto"/>
        <w:right w:val="none" w:sz="0" w:space="0" w:color="auto"/>
      </w:divBdr>
    </w:div>
    <w:div w:id="1601796482">
      <w:bodyDiv w:val="1"/>
      <w:marLeft w:val="0"/>
      <w:marRight w:val="0"/>
      <w:marTop w:val="0"/>
      <w:marBottom w:val="0"/>
      <w:divBdr>
        <w:top w:val="none" w:sz="0" w:space="0" w:color="auto"/>
        <w:left w:val="none" w:sz="0" w:space="0" w:color="auto"/>
        <w:bottom w:val="none" w:sz="0" w:space="0" w:color="auto"/>
        <w:right w:val="none" w:sz="0" w:space="0" w:color="auto"/>
      </w:divBdr>
    </w:div>
    <w:div w:id="1609655156">
      <w:bodyDiv w:val="1"/>
      <w:marLeft w:val="0"/>
      <w:marRight w:val="0"/>
      <w:marTop w:val="0"/>
      <w:marBottom w:val="0"/>
      <w:divBdr>
        <w:top w:val="none" w:sz="0" w:space="0" w:color="auto"/>
        <w:left w:val="none" w:sz="0" w:space="0" w:color="auto"/>
        <w:bottom w:val="none" w:sz="0" w:space="0" w:color="auto"/>
        <w:right w:val="none" w:sz="0" w:space="0" w:color="auto"/>
      </w:divBdr>
    </w:div>
    <w:div w:id="1624537376">
      <w:bodyDiv w:val="1"/>
      <w:marLeft w:val="0"/>
      <w:marRight w:val="0"/>
      <w:marTop w:val="0"/>
      <w:marBottom w:val="0"/>
      <w:divBdr>
        <w:top w:val="none" w:sz="0" w:space="0" w:color="auto"/>
        <w:left w:val="none" w:sz="0" w:space="0" w:color="auto"/>
        <w:bottom w:val="none" w:sz="0" w:space="0" w:color="auto"/>
        <w:right w:val="none" w:sz="0" w:space="0" w:color="auto"/>
      </w:divBdr>
    </w:div>
    <w:div w:id="1642879672">
      <w:bodyDiv w:val="1"/>
      <w:marLeft w:val="0"/>
      <w:marRight w:val="0"/>
      <w:marTop w:val="0"/>
      <w:marBottom w:val="0"/>
      <w:divBdr>
        <w:top w:val="none" w:sz="0" w:space="0" w:color="auto"/>
        <w:left w:val="none" w:sz="0" w:space="0" w:color="auto"/>
        <w:bottom w:val="none" w:sz="0" w:space="0" w:color="auto"/>
        <w:right w:val="none" w:sz="0" w:space="0" w:color="auto"/>
      </w:divBdr>
    </w:div>
    <w:div w:id="1646356741">
      <w:bodyDiv w:val="1"/>
      <w:marLeft w:val="0"/>
      <w:marRight w:val="0"/>
      <w:marTop w:val="0"/>
      <w:marBottom w:val="0"/>
      <w:divBdr>
        <w:top w:val="none" w:sz="0" w:space="0" w:color="auto"/>
        <w:left w:val="none" w:sz="0" w:space="0" w:color="auto"/>
        <w:bottom w:val="none" w:sz="0" w:space="0" w:color="auto"/>
        <w:right w:val="none" w:sz="0" w:space="0" w:color="auto"/>
      </w:divBdr>
    </w:div>
    <w:div w:id="1678464466">
      <w:bodyDiv w:val="1"/>
      <w:marLeft w:val="0"/>
      <w:marRight w:val="0"/>
      <w:marTop w:val="0"/>
      <w:marBottom w:val="0"/>
      <w:divBdr>
        <w:top w:val="none" w:sz="0" w:space="0" w:color="auto"/>
        <w:left w:val="none" w:sz="0" w:space="0" w:color="auto"/>
        <w:bottom w:val="none" w:sz="0" w:space="0" w:color="auto"/>
        <w:right w:val="none" w:sz="0" w:space="0" w:color="auto"/>
      </w:divBdr>
    </w:div>
    <w:div w:id="1693602124">
      <w:bodyDiv w:val="1"/>
      <w:marLeft w:val="0"/>
      <w:marRight w:val="0"/>
      <w:marTop w:val="0"/>
      <w:marBottom w:val="0"/>
      <w:divBdr>
        <w:top w:val="none" w:sz="0" w:space="0" w:color="auto"/>
        <w:left w:val="none" w:sz="0" w:space="0" w:color="auto"/>
        <w:bottom w:val="none" w:sz="0" w:space="0" w:color="auto"/>
        <w:right w:val="none" w:sz="0" w:space="0" w:color="auto"/>
      </w:divBdr>
    </w:div>
    <w:div w:id="1707023511">
      <w:bodyDiv w:val="1"/>
      <w:marLeft w:val="0"/>
      <w:marRight w:val="0"/>
      <w:marTop w:val="0"/>
      <w:marBottom w:val="0"/>
      <w:divBdr>
        <w:top w:val="none" w:sz="0" w:space="0" w:color="auto"/>
        <w:left w:val="none" w:sz="0" w:space="0" w:color="auto"/>
        <w:bottom w:val="none" w:sz="0" w:space="0" w:color="auto"/>
        <w:right w:val="none" w:sz="0" w:space="0" w:color="auto"/>
      </w:divBdr>
    </w:div>
    <w:div w:id="1714964742">
      <w:bodyDiv w:val="1"/>
      <w:marLeft w:val="0"/>
      <w:marRight w:val="0"/>
      <w:marTop w:val="0"/>
      <w:marBottom w:val="0"/>
      <w:divBdr>
        <w:top w:val="none" w:sz="0" w:space="0" w:color="auto"/>
        <w:left w:val="none" w:sz="0" w:space="0" w:color="auto"/>
        <w:bottom w:val="none" w:sz="0" w:space="0" w:color="auto"/>
        <w:right w:val="none" w:sz="0" w:space="0" w:color="auto"/>
      </w:divBdr>
    </w:div>
    <w:div w:id="1716928181">
      <w:bodyDiv w:val="1"/>
      <w:marLeft w:val="0"/>
      <w:marRight w:val="0"/>
      <w:marTop w:val="0"/>
      <w:marBottom w:val="0"/>
      <w:divBdr>
        <w:top w:val="none" w:sz="0" w:space="0" w:color="auto"/>
        <w:left w:val="none" w:sz="0" w:space="0" w:color="auto"/>
        <w:bottom w:val="none" w:sz="0" w:space="0" w:color="auto"/>
        <w:right w:val="none" w:sz="0" w:space="0" w:color="auto"/>
      </w:divBdr>
      <w:divsChild>
        <w:div w:id="1587691670">
          <w:marLeft w:val="0"/>
          <w:marRight w:val="0"/>
          <w:marTop w:val="150"/>
          <w:marBottom w:val="150"/>
          <w:divBdr>
            <w:top w:val="single" w:sz="6" w:space="0" w:color="CCCCCC"/>
            <w:left w:val="single" w:sz="6" w:space="0" w:color="CCCCCC"/>
            <w:bottom w:val="single" w:sz="6" w:space="0" w:color="CCCCCC"/>
            <w:right w:val="single" w:sz="6" w:space="0" w:color="CCCCCC"/>
          </w:divBdr>
          <w:divsChild>
            <w:div w:id="172093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21282">
      <w:bodyDiv w:val="1"/>
      <w:marLeft w:val="0"/>
      <w:marRight w:val="0"/>
      <w:marTop w:val="0"/>
      <w:marBottom w:val="0"/>
      <w:divBdr>
        <w:top w:val="none" w:sz="0" w:space="0" w:color="auto"/>
        <w:left w:val="none" w:sz="0" w:space="0" w:color="auto"/>
        <w:bottom w:val="none" w:sz="0" w:space="0" w:color="auto"/>
        <w:right w:val="none" w:sz="0" w:space="0" w:color="auto"/>
      </w:divBdr>
    </w:div>
    <w:div w:id="1741832602">
      <w:bodyDiv w:val="1"/>
      <w:marLeft w:val="0"/>
      <w:marRight w:val="0"/>
      <w:marTop w:val="0"/>
      <w:marBottom w:val="0"/>
      <w:divBdr>
        <w:top w:val="none" w:sz="0" w:space="0" w:color="auto"/>
        <w:left w:val="none" w:sz="0" w:space="0" w:color="auto"/>
        <w:bottom w:val="none" w:sz="0" w:space="0" w:color="auto"/>
        <w:right w:val="none" w:sz="0" w:space="0" w:color="auto"/>
      </w:divBdr>
    </w:div>
    <w:div w:id="1754693255">
      <w:bodyDiv w:val="1"/>
      <w:marLeft w:val="0"/>
      <w:marRight w:val="0"/>
      <w:marTop w:val="0"/>
      <w:marBottom w:val="0"/>
      <w:divBdr>
        <w:top w:val="none" w:sz="0" w:space="0" w:color="auto"/>
        <w:left w:val="none" w:sz="0" w:space="0" w:color="auto"/>
        <w:bottom w:val="none" w:sz="0" w:space="0" w:color="auto"/>
        <w:right w:val="none" w:sz="0" w:space="0" w:color="auto"/>
      </w:divBdr>
    </w:div>
    <w:div w:id="1761636023">
      <w:bodyDiv w:val="1"/>
      <w:marLeft w:val="0"/>
      <w:marRight w:val="0"/>
      <w:marTop w:val="0"/>
      <w:marBottom w:val="0"/>
      <w:divBdr>
        <w:top w:val="none" w:sz="0" w:space="0" w:color="auto"/>
        <w:left w:val="none" w:sz="0" w:space="0" w:color="auto"/>
        <w:bottom w:val="none" w:sz="0" w:space="0" w:color="auto"/>
        <w:right w:val="none" w:sz="0" w:space="0" w:color="auto"/>
      </w:divBdr>
    </w:div>
    <w:div w:id="1772889997">
      <w:bodyDiv w:val="1"/>
      <w:marLeft w:val="0"/>
      <w:marRight w:val="0"/>
      <w:marTop w:val="0"/>
      <w:marBottom w:val="0"/>
      <w:divBdr>
        <w:top w:val="none" w:sz="0" w:space="0" w:color="auto"/>
        <w:left w:val="none" w:sz="0" w:space="0" w:color="auto"/>
        <w:bottom w:val="none" w:sz="0" w:space="0" w:color="auto"/>
        <w:right w:val="none" w:sz="0" w:space="0" w:color="auto"/>
      </w:divBdr>
    </w:div>
    <w:div w:id="1791626415">
      <w:bodyDiv w:val="1"/>
      <w:marLeft w:val="0"/>
      <w:marRight w:val="0"/>
      <w:marTop w:val="0"/>
      <w:marBottom w:val="0"/>
      <w:divBdr>
        <w:top w:val="none" w:sz="0" w:space="0" w:color="auto"/>
        <w:left w:val="none" w:sz="0" w:space="0" w:color="auto"/>
        <w:bottom w:val="none" w:sz="0" w:space="0" w:color="auto"/>
        <w:right w:val="none" w:sz="0" w:space="0" w:color="auto"/>
      </w:divBdr>
    </w:div>
    <w:div w:id="1815172047">
      <w:bodyDiv w:val="1"/>
      <w:marLeft w:val="0"/>
      <w:marRight w:val="0"/>
      <w:marTop w:val="0"/>
      <w:marBottom w:val="0"/>
      <w:divBdr>
        <w:top w:val="none" w:sz="0" w:space="0" w:color="auto"/>
        <w:left w:val="none" w:sz="0" w:space="0" w:color="auto"/>
        <w:bottom w:val="none" w:sz="0" w:space="0" w:color="auto"/>
        <w:right w:val="none" w:sz="0" w:space="0" w:color="auto"/>
      </w:divBdr>
      <w:divsChild>
        <w:div w:id="1618758018">
          <w:marLeft w:val="105"/>
          <w:marRight w:val="105"/>
          <w:marTop w:val="240"/>
          <w:marBottom w:val="240"/>
          <w:divBdr>
            <w:top w:val="single" w:sz="6" w:space="9" w:color="999999"/>
            <w:left w:val="single" w:sz="6" w:space="9" w:color="999999"/>
            <w:bottom w:val="single" w:sz="6" w:space="9" w:color="999999"/>
            <w:right w:val="single" w:sz="6" w:space="9" w:color="999999"/>
          </w:divBdr>
        </w:div>
        <w:div w:id="627781608">
          <w:marLeft w:val="105"/>
          <w:marRight w:val="105"/>
          <w:marTop w:val="240"/>
          <w:marBottom w:val="240"/>
          <w:divBdr>
            <w:top w:val="single" w:sz="6" w:space="9" w:color="999999"/>
            <w:left w:val="single" w:sz="6" w:space="9" w:color="999999"/>
            <w:bottom w:val="single" w:sz="6" w:space="9" w:color="999999"/>
            <w:right w:val="single" w:sz="6" w:space="9" w:color="999999"/>
          </w:divBdr>
        </w:div>
      </w:divsChild>
    </w:div>
    <w:div w:id="1816990866">
      <w:bodyDiv w:val="1"/>
      <w:marLeft w:val="0"/>
      <w:marRight w:val="0"/>
      <w:marTop w:val="0"/>
      <w:marBottom w:val="0"/>
      <w:divBdr>
        <w:top w:val="none" w:sz="0" w:space="0" w:color="auto"/>
        <w:left w:val="none" w:sz="0" w:space="0" w:color="auto"/>
        <w:bottom w:val="none" w:sz="0" w:space="0" w:color="auto"/>
        <w:right w:val="none" w:sz="0" w:space="0" w:color="auto"/>
      </w:divBdr>
    </w:div>
    <w:div w:id="1821774517">
      <w:bodyDiv w:val="1"/>
      <w:marLeft w:val="0"/>
      <w:marRight w:val="0"/>
      <w:marTop w:val="0"/>
      <w:marBottom w:val="0"/>
      <w:divBdr>
        <w:top w:val="none" w:sz="0" w:space="0" w:color="auto"/>
        <w:left w:val="none" w:sz="0" w:space="0" w:color="auto"/>
        <w:bottom w:val="none" w:sz="0" w:space="0" w:color="auto"/>
        <w:right w:val="none" w:sz="0" w:space="0" w:color="auto"/>
      </w:divBdr>
    </w:div>
    <w:div w:id="1827938513">
      <w:bodyDiv w:val="1"/>
      <w:marLeft w:val="0"/>
      <w:marRight w:val="0"/>
      <w:marTop w:val="0"/>
      <w:marBottom w:val="0"/>
      <w:divBdr>
        <w:top w:val="none" w:sz="0" w:space="0" w:color="auto"/>
        <w:left w:val="none" w:sz="0" w:space="0" w:color="auto"/>
        <w:bottom w:val="none" w:sz="0" w:space="0" w:color="auto"/>
        <w:right w:val="none" w:sz="0" w:space="0" w:color="auto"/>
      </w:divBdr>
    </w:div>
    <w:div w:id="1840926130">
      <w:bodyDiv w:val="1"/>
      <w:marLeft w:val="0"/>
      <w:marRight w:val="0"/>
      <w:marTop w:val="0"/>
      <w:marBottom w:val="0"/>
      <w:divBdr>
        <w:top w:val="none" w:sz="0" w:space="0" w:color="auto"/>
        <w:left w:val="none" w:sz="0" w:space="0" w:color="auto"/>
        <w:bottom w:val="none" w:sz="0" w:space="0" w:color="auto"/>
        <w:right w:val="none" w:sz="0" w:space="0" w:color="auto"/>
      </w:divBdr>
    </w:div>
    <w:div w:id="1849709307">
      <w:bodyDiv w:val="1"/>
      <w:marLeft w:val="0"/>
      <w:marRight w:val="0"/>
      <w:marTop w:val="0"/>
      <w:marBottom w:val="0"/>
      <w:divBdr>
        <w:top w:val="none" w:sz="0" w:space="0" w:color="auto"/>
        <w:left w:val="none" w:sz="0" w:space="0" w:color="auto"/>
        <w:bottom w:val="none" w:sz="0" w:space="0" w:color="auto"/>
        <w:right w:val="none" w:sz="0" w:space="0" w:color="auto"/>
      </w:divBdr>
    </w:div>
    <w:div w:id="1853104688">
      <w:bodyDiv w:val="1"/>
      <w:marLeft w:val="0"/>
      <w:marRight w:val="0"/>
      <w:marTop w:val="0"/>
      <w:marBottom w:val="0"/>
      <w:divBdr>
        <w:top w:val="none" w:sz="0" w:space="0" w:color="auto"/>
        <w:left w:val="none" w:sz="0" w:space="0" w:color="auto"/>
        <w:bottom w:val="none" w:sz="0" w:space="0" w:color="auto"/>
        <w:right w:val="none" w:sz="0" w:space="0" w:color="auto"/>
      </w:divBdr>
    </w:div>
    <w:div w:id="1871064540">
      <w:bodyDiv w:val="1"/>
      <w:marLeft w:val="0"/>
      <w:marRight w:val="0"/>
      <w:marTop w:val="0"/>
      <w:marBottom w:val="0"/>
      <w:divBdr>
        <w:top w:val="none" w:sz="0" w:space="0" w:color="auto"/>
        <w:left w:val="none" w:sz="0" w:space="0" w:color="auto"/>
        <w:bottom w:val="none" w:sz="0" w:space="0" w:color="auto"/>
        <w:right w:val="none" w:sz="0" w:space="0" w:color="auto"/>
      </w:divBdr>
    </w:div>
    <w:div w:id="1879931135">
      <w:bodyDiv w:val="1"/>
      <w:marLeft w:val="0"/>
      <w:marRight w:val="0"/>
      <w:marTop w:val="0"/>
      <w:marBottom w:val="0"/>
      <w:divBdr>
        <w:top w:val="none" w:sz="0" w:space="0" w:color="auto"/>
        <w:left w:val="none" w:sz="0" w:space="0" w:color="auto"/>
        <w:bottom w:val="none" w:sz="0" w:space="0" w:color="auto"/>
        <w:right w:val="none" w:sz="0" w:space="0" w:color="auto"/>
      </w:divBdr>
    </w:div>
    <w:div w:id="1881283876">
      <w:bodyDiv w:val="1"/>
      <w:marLeft w:val="0"/>
      <w:marRight w:val="0"/>
      <w:marTop w:val="0"/>
      <w:marBottom w:val="0"/>
      <w:divBdr>
        <w:top w:val="none" w:sz="0" w:space="0" w:color="auto"/>
        <w:left w:val="none" w:sz="0" w:space="0" w:color="auto"/>
        <w:bottom w:val="none" w:sz="0" w:space="0" w:color="auto"/>
        <w:right w:val="none" w:sz="0" w:space="0" w:color="auto"/>
      </w:divBdr>
    </w:div>
    <w:div w:id="1895044854">
      <w:bodyDiv w:val="1"/>
      <w:marLeft w:val="0"/>
      <w:marRight w:val="0"/>
      <w:marTop w:val="0"/>
      <w:marBottom w:val="0"/>
      <w:divBdr>
        <w:top w:val="none" w:sz="0" w:space="0" w:color="auto"/>
        <w:left w:val="none" w:sz="0" w:space="0" w:color="auto"/>
        <w:bottom w:val="none" w:sz="0" w:space="0" w:color="auto"/>
        <w:right w:val="none" w:sz="0" w:space="0" w:color="auto"/>
      </w:divBdr>
    </w:div>
    <w:div w:id="1951039178">
      <w:bodyDiv w:val="1"/>
      <w:marLeft w:val="0"/>
      <w:marRight w:val="0"/>
      <w:marTop w:val="0"/>
      <w:marBottom w:val="0"/>
      <w:divBdr>
        <w:top w:val="none" w:sz="0" w:space="0" w:color="auto"/>
        <w:left w:val="none" w:sz="0" w:space="0" w:color="auto"/>
        <w:bottom w:val="none" w:sz="0" w:space="0" w:color="auto"/>
        <w:right w:val="none" w:sz="0" w:space="0" w:color="auto"/>
      </w:divBdr>
    </w:div>
    <w:div w:id="1975132163">
      <w:bodyDiv w:val="1"/>
      <w:marLeft w:val="0"/>
      <w:marRight w:val="0"/>
      <w:marTop w:val="0"/>
      <w:marBottom w:val="0"/>
      <w:divBdr>
        <w:top w:val="none" w:sz="0" w:space="0" w:color="auto"/>
        <w:left w:val="none" w:sz="0" w:space="0" w:color="auto"/>
        <w:bottom w:val="none" w:sz="0" w:space="0" w:color="auto"/>
        <w:right w:val="none" w:sz="0" w:space="0" w:color="auto"/>
      </w:divBdr>
    </w:div>
    <w:div w:id="1976594592">
      <w:bodyDiv w:val="1"/>
      <w:marLeft w:val="0"/>
      <w:marRight w:val="0"/>
      <w:marTop w:val="0"/>
      <w:marBottom w:val="0"/>
      <w:divBdr>
        <w:top w:val="none" w:sz="0" w:space="0" w:color="auto"/>
        <w:left w:val="none" w:sz="0" w:space="0" w:color="auto"/>
        <w:bottom w:val="none" w:sz="0" w:space="0" w:color="auto"/>
        <w:right w:val="none" w:sz="0" w:space="0" w:color="auto"/>
      </w:divBdr>
    </w:div>
    <w:div w:id="1986738814">
      <w:bodyDiv w:val="1"/>
      <w:marLeft w:val="0"/>
      <w:marRight w:val="0"/>
      <w:marTop w:val="0"/>
      <w:marBottom w:val="0"/>
      <w:divBdr>
        <w:top w:val="none" w:sz="0" w:space="0" w:color="auto"/>
        <w:left w:val="none" w:sz="0" w:space="0" w:color="auto"/>
        <w:bottom w:val="none" w:sz="0" w:space="0" w:color="auto"/>
        <w:right w:val="none" w:sz="0" w:space="0" w:color="auto"/>
      </w:divBdr>
    </w:div>
    <w:div w:id="1992056753">
      <w:bodyDiv w:val="1"/>
      <w:marLeft w:val="0"/>
      <w:marRight w:val="0"/>
      <w:marTop w:val="0"/>
      <w:marBottom w:val="0"/>
      <w:divBdr>
        <w:top w:val="none" w:sz="0" w:space="0" w:color="auto"/>
        <w:left w:val="none" w:sz="0" w:space="0" w:color="auto"/>
        <w:bottom w:val="none" w:sz="0" w:space="0" w:color="auto"/>
        <w:right w:val="none" w:sz="0" w:space="0" w:color="auto"/>
      </w:divBdr>
    </w:div>
    <w:div w:id="1993286403">
      <w:bodyDiv w:val="1"/>
      <w:marLeft w:val="0"/>
      <w:marRight w:val="0"/>
      <w:marTop w:val="0"/>
      <w:marBottom w:val="0"/>
      <w:divBdr>
        <w:top w:val="none" w:sz="0" w:space="0" w:color="auto"/>
        <w:left w:val="none" w:sz="0" w:space="0" w:color="auto"/>
        <w:bottom w:val="none" w:sz="0" w:space="0" w:color="auto"/>
        <w:right w:val="none" w:sz="0" w:space="0" w:color="auto"/>
      </w:divBdr>
    </w:div>
    <w:div w:id="2003502491">
      <w:bodyDiv w:val="1"/>
      <w:marLeft w:val="0"/>
      <w:marRight w:val="0"/>
      <w:marTop w:val="0"/>
      <w:marBottom w:val="0"/>
      <w:divBdr>
        <w:top w:val="none" w:sz="0" w:space="0" w:color="auto"/>
        <w:left w:val="none" w:sz="0" w:space="0" w:color="auto"/>
        <w:bottom w:val="none" w:sz="0" w:space="0" w:color="auto"/>
        <w:right w:val="none" w:sz="0" w:space="0" w:color="auto"/>
      </w:divBdr>
    </w:div>
    <w:div w:id="2009626876">
      <w:bodyDiv w:val="1"/>
      <w:marLeft w:val="0"/>
      <w:marRight w:val="0"/>
      <w:marTop w:val="0"/>
      <w:marBottom w:val="0"/>
      <w:divBdr>
        <w:top w:val="none" w:sz="0" w:space="0" w:color="auto"/>
        <w:left w:val="none" w:sz="0" w:space="0" w:color="auto"/>
        <w:bottom w:val="none" w:sz="0" w:space="0" w:color="auto"/>
        <w:right w:val="none" w:sz="0" w:space="0" w:color="auto"/>
      </w:divBdr>
    </w:div>
    <w:div w:id="2043282506">
      <w:bodyDiv w:val="1"/>
      <w:marLeft w:val="0"/>
      <w:marRight w:val="0"/>
      <w:marTop w:val="0"/>
      <w:marBottom w:val="0"/>
      <w:divBdr>
        <w:top w:val="none" w:sz="0" w:space="0" w:color="auto"/>
        <w:left w:val="none" w:sz="0" w:space="0" w:color="auto"/>
        <w:bottom w:val="none" w:sz="0" w:space="0" w:color="auto"/>
        <w:right w:val="none" w:sz="0" w:space="0" w:color="auto"/>
      </w:divBdr>
    </w:div>
    <w:div w:id="2048794120">
      <w:bodyDiv w:val="1"/>
      <w:marLeft w:val="0"/>
      <w:marRight w:val="0"/>
      <w:marTop w:val="0"/>
      <w:marBottom w:val="0"/>
      <w:divBdr>
        <w:top w:val="none" w:sz="0" w:space="0" w:color="auto"/>
        <w:left w:val="none" w:sz="0" w:space="0" w:color="auto"/>
        <w:bottom w:val="none" w:sz="0" w:space="0" w:color="auto"/>
        <w:right w:val="none" w:sz="0" w:space="0" w:color="auto"/>
      </w:divBdr>
    </w:div>
    <w:div w:id="2056000961">
      <w:bodyDiv w:val="1"/>
      <w:marLeft w:val="0"/>
      <w:marRight w:val="0"/>
      <w:marTop w:val="0"/>
      <w:marBottom w:val="0"/>
      <w:divBdr>
        <w:top w:val="none" w:sz="0" w:space="0" w:color="auto"/>
        <w:left w:val="none" w:sz="0" w:space="0" w:color="auto"/>
        <w:bottom w:val="none" w:sz="0" w:space="0" w:color="auto"/>
        <w:right w:val="none" w:sz="0" w:space="0" w:color="auto"/>
      </w:divBdr>
    </w:div>
    <w:div w:id="2057584498">
      <w:bodyDiv w:val="1"/>
      <w:marLeft w:val="0"/>
      <w:marRight w:val="0"/>
      <w:marTop w:val="0"/>
      <w:marBottom w:val="0"/>
      <w:divBdr>
        <w:top w:val="none" w:sz="0" w:space="0" w:color="auto"/>
        <w:left w:val="none" w:sz="0" w:space="0" w:color="auto"/>
        <w:bottom w:val="none" w:sz="0" w:space="0" w:color="auto"/>
        <w:right w:val="none" w:sz="0" w:space="0" w:color="auto"/>
      </w:divBdr>
    </w:div>
    <w:div w:id="2078551903">
      <w:bodyDiv w:val="1"/>
      <w:marLeft w:val="0"/>
      <w:marRight w:val="0"/>
      <w:marTop w:val="0"/>
      <w:marBottom w:val="0"/>
      <w:divBdr>
        <w:top w:val="none" w:sz="0" w:space="0" w:color="auto"/>
        <w:left w:val="none" w:sz="0" w:space="0" w:color="auto"/>
        <w:bottom w:val="none" w:sz="0" w:space="0" w:color="auto"/>
        <w:right w:val="none" w:sz="0" w:space="0" w:color="auto"/>
      </w:divBdr>
    </w:div>
    <w:div w:id="2083790508">
      <w:bodyDiv w:val="1"/>
      <w:marLeft w:val="0"/>
      <w:marRight w:val="0"/>
      <w:marTop w:val="0"/>
      <w:marBottom w:val="0"/>
      <w:divBdr>
        <w:top w:val="none" w:sz="0" w:space="0" w:color="auto"/>
        <w:left w:val="none" w:sz="0" w:space="0" w:color="auto"/>
        <w:bottom w:val="none" w:sz="0" w:space="0" w:color="auto"/>
        <w:right w:val="none" w:sz="0" w:space="0" w:color="auto"/>
      </w:divBdr>
    </w:div>
    <w:div w:id="2103990578">
      <w:bodyDiv w:val="1"/>
      <w:marLeft w:val="0"/>
      <w:marRight w:val="0"/>
      <w:marTop w:val="0"/>
      <w:marBottom w:val="0"/>
      <w:divBdr>
        <w:top w:val="none" w:sz="0" w:space="0" w:color="auto"/>
        <w:left w:val="none" w:sz="0" w:space="0" w:color="auto"/>
        <w:bottom w:val="none" w:sz="0" w:space="0" w:color="auto"/>
        <w:right w:val="none" w:sz="0" w:space="0" w:color="auto"/>
      </w:divBdr>
    </w:div>
    <w:div w:id="2107917619">
      <w:bodyDiv w:val="1"/>
      <w:marLeft w:val="0"/>
      <w:marRight w:val="0"/>
      <w:marTop w:val="0"/>
      <w:marBottom w:val="0"/>
      <w:divBdr>
        <w:top w:val="none" w:sz="0" w:space="0" w:color="auto"/>
        <w:left w:val="none" w:sz="0" w:space="0" w:color="auto"/>
        <w:bottom w:val="none" w:sz="0" w:space="0" w:color="auto"/>
        <w:right w:val="none" w:sz="0" w:space="0" w:color="auto"/>
      </w:divBdr>
    </w:div>
    <w:div w:id="2113280945">
      <w:bodyDiv w:val="1"/>
      <w:marLeft w:val="0"/>
      <w:marRight w:val="0"/>
      <w:marTop w:val="0"/>
      <w:marBottom w:val="0"/>
      <w:divBdr>
        <w:top w:val="none" w:sz="0" w:space="0" w:color="auto"/>
        <w:left w:val="none" w:sz="0" w:space="0" w:color="auto"/>
        <w:bottom w:val="none" w:sz="0" w:space="0" w:color="auto"/>
        <w:right w:val="none" w:sz="0" w:space="0" w:color="auto"/>
      </w:divBdr>
    </w:div>
    <w:div w:id="2118331784">
      <w:bodyDiv w:val="1"/>
      <w:marLeft w:val="0"/>
      <w:marRight w:val="0"/>
      <w:marTop w:val="0"/>
      <w:marBottom w:val="0"/>
      <w:divBdr>
        <w:top w:val="none" w:sz="0" w:space="0" w:color="auto"/>
        <w:left w:val="none" w:sz="0" w:space="0" w:color="auto"/>
        <w:bottom w:val="none" w:sz="0" w:space="0" w:color="auto"/>
        <w:right w:val="none" w:sz="0" w:space="0" w:color="auto"/>
      </w:divBdr>
    </w:div>
    <w:div w:id="2119371841">
      <w:bodyDiv w:val="1"/>
      <w:marLeft w:val="0"/>
      <w:marRight w:val="0"/>
      <w:marTop w:val="0"/>
      <w:marBottom w:val="0"/>
      <w:divBdr>
        <w:top w:val="none" w:sz="0" w:space="0" w:color="auto"/>
        <w:left w:val="none" w:sz="0" w:space="0" w:color="auto"/>
        <w:bottom w:val="none" w:sz="0" w:space="0" w:color="auto"/>
        <w:right w:val="none" w:sz="0" w:space="0" w:color="auto"/>
      </w:divBdr>
    </w:div>
    <w:div w:id="2125609418">
      <w:bodyDiv w:val="1"/>
      <w:marLeft w:val="0"/>
      <w:marRight w:val="0"/>
      <w:marTop w:val="0"/>
      <w:marBottom w:val="0"/>
      <w:divBdr>
        <w:top w:val="none" w:sz="0" w:space="0" w:color="auto"/>
        <w:left w:val="none" w:sz="0" w:space="0" w:color="auto"/>
        <w:bottom w:val="none" w:sz="0" w:space="0" w:color="auto"/>
        <w:right w:val="none" w:sz="0" w:space="0" w:color="auto"/>
      </w:divBdr>
    </w:div>
    <w:div w:id="2138910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irrors.cnnic.cn/apache/zookeeper/zookeeper-3.5.1-alpha/" TargetMode="External"/><Relationship Id="rId21" Type="http://schemas.openxmlformats.org/officeDocument/2006/relationships/image" Target="media/image9.png"/><Relationship Id="rId42" Type="http://schemas.openxmlformats.org/officeDocument/2006/relationships/hyperlink" Target="http://localhost:8081/solr/test/select?q=brand_s:xx&amp;group=true&amp;group.field=brand_s&amp;group.limit=5&amp;rows=10" TargetMode="External"/><Relationship Id="rId47" Type="http://schemas.openxmlformats.org/officeDocument/2006/relationships/image" Target="media/image18.png"/><Relationship Id="rId63" Type="http://schemas.openxmlformats.org/officeDocument/2006/relationships/image" Target="media/image31.png"/><Relationship Id="rId68" Type="http://schemas.openxmlformats.org/officeDocument/2006/relationships/image" Target="media/image36.png"/><Relationship Id="rId16" Type="http://schemas.openxmlformats.org/officeDocument/2006/relationships/hyperlink" Target="http://archive.apache.org/dist/lucene/solr/" TargetMode="External"/><Relationship Id="rId11" Type="http://schemas.openxmlformats.org/officeDocument/2006/relationships/image" Target="media/image1.png"/><Relationship Id="rId32" Type="http://schemas.openxmlformats.org/officeDocument/2006/relationships/hyperlink" Target="http://wiki.apache.org/solr/CommonQueryParameters" TargetMode="External"/><Relationship Id="rId37" Type="http://schemas.openxmlformats.org/officeDocument/2006/relationships/image" Target="media/image13.png"/><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image" Target="media/image42.png"/><Relationship Id="rId79" Type="http://schemas.openxmlformats.org/officeDocument/2006/relationships/image" Target="media/image47.png"/><Relationship Id="rId5" Type="http://schemas.openxmlformats.org/officeDocument/2006/relationships/footnotes" Target="footnotes.xml"/><Relationship Id="rId61" Type="http://schemas.openxmlformats.org/officeDocument/2006/relationships/image" Target="media/image29.png"/><Relationship Id="rId82"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www.07net01.com/tags-localhost-0.html" TargetMode="External"/><Relationship Id="rId30" Type="http://schemas.openxmlformats.org/officeDocument/2006/relationships/hyperlink" Target="http://localhost:8081/solr/admin/collections?action=DELETE&amp;name=eSearch" TargetMode="External"/><Relationship Id="rId35" Type="http://schemas.openxmlformats.org/officeDocument/2006/relationships/hyperlink" Target="http://localhost:8081/solr/admin/collections?action=CREATE&amp;name=eSearch&amp;numShards=3&amp;replicationFactor=3&amp;maxShardsPerNode=3&amp;collection.configName=myconf" TargetMode="External"/><Relationship Id="rId43" Type="http://schemas.openxmlformats.org/officeDocument/2006/relationships/image" Target="media/image16.png"/><Relationship Id="rId48" Type="http://schemas.openxmlformats.org/officeDocument/2006/relationships/hyperlink" Target="http://wiki.apache.org/solr/MoreLikeThis" TargetMode="External"/><Relationship Id="rId56" Type="http://schemas.openxmlformats.org/officeDocument/2006/relationships/image" Target="media/image25.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hyperlink" Target="http://baike.baidu.com/view/2007665.htm" TargetMode="External"/><Relationship Id="rId51" Type="http://schemas.openxmlformats.org/officeDocument/2006/relationships/image" Target="media/image20.png"/><Relationship Id="rId72" Type="http://schemas.openxmlformats.org/officeDocument/2006/relationships/image" Target="media/image40.png"/><Relationship Id="rId80" Type="http://schemas.openxmlformats.org/officeDocument/2006/relationships/image" Target="media/image48.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tomcat.apache.org/download-80.cgi" TargetMode="External"/><Relationship Id="rId33" Type="http://schemas.openxmlformats.org/officeDocument/2006/relationships/hyperlink" Target="http://wiki.apache.org/solr/SolrCloud" TargetMode="External"/><Relationship Id="rId38" Type="http://schemas.openxmlformats.org/officeDocument/2006/relationships/image" Target="media/image14.jpeg"/><Relationship Id="rId46" Type="http://schemas.openxmlformats.org/officeDocument/2006/relationships/hyperlink" Target="http://wiki.apache.org/solr/HighlightingParameters/" TargetMode="External"/><Relationship Id="rId59" Type="http://schemas.openxmlformats.org/officeDocument/2006/relationships/hyperlink" Target="https://github.com/EugenePig/ik-analyzer-solr5" TargetMode="External"/><Relationship Id="rId67" Type="http://schemas.openxmlformats.org/officeDocument/2006/relationships/image" Target="media/image35.jpeg"/><Relationship Id="rId20" Type="http://schemas.openxmlformats.org/officeDocument/2006/relationships/image" Target="media/image8.png"/><Relationship Id="rId41" Type="http://schemas.openxmlformats.org/officeDocument/2006/relationships/image" Target="media/image15.png"/><Relationship Id="rId54" Type="http://schemas.openxmlformats.org/officeDocument/2006/relationships/image" Target="media/image23.jpe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localhost:8080/solr/coreName/query?q=xxx" TargetMode="External"/><Relationship Id="rId23" Type="http://schemas.openxmlformats.org/officeDocument/2006/relationships/image" Target="media/image11.jpeg"/><Relationship Id="rId28" Type="http://schemas.openxmlformats.org/officeDocument/2006/relationships/hyperlink" Target="http://localhost:8081/solr/" TargetMode="External"/><Relationship Id="rId36" Type="http://schemas.openxmlformats.org/officeDocument/2006/relationships/hyperlink" Target="http://localhost:8081/solr/admin/collections?action=DELETE&amp;name=eSearch" TargetMode="External"/><Relationship Id="rId49" Type="http://schemas.openxmlformats.org/officeDocument/2006/relationships/hyperlink" Target="http://www.boyunjian.com/javadoc/org.apache.servicemix.bundles/org.apache.servicemix.bundles.solr-solrj/4.7.0_1/_/org/apache/solr/client/solrj/util/package-summary.html" TargetMode="External"/><Relationship Id="rId57" Type="http://schemas.openxmlformats.org/officeDocument/2006/relationships/image" Target="media/image26.png"/><Relationship Id="rId10" Type="http://schemas.openxmlformats.org/officeDocument/2006/relationships/hyperlink" Target="https://www.baidu.com/s?wd=%E5%85%A8%E6%96%87%E6%90%9C%E7%B4%A2%E5%BC%95%E6%93%8E&amp;tn=44039180_cpr&amp;fenlei=mv6quAkxTZn0IZRqIHckPjm4nH00T1Y3PHIBnAP-nWIBrjcLrAwh0AP8IA3qPjfsn1bkrjKxmLKz0ZNzUjdCIZwsrBtEXh9GuA7EQhF9pywdQhPEUiqkIyN1IA-EUBt1rHckP1TdnjTzn1TdPWm3rjR" TargetMode="External"/><Relationship Id="rId31" Type="http://schemas.openxmlformats.org/officeDocument/2006/relationships/hyperlink" Target="http://lucene.apache.org/solr/5_3_1/solr-solrj/index.html" TargetMode="External"/><Relationship Id="rId44" Type="http://schemas.openxmlformats.org/officeDocument/2006/relationships/hyperlink" Target="http://localhost:8081/solr/test/select?q=brand_s:xx&amp;facet=true&amp;facet.field=brand_s&amp;facet.limit=10&amp;facet.missing=false&amp;facet.mincount=1" TargetMode="External"/><Relationship Id="rId52" Type="http://schemas.openxmlformats.org/officeDocument/2006/relationships/image" Target="media/image21.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baike.baidu.com/view/3488135.htm" TargetMode="Externa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hyperlink" Target="http://wiki.apache.org/solr/SimpleFacetParameters" TargetMode="External"/><Relationship Id="rId34" Type="http://schemas.openxmlformats.org/officeDocument/2006/relationships/image" Target="media/image12.png"/><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image" Target="media/image44.png"/><Relationship Id="rId7" Type="http://schemas.openxmlformats.org/officeDocument/2006/relationships/hyperlink" Target="http://baike.baidu.com/view/4173560.htm" TargetMode="External"/><Relationship Id="rId71" Type="http://schemas.openxmlformats.org/officeDocument/2006/relationships/image" Target="media/image39.png"/><Relationship Id="rId2" Type="http://schemas.openxmlformats.org/officeDocument/2006/relationships/styles" Target="styles.xml"/><Relationship Id="rId29" Type="http://schemas.openxmlformats.org/officeDocument/2006/relationships/hyperlink" Target="http://localhost:8081/solr/admin/collections?action=CREATE&amp;name=eSearch&amp;numShards=3&amp;replicationFactor=3&amp;maxShardsPerNode=3&amp;collection.configName=myconf" TargetMode="External"/><Relationship Id="rId24" Type="http://schemas.openxmlformats.org/officeDocument/2006/relationships/hyperlink" Target="http://mirror.bit.edu.cn/apache/lucene/solr/5.3.1/" TargetMode="External"/><Relationship Id="rId40" Type="http://schemas.openxmlformats.org/officeDocument/2006/relationships/hyperlink" Target="http://wiki.apache.org/solr/SimpleFacetParameters" TargetMode="External"/><Relationship Id="rId45" Type="http://schemas.openxmlformats.org/officeDocument/2006/relationships/image" Target="media/image17.png"/><Relationship Id="rId66" Type="http://schemas.openxmlformats.org/officeDocument/2006/relationships/image" Target="media/image3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itao\Documents\&#33258;&#23450;&#20041;%20Office%20&#27169;&#26495;\20160715-temp.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7EDCB"/>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20160715-temp.dotx</Template>
  <TotalTime>3010</TotalTime>
  <Pages>52</Pages>
  <Words>6730</Words>
  <Characters>38362</Characters>
  <Application>Microsoft Office Word</Application>
  <DocSecurity>0</DocSecurity>
  <Lines>319</Lines>
  <Paragraphs>90</Paragraphs>
  <ScaleCrop>false</ScaleCrop>
  <Company/>
  <LinksUpToDate>false</LinksUpToDate>
  <CharactersWithSpaces>45002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Haitao</dc:creator>
  <cp:keywords/>
  <dc:description/>
  <cp:lastModifiedBy>Leo Song</cp:lastModifiedBy>
  <cp:revision>34</cp:revision>
  <dcterms:created xsi:type="dcterms:W3CDTF">2017-01-22T07:53:00Z</dcterms:created>
  <dcterms:modified xsi:type="dcterms:W3CDTF">2017-01-25T01:31:00Z</dcterms:modified>
</cp:coreProperties>
</file>