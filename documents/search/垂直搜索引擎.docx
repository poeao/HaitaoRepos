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7C9" w:rsidRDefault="00EF46C5" w:rsidP="00EF46C5">
      <w:r w:rsidRPr="00EF46C5">
        <w:rPr>
          <w:rFonts w:hint="eastAsia"/>
        </w:rPr>
        <w:t>垂直搜索引擎是针对某一行业的专业搜索引擎，是搜索引擎的细化和延伸，是对网页库内的某类专门的信息进行一次整合，定向分字段抽取出需要的数据进行处理后再以某种形式返回给用户</w:t>
      </w:r>
      <w:r>
        <w:rPr>
          <w:rFonts w:hint="eastAsia"/>
        </w:rPr>
        <w:t>。</w:t>
      </w:r>
    </w:p>
    <w:p w:rsidR="00EF46C5" w:rsidRDefault="00EF46C5" w:rsidP="00EF46C5">
      <w:r w:rsidRPr="00EF46C5">
        <w:object w:dxaOrig="6714" w:dyaOrig="46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94.75pt" o:ole="">
            <v:imagedata r:id="rId7" o:title=""/>
          </v:shape>
          <o:OLEObject Type="Embed" ProgID="Visio.Drawing.11" ShapeID="_x0000_i1025" DrawAspect="Content" ObjectID="_1546865976" r:id="rId8"/>
        </w:object>
      </w:r>
      <w:r w:rsidRPr="00EF46C5">
        <w:rPr>
          <w:noProof/>
        </w:rPr>
        <w:drawing>
          <wp:inline distT="0" distB="0" distL="0" distR="0" wp14:anchorId="262B0DAC" wp14:editId="21EC7484">
            <wp:extent cx="5105400" cy="4238625"/>
            <wp:effectExtent l="0" t="0" r="0" b="9525"/>
            <wp:docPr id="17412" name="Picture 5" descr="C:\Users\xyq\AppData\Roaming\Tencent\Users\820186203\QQ\WinTemp\RichOle\8`ZJ2DWX6EYS)9455I0%H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5" descr="C:\Users\xyq\AppData\Roaming\Tencent\Users\820186203\QQ\WinTemp\RichOle\8`ZJ2DWX6EYS)9455I0%HH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46C5" w:rsidRDefault="00EF46C5" w:rsidP="00EF46C5">
      <w:r w:rsidRPr="00EF46C5">
        <w:rPr>
          <w:noProof/>
        </w:rPr>
        <w:lastRenderedPageBreak/>
        <w:drawing>
          <wp:inline distT="0" distB="0" distL="0" distR="0" wp14:anchorId="68703B95" wp14:editId="714ED0F7">
            <wp:extent cx="5274310" cy="3257550"/>
            <wp:effectExtent l="0" t="0" r="2540" b="0"/>
            <wp:docPr id="18436" name="图片 3" descr="C:\Users\admin\AppData\Roaming\Tencent\Users\820186203\QQ\WinTemp\RichOle\99@@S17AY6{156(B(6I1O6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图片 3" descr="C:\Users\admin\AppData\Roaming\Tencent\Users\820186203\QQ\WinTemp\RichOle\99@@S17AY6{156(B(6I1O6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46C5" w:rsidRDefault="00EF46C5" w:rsidP="00EF46C5"/>
    <w:p w:rsidR="00EF46C5" w:rsidRPr="00EF46C5" w:rsidRDefault="00EF46C5" w:rsidP="00E95DD2">
      <w:pPr>
        <w:pStyle w:val="1"/>
      </w:pPr>
      <w:r w:rsidRPr="00EF46C5">
        <w:rPr>
          <w:rFonts w:hint="eastAsia"/>
        </w:rPr>
        <w:t>搭建</w:t>
      </w:r>
      <w:r w:rsidRPr="00EF46C5">
        <w:t>heritrix</w:t>
      </w:r>
    </w:p>
    <w:p w:rsidR="00EF46C5" w:rsidRDefault="00E95DD2" w:rsidP="00E95DD2">
      <w:pPr>
        <w:pStyle w:val="2"/>
        <w:spacing w:before="156" w:after="156"/>
      </w:pPr>
      <w:r>
        <w:t> </w:t>
      </w:r>
      <w:r w:rsidR="00EF46C5" w:rsidRPr="00EF46C5">
        <w:rPr>
          <w:rFonts w:hint="eastAsia"/>
        </w:rPr>
        <w:t>什么是网络爬虫</w:t>
      </w:r>
    </w:p>
    <w:p w:rsidR="00E95DD2" w:rsidRPr="00E95DD2" w:rsidRDefault="00E95DD2" w:rsidP="00E95DD2">
      <w:r w:rsidRPr="00E95DD2">
        <w:rPr>
          <w:rFonts w:hint="eastAsia"/>
        </w:rPr>
        <w:t>网络爬虫是一个自动提取网页的程序，它为搜索引擎从万维网上下载网页，是搜索引擎的重要组成。传统爬虫从一个或若干初始网页的</w:t>
      </w:r>
      <w:r w:rsidRPr="00E95DD2">
        <w:t>URL</w:t>
      </w:r>
      <w:r w:rsidRPr="00E95DD2">
        <w:rPr>
          <w:rFonts w:hint="eastAsia"/>
        </w:rPr>
        <w:t>开始，获得初始网页上的</w:t>
      </w:r>
      <w:r w:rsidRPr="00E95DD2">
        <w:t>URL</w:t>
      </w:r>
      <w:r w:rsidRPr="00E95DD2">
        <w:rPr>
          <w:rFonts w:hint="eastAsia"/>
        </w:rPr>
        <w:t>，在抓取网页的过程中，不断从当前页面上抽取新的</w:t>
      </w:r>
      <w:r w:rsidRPr="00E95DD2">
        <w:t>URL</w:t>
      </w:r>
      <w:r w:rsidRPr="00E95DD2">
        <w:rPr>
          <w:rFonts w:hint="eastAsia"/>
        </w:rPr>
        <w:t>放入队列，直到满足系统的一定停止条件。</w:t>
      </w:r>
    </w:p>
    <w:p w:rsidR="00EF46C5" w:rsidRPr="00EF46C5" w:rsidRDefault="00EF46C5" w:rsidP="00EF46C5">
      <w:r w:rsidRPr="00EF46C5">
        <w:rPr>
          <w:rFonts w:hint="eastAsia"/>
        </w:rPr>
        <w:t>网络爬虫能做什么</w:t>
      </w:r>
    </w:p>
    <w:p w:rsidR="00EF46C5" w:rsidRDefault="00EF46C5" w:rsidP="00E95DD2">
      <w:pPr>
        <w:pStyle w:val="2"/>
        <w:spacing w:before="156" w:after="156"/>
      </w:pPr>
      <w:r w:rsidRPr="00EF46C5">
        <w:t>.Heritrix</w:t>
      </w:r>
      <w:r w:rsidRPr="00EF46C5">
        <w:rPr>
          <w:rFonts w:hint="eastAsia"/>
        </w:rPr>
        <w:t>原理</w:t>
      </w:r>
    </w:p>
    <w:p w:rsidR="00E95DD2" w:rsidRPr="00E95DD2" w:rsidRDefault="00E95DD2" w:rsidP="00E95DD2"/>
    <w:p w:rsidR="00E95DD2" w:rsidRPr="00EF46C5" w:rsidRDefault="00E95DD2" w:rsidP="00EF46C5">
      <w:r w:rsidRPr="00E95DD2">
        <w:rPr>
          <w:noProof/>
        </w:rPr>
        <w:lastRenderedPageBreak/>
        <w:drawing>
          <wp:inline distT="0" distB="0" distL="0" distR="0" wp14:anchorId="79045D67" wp14:editId="63AE0A7A">
            <wp:extent cx="5274310" cy="4500880"/>
            <wp:effectExtent l="0" t="0" r="2540" b="0"/>
            <wp:docPr id="14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F46C5" w:rsidRDefault="00E95DD2" w:rsidP="00E95DD2">
      <w:pPr>
        <w:pStyle w:val="2"/>
        <w:spacing w:before="156" w:after="156"/>
      </w:pPr>
      <w:r>
        <w:t> </w:t>
      </w:r>
      <w:r w:rsidR="00EF46C5" w:rsidRPr="00EF46C5">
        <w:t>Heritrix</w:t>
      </w:r>
      <w:r w:rsidR="00EF46C5" w:rsidRPr="00EF46C5">
        <w:rPr>
          <w:rFonts w:hint="eastAsia"/>
        </w:rPr>
        <w:t>搭建</w:t>
      </w:r>
    </w:p>
    <w:p w:rsidR="00E95DD2" w:rsidRPr="00E95DD2" w:rsidRDefault="00E95DD2" w:rsidP="00E95DD2">
      <w:r w:rsidRPr="00E95DD2">
        <w:t>1</w:t>
      </w:r>
      <w:r w:rsidRPr="00E95DD2">
        <w:rPr>
          <w:rFonts w:hint="eastAsia"/>
        </w:rPr>
        <w:t>）将</w:t>
      </w:r>
      <w:r w:rsidRPr="00E95DD2">
        <w:rPr>
          <w:rFonts w:hint="eastAsia"/>
        </w:rPr>
        <w:t xml:space="preserve"> </w:t>
      </w:r>
      <w:r w:rsidRPr="00E95DD2">
        <w:t xml:space="preserve">heritrix-14-src\src\java </w:t>
      </w:r>
      <w:r w:rsidRPr="00E95DD2">
        <w:rPr>
          <w:rFonts w:hint="eastAsia"/>
        </w:rPr>
        <w:t>下的</w:t>
      </w:r>
      <w:r w:rsidRPr="00E95DD2">
        <w:rPr>
          <w:rFonts w:hint="eastAsia"/>
        </w:rPr>
        <w:t xml:space="preserve"> </w:t>
      </w:r>
      <w:r w:rsidRPr="00E95DD2">
        <w:t>com</w:t>
      </w:r>
      <w:r w:rsidRPr="00E95DD2">
        <w:rPr>
          <w:rFonts w:hint="eastAsia"/>
        </w:rPr>
        <w:t>、</w:t>
      </w:r>
      <w:r w:rsidRPr="00E95DD2">
        <w:t xml:space="preserve">org </w:t>
      </w:r>
      <w:r w:rsidRPr="00E95DD2">
        <w:rPr>
          <w:rFonts w:hint="eastAsia"/>
        </w:rPr>
        <w:t>和</w:t>
      </w:r>
      <w:r w:rsidRPr="00E95DD2">
        <w:rPr>
          <w:rFonts w:hint="eastAsia"/>
        </w:rPr>
        <w:t xml:space="preserve"> </w:t>
      </w:r>
      <w:r w:rsidRPr="00E95DD2">
        <w:t xml:space="preserve">st </w:t>
      </w:r>
      <w:r w:rsidRPr="00E95DD2">
        <w:rPr>
          <w:rFonts w:hint="eastAsia"/>
        </w:rPr>
        <w:t>三个文件夹拷贝进</w:t>
      </w:r>
      <w:r w:rsidRPr="00E95DD2">
        <w:rPr>
          <w:rFonts w:hint="eastAsia"/>
        </w:rPr>
        <w:t xml:space="preserve"> </w:t>
      </w:r>
      <w:r w:rsidRPr="00E95DD2">
        <w:t xml:space="preserve">heritrix </w:t>
      </w:r>
      <w:r w:rsidRPr="00E95DD2">
        <w:rPr>
          <w:rFonts w:hint="eastAsia"/>
        </w:rPr>
        <w:t>工程的</w:t>
      </w:r>
      <w:r w:rsidRPr="00E95DD2">
        <w:rPr>
          <w:rFonts w:hint="eastAsia"/>
        </w:rPr>
        <w:t xml:space="preserve"> </w:t>
      </w:r>
      <w:r w:rsidRPr="00E95DD2">
        <w:t xml:space="preserve">src </w:t>
      </w:r>
      <w:r w:rsidRPr="00E95DD2">
        <w:rPr>
          <w:rFonts w:hint="eastAsia"/>
        </w:rPr>
        <w:t>下。</w:t>
      </w:r>
    </w:p>
    <w:p w:rsidR="00E95DD2" w:rsidRPr="00E95DD2" w:rsidRDefault="00E95DD2" w:rsidP="00E95DD2">
      <w:r w:rsidRPr="00E95DD2">
        <w:t>2</w:t>
      </w:r>
      <w:r w:rsidRPr="00E95DD2">
        <w:rPr>
          <w:rFonts w:hint="eastAsia"/>
        </w:rPr>
        <w:t>）将</w:t>
      </w:r>
      <w:r w:rsidRPr="00E95DD2">
        <w:rPr>
          <w:rFonts w:hint="eastAsia"/>
        </w:rPr>
        <w:t xml:space="preserve"> </w:t>
      </w:r>
      <w:r w:rsidRPr="00E95DD2">
        <w:t xml:space="preserve">heritrix-14-src\src\resources\org\archive\util </w:t>
      </w:r>
      <w:r w:rsidRPr="00E95DD2">
        <w:rPr>
          <w:rFonts w:hint="eastAsia"/>
        </w:rPr>
        <w:t>下的文件</w:t>
      </w:r>
      <w:r w:rsidRPr="00E95DD2">
        <w:rPr>
          <w:rFonts w:hint="eastAsia"/>
        </w:rPr>
        <w:t xml:space="preserve"> </w:t>
      </w:r>
      <w:r w:rsidRPr="00E95DD2">
        <w:t xml:space="preserve">tlds-alpha-by-domain.txt </w:t>
      </w:r>
      <w:r w:rsidRPr="00E95DD2">
        <w:rPr>
          <w:rFonts w:hint="eastAsia"/>
        </w:rPr>
        <w:t>拷贝到</w:t>
      </w:r>
      <w:r w:rsidRPr="00E95DD2">
        <w:rPr>
          <w:rFonts w:hint="eastAsia"/>
        </w:rPr>
        <w:t xml:space="preserve"> </w:t>
      </w:r>
      <w:r w:rsidRPr="00E95DD2">
        <w:t xml:space="preserve">heritrix\src\org\archive\util </w:t>
      </w:r>
      <w:r w:rsidRPr="00E95DD2">
        <w:rPr>
          <w:rFonts w:hint="eastAsia"/>
        </w:rPr>
        <w:t>中。</w:t>
      </w:r>
    </w:p>
    <w:p w:rsidR="00E95DD2" w:rsidRPr="00E95DD2" w:rsidRDefault="00E95DD2" w:rsidP="00E95DD2">
      <w:r w:rsidRPr="00E95DD2">
        <w:t>3</w:t>
      </w:r>
      <w:r w:rsidRPr="00E95DD2">
        <w:rPr>
          <w:rFonts w:hint="eastAsia"/>
        </w:rPr>
        <w:t>）将</w:t>
      </w:r>
      <w:r w:rsidRPr="00E95DD2">
        <w:rPr>
          <w:rFonts w:hint="eastAsia"/>
        </w:rPr>
        <w:t xml:space="preserve"> </w:t>
      </w:r>
      <w:r w:rsidRPr="00E95DD2">
        <w:t xml:space="preserve">heritrix-14-src\src </w:t>
      </w:r>
      <w:r w:rsidRPr="00E95DD2">
        <w:rPr>
          <w:rFonts w:hint="eastAsia"/>
        </w:rPr>
        <w:t>下</w:t>
      </w:r>
      <w:r w:rsidRPr="00E95DD2">
        <w:rPr>
          <w:rFonts w:hint="eastAsia"/>
        </w:rPr>
        <w:t xml:space="preserve"> </w:t>
      </w:r>
      <w:r w:rsidRPr="00E95DD2">
        <w:t xml:space="preserve">conf </w:t>
      </w:r>
      <w:r w:rsidRPr="00E95DD2">
        <w:rPr>
          <w:rFonts w:hint="eastAsia"/>
        </w:rPr>
        <w:t>文件夹拷贝至</w:t>
      </w:r>
      <w:r w:rsidRPr="00E95DD2">
        <w:rPr>
          <w:rFonts w:hint="eastAsia"/>
        </w:rPr>
        <w:t xml:space="preserve"> </w:t>
      </w:r>
      <w:r w:rsidRPr="00E95DD2">
        <w:t xml:space="preserve">Heritrix </w:t>
      </w:r>
      <w:r w:rsidRPr="00E95DD2">
        <w:rPr>
          <w:rFonts w:hint="eastAsia"/>
        </w:rPr>
        <w:t>工程根目录。</w:t>
      </w:r>
    </w:p>
    <w:p w:rsidR="00E95DD2" w:rsidRPr="00E95DD2" w:rsidRDefault="00E95DD2" w:rsidP="00E95DD2">
      <w:r w:rsidRPr="00E95DD2">
        <w:t>4</w:t>
      </w:r>
      <w:r w:rsidRPr="00E95DD2">
        <w:rPr>
          <w:rFonts w:hint="eastAsia"/>
        </w:rPr>
        <w:t>）将</w:t>
      </w:r>
      <w:r w:rsidRPr="00E95DD2">
        <w:rPr>
          <w:rFonts w:hint="eastAsia"/>
        </w:rPr>
        <w:t xml:space="preserve"> </w:t>
      </w:r>
      <w:r w:rsidRPr="00E95DD2">
        <w:t xml:space="preserve">heritrix-14-src\src </w:t>
      </w:r>
      <w:r w:rsidRPr="00E95DD2">
        <w:rPr>
          <w:rFonts w:hint="eastAsia"/>
        </w:rPr>
        <w:t>中的</w:t>
      </w:r>
      <w:r w:rsidRPr="00E95DD2">
        <w:rPr>
          <w:rFonts w:hint="eastAsia"/>
        </w:rPr>
        <w:t xml:space="preserve"> </w:t>
      </w:r>
      <w:r w:rsidRPr="00E95DD2">
        <w:t xml:space="preserve">webapps </w:t>
      </w:r>
      <w:r w:rsidRPr="00E95DD2">
        <w:rPr>
          <w:rFonts w:hint="eastAsia"/>
        </w:rPr>
        <w:t>文件夹拷贝至</w:t>
      </w:r>
      <w:r w:rsidRPr="00E95DD2">
        <w:rPr>
          <w:rFonts w:hint="eastAsia"/>
        </w:rPr>
        <w:t xml:space="preserve"> </w:t>
      </w:r>
      <w:r w:rsidRPr="00E95DD2">
        <w:t xml:space="preserve">Heritrix </w:t>
      </w:r>
      <w:r w:rsidRPr="00E95DD2">
        <w:rPr>
          <w:rFonts w:hint="eastAsia"/>
        </w:rPr>
        <w:t>工程根目录。</w:t>
      </w:r>
    </w:p>
    <w:p w:rsidR="00EF46C5" w:rsidRPr="00EF46C5" w:rsidRDefault="00EF46C5" w:rsidP="00A178C1">
      <w:pPr>
        <w:pStyle w:val="1"/>
      </w:pPr>
      <w:r w:rsidRPr="00EF46C5">
        <w:rPr>
          <w:rFonts w:hint="eastAsia"/>
        </w:rPr>
        <w:t>如何进行主题抓取</w:t>
      </w:r>
    </w:p>
    <w:p w:rsidR="00EF46C5" w:rsidRDefault="00EF46C5" w:rsidP="00DE5ACB">
      <w:pPr>
        <w:pStyle w:val="2"/>
        <w:spacing w:before="156" w:after="156"/>
      </w:pPr>
      <w:r w:rsidRPr="00EF46C5">
        <w:rPr>
          <w:rFonts w:hint="eastAsia"/>
        </w:rPr>
        <w:t>什么是主题抓取</w:t>
      </w:r>
    </w:p>
    <w:p w:rsidR="00DE5ACB" w:rsidRPr="00DE5ACB" w:rsidRDefault="00DE5ACB" w:rsidP="00EF46C5">
      <w:r w:rsidRPr="00DE5ACB">
        <w:rPr>
          <w:rFonts w:hint="eastAsia"/>
        </w:rPr>
        <w:t>主题网络爬虫是指尽可能快地爬行、采集尽可能多的与预先定义好的主题相关的网页。主题网络爬虫可以通过对整个</w:t>
      </w:r>
      <w:r w:rsidRPr="00DE5ACB">
        <w:rPr>
          <w:rFonts w:hint="eastAsia"/>
        </w:rPr>
        <w:t xml:space="preserve"> </w:t>
      </w:r>
      <w:r w:rsidRPr="00DE5ACB">
        <w:t xml:space="preserve">Web </w:t>
      </w:r>
      <w:r w:rsidRPr="00DE5ACB">
        <w:rPr>
          <w:rFonts w:hint="eastAsia"/>
        </w:rPr>
        <w:t>按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主题分块采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集</w:t>
      </w:r>
      <w:r w:rsidRPr="00DE5ACB">
        <w:t xml:space="preserve">, </w:t>
      </w:r>
      <w:r w:rsidRPr="00DE5ACB">
        <w:rPr>
          <w:rFonts w:hint="eastAsia"/>
        </w:rPr>
        <w:t>并将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不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同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块的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采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集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结果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整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合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到一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起</w:t>
      </w:r>
      <w:r w:rsidRPr="00DE5ACB">
        <w:t xml:space="preserve">, </w:t>
      </w:r>
      <w:r w:rsidRPr="00DE5ACB">
        <w:rPr>
          <w:rFonts w:hint="eastAsia"/>
        </w:rPr>
        <w:t>以提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高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整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个</w:t>
      </w:r>
      <w:r w:rsidRPr="00DE5ACB">
        <w:t xml:space="preserve">Web </w:t>
      </w:r>
      <w:r w:rsidRPr="00DE5ACB">
        <w:rPr>
          <w:rFonts w:hint="eastAsia"/>
        </w:rPr>
        <w:t>的采集覆盖率和页面利用率。</w:t>
      </w:r>
    </w:p>
    <w:p w:rsidR="00EF46C5" w:rsidRDefault="00EF46C5" w:rsidP="00DE5ACB">
      <w:pPr>
        <w:pStyle w:val="2"/>
        <w:spacing w:before="156" w:after="156"/>
      </w:pPr>
      <w:r w:rsidRPr="00EF46C5">
        <w:rPr>
          <w:rFonts w:hint="eastAsia"/>
        </w:rPr>
        <w:lastRenderedPageBreak/>
        <w:t>主题抓取的意义</w:t>
      </w:r>
    </w:p>
    <w:p w:rsidR="00DE5ACB" w:rsidRPr="00DE5ACB" w:rsidRDefault="00DE5ACB" w:rsidP="00DE5ACB">
      <w:r w:rsidRPr="00DE5ACB">
        <w:rPr>
          <w:rFonts w:hint="eastAsia"/>
        </w:rPr>
        <w:t>随着网络上海量信息的爆炸式增长</w:t>
      </w:r>
      <w:r w:rsidRPr="00DE5ACB">
        <w:t xml:space="preserve">, </w:t>
      </w:r>
      <w:r w:rsidRPr="00DE5ACB">
        <w:rPr>
          <w:rFonts w:hint="eastAsia"/>
        </w:rPr>
        <w:t>通用搜索引擎面临着索引规模、更新速度和个性化需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求等多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方面的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挑战。面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对这些挑战</w:t>
      </w:r>
      <w:r w:rsidRPr="00DE5ACB">
        <w:t xml:space="preserve">, </w:t>
      </w:r>
      <w:r w:rsidRPr="00DE5ACB">
        <w:rPr>
          <w:rFonts w:hint="eastAsia"/>
        </w:rPr>
        <w:t>适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应特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定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主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题和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个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性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化搜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索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的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主题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网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络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爬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虫</w:t>
      </w:r>
      <w:r w:rsidRPr="00DE5ACB">
        <w:t xml:space="preserve">( focused crawler or topical crawler) </w:t>
      </w:r>
      <w:r w:rsidRPr="00DE5ACB">
        <w:rPr>
          <w:rFonts w:hint="eastAsia"/>
        </w:rPr>
        <w:t>应运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而</w:t>
      </w:r>
      <w:r w:rsidRPr="00DE5ACB">
        <w:rPr>
          <w:rFonts w:hint="eastAsia"/>
        </w:rPr>
        <w:t xml:space="preserve"> </w:t>
      </w:r>
      <w:r w:rsidRPr="00DE5ACB">
        <w:rPr>
          <w:rFonts w:hint="eastAsia"/>
        </w:rPr>
        <w:t>生。</w:t>
      </w:r>
    </w:p>
    <w:p w:rsidR="00EF46C5" w:rsidRDefault="00EF46C5" w:rsidP="00DE5ACB">
      <w:pPr>
        <w:pStyle w:val="2"/>
        <w:spacing w:before="156" w:after="156"/>
      </w:pPr>
      <w:r w:rsidRPr="00EF46C5">
        <w:rPr>
          <w:rFonts w:hint="eastAsia"/>
        </w:rPr>
        <w:t>主题抓取的策略</w:t>
      </w:r>
    </w:p>
    <w:p w:rsidR="00DE5ACB" w:rsidRPr="00DE5ACB" w:rsidRDefault="00DE5ACB" w:rsidP="00DE5ACB">
      <w:r w:rsidRPr="00DE5ACB">
        <w:rPr>
          <w:rFonts w:hint="eastAsia"/>
        </w:rPr>
        <w:t>一、基于链接</w:t>
      </w:r>
    </w:p>
    <w:p w:rsidR="00DE5ACB" w:rsidRDefault="00DE5ACB" w:rsidP="00DE5ACB">
      <w:r w:rsidRPr="00DE5ACB">
        <w:rPr>
          <w:rFonts w:hint="eastAsia"/>
        </w:rPr>
        <w:t>二、基于内容</w:t>
      </w:r>
      <w:r w:rsidRPr="00DE5ACB">
        <w:rPr>
          <w:rFonts w:hint="eastAsia"/>
        </w:rPr>
        <w:t xml:space="preserve"> </w:t>
      </w:r>
      <w:r w:rsidRPr="00DE5ACB">
        <w:t>**</w:t>
      </w:r>
    </w:p>
    <w:p w:rsidR="00D87424" w:rsidRPr="00DE5ACB" w:rsidRDefault="00D87424" w:rsidP="00DE5ACB">
      <w:r>
        <w:rPr>
          <w:noProof/>
        </w:rPr>
        <w:drawing>
          <wp:inline distT="0" distB="0" distL="0" distR="0" wp14:anchorId="47DFE297" wp14:editId="465B9E8B">
            <wp:extent cx="5274310" cy="3740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C5" w:rsidRDefault="00EF46C5" w:rsidP="00DE5ACB">
      <w:pPr>
        <w:pStyle w:val="2"/>
        <w:spacing w:before="156" w:after="156"/>
      </w:pPr>
      <w:r w:rsidRPr="00EF46C5">
        <w:rPr>
          <w:rFonts w:hint="eastAsia"/>
        </w:rPr>
        <w:t>如何用</w:t>
      </w:r>
      <w:r w:rsidRPr="00EF46C5">
        <w:t>heritrix</w:t>
      </w:r>
      <w:r w:rsidRPr="00EF46C5">
        <w:rPr>
          <w:rFonts w:hint="eastAsia"/>
        </w:rPr>
        <w:t>进行主题抓取</w:t>
      </w:r>
    </w:p>
    <w:p w:rsidR="00DE5ACB" w:rsidRDefault="00DE5ACB" w:rsidP="00B64CDF">
      <w:pPr>
        <w:pStyle w:val="a5"/>
        <w:numPr>
          <w:ilvl w:val="0"/>
          <w:numId w:val="14"/>
        </w:numPr>
        <w:ind w:firstLineChars="0"/>
      </w:pPr>
      <w:r w:rsidRPr="00DE5ACB">
        <w:rPr>
          <w:rFonts w:hint="eastAsia"/>
        </w:rPr>
        <w:t>扩展</w:t>
      </w:r>
      <w:r w:rsidRPr="00DE5ACB">
        <w:t>FrontierScheduler</w:t>
      </w:r>
    </w:p>
    <w:p w:rsidR="00B64CDF" w:rsidRPr="00DE5ACB" w:rsidRDefault="00B64CDF" w:rsidP="00B64CDF">
      <w:r>
        <w:rPr>
          <w:noProof/>
        </w:rPr>
        <w:drawing>
          <wp:inline distT="0" distB="0" distL="0" distR="0" wp14:anchorId="79E7E09D" wp14:editId="67530941">
            <wp:extent cx="4866667" cy="155238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CB" w:rsidRPr="00DE5ACB" w:rsidRDefault="00DE5ACB" w:rsidP="00DE5ACB">
      <w:r w:rsidRPr="00DE5ACB">
        <w:rPr>
          <w:rFonts w:hint="eastAsia"/>
        </w:rPr>
        <w:t>二、扩展</w:t>
      </w:r>
      <w:r w:rsidRPr="00DE5ACB">
        <w:t>Extractor</w:t>
      </w:r>
    </w:p>
    <w:p w:rsidR="00DE5ACB" w:rsidRDefault="00B64CDF" w:rsidP="00DE5ACB">
      <w:r>
        <w:rPr>
          <w:noProof/>
        </w:rPr>
        <w:lastRenderedPageBreak/>
        <w:drawing>
          <wp:inline distT="0" distB="0" distL="0" distR="0" wp14:anchorId="319B00FC" wp14:editId="5E8BB2A6">
            <wp:extent cx="4352381" cy="185714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2A" w:rsidRDefault="001A3A2A" w:rsidP="00DE5ACB">
      <w:r>
        <w:t>以上两个类添加到配置文件中：</w:t>
      </w:r>
      <w:r>
        <w:rPr>
          <w:rFonts w:hint="eastAsia"/>
        </w:rPr>
        <w:t xml:space="preserve"> </w:t>
      </w:r>
    </w:p>
    <w:p w:rsidR="001A3A2A" w:rsidRPr="00DE5ACB" w:rsidRDefault="001A3A2A" w:rsidP="00DE5ACB">
      <w:r>
        <w:rPr>
          <w:noProof/>
        </w:rPr>
        <w:drawing>
          <wp:inline distT="0" distB="0" distL="0" distR="0" wp14:anchorId="7E8CE4FB" wp14:editId="4A294173">
            <wp:extent cx="5274310" cy="11531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C5" w:rsidRDefault="00EF46C5" w:rsidP="00CD73CB">
      <w:pPr>
        <w:pStyle w:val="1"/>
      </w:pPr>
      <w:r w:rsidRPr="00EF46C5">
        <w:t>heritrix</w:t>
      </w:r>
      <w:r w:rsidRPr="00EF46C5">
        <w:rPr>
          <w:rFonts w:hint="eastAsia"/>
        </w:rPr>
        <w:t>优化</w:t>
      </w:r>
    </w:p>
    <w:p w:rsidR="00CD73CB" w:rsidRDefault="00CD73CB" w:rsidP="00CD73CB">
      <w:r>
        <w:object w:dxaOrig="14318" w:dyaOrig="3774">
          <v:shape id="_x0000_i1026" type="#_x0000_t75" style="width:415.5pt;height:109.5pt" o:ole="">
            <v:imagedata r:id="rId16" o:title=""/>
          </v:shape>
          <o:OLEObject Type="Embed" ProgID="Visio.Drawing.15" ShapeID="_x0000_i1026" DrawAspect="Content" ObjectID="_1546865977" r:id="rId17"/>
        </w:object>
      </w:r>
    </w:p>
    <w:p w:rsidR="00CD73CB" w:rsidRDefault="00CD73CB" w:rsidP="00CD73CB">
      <w:r>
        <w:object w:dxaOrig="14375" w:dyaOrig="3561">
          <v:shape id="_x0000_i1027" type="#_x0000_t75" style="width:414.75pt;height:102.75pt" o:ole="">
            <v:imagedata r:id="rId18" o:title=""/>
          </v:shape>
          <o:OLEObject Type="Embed" ProgID="Visio.Drawing.15" ShapeID="_x0000_i1027" DrawAspect="Content" ObjectID="_1546865978" r:id="rId19"/>
        </w:object>
      </w:r>
      <w:r>
        <w:object w:dxaOrig="14659" w:dyaOrig="16406">
          <v:shape id="_x0000_i1028" type="#_x0000_t75" style="width:414.75pt;height:464.25pt" o:ole="">
            <v:imagedata r:id="rId20" o:title=""/>
          </v:shape>
          <o:OLEObject Type="Embed" ProgID="Visio.Drawing.15" ShapeID="_x0000_i1028" DrawAspect="Content" ObjectID="_1546865979" r:id="rId21"/>
        </w:object>
      </w:r>
    </w:p>
    <w:p w:rsidR="000E4DC1" w:rsidRDefault="000E4DC1" w:rsidP="000E4DC1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jc w:val="left"/>
      </w:pPr>
    </w:p>
    <w:p w:rsidR="000E4DC1" w:rsidRDefault="000E4DC1" w:rsidP="000E4DC1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jc w:val="left"/>
        <w:rPr>
          <w:rFonts w:ascii="Microsoft JhengHei" w:eastAsia="Microsoft JhengHei" w:hAnsi="Microsoft JhengHei" w:cs="宋体"/>
          <w:color w:val="000000"/>
          <w:kern w:val="0"/>
          <w:szCs w:val="24"/>
        </w:rPr>
      </w:pPr>
      <w:r w:rsidRPr="000E4DC1">
        <w:rPr>
          <w:rFonts w:ascii="Microsoft JhengHei" w:eastAsia="Microsoft JhengHei" w:hAnsi="Microsoft JhengHei" w:cs="宋体" w:hint="eastAsia"/>
          <w:color w:val="000000"/>
          <w:kern w:val="0"/>
          <w:szCs w:val="24"/>
        </w:rPr>
        <w:t>ELFHashQueueAssignmentPolicy</w:t>
      </w:r>
      <w:r>
        <w:rPr>
          <w:rFonts w:ascii="Microsoft JhengHei" w:eastAsia="Microsoft JhengHei" w:hAnsi="Microsoft JhengHei" w:cs="宋体"/>
          <w:color w:val="000000"/>
          <w:kern w:val="0"/>
          <w:szCs w:val="24"/>
        </w:rPr>
        <w:t xml:space="preserve"> </w:t>
      </w:r>
    </w:p>
    <w:p w:rsidR="000E4DC1" w:rsidRPr="000E4DC1" w:rsidRDefault="000E4DC1" w:rsidP="000E4DC1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jc w:val="left"/>
        <w:rPr>
          <w:rFonts w:ascii="Microsoft JhengHei" w:hAnsi="Microsoft JhengHei" w:cs="宋体"/>
          <w:color w:val="000000"/>
          <w:kern w:val="0"/>
          <w:szCs w:val="24"/>
        </w:rPr>
      </w:pPr>
      <w:r>
        <w:rPr>
          <w:rFonts w:ascii="Microsoft JhengHei" w:eastAsia="Microsoft JhengHei" w:hAnsi="Microsoft JhengHei" w:cs="宋体"/>
          <w:color w:val="000000"/>
          <w:kern w:val="0"/>
          <w:szCs w:val="24"/>
        </w:rPr>
        <w:t>然后在</w:t>
      </w:r>
      <w:r>
        <w:rPr>
          <w:rFonts w:ascii="Microsoft JhengHei" w:hAnsi="Microsoft JhengHei" w:cs="宋体" w:hint="eastAsia"/>
          <w:color w:val="000000"/>
          <w:kern w:val="0"/>
          <w:szCs w:val="24"/>
        </w:rPr>
        <w:t xml:space="preserve">hetritrix.properties </w:t>
      </w:r>
      <w:r>
        <w:rPr>
          <w:rFonts w:ascii="Microsoft JhengHei" w:hAnsi="Microsoft JhengHei" w:cs="宋体" w:hint="eastAsia"/>
          <w:color w:val="000000"/>
          <w:kern w:val="0"/>
          <w:szCs w:val="24"/>
        </w:rPr>
        <w:t>中替换</w:t>
      </w:r>
      <w:r>
        <w:rPr>
          <w:rFonts w:ascii="Microsoft JhengHei" w:hAnsi="Microsoft JhengHei" w:cs="宋体" w:hint="eastAsia"/>
          <w:color w:val="000000"/>
          <w:kern w:val="0"/>
          <w:szCs w:val="24"/>
        </w:rPr>
        <w:t xml:space="preserve"> </w:t>
      </w:r>
    </w:p>
    <w:p w:rsidR="000E4DC1" w:rsidRPr="00CD73CB" w:rsidRDefault="000E4DC1" w:rsidP="00CD73CB"/>
    <w:p w:rsidR="00EF46C5" w:rsidRDefault="00EF46C5" w:rsidP="00CD73CB">
      <w:pPr>
        <w:pStyle w:val="2"/>
        <w:spacing w:before="156" w:after="156"/>
      </w:pPr>
      <w:r w:rsidRPr="00EF46C5">
        <w:t>ELFHash</w:t>
      </w:r>
      <w:r w:rsidRPr="00EF46C5">
        <w:rPr>
          <w:rFonts w:hint="eastAsia"/>
        </w:rPr>
        <w:t>算法</w:t>
      </w:r>
    </w:p>
    <w:p w:rsidR="00CD73CB" w:rsidRDefault="00CD73CB" w:rsidP="00CD73CB">
      <w:r w:rsidRPr="00CD73CB">
        <w:rPr>
          <w:rFonts w:hint="eastAsia"/>
        </w:rPr>
        <w:t>在默认的情况下，</w:t>
      </w:r>
      <w:r w:rsidRPr="00CD73CB">
        <w:t>Heritrix</w:t>
      </w:r>
      <w:r w:rsidRPr="00CD73CB">
        <w:rPr>
          <w:rFonts w:hint="eastAsia"/>
        </w:rPr>
        <w:t>使用</w:t>
      </w:r>
      <w:r w:rsidRPr="00CD73CB">
        <w:t>HostnameQueueAssignmentPolicy</w:t>
      </w:r>
      <w:r w:rsidRPr="00CD73CB">
        <w:rPr>
          <w:rFonts w:hint="eastAsia"/>
        </w:rPr>
        <w:t>来产生</w:t>
      </w:r>
      <w:r w:rsidRPr="00CD73CB">
        <w:t>key</w:t>
      </w:r>
      <w:r w:rsidRPr="00CD73CB">
        <w:rPr>
          <w:rFonts w:hint="eastAsia"/>
        </w:rPr>
        <w:t>值，而这个策略是用</w:t>
      </w:r>
      <w:r w:rsidRPr="00CD73CB">
        <w:t>hostname</w:t>
      </w:r>
      <w:r w:rsidRPr="00CD73CB">
        <w:rPr>
          <w:rFonts w:hint="eastAsia"/>
        </w:rPr>
        <w:t>作为</w:t>
      </w:r>
      <w:r w:rsidRPr="00CD73CB">
        <w:t>key</w:t>
      </w:r>
      <w:r w:rsidRPr="00CD73CB">
        <w:rPr>
          <w:rFonts w:hint="eastAsia"/>
        </w:rPr>
        <w:t>值的，因此一个域名下的所有链接都会被放到同一个线程中去。如果对</w:t>
      </w:r>
      <w:r w:rsidRPr="00CD73CB">
        <w:t>Heritrix</w:t>
      </w:r>
      <w:r w:rsidRPr="00CD73CB">
        <w:rPr>
          <w:rFonts w:hint="eastAsia"/>
        </w:rPr>
        <w:t>分配</w:t>
      </w:r>
      <w:r w:rsidRPr="00CD73CB">
        <w:t>URI</w:t>
      </w:r>
      <w:r w:rsidRPr="00CD73CB">
        <w:rPr>
          <w:rFonts w:hint="eastAsia"/>
        </w:rPr>
        <w:t>时的策略进行改进，利用</w:t>
      </w:r>
      <w:r w:rsidRPr="00CD73CB">
        <w:t>ELFHash“</w:t>
      </w:r>
      <w:r w:rsidRPr="00CD73CB">
        <w:t>可执行链接格式</w:t>
      </w:r>
      <w:r w:rsidRPr="00CD73CB">
        <w:t>” ( Executable and Linking Format</w:t>
      </w:r>
      <w:r w:rsidRPr="00CD73CB">
        <w:rPr>
          <w:rFonts w:hint="eastAsia"/>
        </w:rPr>
        <w:t>，即</w:t>
      </w:r>
      <w:r w:rsidRPr="00CD73CB">
        <w:t>ELF )</w:t>
      </w:r>
      <w:r w:rsidRPr="00CD73CB">
        <w:rPr>
          <w:rFonts w:hint="eastAsia"/>
        </w:rPr>
        <w:t>算法把</w:t>
      </w:r>
      <w:r w:rsidRPr="00CD73CB">
        <w:t>url</w:t>
      </w:r>
      <w:r w:rsidRPr="00CD73CB">
        <w:rPr>
          <w:rFonts w:hint="eastAsia"/>
        </w:rPr>
        <w:t>尽量平均分部到各个队列中去，就能够用较多的线程同时抓取一个域名下的网页，</w:t>
      </w:r>
      <w:r w:rsidRPr="00CD73CB">
        <w:rPr>
          <w:rFonts w:hint="eastAsia"/>
        </w:rPr>
        <w:lastRenderedPageBreak/>
        <w:t>速度将得到大大的提高。</w:t>
      </w:r>
    </w:p>
    <w:p w:rsidR="00CD73CB" w:rsidRPr="00CD73CB" w:rsidRDefault="00CD73CB" w:rsidP="00CD73CB">
      <w:pPr>
        <w:pStyle w:val="a3"/>
      </w:pPr>
      <w:r w:rsidRPr="00CD73CB">
        <w:t xml:space="preserve">public static long ELFHash(String str) {  </w:t>
      </w:r>
    </w:p>
    <w:p w:rsidR="00CD73CB" w:rsidRPr="00CD73CB" w:rsidRDefault="00CD73CB" w:rsidP="00CD73CB">
      <w:pPr>
        <w:pStyle w:val="a3"/>
      </w:pPr>
      <w:r w:rsidRPr="00CD73CB">
        <w:t xml:space="preserve">        long hash = 0;  </w:t>
      </w:r>
    </w:p>
    <w:p w:rsidR="00CD73CB" w:rsidRPr="00CD73CB" w:rsidRDefault="00CD73CB" w:rsidP="00CD73CB">
      <w:pPr>
        <w:pStyle w:val="a3"/>
      </w:pPr>
      <w:r w:rsidRPr="00CD73CB">
        <w:t xml:space="preserve">        long x = 0;  </w:t>
      </w:r>
    </w:p>
    <w:p w:rsidR="00CD73CB" w:rsidRPr="00CD73CB" w:rsidRDefault="00CD73CB" w:rsidP="00CD73CB">
      <w:pPr>
        <w:pStyle w:val="a3"/>
      </w:pPr>
      <w:r w:rsidRPr="00CD73CB">
        <w:t xml:space="preserve">        for (int i = 0; i &lt; str.length(); i++) {  </w:t>
      </w:r>
    </w:p>
    <w:p w:rsidR="00CD73CB" w:rsidRPr="00CD73CB" w:rsidRDefault="00CD73CB" w:rsidP="00CD73CB">
      <w:pPr>
        <w:pStyle w:val="a3"/>
      </w:pPr>
      <w:r w:rsidRPr="00CD73CB">
        <w:t xml:space="preserve">            hash = (hash &lt;&lt; 4) + str.charAt(i);  </w:t>
      </w:r>
    </w:p>
    <w:p w:rsidR="00CD73CB" w:rsidRPr="00CD73CB" w:rsidRDefault="00CD73CB" w:rsidP="00CD73CB">
      <w:pPr>
        <w:pStyle w:val="a3"/>
      </w:pPr>
      <w:r w:rsidRPr="00CD73CB">
        <w:t xml:space="preserve">            if ((x = hash &amp; 0xF0000000L) != 0) {  </w:t>
      </w:r>
    </w:p>
    <w:p w:rsidR="00CD73CB" w:rsidRPr="00CD73CB" w:rsidRDefault="00CD73CB" w:rsidP="00CD73CB">
      <w:pPr>
        <w:pStyle w:val="a3"/>
      </w:pPr>
      <w:r w:rsidRPr="00CD73CB">
        <w:t xml:space="preserve">                hash ^= (x &gt;&gt; 24);  </w:t>
      </w:r>
    </w:p>
    <w:p w:rsidR="00CD73CB" w:rsidRPr="00CD73CB" w:rsidRDefault="00CD73CB" w:rsidP="00CD73CB">
      <w:pPr>
        <w:pStyle w:val="a3"/>
      </w:pPr>
      <w:r w:rsidRPr="00CD73CB">
        <w:t xml:space="preserve">                hash &amp;= ~x;  </w:t>
      </w:r>
    </w:p>
    <w:p w:rsidR="00CD73CB" w:rsidRPr="00CD73CB" w:rsidRDefault="00CD73CB" w:rsidP="00CD73CB">
      <w:pPr>
        <w:pStyle w:val="a3"/>
      </w:pPr>
      <w:r w:rsidRPr="00CD73CB">
        <w:t xml:space="preserve">            }  </w:t>
      </w:r>
    </w:p>
    <w:p w:rsidR="00CD73CB" w:rsidRPr="00CD73CB" w:rsidRDefault="00CD73CB" w:rsidP="00CD73CB">
      <w:pPr>
        <w:pStyle w:val="a3"/>
      </w:pPr>
      <w:r w:rsidRPr="00CD73CB">
        <w:t xml:space="preserve">        }  </w:t>
      </w:r>
    </w:p>
    <w:p w:rsidR="00CD73CB" w:rsidRPr="00CD73CB" w:rsidRDefault="00CD73CB" w:rsidP="00CD73CB">
      <w:pPr>
        <w:pStyle w:val="a3"/>
      </w:pPr>
      <w:r w:rsidRPr="00CD73CB">
        <w:t xml:space="preserve">        return (hash &amp; 0x7FFFFFFF);  </w:t>
      </w:r>
    </w:p>
    <w:p w:rsidR="00CD73CB" w:rsidRPr="00CD73CB" w:rsidRDefault="00CD73CB" w:rsidP="00CD73CB">
      <w:pPr>
        <w:pStyle w:val="a3"/>
      </w:pPr>
      <w:r w:rsidRPr="00CD73CB">
        <w:t xml:space="preserve">    } </w:t>
      </w:r>
    </w:p>
    <w:p w:rsidR="00EF46C5" w:rsidRDefault="00EF46C5" w:rsidP="00CD73CB">
      <w:pPr>
        <w:pStyle w:val="2"/>
        <w:spacing w:before="156" w:after="156"/>
      </w:pPr>
      <w:r w:rsidRPr="00EF46C5">
        <w:rPr>
          <w:rFonts w:hint="eastAsia"/>
        </w:rPr>
        <w:t>关于</w:t>
      </w:r>
      <w:r w:rsidRPr="00EF46C5">
        <w:t>robot.txt</w:t>
      </w:r>
    </w:p>
    <w:p w:rsidR="00CD73CB" w:rsidRPr="00CD73CB" w:rsidRDefault="00CD73CB" w:rsidP="00CD73CB">
      <w:pPr>
        <w:pStyle w:val="a3"/>
      </w:pPr>
      <w:r w:rsidRPr="00CD73CB">
        <w:t>org.archive.crawler.prefetch.PreconditionEnforcer</w:t>
      </w:r>
    </w:p>
    <w:p w:rsidR="00CD73CB" w:rsidRPr="00CD73CB" w:rsidRDefault="00CD73CB" w:rsidP="00CD73CB">
      <w:pPr>
        <w:pStyle w:val="a3"/>
      </w:pPr>
      <w:r w:rsidRPr="00CD73CB">
        <w:rPr>
          <w:b/>
          <w:bCs/>
        </w:rPr>
        <w:t>private boolean considerRobotsPreconditions(CrawlURI curi){</w:t>
      </w:r>
    </w:p>
    <w:p w:rsidR="00CD73CB" w:rsidRPr="00CD73CB" w:rsidRDefault="00CD73CB" w:rsidP="00CD73CB">
      <w:pPr>
        <w:pStyle w:val="a3"/>
      </w:pPr>
      <w:r w:rsidRPr="00CD73CB">
        <w:rPr>
          <w:b/>
          <w:bCs/>
        </w:rPr>
        <w:tab/>
        <w:t>return false;</w:t>
      </w:r>
    </w:p>
    <w:p w:rsidR="00CD73CB" w:rsidRPr="00CD73CB" w:rsidRDefault="00CD73CB" w:rsidP="00CD73CB">
      <w:pPr>
        <w:pStyle w:val="a3"/>
      </w:pPr>
      <w:r w:rsidRPr="00CD73CB">
        <w:rPr>
          <w:b/>
          <w:bCs/>
        </w:rPr>
        <w:t>}</w:t>
      </w:r>
    </w:p>
    <w:p w:rsidR="00CD73CB" w:rsidRPr="00CD73CB" w:rsidRDefault="001E09C1" w:rsidP="00CD73CB">
      <w:r>
        <w:rPr>
          <w:rFonts w:hint="eastAsia"/>
        </w:rPr>
        <w:t>不去访问</w:t>
      </w:r>
      <w:r>
        <w:t xml:space="preserve">robots.txt </w:t>
      </w:r>
      <w:r>
        <w:rPr>
          <w:rFonts w:hint="eastAsia"/>
        </w:rPr>
        <w:t>文件。</w:t>
      </w:r>
      <w:r>
        <w:rPr>
          <w:rFonts w:hint="eastAsia"/>
        </w:rPr>
        <w:t xml:space="preserve"> </w:t>
      </w:r>
    </w:p>
    <w:p w:rsidR="00EF46C5" w:rsidRDefault="00EF46C5" w:rsidP="00EF46C5">
      <w:r w:rsidRPr="00EF46C5">
        <w:rPr>
          <w:rFonts w:hint="eastAsia"/>
        </w:rPr>
        <w:t>将</w:t>
      </w:r>
      <w:r w:rsidRPr="00EF46C5">
        <w:t>heritrix</w:t>
      </w:r>
      <w:r w:rsidRPr="00EF46C5">
        <w:rPr>
          <w:rFonts w:hint="eastAsia"/>
        </w:rPr>
        <w:t>打包成工具</w:t>
      </w:r>
    </w:p>
    <w:p w:rsidR="00DE5A58" w:rsidRDefault="00DE5A58" w:rsidP="00EF46C5">
      <w:r>
        <w:t>用</w:t>
      </w:r>
      <w:r>
        <w:rPr>
          <w:rFonts w:hint="eastAsia"/>
        </w:rPr>
        <w:t xml:space="preserve">jobs </w:t>
      </w:r>
      <w:r>
        <w:rPr>
          <w:rFonts w:hint="eastAsia"/>
        </w:rPr>
        <w:t>中生成的</w:t>
      </w:r>
      <w:r>
        <w:t xml:space="preserve">order.xml </w:t>
      </w:r>
      <w:r>
        <w:rPr>
          <w:rFonts w:hint="eastAsia"/>
        </w:rPr>
        <w:t>替换默订的</w:t>
      </w:r>
      <w:r>
        <w:t xml:space="preserve">order.xml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</w:p>
    <w:p w:rsidR="00D60ED9" w:rsidRPr="00DE5A58" w:rsidRDefault="00D60ED9" w:rsidP="00EF46C5">
      <w:r>
        <w:rPr>
          <w:noProof/>
        </w:rPr>
        <w:drawing>
          <wp:inline distT="0" distB="0" distL="0" distR="0" wp14:anchorId="25DB271B" wp14:editId="1197EF66">
            <wp:extent cx="5274310" cy="2139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C5" w:rsidRPr="00EF46C5" w:rsidRDefault="00EF46C5" w:rsidP="00113F6C">
      <w:pPr>
        <w:pStyle w:val="1"/>
      </w:pPr>
      <w:r w:rsidRPr="00EF46C5">
        <w:rPr>
          <w:rFonts w:hint="eastAsia"/>
        </w:rPr>
        <w:t>解析</w:t>
      </w:r>
      <w:r w:rsidRPr="00EF46C5">
        <w:t>html</w:t>
      </w:r>
      <w:r w:rsidRPr="00EF46C5">
        <w:rPr>
          <w:rFonts w:hint="eastAsia"/>
        </w:rPr>
        <w:t>页面</w:t>
      </w:r>
    </w:p>
    <w:p w:rsidR="00EF46C5" w:rsidRPr="00EF46C5" w:rsidRDefault="00EF46C5" w:rsidP="00EF46C5">
      <w:r w:rsidRPr="00EF46C5">
        <w:t>java</w:t>
      </w:r>
      <w:r w:rsidRPr="00EF46C5">
        <w:rPr>
          <w:rFonts w:hint="eastAsia"/>
        </w:rPr>
        <w:t>正则表达式</w:t>
      </w:r>
    </w:p>
    <w:p w:rsidR="00EF46C5" w:rsidRPr="00EF46C5" w:rsidRDefault="00EF46C5" w:rsidP="00EF46C5">
      <w:r w:rsidRPr="00EF46C5">
        <w:rPr>
          <w:rFonts w:hint="eastAsia"/>
        </w:rPr>
        <w:t>基于模板获取网页内容</w:t>
      </w:r>
    </w:p>
    <w:p w:rsidR="00EF46C5" w:rsidRPr="00EF46C5" w:rsidRDefault="00EF46C5" w:rsidP="00EF46C5">
      <w:r w:rsidRPr="00EF46C5">
        <w:rPr>
          <w:rFonts w:hint="eastAsia"/>
        </w:rPr>
        <w:t>利用</w:t>
      </w:r>
      <w:r w:rsidRPr="00EF46C5">
        <w:t>htmlparser</w:t>
      </w:r>
      <w:r w:rsidRPr="00EF46C5">
        <w:rPr>
          <w:rFonts w:hint="eastAsia"/>
        </w:rPr>
        <w:t>解析</w:t>
      </w:r>
      <w:r w:rsidRPr="00EF46C5">
        <w:t>html</w:t>
      </w:r>
    </w:p>
    <w:p w:rsidR="00EF46C5" w:rsidRPr="00EF46C5" w:rsidRDefault="00EF46C5" w:rsidP="00113F6C">
      <w:pPr>
        <w:pStyle w:val="1"/>
      </w:pPr>
      <w:r w:rsidRPr="00EF46C5">
        <w:rPr>
          <w:rFonts w:hint="eastAsia"/>
        </w:rPr>
        <w:lastRenderedPageBreak/>
        <w:t>中文分词介绍</w:t>
      </w:r>
      <w:bookmarkStart w:id="0" w:name="_GoBack"/>
      <w:bookmarkEnd w:id="0"/>
    </w:p>
    <w:p w:rsidR="00EF46C5" w:rsidRPr="00EF46C5" w:rsidRDefault="00EF46C5" w:rsidP="00EF46C5">
      <w:r w:rsidRPr="00EF46C5">
        <w:t>Lucene</w:t>
      </w:r>
      <w:r w:rsidRPr="00EF46C5">
        <w:rPr>
          <w:rFonts w:hint="eastAsia"/>
        </w:rPr>
        <w:t>自带的分词</w:t>
      </w:r>
    </w:p>
    <w:p w:rsidR="00EF46C5" w:rsidRPr="00EF46C5" w:rsidRDefault="00EF46C5" w:rsidP="00EF46C5">
      <w:r w:rsidRPr="00EF46C5">
        <w:t>ICTCLAS</w:t>
      </w:r>
    </w:p>
    <w:p w:rsidR="00EF46C5" w:rsidRPr="00EF46C5" w:rsidRDefault="00EF46C5" w:rsidP="00EF46C5">
      <w:r w:rsidRPr="00EF46C5">
        <w:t>IK</w:t>
      </w:r>
    </w:p>
    <w:p w:rsidR="00EF46C5" w:rsidRPr="00EF46C5" w:rsidRDefault="00EF46C5" w:rsidP="00113F6C">
      <w:pPr>
        <w:pStyle w:val="2"/>
        <w:spacing w:before="156" w:after="156"/>
      </w:pPr>
      <w:r w:rsidRPr="00EF46C5">
        <w:rPr>
          <w:rFonts w:hint="eastAsia"/>
        </w:rPr>
        <w:t>领域词识别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六、网页去重</w:t>
      </w:r>
    </w:p>
    <w:p w:rsidR="00EF46C5" w:rsidRPr="00EF46C5" w:rsidRDefault="00EF46C5" w:rsidP="00EF46C5">
      <w:r w:rsidRPr="00EF46C5">
        <w:rPr>
          <w:rFonts w:hint="eastAsia"/>
        </w:rPr>
        <w:t>网页去重的意义</w:t>
      </w:r>
    </w:p>
    <w:p w:rsidR="00EF46C5" w:rsidRPr="00EF46C5" w:rsidRDefault="00EF46C5" w:rsidP="00EF46C5">
      <w:r w:rsidRPr="00EF46C5">
        <w:rPr>
          <w:rFonts w:hint="eastAsia"/>
        </w:rPr>
        <w:t>网页去重的主要方法</w:t>
      </w:r>
    </w:p>
    <w:p w:rsidR="00EF46C5" w:rsidRPr="00EF46C5" w:rsidRDefault="00EF46C5" w:rsidP="00EF46C5">
      <w:r w:rsidRPr="00EF46C5">
        <w:rPr>
          <w:rFonts w:hint="eastAsia"/>
        </w:rPr>
        <w:t>什么是</w:t>
      </w:r>
      <w:r w:rsidRPr="00EF46C5">
        <w:t>tf*idf</w:t>
      </w:r>
    </w:p>
    <w:p w:rsidR="00EF46C5" w:rsidRPr="00EF46C5" w:rsidRDefault="00EF46C5" w:rsidP="00EF46C5">
      <w:r w:rsidRPr="00EF46C5">
        <w:rPr>
          <w:rFonts w:hint="eastAsia"/>
        </w:rPr>
        <w:t>基于指纹算法的网页去重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七、</w:t>
      </w:r>
      <w:r w:rsidRPr="00EF46C5">
        <w:rPr>
          <w:b/>
          <w:bCs/>
        </w:rPr>
        <w:t>Lucene6</w:t>
      </w:r>
      <w:r w:rsidRPr="00EF46C5">
        <w:rPr>
          <w:rFonts w:hint="eastAsia"/>
          <w:b/>
          <w:bCs/>
        </w:rPr>
        <w:t>快速索引与搜索</w:t>
      </w:r>
    </w:p>
    <w:p w:rsidR="00EF46C5" w:rsidRPr="00EF46C5" w:rsidRDefault="00EF46C5" w:rsidP="00EF46C5">
      <w:r w:rsidRPr="00EF46C5">
        <w:t>       </w:t>
      </w:r>
      <w:r w:rsidRPr="00EF46C5">
        <w:rPr>
          <w:rFonts w:hint="eastAsia"/>
        </w:rPr>
        <w:t>如何用</w:t>
      </w:r>
      <w:r w:rsidRPr="00EF46C5">
        <w:t>lucene</w:t>
      </w:r>
      <w:r w:rsidRPr="00EF46C5">
        <w:rPr>
          <w:rFonts w:hint="eastAsia"/>
        </w:rPr>
        <w:t>创建索引</w:t>
      </w:r>
    </w:p>
    <w:p w:rsidR="00EF46C5" w:rsidRPr="00EF46C5" w:rsidRDefault="00EF46C5" w:rsidP="00EF46C5">
      <w:r w:rsidRPr="00EF46C5">
        <w:t xml:space="preserve">       </w:t>
      </w:r>
      <w:r w:rsidRPr="00EF46C5">
        <w:rPr>
          <w:rFonts w:hint="eastAsia"/>
        </w:rPr>
        <w:t>如何用</w:t>
      </w:r>
      <w:r w:rsidRPr="00EF46C5">
        <w:t>lucene</w:t>
      </w:r>
      <w:r w:rsidRPr="00EF46C5">
        <w:rPr>
          <w:rFonts w:hint="eastAsia"/>
        </w:rPr>
        <w:t>搜索结果</w:t>
      </w:r>
    </w:p>
    <w:p w:rsidR="00EF46C5" w:rsidRPr="00EF46C5" w:rsidRDefault="00EF46C5" w:rsidP="00EF46C5">
      <w:r w:rsidRPr="00EF46C5">
        <w:t>       Lucene</w:t>
      </w:r>
      <w:r w:rsidRPr="00EF46C5">
        <w:rPr>
          <w:rFonts w:hint="eastAsia"/>
        </w:rPr>
        <w:t>中</w:t>
      </w:r>
      <w:r w:rsidRPr="00EF46C5">
        <w:t>intfield</w:t>
      </w:r>
      <w:r w:rsidRPr="00EF46C5">
        <w:rPr>
          <w:rFonts w:hint="eastAsia"/>
        </w:rPr>
        <w:t>怎么搜索</w:t>
      </w:r>
    </w:p>
    <w:p w:rsidR="00EF46C5" w:rsidRPr="00EF46C5" w:rsidRDefault="00EF46C5" w:rsidP="00EF46C5">
      <w:r w:rsidRPr="00EF46C5">
        <w:t>       Lucene</w:t>
      </w:r>
      <w:r w:rsidRPr="00EF46C5">
        <w:rPr>
          <w:rFonts w:hint="eastAsia"/>
        </w:rPr>
        <w:t>的结果高亮显示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八、</w:t>
      </w:r>
      <w:r w:rsidRPr="00EF46C5">
        <w:rPr>
          <w:b/>
          <w:bCs/>
        </w:rPr>
        <w:t>Lucene6</w:t>
      </w:r>
      <w:r w:rsidRPr="00EF46C5">
        <w:rPr>
          <w:rFonts w:hint="eastAsia"/>
          <w:b/>
          <w:bCs/>
        </w:rPr>
        <w:t>索引的相关操作</w:t>
      </w:r>
    </w:p>
    <w:p w:rsidR="00EF46C5" w:rsidRPr="00EF46C5" w:rsidRDefault="00EF46C5" w:rsidP="00EF46C5">
      <w:r w:rsidRPr="00EF46C5">
        <w:t xml:space="preserve">       </w:t>
      </w:r>
      <w:r w:rsidRPr="00EF46C5">
        <w:rPr>
          <w:rFonts w:hint="eastAsia"/>
        </w:rPr>
        <w:t>创建索引</w:t>
      </w:r>
    </w:p>
    <w:p w:rsidR="00EF46C5" w:rsidRPr="00EF46C5" w:rsidRDefault="00EF46C5" w:rsidP="00EF46C5">
      <w:r w:rsidRPr="00EF46C5">
        <w:t xml:space="preserve">       </w:t>
      </w:r>
      <w:r w:rsidRPr="00EF46C5">
        <w:rPr>
          <w:rFonts w:hint="eastAsia"/>
        </w:rPr>
        <w:t>修改索引</w:t>
      </w:r>
    </w:p>
    <w:p w:rsidR="00EF46C5" w:rsidRPr="00EF46C5" w:rsidRDefault="00EF46C5" w:rsidP="00EF46C5">
      <w:r w:rsidRPr="00EF46C5">
        <w:t xml:space="preserve">       </w:t>
      </w:r>
      <w:r w:rsidRPr="00EF46C5">
        <w:rPr>
          <w:rFonts w:hint="eastAsia"/>
        </w:rPr>
        <w:t>删除索引</w:t>
      </w:r>
    </w:p>
    <w:p w:rsidR="00EF46C5" w:rsidRPr="00EF46C5" w:rsidRDefault="00EF46C5" w:rsidP="00EF46C5">
      <w:r w:rsidRPr="00EF46C5">
        <w:t xml:space="preserve">       </w:t>
      </w:r>
      <w:r w:rsidRPr="00EF46C5">
        <w:rPr>
          <w:rFonts w:hint="eastAsia"/>
        </w:rPr>
        <w:t>索引优化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九、</w:t>
      </w:r>
      <w:r w:rsidRPr="00EF46C5">
        <w:rPr>
          <w:b/>
          <w:bCs/>
        </w:rPr>
        <w:t>Lucene6</w:t>
      </w:r>
      <w:r w:rsidRPr="00EF46C5">
        <w:rPr>
          <w:rFonts w:hint="eastAsia"/>
          <w:b/>
          <w:bCs/>
        </w:rPr>
        <w:t>的</w:t>
      </w:r>
      <w:r w:rsidRPr="00EF46C5">
        <w:rPr>
          <w:b/>
          <w:bCs/>
        </w:rPr>
        <w:t>query</w:t>
      </w:r>
    </w:p>
    <w:p w:rsidR="00EF46C5" w:rsidRPr="00EF46C5" w:rsidRDefault="00EF46C5" w:rsidP="00EF46C5">
      <w:r w:rsidRPr="00EF46C5">
        <w:rPr>
          <w:b/>
          <w:bCs/>
        </w:rPr>
        <w:t xml:space="preserve">       </w:t>
      </w:r>
      <w:r w:rsidRPr="00EF46C5">
        <w:t>TermQuery </w:t>
      </w:r>
    </w:p>
    <w:p w:rsidR="00EF46C5" w:rsidRPr="00EF46C5" w:rsidRDefault="00EF46C5" w:rsidP="00EF46C5">
      <w:r w:rsidRPr="00EF46C5">
        <w:t>       BooleanQuery</w:t>
      </w:r>
    </w:p>
    <w:p w:rsidR="00EF46C5" w:rsidRPr="00EF46C5" w:rsidRDefault="00EF46C5" w:rsidP="00EF46C5">
      <w:r w:rsidRPr="00EF46C5">
        <w:t xml:space="preserve">  </w:t>
      </w:r>
      <w:r w:rsidRPr="00EF46C5">
        <w:rPr>
          <w:rFonts w:hint="eastAsia"/>
        </w:rPr>
        <w:t>各种</w:t>
      </w:r>
      <w:r w:rsidRPr="00EF46C5">
        <w:t>query… …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十、</w:t>
      </w:r>
      <w:r w:rsidRPr="00EF46C5">
        <w:rPr>
          <w:b/>
          <w:bCs/>
        </w:rPr>
        <w:t>Lucene</w:t>
      </w:r>
      <w:r w:rsidRPr="00EF46C5">
        <w:rPr>
          <w:rFonts w:hint="eastAsia"/>
          <w:b/>
          <w:bCs/>
        </w:rPr>
        <w:t>的</w:t>
      </w:r>
      <w:r w:rsidRPr="00EF46C5">
        <w:rPr>
          <w:b/>
          <w:bCs/>
        </w:rPr>
        <w:t>Filter</w:t>
      </w:r>
      <w:r w:rsidRPr="00EF46C5">
        <w:rPr>
          <w:rFonts w:hint="eastAsia"/>
          <w:b/>
          <w:bCs/>
        </w:rPr>
        <w:t>及自定义排序</w:t>
      </w:r>
    </w:p>
    <w:p w:rsidR="00EF46C5" w:rsidRPr="00EF46C5" w:rsidRDefault="00EF46C5" w:rsidP="00EF46C5">
      <w:r w:rsidRPr="00EF46C5">
        <w:t>       Filter</w:t>
      </w:r>
    </w:p>
    <w:p w:rsidR="00EF46C5" w:rsidRPr="00EF46C5" w:rsidRDefault="00EF46C5" w:rsidP="00EF46C5">
      <w:r w:rsidRPr="00EF46C5">
        <w:t>       Lucene</w:t>
      </w:r>
      <w:r w:rsidRPr="00EF46C5">
        <w:rPr>
          <w:rFonts w:hint="eastAsia"/>
        </w:rPr>
        <w:t>自带排序及指定权重</w:t>
      </w:r>
    </w:p>
    <w:p w:rsidR="00EF46C5" w:rsidRPr="00EF46C5" w:rsidRDefault="00EF46C5" w:rsidP="00EF46C5">
      <w:r w:rsidRPr="00EF46C5">
        <w:t>       Lucene</w:t>
      </w:r>
      <w:r w:rsidRPr="00EF46C5">
        <w:rPr>
          <w:rFonts w:hint="eastAsia"/>
        </w:rPr>
        <w:t>自定义排序</w:t>
      </w:r>
    </w:p>
    <w:p w:rsidR="00EF46C5" w:rsidRPr="00EF46C5" w:rsidRDefault="00EF46C5" w:rsidP="00EF46C5">
      <w:r w:rsidRPr="00EF46C5">
        <w:t> 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十一、</w:t>
      </w:r>
      <w:r w:rsidRPr="00EF46C5">
        <w:rPr>
          <w:b/>
          <w:bCs/>
        </w:rPr>
        <w:t>Solr</w:t>
      </w:r>
      <w:r w:rsidRPr="00EF46C5">
        <w:rPr>
          <w:rFonts w:hint="eastAsia"/>
          <w:b/>
          <w:bCs/>
        </w:rPr>
        <w:t>快速索引与搜索</w:t>
      </w:r>
    </w:p>
    <w:p w:rsidR="00EF46C5" w:rsidRPr="00EF46C5" w:rsidRDefault="00EF46C5" w:rsidP="00EF46C5">
      <w:r w:rsidRPr="00EF46C5">
        <w:t xml:space="preserve">       </w:t>
      </w:r>
      <w:r w:rsidRPr="00EF46C5">
        <w:rPr>
          <w:rFonts w:hint="eastAsia"/>
        </w:rPr>
        <w:t>什么是</w:t>
      </w:r>
      <w:r w:rsidRPr="00EF46C5">
        <w:t>solr</w:t>
      </w:r>
    </w:p>
    <w:p w:rsidR="00EF46C5" w:rsidRPr="00EF46C5" w:rsidRDefault="00EF46C5" w:rsidP="00EF46C5">
      <w:r w:rsidRPr="00EF46C5">
        <w:t>       </w:t>
      </w:r>
      <w:r w:rsidRPr="00EF46C5">
        <w:rPr>
          <w:rFonts w:hint="eastAsia"/>
        </w:rPr>
        <w:t>为什么工程中要使用</w:t>
      </w:r>
      <w:r w:rsidRPr="00EF46C5">
        <w:t>solr</w:t>
      </w:r>
    </w:p>
    <w:p w:rsidR="00EF46C5" w:rsidRPr="00EF46C5" w:rsidRDefault="00EF46C5" w:rsidP="00EF46C5">
      <w:r w:rsidRPr="00EF46C5">
        <w:t>       Solr</w:t>
      </w:r>
      <w:r w:rsidRPr="00EF46C5">
        <w:rPr>
          <w:rFonts w:hint="eastAsia"/>
        </w:rPr>
        <w:t>的原理</w:t>
      </w:r>
    </w:p>
    <w:p w:rsidR="00EF46C5" w:rsidRPr="00EF46C5" w:rsidRDefault="00EF46C5" w:rsidP="00EF46C5">
      <w:r w:rsidRPr="00EF46C5">
        <w:t>       </w:t>
      </w:r>
      <w:r w:rsidRPr="00EF46C5">
        <w:rPr>
          <w:rFonts w:hint="eastAsia"/>
        </w:rPr>
        <w:t>如何在</w:t>
      </w:r>
      <w:r w:rsidRPr="00EF46C5">
        <w:t>tomcat</w:t>
      </w:r>
      <w:r w:rsidRPr="00EF46C5">
        <w:rPr>
          <w:rFonts w:hint="eastAsia"/>
        </w:rPr>
        <w:t>中运行</w:t>
      </w:r>
      <w:r w:rsidRPr="00EF46C5">
        <w:t>solr</w:t>
      </w:r>
    </w:p>
    <w:p w:rsidR="00EF46C5" w:rsidRPr="00EF46C5" w:rsidRDefault="00EF46C5" w:rsidP="00EF46C5">
      <w:r w:rsidRPr="00EF46C5">
        <w:lastRenderedPageBreak/>
        <w:t xml:space="preserve">       </w:t>
      </w:r>
      <w:r w:rsidRPr="00EF46C5">
        <w:rPr>
          <w:rFonts w:hint="eastAsia"/>
        </w:rPr>
        <w:t>利用</w:t>
      </w:r>
      <w:r w:rsidRPr="00EF46C5">
        <w:t>solr</w:t>
      </w:r>
      <w:r w:rsidRPr="00EF46C5">
        <w:rPr>
          <w:rFonts w:hint="eastAsia"/>
        </w:rPr>
        <w:t>进行索引与搜索</w:t>
      </w:r>
    </w:p>
    <w:p w:rsidR="00EF46C5" w:rsidRPr="00EF46C5" w:rsidRDefault="00EF46C5" w:rsidP="00EF46C5">
      <w:r w:rsidRPr="00EF46C5">
        <w:t> 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十二、</w:t>
      </w:r>
      <w:r w:rsidRPr="00EF46C5">
        <w:rPr>
          <w:b/>
          <w:bCs/>
        </w:rPr>
        <w:t>Solr</w:t>
      </w:r>
      <w:r w:rsidRPr="00EF46C5">
        <w:rPr>
          <w:rFonts w:hint="eastAsia"/>
          <w:b/>
          <w:bCs/>
        </w:rPr>
        <w:t>的查询及</w:t>
      </w:r>
      <w:r w:rsidRPr="00EF46C5">
        <w:rPr>
          <w:b/>
          <w:bCs/>
        </w:rPr>
        <w:t>Filter</w:t>
      </w:r>
    </w:p>
    <w:p w:rsidR="00EF46C5" w:rsidRPr="00EF46C5" w:rsidRDefault="00EF46C5" w:rsidP="00EF46C5">
      <w:r w:rsidRPr="00EF46C5">
        <w:t>       solr</w:t>
      </w:r>
      <w:r w:rsidRPr="00EF46C5">
        <w:rPr>
          <w:rFonts w:hint="eastAsia"/>
        </w:rPr>
        <w:t>的各种查询</w:t>
      </w:r>
    </w:p>
    <w:p w:rsidR="00EF46C5" w:rsidRPr="00EF46C5" w:rsidRDefault="00EF46C5" w:rsidP="00EF46C5">
      <w:r w:rsidRPr="00EF46C5">
        <w:t>       solr</w:t>
      </w:r>
      <w:r w:rsidRPr="00EF46C5">
        <w:rPr>
          <w:rFonts w:hint="eastAsia"/>
        </w:rPr>
        <w:t>的</w:t>
      </w:r>
      <w:r w:rsidRPr="00EF46C5">
        <w:t>Filter</w:t>
      </w:r>
    </w:p>
    <w:p w:rsidR="00EF46C5" w:rsidRPr="00EF46C5" w:rsidRDefault="00EF46C5" w:rsidP="00EF46C5">
      <w:r w:rsidRPr="00EF46C5">
        <w:t>       solr</w:t>
      </w:r>
      <w:r w:rsidRPr="00EF46C5">
        <w:rPr>
          <w:rFonts w:hint="eastAsia"/>
        </w:rPr>
        <w:t>的排序</w:t>
      </w:r>
    </w:p>
    <w:p w:rsidR="00EF46C5" w:rsidRPr="00EF46C5" w:rsidRDefault="00EF46C5" w:rsidP="00EF46C5">
      <w:r w:rsidRPr="00EF46C5">
        <w:t>       solr</w:t>
      </w:r>
      <w:r w:rsidRPr="00EF46C5">
        <w:rPr>
          <w:rFonts w:hint="eastAsia"/>
        </w:rPr>
        <w:t>的高亮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十三、</w:t>
      </w:r>
      <w:r w:rsidRPr="00EF46C5">
        <w:rPr>
          <w:b/>
          <w:bCs/>
        </w:rPr>
        <w:t>Solr</w:t>
      </w:r>
      <w:r w:rsidRPr="00EF46C5">
        <w:rPr>
          <w:rFonts w:hint="eastAsia"/>
          <w:b/>
          <w:bCs/>
        </w:rPr>
        <w:t>的</w:t>
      </w:r>
      <w:r w:rsidRPr="00EF46C5">
        <w:rPr>
          <w:b/>
          <w:bCs/>
        </w:rPr>
        <w:t>facet</w:t>
      </w:r>
      <w:r w:rsidRPr="00EF46C5">
        <w:rPr>
          <w:rFonts w:hint="eastAsia"/>
          <w:b/>
          <w:bCs/>
        </w:rPr>
        <w:t>介绍</w:t>
      </w:r>
    </w:p>
    <w:p w:rsidR="00EF46C5" w:rsidRPr="00EF46C5" w:rsidRDefault="00EF46C5" w:rsidP="00EF46C5">
      <w:r w:rsidRPr="00EF46C5">
        <w:t>   solr</w:t>
      </w:r>
      <w:r w:rsidRPr="00EF46C5">
        <w:rPr>
          <w:rFonts w:hint="eastAsia"/>
        </w:rPr>
        <w:t>的某个域统计</w:t>
      </w:r>
    </w:p>
    <w:p w:rsidR="00EF46C5" w:rsidRPr="00EF46C5" w:rsidRDefault="00EF46C5" w:rsidP="00EF46C5">
      <w:r w:rsidRPr="00EF46C5">
        <w:t>   solr</w:t>
      </w:r>
      <w:r w:rsidRPr="00EF46C5">
        <w:rPr>
          <w:rFonts w:hint="eastAsia"/>
        </w:rPr>
        <w:t>的范围统计</w:t>
      </w:r>
    </w:p>
    <w:p w:rsidR="00EF46C5" w:rsidRPr="00EF46C5" w:rsidRDefault="00EF46C5" w:rsidP="00EF46C5">
      <w:r w:rsidRPr="00EF46C5">
        <w:t> 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十四、</w:t>
      </w:r>
      <w:r w:rsidRPr="00EF46C5">
        <w:rPr>
          <w:b/>
          <w:bCs/>
        </w:rPr>
        <w:t>Solrcloud</w:t>
      </w:r>
      <w:r w:rsidRPr="00EF46C5">
        <w:rPr>
          <w:rFonts w:hint="eastAsia"/>
          <w:b/>
          <w:bCs/>
        </w:rPr>
        <w:t>集群搭建</w:t>
      </w:r>
    </w:p>
    <w:p w:rsidR="00EF46C5" w:rsidRPr="00EF46C5" w:rsidRDefault="00EF46C5" w:rsidP="00EF46C5">
      <w:r w:rsidRPr="00EF46C5">
        <w:t>   zookeeper</w:t>
      </w:r>
      <w:r w:rsidRPr="00EF46C5">
        <w:rPr>
          <w:rFonts w:hint="eastAsia"/>
        </w:rPr>
        <w:t>简介</w:t>
      </w:r>
    </w:p>
    <w:p w:rsidR="00EF46C5" w:rsidRPr="00EF46C5" w:rsidRDefault="00EF46C5" w:rsidP="00EF46C5">
      <w:r w:rsidRPr="00EF46C5">
        <w:t>   solrcloud</w:t>
      </w:r>
      <w:r w:rsidRPr="00EF46C5">
        <w:rPr>
          <w:rFonts w:hint="eastAsia"/>
        </w:rPr>
        <w:t>集群搭建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十五、搜索服务的工具封装</w:t>
      </w:r>
    </w:p>
    <w:p w:rsidR="00EF46C5" w:rsidRPr="00EF46C5" w:rsidRDefault="00EF46C5" w:rsidP="00EF46C5">
      <w:r w:rsidRPr="00EF46C5">
        <w:t xml:space="preserve">    </w:t>
      </w:r>
      <w:r w:rsidRPr="00EF46C5">
        <w:rPr>
          <w:rFonts w:hint="eastAsia"/>
        </w:rPr>
        <w:t>工厂模式</w:t>
      </w:r>
    </w:p>
    <w:p w:rsidR="00EF46C5" w:rsidRPr="00EF46C5" w:rsidRDefault="00EF46C5" w:rsidP="00EF46C5">
      <w:r w:rsidRPr="00EF46C5">
        <w:t xml:space="preserve">    </w:t>
      </w:r>
      <w:r w:rsidRPr="00EF46C5">
        <w:rPr>
          <w:rFonts w:hint="eastAsia"/>
        </w:rPr>
        <w:t>封装搜索服务</w:t>
      </w:r>
      <w:r w:rsidRPr="00EF46C5">
        <w:t>_lucene</w:t>
      </w:r>
    </w:p>
    <w:p w:rsidR="00EF46C5" w:rsidRPr="00EF46C5" w:rsidRDefault="00EF46C5" w:rsidP="00EF46C5">
      <w:r w:rsidRPr="00EF46C5">
        <w:t xml:space="preserve">    </w:t>
      </w:r>
      <w:r w:rsidRPr="00EF46C5">
        <w:rPr>
          <w:rFonts w:hint="eastAsia"/>
        </w:rPr>
        <w:t>封装搜索服务</w:t>
      </w:r>
      <w:r w:rsidRPr="00EF46C5">
        <w:t>_solr</w:t>
      </w:r>
    </w:p>
    <w:p w:rsidR="00EF46C5" w:rsidRPr="00EF46C5" w:rsidRDefault="00EF46C5" w:rsidP="00EF46C5">
      <w:r w:rsidRPr="00EF46C5">
        <w:t xml:space="preserve">    </w:t>
      </w:r>
      <w:r w:rsidRPr="00EF46C5">
        <w:rPr>
          <w:rFonts w:hint="eastAsia"/>
        </w:rPr>
        <w:t>封装工具，支持配置</w:t>
      </w:r>
    </w:p>
    <w:p w:rsidR="00EF46C5" w:rsidRPr="00EF46C5" w:rsidRDefault="00EF46C5" w:rsidP="00EF46C5">
      <w:r w:rsidRPr="00EF46C5">
        <w:rPr>
          <w:rFonts w:hint="eastAsia"/>
          <w:b/>
          <w:bCs/>
        </w:rPr>
        <w:t>十六、项目实战</w:t>
      </w:r>
    </w:p>
    <w:p w:rsidR="00EF46C5" w:rsidRPr="00EF46C5" w:rsidRDefault="00EF46C5" w:rsidP="00EF46C5">
      <w:r w:rsidRPr="00EF46C5">
        <w:t xml:space="preserve">    </w:t>
      </w:r>
      <w:r w:rsidRPr="00EF46C5">
        <w:rPr>
          <w:rFonts w:hint="eastAsia"/>
        </w:rPr>
        <w:t>项目需求分析及框架选择</w:t>
      </w:r>
    </w:p>
    <w:p w:rsidR="00EF46C5" w:rsidRPr="00EF46C5" w:rsidRDefault="00EF46C5" w:rsidP="00EF46C5">
      <w:r w:rsidRPr="00EF46C5">
        <w:t>    Struts 16</w:t>
      </w:r>
      <w:r w:rsidRPr="00EF46C5">
        <w:rPr>
          <w:rFonts w:hint="eastAsia"/>
        </w:rPr>
        <w:t>介绍</w:t>
      </w:r>
    </w:p>
    <w:p w:rsidR="00EF46C5" w:rsidRPr="00EF46C5" w:rsidRDefault="00EF46C5" w:rsidP="00EF46C5">
      <w:r w:rsidRPr="00EF46C5">
        <w:t xml:space="preserve">    </w:t>
      </w:r>
      <w:r w:rsidRPr="00EF46C5">
        <w:rPr>
          <w:rFonts w:hint="eastAsia"/>
        </w:rPr>
        <w:t>整合</w:t>
      </w:r>
      <w:r w:rsidRPr="00EF46C5">
        <w:t>spring 0.1</w:t>
      </w:r>
    </w:p>
    <w:p w:rsidR="00EF46C5" w:rsidRPr="00EF46C5" w:rsidRDefault="00EF46C5" w:rsidP="00EF46C5">
      <w:r w:rsidRPr="00EF46C5">
        <w:t xml:space="preserve">    </w:t>
      </w:r>
      <w:r w:rsidRPr="00EF46C5">
        <w:rPr>
          <w:rFonts w:hint="eastAsia"/>
        </w:rPr>
        <w:t>整合</w:t>
      </w:r>
      <w:r w:rsidRPr="00EF46C5">
        <w:t>hibernate 1</w:t>
      </w:r>
    </w:p>
    <w:p w:rsidR="00EF46C5" w:rsidRPr="00EF46C5" w:rsidRDefault="00EF46C5" w:rsidP="00EF46C5">
      <w:r w:rsidRPr="00EF46C5">
        <w:t xml:space="preserve">     jquery-easyui 5 </w:t>
      </w:r>
    </w:p>
    <w:p w:rsidR="00EF46C5" w:rsidRPr="00EF46C5" w:rsidRDefault="00EF46C5" w:rsidP="00EF46C5">
      <w:r w:rsidRPr="00EF46C5">
        <w:t xml:space="preserve">    6.heritrix </w:t>
      </w:r>
      <w:r w:rsidRPr="00EF46C5">
        <w:rPr>
          <w:rFonts w:hint="eastAsia"/>
        </w:rPr>
        <w:t>在工程中的运用</w:t>
      </w:r>
    </w:p>
    <w:p w:rsidR="00EF46C5" w:rsidRPr="00EF46C5" w:rsidRDefault="00EF46C5" w:rsidP="00EF46C5">
      <w:r w:rsidRPr="00EF46C5">
        <w:t>    7.</w:t>
      </w:r>
      <w:r w:rsidRPr="00EF46C5">
        <w:rPr>
          <w:rFonts w:hint="eastAsia"/>
        </w:rPr>
        <w:t>搜索框架在工程中的运用</w:t>
      </w:r>
    </w:p>
    <w:p w:rsidR="00EF46C5" w:rsidRPr="00EF46C5" w:rsidRDefault="00EF46C5" w:rsidP="00EF46C5">
      <w:r w:rsidRPr="00EF46C5">
        <w:t>    8.Flexpaper</w:t>
      </w:r>
      <w:r w:rsidRPr="00EF46C5">
        <w:rPr>
          <w:rFonts w:hint="eastAsia"/>
        </w:rPr>
        <w:t>模仿百度文库</w:t>
      </w:r>
    </w:p>
    <w:p w:rsidR="00EF46C5" w:rsidRPr="00EF46C5" w:rsidRDefault="00EF46C5" w:rsidP="00EF46C5">
      <w:r w:rsidRPr="00EF46C5">
        <w:t>    9.</w:t>
      </w:r>
      <w:r w:rsidRPr="00EF46C5">
        <w:rPr>
          <w:rFonts w:hint="eastAsia"/>
        </w:rPr>
        <w:t>文件上传</w:t>
      </w:r>
    </w:p>
    <w:p w:rsidR="00EF46C5" w:rsidRPr="00EF46C5" w:rsidRDefault="00EF46C5" w:rsidP="00EF46C5">
      <w:r w:rsidRPr="00EF46C5">
        <w:t>    10.</w:t>
      </w:r>
      <w:r w:rsidRPr="00EF46C5">
        <w:rPr>
          <w:rFonts w:hint="eastAsia"/>
        </w:rPr>
        <w:t>相关代码编写</w:t>
      </w:r>
    </w:p>
    <w:p w:rsidR="00EF46C5" w:rsidRPr="00EF46C5" w:rsidRDefault="00EF46C5" w:rsidP="00EF46C5">
      <w:r w:rsidRPr="00EF46C5">
        <w:t>    1</w:t>
      </w:r>
      <w:r w:rsidRPr="00EF46C5">
        <w:rPr>
          <w:rFonts w:hint="eastAsia"/>
        </w:rPr>
        <w:t>搜索结果优化</w:t>
      </w:r>
    </w:p>
    <w:p w:rsidR="00EF46C5" w:rsidRPr="00EF46C5" w:rsidRDefault="00EF46C5" w:rsidP="00EF46C5">
      <w:r w:rsidRPr="00EF46C5">
        <w:t>    1</w:t>
      </w:r>
      <w:r w:rsidRPr="00EF46C5">
        <w:rPr>
          <w:rFonts w:hint="eastAsia"/>
        </w:rPr>
        <w:t>项目总结</w:t>
      </w:r>
    </w:p>
    <w:p w:rsidR="00EF46C5" w:rsidRPr="00EF46C5" w:rsidRDefault="00EF46C5" w:rsidP="00EF46C5"/>
    <w:sectPr w:rsidR="00EF46C5" w:rsidRPr="00EF46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54C3" w:rsidRDefault="004A54C3" w:rsidP="001255F2">
      <w:pPr>
        <w:spacing w:line="240" w:lineRule="auto"/>
      </w:pPr>
      <w:r>
        <w:separator/>
      </w:r>
    </w:p>
  </w:endnote>
  <w:endnote w:type="continuationSeparator" w:id="0">
    <w:p w:rsidR="004A54C3" w:rsidRDefault="004A54C3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54C3" w:rsidRDefault="004A54C3" w:rsidP="001255F2">
      <w:pPr>
        <w:spacing w:line="240" w:lineRule="auto"/>
      </w:pPr>
      <w:r>
        <w:separator/>
      </w:r>
    </w:p>
  </w:footnote>
  <w:footnote w:type="continuationSeparator" w:id="0">
    <w:p w:rsidR="004A54C3" w:rsidRDefault="004A54C3" w:rsidP="001255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FB22D472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C64CA8"/>
    <w:multiLevelType w:val="hybridMultilevel"/>
    <w:tmpl w:val="5E381638"/>
    <w:lvl w:ilvl="0" w:tplc="1382E9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3232F0D"/>
    <w:multiLevelType w:val="hybridMultilevel"/>
    <w:tmpl w:val="03900930"/>
    <w:lvl w:ilvl="0" w:tplc="BE0431E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FE0F4E"/>
    <w:multiLevelType w:val="hybridMultilevel"/>
    <w:tmpl w:val="E8A21F04"/>
    <w:lvl w:ilvl="0" w:tplc="67106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3"/>
  </w:num>
  <w:num w:numId="5">
    <w:abstractNumId w:val="5"/>
  </w:num>
  <w:num w:numId="6">
    <w:abstractNumId w:val="0"/>
  </w:num>
  <w:num w:numId="7">
    <w:abstractNumId w:val="6"/>
  </w:num>
  <w:num w:numId="8">
    <w:abstractNumId w:val="1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4"/>
  </w:num>
  <w:num w:numId="12">
    <w:abstractNumId w:val="2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234"/>
    <w:rsid w:val="00002E89"/>
    <w:rsid w:val="00003A89"/>
    <w:rsid w:val="00003D74"/>
    <w:rsid w:val="00003E8B"/>
    <w:rsid w:val="0000429F"/>
    <w:rsid w:val="00010398"/>
    <w:rsid w:val="00012659"/>
    <w:rsid w:val="00015A78"/>
    <w:rsid w:val="00017354"/>
    <w:rsid w:val="000231DA"/>
    <w:rsid w:val="0002453B"/>
    <w:rsid w:val="000334D2"/>
    <w:rsid w:val="00036EE6"/>
    <w:rsid w:val="00040780"/>
    <w:rsid w:val="000411F5"/>
    <w:rsid w:val="000412C5"/>
    <w:rsid w:val="0004327A"/>
    <w:rsid w:val="00043314"/>
    <w:rsid w:val="000465C9"/>
    <w:rsid w:val="0005104F"/>
    <w:rsid w:val="00053362"/>
    <w:rsid w:val="00054696"/>
    <w:rsid w:val="000627DF"/>
    <w:rsid w:val="00062F8A"/>
    <w:rsid w:val="000674C0"/>
    <w:rsid w:val="0006793E"/>
    <w:rsid w:val="000725B6"/>
    <w:rsid w:val="00072804"/>
    <w:rsid w:val="00072D3D"/>
    <w:rsid w:val="00073277"/>
    <w:rsid w:val="00075B2F"/>
    <w:rsid w:val="00077E2C"/>
    <w:rsid w:val="000806F2"/>
    <w:rsid w:val="000815BC"/>
    <w:rsid w:val="00083D7A"/>
    <w:rsid w:val="000849CF"/>
    <w:rsid w:val="000878C7"/>
    <w:rsid w:val="00094164"/>
    <w:rsid w:val="000A20F9"/>
    <w:rsid w:val="000A50AF"/>
    <w:rsid w:val="000A6B69"/>
    <w:rsid w:val="000B1895"/>
    <w:rsid w:val="000B308D"/>
    <w:rsid w:val="000B324E"/>
    <w:rsid w:val="000B4CE6"/>
    <w:rsid w:val="000C20BD"/>
    <w:rsid w:val="000C273C"/>
    <w:rsid w:val="000D0046"/>
    <w:rsid w:val="000D2C36"/>
    <w:rsid w:val="000D2CDC"/>
    <w:rsid w:val="000D4712"/>
    <w:rsid w:val="000D4C8D"/>
    <w:rsid w:val="000D5326"/>
    <w:rsid w:val="000D5EC0"/>
    <w:rsid w:val="000E08E9"/>
    <w:rsid w:val="000E1D33"/>
    <w:rsid w:val="000E1E05"/>
    <w:rsid w:val="000E331E"/>
    <w:rsid w:val="000E3407"/>
    <w:rsid w:val="000E4DC1"/>
    <w:rsid w:val="000E4EE0"/>
    <w:rsid w:val="000F0B31"/>
    <w:rsid w:val="000F5F6C"/>
    <w:rsid w:val="00102163"/>
    <w:rsid w:val="00102E80"/>
    <w:rsid w:val="001047C1"/>
    <w:rsid w:val="001071BE"/>
    <w:rsid w:val="00113F6C"/>
    <w:rsid w:val="0011783A"/>
    <w:rsid w:val="00117C66"/>
    <w:rsid w:val="00120382"/>
    <w:rsid w:val="0012226D"/>
    <w:rsid w:val="00124D75"/>
    <w:rsid w:val="001255F2"/>
    <w:rsid w:val="00127C9A"/>
    <w:rsid w:val="00130DB9"/>
    <w:rsid w:val="001314F4"/>
    <w:rsid w:val="00135797"/>
    <w:rsid w:val="0014304D"/>
    <w:rsid w:val="00145CBE"/>
    <w:rsid w:val="00146A64"/>
    <w:rsid w:val="0015523C"/>
    <w:rsid w:val="0015703C"/>
    <w:rsid w:val="00162CBF"/>
    <w:rsid w:val="00163FE4"/>
    <w:rsid w:val="00164CFB"/>
    <w:rsid w:val="00165736"/>
    <w:rsid w:val="0016765B"/>
    <w:rsid w:val="0017450C"/>
    <w:rsid w:val="001766EB"/>
    <w:rsid w:val="00177626"/>
    <w:rsid w:val="00177F94"/>
    <w:rsid w:val="00181093"/>
    <w:rsid w:val="001879B0"/>
    <w:rsid w:val="00191683"/>
    <w:rsid w:val="00195AE7"/>
    <w:rsid w:val="001A1FBB"/>
    <w:rsid w:val="001A3A2A"/>
    <w:rsid w:val="001A72FF"/>
    <w:rsid w:val="001B2AB6"/>
    <w:rsid w:val="001B5DE5"/>
    <w:rsid w:val="001C2025"/>
    <w:rsid w:val="001C50F5"/>
    <w:rsid w:val="001C78D8"/>
    <w:rsid w:val="001D2E47"/>
    <w:rsid w:val="001D4CE3"/>
    <w:rsid w:val="001D7785"/>
    <w:rsid w:val="001E09C1"/>
    <w:rsid w:val="001E6CBE"/>
    <w:rsid w:val="001F0E73"/>
    <w:rsid w:val="001F1CC7"/>
    <w:rsid w:val="001F1E11"/>
    <w:rsid w:val="001F310A"/>
    <w:rsid w:val="001F659C"/>
    <w:rsid w:val="0020022E"/>
    <w:rsid w:val="002002EF"/>
    <w:rsid w:val="00204703"/>
    <w:rsid w:val="00207F15"/>
    <w:rsid w:val="00213AB7"/>
    <w:rsid w:val="00213D37"/>
    <w:rsid w:val="002207FA"/>
    <w:rsid w:val="00224A63"/>
    <w:rsid w:val="0022731B"/>
    <w:rsid w:val="00233870"/>
    <w:rsid w:val="0023423F"/>
    <w:rsid w:val="00234BC3"/>
    <w:rsid w:val="0023614A"/>
    <w:rsid w:val="00242007"/>
    <w:rsid w:val="002422D5"/>
    <w:rsid w:val="00243B0B"/>
    <w:rsid w:val="002449FF"/>
    <w:rsid w:val="00247DA6"/>
    <w:rsid w:val="00247F58"/>
    <w:rsid w:val="00251257"/>
    <w:rsid w:val="002553EC"/>
    <w:rsid w:val="002670D8"/>
    <w:rsid w:val="0028017D"/>
    <w:rsid w:val="00281D47"/>
    <w:rsid w:val="00284C9E"/>
    <w:rsid w:val="00286FC5"/>
    <w:rsid w:val="002A249F"/>
    <w:rsid w:val="002A51E4"/>
    <w:rsid w:val="002A7AAE"/>
    <w:rsid w:val="002B14A7"/>
    <w:rsid w:val="002B23D3"/>
    <w:rsid w:val="002B56BF"/>
    <w:rsid w:val="002B6B80"/>
    <w:rsid w:val="002C2825"/>
    <w:rsid w:val="002C32DC"/>
    <w:rsid w:val="002D075D"/>
    <w:rsid w:val="002D19B9"/>
    <w:rsid w:val="002D1D40"/>
    <w:rsid w:val="002E5A4F"/>
    <w:rsid w:val="002E7D78"/>
    <w:rsid w:val="002F5541"/>
    <w:rsid w:val="00301261"/>
    <w:rsid w:val="00301E5A"/>
    <w:rsid w:val="00302BC2"/>
    <w:rsid w:val="00305338"/>
    <w:rsid w:val="00310A72"/>
    <w:rsid w:val="00312A5F"/>
    <w:rsid w:val="00321C82"/>
    <w:rsid w:val="00323223"/>
    <w:rsid w:val="00326CCC"/>
    <w:rsid w:val="00327198"/>
    <w:rsid w:val="00331EC8"/>
    <w:rsid w:val="0033284C"/>
    <w:rsid w:val="00333447"/>
    <w:rsid w:val="00334609"/>
    <w:rsid w:val="00341E7C"/>
    <w:rsid w:val="003460AD"/>
    <w:rsid w:val="003509B4"/>
    <w:rsid w:val="00351D86"/>
    <w:rsid w:val="003532C6"/>
    <w:rsid w:val="00355EA2"/>
    <w:rsid w:val="0035729F"/>
    <w:rsid w:val="00363903"/>
    <w:rsid w:val="003642C0"/>
    <w:rsid w:val="00372237"/>
    <w:rsid w:val="00374BD3"/>
    <w:rsid w:val="00376B9F"/>
    <w:rsid w:val="00377BCB"/>
    <w:rsid w:val="00382DCC"/>
    <w:rsid w:val="00383E10"/>
    <w:rsid w:val="00383FC4"/>
    <w:rsid w:val="003854AB"/>
    <w:rsid w:val="00387A2E"/>
    <w:rsid w:val="00390634"/>
    <w:rsid w:val="00393FBE"/>
    <w:rsid w:val="0039561D"/>
    <w:rsid w:val="003A2184"/>
    <w:rsid w:val="003A445C"/>
    <w:rsid w:val="003A7162"/>
    <w:rsid w:val="003B03F0"/>
    <w:rsid w:val="003B0EA4"/>
    <w:rsid w:val="003B5EBF"/>
    <w:rsid w:val="003C3D10"/>
    <w:rsid w:val="003D139F"/>
    <w:rsid w:val="003D3811"/>
    <w:rsid w:val="003D457B"/>
    <w:rsid w:val="003E0AC6"/>
    <w:rsid w:val="003E2763"/>
    <w:rsid w:val="003E674A"/>
    <w:rsid w:val="003E7546"/>
    <w:rsid w:val="003F3B2E"/>
    <w:rsid w:val="003F726A"/>
    <w:rsid w:val="004007FF"/>
    <w:rsid w:val="004042B4"/>
    <w:rsid w:val="00412B3F"/>
    <w:rsid w:val="00413794"/>
    <w:rsid w:val="004165C7"/>
    <w:rsid w:val="00417E83"/>
    <w:rsid w:val="00423974"/>
    <w:rsid w:val="00425025"/>
    <w:rsid w:val="00426F8C"/>
    <w:rsid w:val="0043082C"/>
    <w:rsid w:val="004346D4"/>
    <w:rsid w:val="004412EE"/>
    <w:rsid w:val="004517C9"/>
    <w:rsid w:val="004547D6"/>
    <w:rsid w:val="00464121"/>
    <w:rsid w:val="00471456"/>
    <w:rsid w:val="00473ACC"/>
    <w:rsid w:val="00474902"/>
    <w:rsid w:val="00481BEA"/>
    <w:rsid w:val="004866A7"/>
    <w:rsid w:val="00487A53"/>
    <w:rsid w:val="00487B71"/>
    <w:rsid w:val="00492E0F"/>
    <w:rsid w:val="004A4922"/>
    <w:rsid w:val="004A54C3"/>
    <w:rsid w:val="004A6B96"/>
    <w:rsid w:val="004B0BBF"/>
    <w:rsid w:val="004B1181"/>
    <w:rsid w:val="004B1FC5"/>
    <w:rsid w:val="004B480E"/>
    <w:rsid w:val="004C1518"/>
    <w:rsid w:val="004C1A38"/>
    <w:rsid w:val="004C4FFC"/>
    <w:rsid w:val="004C6FBF"/>
    <w:rsid w:val="004D08DA"/>
    <w:rsid w:val="004D7DA6"/>
    <w:rsid w:val="004F49BA"/>
    <w:rsid w:val="004F60FA"/>
    <w:rsid w:val="004F69B1"/>
    <w:rsid w:val="00510E70"/>
    <w:rsid w:val="0051563D"/>
    <w:rsid w:val="005206DA"/>
    <w:rsid w:val="00521F15"/>
    <w:rsid w:val="00525F9C"/>
    <w:rsid w:val="0052750B"/>
    <w:rsid w:val="00533466"/>
    <w:rsid w:val="0053467C"/>
    <w:rsid w:val="005376CA"/>
    <w:rsid w:val="00550283"/>
    <w:rsid w:val="00553665"/>
    <w:rsid w:val="005537E7"/>
    <w:rsid w:val="00553FB8"/>
    <w:rsid w:val="00556994"/>
    <w:rsid w:val="00561892"/>
    <w:rsid w:val="00565A71"/>
    <w:rsid w:val="00566467"/>
    <w:rsid w:val="00567FFD"/>
    <w:rsid w:val="005727A7"/>
    <w:rsid w:val="00575F75"/>
    <w:rsid w:val="00582541"/>
    <w:rsid w:val="00584380"/>
    <w:rsid w:val="00584E08"/>
    <w:rsid w:val="00585B01"/>
    <w:rsid w:val="00587383"/>
    <w:rsid w:val="00587C3B"/>
    <w:rsid w:val="005953AE"/>
    <w:rsid w:val="00597313"/>
    <w:rsid w:val="005A078C"/>
    <w:rsid w:val="005A68E2"/>
    <w:rsid w:val="005B2A4B"/>
    <w:rsid w:val="005C08B7"/>
    <w:rsid w:val="005C15D2"/>
    <w:rsid w:val="005C2385"/>
    <w:rsid w:val="005C3378"/>
    <w:rsid w:val="005D2F25"/>
    <w:rsid w:val="005E1C0F"/>
    <w:rsid w:val="005E2341"/>
    <w:rsid w:val="005E3058"/>
    <w:rsid w:val="005E43FE"/>
    <w:rsid w:val="005E79F1"/>
    <w:rsid w:val="005F29D5"/>
    <w:rsid w:val="005F5C33"/>
    <w:rsid w:val="00610F25"/>
    <w:rsid w:val="0061290A"/>
    <w:rsid w:val="00614FE0"/>
    <w:rsid w:val="00615FBC"/>
    <w:rsid w:val="006161E7"/>
    <w:rsid w:val="006213A1"/>
    <w:rsid w:val="0062184B"/>
    <w:rsid w:val="006249C8"/>
    <w:rsid w:val="00627A82"/>
    <w:rsid w:val="00630158"/>
    <w:rsid w:val="006336BA"/>
    <w:rsid w:val="00640597"/>
    <w:rsid w:val="00641261"/>
    <w:rsid w:val="006426C8"/>
    <w:rsid w:val="00643234"/>
    <w:rsid w:val="00644C95"/>
    <w:rsid w:val="00652A4C"/>
    <w:rsid w:val="00656FB7"/>
    <w:rsid w:val="0066216E"/>
    <w:rsid w:val="00663615"/>
    <w:rsid w:val="00666D63"/>
    <w:rsid w:val="006738D4"/>
    <w:rsid w:val="00675935"/>
    <w:rsid w:val="00676E2E"/>
    <w:rsid w:val="00680ADA"/>
    <w:rsid w:val="00681DB2"/>
    <w:rsid w:val="00682ABA"/>
    <w:rsid w:val="00684CDD"/>
    <w:rsid w:val="00685140"/>
    <w:rsid w:val="0068538C"/>
    <w:rsid w:val="006901E2"/>
    <w:rsid w:val="00694011"/>
    <w:rsid w:val="006942CF"/>
    <w:rsid w:val="006A17F5"/>
    <w:rsid w:val="006B479B"/>
    <w:rsid w:val="006B7A21"/>
    <w:rsid w:val="006C12EB"/>
    <w:rsid w:val="006C2765"/>
    <w:rsid w:val="006C5799"/>
    <w:rsid w:val="006D4F99"/>
    <w:rsid w:val="006E0921"/>
    <w:rsid w:val="006E5506"/>
    <w:rsid w:val="006E57D6"/>
    <w:rsid w:val="006F07ED"/>
    <w:rsid w:val="006F25D8"/>
    <w:rsid w:val="006F2F79"/>
    <w:rsid w:val="006F42FD"/>
    <w:rsid w:val="006F4BF9"/>
    <w:rsid w:val="0070241D"/>
    <w:rsid w:val="00703BC5"/>
    <w:rsid w:val="00703C44"/>
    <w:rsid w:val="00704488"/>
    <w:rsid w:val="00705596"/>
    <w:rsid w:val="007073EA"/>
    <w:rsid w:val="00710C3F"/>
    <w:rsid w:val="00710ED9"/>
    <w:rsid w:val="00715451"/>
    <w:rsid w:val="00715CC0"/>
    <w:rsid w:val="00716434"/>
    <w:rsid w:val="00721158"/>
    <w:rsid w:val="00725105"/>
    <w:rsid w:val="00730443"/>
    <w:rsid w:val="0073116E"/>
    <w:rsid w:val="00732EB2"/>
    <w:rsid w:val="0073306F"/>
    <w:rsid w:val="007339AA"/>
    <w:rsid w:val="007379DC"/>
    <w:rsid w:val="00740372"/>
    <w:rsid w:val="00740B5A"/>
    <w:rsid w:val="007410B7"/>
    <w:rsid w:val="007420E6"/>
    <w:rsid w:val="007456C2"/>
    <w:rsid w:val="00751E74"/>
    <w:rsid w:val="0075206E"/>
    <w:rsid w:val="00752997"/>
    <w:rsid w:val="0075742A"/>
    <w:rsid w:val="00757DAF"/>
    <w:rsid w:val="0076384F"/>
    <w:rsid w:val="007662E8"/>
    <w:rsid w:val="007677F2"/>
    <w:rsid w:val="0077557D"/>
    <w:rsid w:val="0078223F"/>
    <w:rsid w:val="00782244"/>
    <w:rsid w:val="00782B63"/>
    <w:rsid w:val="007830AC"/>
    <w:rsid w:val="00787758"/>
    <w:rsid w:val="007958E8"/>
    <w:rsid w:val="007967C0"/>
    <w:rsid w:val="007A383A"/>
    <w:rsid w:val="007A4697"/>
    <w:rsid w:val="007A4ECC"/>
    <w:rsid w:val="007A5250"/>
    <w:rsid w:val="007A53CB"/>
    <w:rsid w:val="007B3A04"/>
    <w:rsid w:val="007B419B"/>
    <w:rsid w:val="007B7A01"/>
    <w:rsid w:val="007C1DA9"/>
    <w:rsid w:val="007C6F80"/>
    <w:rsid w:val="007D2ED8"/>
    <w:rsid w:val="007D3EB6"/>
    <w:rsid w:val="007D5971"/>
    <w:rsid w:val="007E41DE"/>
    <w:rsid w:val="007E775E"/>
    <w:rsid w:val="007F1A41"/>
    <w:rsid w:val="007F3140"/>
    <w:rsid w:val="007F73F8"/>
    <w:rsid w:val="00801507"/>
    <w:rsid w:val="00802A7D"/>
    <w:rsid w:val="00802ADE"/>
    <w:rsid w:val="008064F9"/>
    <w:rsid w:val="008072EF"/>
    <w:rsid w:val="008131B2"/>
    <w:rsid w:val="00820ABB"/>
    <w:rsid w:val="008272EB"/>
    <w:rsid w:val="008335E3"/>
    <w:rsid w:val="008339D9"/>
    <w:rsid w:val="00835BB0"/>
    <w:rsid w:val="00836305"/>
    <w:rsid w:val="00842BDF"/>
    <w:rsid w:val="00843E52"/>
    <w:rsid w:val="008522EC"/>
    <w:rsid w:val="0085638F"/>
    <w:rsid w:val="00857A17"/>
    <w:rsid w:val="00863E26"/>
    <w:rsid w:val="008643B7"/>
    <w:rsid w:val="00867785"/>
    <w:rsid w:val="00867CB8"/>
    <w:rsid w:val="0087434D"/>
    <w:rsid w:val="00883B89"/>
    <w:rsid w:val="00885411"/>
    <w:rsid w:val="008854A5"/>
    <w:rsid w:val="00894ECA"/>
    <w:rsid w:val="008A1085"/>
    <w:rsid w:val="008A24A7"/>
    <w:rsid w:val="008A6EBE"/>
    <w:rsid w:val="008B225A"/>
    <w:rsid w:val="008B60F8"/>
    <w:rsid w:val="008D062D"/>
    <w:rsid w:val="008D1DE2"/>
    <w:rsid w:val="008D2018"/>
    <w:rsid w:val="008D4030"/>
    <w:rsid w:val="008D41AC"/>
    <w:rsid w:val="008D447E"/>
    <w:rsid w:val="008D5815"/>
    <w:rsid w:val="008D7196"/>
    <w:rsid w:val="008E5C72"/>
    <w:rsid w:val="008E6311"/>
    <w:rsid w:val="008E77D6"/>
    <w:rsid w:val="008F2142"/>
    <w:rsid w:val="008F41D8"/>
    <w:rsid w:val="008F79BA"/>
    <w:rsid w:val="00900F92"/>
    <w:rsid w:val="0090775E"/>
    <w:rsid w:val="009108F2"/>
    <w:rsid w:val="00911AA5"/>
    <w:rsid w:val="009136FE"/>
    <w:rsid w:val="0091487E"/>
    <w:rsid w:val="00914EE8"/>
    <w:rsid w:val="00915692"/>
    <w:rsid w:val="0092221B"/>
    <w:rsid w:val="00924622"/>
    <w:rsid w:val="00925A34"/>
    <w:rsid w:val="0093048F"/>
    <w:rsid w:val="00936998"/>
    <w:rsid w:val="00942D99"/>
    <w:rsid w:val="009518DF"/>
    <w:rsid w:val="00954250"/>
    <w:rsid w:val="00962C89"/>
    <w:rsid w:val="0097001C"/>
    <w:rsid w:val="00971308"/>
    <w:rsid w:val="00986B9C"/>
    <w:rsid w:val="0099200D"/>
    <w:rsid w:val="00997978"/>
    <w:rsid w:val="009A2E58"/>
    <w:rsid w:val="009B5EB3"/>
    <w:rsid w:val="009B681E"/>
    <w:rsid w:val="009B7E4A"/>
    <w:rsid w:val="009C2D3F"/>
    <w:rsid w:val="009D1429"/>
    <w:rsid w:val="009D1ACD"/>
    <w:rsid w:val="009D6057"/>
    <w:rsid w:val="009D626D"/>
    <w:rsid w:val="009E3F38"/>
    <w:rsid w:val="009E57A0"/>
    <w:rsid w:val="009E768C"/>
    <w:rsid w:val="009F79AB"/>
    <w:rsid w:val="00A02C0E"/>
    <w:rsid w:val="00A04534"/>
    <w:rsid w:val="00A049CD"/>
    <w:rsid w:val="00A10574"/>
    <w:rsid w:val="00A121CF"/>
    <w:rsid w:val="00A174F9"/>
    <w:rsid w:val="00A178C1"/>
    <w:rsid w:val="00A20907"/>
    <w:rsid w:val="00A20AB7"/>
    <w:rsid w:val="00A243EE"/>
    <w:rsid w:val="00A253E1"/>
    <w:rsid w:val="00A25CF0"/>
    <w:rsid w:val="00A319C3"/>
    <w:rsid w:val="00A37982"/>
    <w:rsid w:val="00A4169E"/>
    <w:rsid w:val="00A44334"/>
    <w:rsid w:val="00A4534C"/>
    <w:rsid w:val="00A50BF1"/>
    <w:rsid w:val="00A51C25"/>
    <w:rsid w:val="00A55142"/>
    <w:rsid w:val="00A62B37"/>
    <w:rsid w:val="00A77343"/>
    <w:rsid w:val="00A819D3"/>
    <w:rsid w:val="00A907ED"/>
    <w:rsid w:val="00A90E4D"/>
    <w:rsid w:val="00A942A2"/>
    <w:rsid w:val="00A952CC"/>
    <w:rsid w:val="00AA64E9"/>
    <w:rsid w:val="00AB02C5"/>
    <w:rsid w:val="00AB28DF"/>
    <w:rsid w:val="00AB2C94"/>
    <w:rsid w:val="00AB4705"/>
    <w:rsid w:val="00AB476E"/>
    <w:rsid w:val="00AC1387"/>
    <w:rsid w:val="00AC1550"/>
    <w:rsid w:val="00AC631B"/>
    <w:rsid w:val="00AD2AFC"/>
    <w:rsid w:val="00AD5724"/>
    <w:rsid w:val="00AD621B"/>
    <w:rsid w:val="00AD6CA6"/>
    <w:rsid w:val="00AE0530"/>
    <w:rsid w:val="00AE3752"/>
    <w:rsid w:val="00AE5DE4"/>
    <w:rsid w:val="00AE6502"/>
    <w:rsid w:val="00AF1181"/>
    <w:rsid w:val="00AF6FD2"/>
    <w:rsid w:val="00B00141"/>
    <w:rsid w:val="00B03B05"/>
    <w:rsid w:val="00B110A9"/>
    <w:rsid w:val="00B11546"/>
    <w:rsid w:val="00B138E4"/>
    <w:rsid w:val="00B168F9"/>
    <w:rsid w:val="00B21685"/>
    <w:rsid w:val="00B22162"/>
    <w:rsid w:val="00B22FDA"/>
    <w:rsid w:val="00B3421F"/>
    <w:rsid w:val="00B343B6"/>
    <w:rsid w:val="00B343E8"/>
    <w:rsid w:val="00B46161"/>
    <w:rsid w:val="00B47149"/>
    <w:rsid w:val="00B556F0"/>
    <w:rsid w:val="00B61A0E"/>
    <w:rsid w:val="00B62E44"/>
    <w:rsid w:val="00B64CDF"/>
    <w:rsid w:val="00B75A0F"/>
    <w:rsid w:val="00B817AE"/>
    <w:rsid w:val="00B81A4A"/>
    <w:rsid w:val="00B83035"/>
    <w:rsid w:val="00B86078"/>
    <w:rsid w:val="00B872D0"/>
    <w:rsid w:val="00B948C5"/>
    <w:rsid w:val="00B94E1F"/>
    <w:rsid w:val="00B971B6"/>
    <w:rsid w:val="00BA287F"/>
    <w:rsid w:val="00BA3E26"/>
    <w:rsid w:val="00BA50BF"/>
    <w:rsid w:val="00BA5B42"/>
    <w:rsid w:val="00BB257B"/>
    <w:rsid w:val="00BC313B"/>
    <w:rsid w:val="00BC408C"/>
    <w:rsid w:val="00BC4AD7"/>
    <w:rsid w:val="00BD12DD"/>
    <w:rsid w:val="00BD2A1B"/>
    <w:rsid w:val="00BD35C9"/>
    <w:rsid w:val="00BD454C"/>
    <w:rsid w:val="00BE52EF"/>
    <w:rsid w:val="00BF424C"/>
    <w:rsid w:val="00BF6F49"/>
    <w:rsid w:val="00C05ECA"/>
    <w:rsid w:val="00C06801"/>
    <w:rsid w:val="00C102B1"/>
    <w:rsid w:val="00C12AE5"/>
    <w:rsid w:val="00C141EB"/>
    <w:rsid w:val="00C144D8"/>
    <w:rsid w:val="00C14E54"/>
    <w:rsid w:val="00C162AE"/>
    <w:rsid w:val="00C17F16"/>
    <w:rsid w:val="00C20EEE"/>
    <w:rsid w:val="00C2779D"/>
    <w:rsid w:val="00C33325"/>
    <w:rsid w:val="00C35789"/>
    <w:rsid w:val="00C37FAF"/>
    <w:rsid w:val="00C41E97"/>
    <w:rsid w:val="00C4793E"/>
    <w:rsid w:val="00C47C40"/>
    <w:rsid w:val="00C50452"/>
    <w:rsid w:val="00C52E79"/>
    <w:rsid w:val="00C54036"/>
    <w:rsid w:val="00C54C91"/>
    <w:rsid w:val="00C62EFB"/>
    <w:rsid w:val="00C63810"/>
    <w:rsid w:val="00C6523B"/>
    <w:rsid w:val="00C6586F"/>
    <w:rsid w:val="00C77FCB"/>
    <w:rsid w:val="00C81411"/>
    <w:rsid w:val="00C819B7"/>
    <w:rsid w:val="00C81EE0"/>
    <w:rsid w:val="00C96F9B"/>
    <w:rsid w:val="00CA1A25"/>
    <w:rsid w:val="00CB16EA"/>
    <w:rsid w:val="00CB2B55"/>
    <w:rsid w:val="00CB4E1F"/>
    <w:rsid w:val="00CB751F"/>
    <w:rsid w:val="00CC368E"/>
    <w:rsid w:val="00CC4A53"/>
    <w:rsid w:val="00CC745E"/>
    <w:rsid w:val="00CD43F4"/>
    <w:rsid w:val="00CD4927"/>
    <w:rsid w:val="00CD4B8B"/>
    <w:rsid w:val="00CD4BDB"/>
    <w:rsid w:val="00CD5101"/>
    <w:rsid w:val="00CD7069"/>
    <w:rsid w:val="00CD73CB"/>
    <w:rsid w:val="00CE181E"/>
    <w:rsid w:val="00CE6EB4"/>
    <w:rsid w:val="00CE77F1"/>
    <w:rsid w:val="00CF7023"/>
    <w:rsid w:val="00D003F1"/>
    <w:rsid w:val="00D074FC"/>
    <w:rsid w:val="00D126C0"/>
    <w:rsid w:val="00D22F72"/>
    <w:rsid w:val="00D25484"/>
    <w:rsid w:val="00D26466"/>
    <w:rsid w:val="00D26A2E"/>
    <w:rsid w:val="00D3039A"/>
    <w:rsid w:val="00D37DDA"/>
    <w:rsid w:val="00D43ED9"/>
    <w:rsid w:val="00D457E2"/>
    <w:rsid w:val="00D461DE"/>
    <w:rsid w:val="00D50A65"/>
    <w:rsid w:val="00D50C7F"/>
    <w:rsid w:val="00D60ED9"/>
    <w:rsid w:val="00D6133D"/>
    <w:rsid w:val="00D655B6"/>
    <w:rsid w:val="00D66106"/>
    <w:rsid w:val="00D71319"/>
    <w:rsid w:val="00D764C5"/>
    <w:rsid w:val="00D77234"/>
    <w:rsid w:val="00D86001"/>
    <w:rsid w:val="00D87424"/>
    <w:rsid w:val="00D97F0D"/>
    <w:rsid w:val="00DA34D6"/>
    <w:rsid w:val="00DA4427"/>
    <w:rsid w:val="00DA57AB"/>
    <w:rsid w:val="00DB7D3C"/>
    <w:rsid w:val="00DC3AC5"/>
    <w:rsid w:val="00DC7BCE"/>
    <w:rsid w:val="00DD096F"/>
    <w:rsid w:val="00DD189E"/>
    <w:rsid w:val="00DD3E0B"/>
    <w:rsid w:val="00DD5D64"/>
    <w:rsid w:val="00DD5E6D"/>
    <w:rsid w:val="00DD753E"/>
    <w:rsid w:val="00DE0D75"/>
    <w:rsid w:val="00DE140B"/>
    <w:rsid w:val="00DE2E7E"/>
    <w:rsid w:val="00DE43AD"/>
    <w:rsid w:val="00DE5A58"/>
    <w:rsid w:val="00DE5ACB"/>
    <w:rsid w:val="00DE5B80"/>
    <w:rsid w:val="00DE5E2B"/>
    <w:rsid w:val="00DF0760"/>
    <w:rsid w:val="00DF1192"/>
    <w:rsid w:val="00DF711E"/>
    <w:rsid w:val="00E01F76"/>
    <w:rsid w:val="00E05C39"/>
    <w:rsid w:val="00E07626"/>
    <w:rsid w:val="00E077F9"/>
    <w:rsid w:val="00E1167B"/>
    <w:rsid w:val="00E17C9C"/>
    <w:rsid w:val="00E31521"/>
    <w:rsid w:val="00E31B72"/>
    <w:rsid w:val="00E31C5B"/>
    <w:rsid w:val="00E320DF"/>
    <w:rsid w:val="00E36E97"/>
    <w:rsid w:val="00E375D3"/>
    <w:rsid w:val="00E43B3E"/>
    <w:rsid w:val="00E454B5"/>
    <w:rsid w:val="00E47550"/>
    <w:rsid w:val="00E52992"/>
    <w:rsid w:val="00E55C1E"/>
    <w:rsid w:val="00E61D65"/>
    <w:rsid w:val="00E63889"/>
    <w:rsid w:val="00E64024"/>
    <w:rsid w:val="00E669DB"/>
    <w:rsid w:val="00E70905"/>
    <w:rsid w:val="00E75BD6"/>
    <w:rsid w:val="00E92027"/>
    <w:rsid w:val="00E95DD2"/>
    <w:rsid w:val="00EA2E66"/>
    <w:rsid w:val="00EA5FE7"/>
    <w:rsid w:val="00EB3C34"/>
    <w:rsid w:val="00EB3F92"/>
    <w:rsid w:val="00EC5BAA"/>
    <w:rsid w:val="00ED53AD"/>
    <w:rsid w:val="00ED747E"/>
    <w:rsid w:val="00EE167E"/>
    <w:rsid w:val="00EE4B15"/>
    <w:rsid w:val="00EF0225"/>
    <w:rsid w:val="00EF0462"/>
    <w:rsid w:val="00EF2008"/>
    <w:rsid w:val="00EF3159"/>
    <w:rsid w:val="00EF3EC8"/>
    <w:rsid w:val="00EF46C5"/>
    <w:rsid w:val="00EF6A07"/>
    <w:rsid w:val="00EF714F"/>
    <w:rsid w:val="00F000BB"/>
    <w:rsid w:val="00F14B04"/>
    <w:rsid w:val="00F15304"/>
    <w:rsid w:val="00F169C6"/>
    <w:rsid w:val="00F16AA3"/>
    <w:rsid w:val="00F16D3E"/>
    <w:rsid w:val="00F16E17"/>
    <w:rsid w:val="00F170AE"/>
    <w:rsid w:val="00F17AC8"/>
    <w:rsid w:val="00F20DDE"/>
    <w:rsid w:val="00F23B80"/>
    <w:rsid w:val="00F245ED"/>
    <w:rsid w:val="00F3328F"/>
    <w:rsid w:val="00F357E2"/>
    <w:rsid w:val="00F42F4D"/>
    <w:rsid w:val="00F46CBC"/>
    <w:rsid w:val="00F47BDA"/>
    <w:rsid w:val="00F527CF"/>
    <w:rsid w:val="00F54F79"/>
    <w:rsid w:val="00F558F2"/>
    <w:rsid w:val="00F56EC8"/>
    <w:rsid w:val="00F5755B"/>
    <w:rsid w:val="00F61A86"/>
    <w:rsid w:val="00F725D0"/>
    <w:rsid w:val="00F72F2A"/>
    <w:rsid w:val="00F73EBE"/>
    <w:rsid w:val="00F74CFF"/>
    <w:rsid w:val="00F75CB5"/>
    <w:rsid w:val="00F76137"/>
    <w:rsid w:val="00F83CD9"/>
    <w:rsid w:val="00F85909"/>
    <w:rsid w:val="00F87F9D"/>
    <w:rsid w:val="00F93659"/>
    <w:rsid w:val="00F9630E"/>
    <w:rsid w:val="00FB1A50"/>
    <w:rsid w:val="00FB2C66"/>
    <w:rsid w:val="00FB5667"/>
    <w:rsid w:val="00FC104F"/>
    <w:rsid w:val="00FC2BEA"/>
    <w:rsid w:val="00FC53D8"/>
    <w:rsid w:val="00FC69D5"/>
    <w:rsid w:val="00FC7653"/>
    <w:rsid w:val="00FD3815"/>
    <w:rsid w:val="00FD5982"/>
    <w:rsid w:val="00FE2177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3986D8-D99B-45DD-BC81-06BE39607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E47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E75BD6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E75BD6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n">
    <w:name w:val="pln"/>
    <w:basedOn w:val="a0"/>
    <w:rsid w:val="00AB28DF"/>
  </w:style>
  <w:style w:type="character" w:customStyle="1" w:styleId="pun">
    <w:name w:val="pun"/>
    <w:basedOn w:val="a0"/>
    <w:rsid w:val="00AB28DF"/>
  </w:style>
  <w:style w:type="character" w:customStyle="1" w:styleId="lit">
    <w:name w:val="lit"/>
    <w:basedOn w:val="a0"/>
    <w:rsid w:val="00AB28DF"/>
  </w:style>
  <w:style w:type="character" w:styleId="ac">
    <w:name w:val="FollowedHyperlink"/>
    <w:basedOn w:val="a0"/>
    <w:uiPriority w:val="99"/>
    <w:semiHidden/>
    <w:unhideWhenUsed/>
    <w:rsid w:val="005C3378"/>
    <w:rPr>
      <w:color w:val="954F72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CC4A5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18169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__1.vsd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__3.vsdx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package" Target="embeddings/Microsoft_Visio___1.vsdx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package" Target="embeddings/Microsoft_Visio___2.vsdx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20160715-temp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20160715-temp.dotx</Template>
  <TotalTime>339</TotalTime>
  <Pages>9</Pages>
  <Words>449</Words>
  <Characters>2561</Characters>
  <Application>Microsoft Office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14</cp:revision>
  <dcterms:created xsi:type="dcterms:W3CDTF">2017-01-25T02:23:00Z</dcterms:created>
  <dcterms:modified xsi:type="dcterms:W3CDTF">2017-01-25T08:13:00Z</dcterms:modified>
</cp:coreProperties>
</file>