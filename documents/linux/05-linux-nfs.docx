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5AC6" w:rsidRDefault="004A026A" w:rsidP="004A026A">
      <w:pPr>
        <w:pStyle w:val="a6"/>
      </w:pPr>
      <w:r>
        <w:rPr>
          <w:rFonts w:hint="eastAsia"/>
        </w:rPr>
        <w:t xml:space="preserve">Linux </w:t>
      </w:r>
      <w:r w:rsidR="003C4E55">
        <w:rPr>
          <w:rFonts w:hint="eastAsia"/>
        </w:rPr>
        <w:t>N</w:t>
      </w:r>
      <w:r w:rsidR="003C4E55">
        <w:t>FS</w:t>
      </w:r>
    </w:p>
    <w:p w:rsidR="00092DE6" w:rsidRDefault="003818C1" w:rsidP="008F5E49">
      <w:r>
        <w:rPr>
          <w:noProof/>
        </w:rPr>
        <w:drawing>
          <wp:inline distT="0" distB="0" distL="0" distR="0" wp14:anchorId="533CBBC2" wp14:editId="5A04D9FD">
            <wp:extent cx="5274310" cy="3156585"/>
            <wp:effectExtent l="0" t="0" r="254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8C1" w:rsidRDefault="003818C1" w:rsidP="003818C1">
      <w:pPr>
        <w:pStyle w:val="1"/>
      </w:pPr>
      <w:r>
        <w:rPr>
          <w:rFonts w:hint="eastAsia"/>
        </w:rPr>
        <w:t>服务器端环境准备</w:t>
      </w:r>
    </w:p>
    <w:p w:rsidR="003C6642" w:rsidRPr="003C6642" w:rsidRDefault="003C6642" w:rsidP="003C6642">
      <w:pPr>
        <w:pStyle w:val="2"/>
        <w:numPr>
          <w:ilvl w:val="0"/>
          <w:numId w:val="7"/>
        </w:numPr>
        <w:spacing w:before="156" w:after="156"/>
        <w:rPr>
          <w:rFonts w:hint="eastAsia"/>
        </w:rPr>
      </w:pPr>
      <w:r>
        <w:rPr>
          <w:rFonts w:hint="eastAsia"/>
        </w:rPr>
        <w:t>服务器划分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8594B" w:rsidTr="00F8594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shd w:val="clear" w:color="auto" w:fill="92D050"/>
          </w:tcPr>
          <w:p w:rsidR="00F8594B" w:rsidRDefault="00F8594B" w:rsidP="00F8594B">
            <w:pPr>
              <w:rPr>
                <w:rFonts w:hint="eastAsia"/>
              </w:rPr>
            </w:pPr>
            <w:r>
              <w:rPr>
                <w:rFonts w:hint="eastAsia"/>
              </w:rPr>
              <w:t>操作系统</w:t>
            </w:r>
          </w:p>
        </w:tc>
        <w:tc>
          <w:tcPr>
            <w:tcW w:w="2765" w:type="dxa"/>
            <w:shd w:val="clear" w:color="auto" w:fill="92D050"/>
          </w:tcPr>
          <w:p w:rsidR="00F8594B" w:rsidRDefault="003C6642" w:rsidP="00F859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角色</w:t>
            </w:r>
          </w:p>
        </w:tc>
        <w:tc>
          <w:tcPr>
            <w:tcW w:w="2766" w:type="dxa"/>
            <w:shd w:val="clear" w:color="auto" w:fill="92D050"/>
          </w:tcPr>
          <w:p w:rsidR="00F8594B" w:rsidRDefault="00F8594B" w:rsidP="00F8594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IP</w:t>
            </w:r>
          </w:p>
        </w:tc>
      </w:tr>
      <w:tr w:rsidR="00F8594B" w:rsidTr="00F859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F8594B" w:rsidRDefault="006B40DD" w:rsidP="00F8594B">
            <w:r>
              <w:rPr>
                <w:rFonts w:hint="eastAsia"/>
              </w:rPr>
              <w:t>C</w:t>
            </w:r>
            <w:r>
              <w:t>entOS 6.6 x86_64</w:t>
            </w:r>
          </w:p>
        </w:tc>
        <w:tc>
          <w:tcPr>
            <w:tcW w:w="2765" w:type="dxa"/>
          </w:tcPr>
          <w:p w:rsidR="00F8594B" w:rsidRDefault="003C6642" w:rsidP="00F859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 xml:space="preserve">NFS </w:t>
            </w:r>
            <w:r>
              <w:rPr>
                <w:rFonts w:hint="eastAsia"/>
              </w:rPr>
              <w:t>服务器</w:t>
            </w:r>
            <w:r>
              <w:t>(NFS-server)</w:t>
            </w:r>
          </w:p>
        </w:tc>
        <w:tc>
          <w:tcPr>
            <w:tcW w:w="2766" w:type="dxa"/>
          </w:tcPr>
          <w:p w:rsidR="00F8594B" w:rsidRDefault="00F8594B" w:rsidP="00F859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192.</w:t>
            </w:r>
            <w:r>
              <w:t>168.1.71</w:t>
            </w:r>
          </w:p>
        </w:tc>
      </w:tr>
      <w:tr w:rsidR="00F8594B" w:rsidTr="00F859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F8594B" w:rsidRDefault="006B40DD" w:rsidP="00F8594B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entOS 6.6 x86_64</w:t>
            </w:r>
          </w:p>
        </w:tc>
        <w:tc>
          <w:tcPr>
            <w:tcW w:w="2765" w:type="dxa"/>
          </w:tcPr>
          <w:p w:rsidR="00F8594B" w:rsidRDefault="003C6642" w:rsidP="00F859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NFS Client1</w:t>
            </w:r>
          </w:p>
        </w:tc>
        <w:tc>
          <w:tcPr>
            <w:tcW w:w="2766" w:type="dxa"/>
          </w:tcPr>
          <w:p w:rsidR="00F8594B" w:rsidRDefault="00F8594B" w:rsidP="00F8594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192.</w:t>
            </w:r>
            <w:r>
              <w:t>168.1.81</w:t>
            </w:r>
          </w:p>
        </w:tc>
      </w:tr>
      <w:tr w:rsidR="00F8594B" w:rsidTr="00F859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:rsidR="00F8594B" w:rsidRDefault="006B40DD" w:rsidP="00F8594B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entOS 6.6 x86_64</w:t>
            </w:r>
          </w:p>
        </w:tc>
        <w:tc>
          <w:tcPr>
            <w:tcW w:w="2765" w:type="dxa"/>
          </w:tcPr>
          <w:p w:rsidR="00F8594B" w:rsidRDefault="003C6642" w:rsidP="00F859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NFS Client2</w:t>
            </w:r>
          </w:p>
        </w:tc>
        <w:tc>
          <w:tcPr>
            <w:tcW w:w="2766" w:type="dxa"/>
          </w:tcPr>
          <w:p w:rsidR="00F8594B" w:rsidRDefault="00F8594B" w:rsidP="00F8594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</w:rPr>
            </w:pPr>
            <w:r>
              <w:rPr>
                <w:rFonts w:hint="eastAsia"/>
              </w:rPr>
              <w:t>192.</w:t>
            </w:r>
            <w:r>
              <w:t>168.1.82</w:t>
            </w:r>
          </w:p>
        </w:tc>
      </w:tr>
    </w:tbl>
    <w:p w:rsidR="00F8594B" w:rsidRDefault="00330945" w:rsidP="00F8594B">
      <w:pPr>
        <w:rPr>
          <w:rFonts w:hint="eastAsia"/>
        </w:rPr>
      </w:pPr>
      <w:r>
        <w:rPr>
          <w:rFonts w:hint="eastAsia"/>
        </w:rPr>
        <w:t>服务器环境</w:t>
      </w:r>
      <w:r w:rsidR="002E4515">
        <w:rPr>
          <w:rFonts w:hint="eastAsia"/>
        </w:rPr>
        <w:t>信息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</w:p>
    <w:p w:rsidR="00330945" w:rsidRDefault="00330945" w:rsidP="00330945">
      <w:pPr>
        <w:pStyle w:val="a3"/>
      </w:pPr>
      <w:r>
        <w:t xml:space="preserve">[leo@centos6-server ~]$ cat /etc/redhat-release </w:t>
      </w:r>
    </w:p>
    <w:p w:rsidR="00330945" w:rsidRDefault="00330945" w:rsidP="00330945">
      <w:pPr>
        <w:pStyle w:val="a3"/>
      </w:pPr>
      <w:r>
        <w:t>CentOS release 6.6 (Final)</w:t>
      </w:r>
    </w:p>
    <w:p w:rsidR="00330945" w:rsidRDefault="00330945" w:rsidP="00330945">
      <w:pPr>
        <w:pStyle w:val="a3"/>
      </w:pPr>
      <w:r>
        <w:t>[leo@centos6-server ~]$ uname -r</w:t>
      </w:r>
    </w:p>
    <w:p w:rsidR="00330945" w:rsidRDefault="00330945" w:rsidP="00330945">
      <w:pPr>
        <w:pStyle w:val="a3"/>
      </w:pPr>
      <w:r>
        <w:t>2.6.32-504.el6.x86_64</w:t>
      </w:r>
    </w:p>
    <w:p w:rsidR="007B4C8A" w:rsidRDefault="007B4C8A" w:rsidP="007B4C8A">
      <w:pPr>
        <w:pStyle w:val="2"/>
        <w:spacing w:before="156" w:after="156"/>
        <w:rPr>
          <w:rFonts w:hint="eastAsia"/>
        </w:rPr>
      </w:pPr>
      <w:r>
        <w:rPr>
          <w:rFonts w:hint="eastAsia"/>
        </w:rPr>
        <w:t>2.</w:t>
      </w:r>
      <w:r>
        <w:t xml:space="preserve"> NFS </w:t>
      </w:r>
      <w:r>
        <w:t>软件列表</w:t>
      </w:r>
      <w:r>
        <w:rPr>
          <w:rFonts w:hint="eastAsia"/>
        </w:rPr>
        <w:t xml:space="preserve"> </w:t>
      </w:r>
    </w:p>
    <w:p w:rsidR="007B4C8A" w:rsidRDefault="007B4C8A" w:rsidP="007B4C8A">
      <w:r>
        <w:rPr>
          <w:noProof/>
        </w:rPr>
        <w:drawing>
          <wp:inline distT="0" distB="0" distL="0" distR="0" wp14:anchorId="01D5542D" wp14:editId="75E78ED3">
            <wp:extent cx="5274310" cy="9747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657" w:rsidRDefault="00067657" w:rsidP="00067657">
      <w:pPr>
        <w:pStyle w:val="a3"/>
      </w:pPr>
      <w:r w:rsidRPr="00067657">
        <w:t>[leo@centos6-server ~]$ rpm -qa nfs-utils rpcbind</w:t>
      </w:r>
    </w:p>
    <w:p w:rsidR="00067657" w:rsidRDefault="00067657" w:rsidP="00067657">
      <w:pPr>
        <w:pStyle w:val="2"/>
        <w:numPr>
          <w:ilvl w:val="0"/>
          <w:numId w:val="8"/>
        </w:numPr>
        <w:spacing w:before="156" w:after="156"/>
      </w:pPr>
      <w:r>
        <w:lastRenderedPageBreak/>
        <w:t>软件安装</w:t>
      </w:r>
    </w:p>
    <w:p w:rsidR="00067657" w:rsidRDefault="00067657" w:rsidP="00067657">
      <w:pPr>
        <w:rPr>
          <w:rFonts w:hint="eastAsia"/>
        </w:rPr>
      </w:pPr>
      <w:r>
        <w:t>在三台机器上同时安装：</w:t>
      </w:r>
      <w:r>
        <w:rPr>
          <w:rFonts w:hint="eastAsia"/>
        </w:rPr>
        <w:t xml:space="preserve"> </w:t>
      </w:r>
    </w:p>
    <w:p w:rsidR="00067657" w:rsidRDefault="00067657" w:rsidP="00067657">
      <w:pPr>
        <w:pStyle w:val="a3"/>
      </w:pPr>
      <w:r w:rsidRPr="00067657">
        <w:t xml:space="preserve">[root@centos6-server ~]# yum install nfs-utils rpcbind </w:t>
      </w:r>
      <w:r w:rsidR="00CB0343">
        <w:t>–</w:t>
      </w:r>
      <w:r w:rsidRPr="00067657">
        <w:t>y</w:t>
      </w:r>
    </w:p>
    <w:p w:rsidR="00CB0343" w:rsidRDefault="00CB0343" w:rsidP="00CB0343">
      <w:r>
        <w:rPr>
          <w:noProof/>
        </w:rPr>
        <w:drawing>
          <wp:inline distT="0" distB="0" distL="0" distR="0" wp14:anchorId="26A4B512" wp14:editId="0E540A8A">
            <wp:extent cx="4152900" cy="39719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35B" w:rsidRDefault="00E8435B" w:rsidP="004A7F6C">
      <w:pPr>
        <w:pStyle w:val="2"/>
        <w:numPr>
          <w:ilvl w:val="0"/>
          <w:numId w:val="8"/>
        </w:numPr>
        <w:spacing w:before="156" w:after="156"/>
      </w:pPr>
      <w:r>
        <w:rPr>
          <w:rFonts w:hint="eastAsia"/>
        </w:rPr>
        <w:t>启动</w:t>
      </w:r>
      <w:r>
        <w:rPr>
          <w:rFonts w:hint="eastAsia"/>
        </w:rPr>
        <w:t>NFS</w:t>
      </w:r>
      <w:r>
        <w:rPr>
          <w:rFonts w:hint="eastAsia"/>
        </w:rPr>
        <w:t>相关服务</w:t>
      </w:r>
    </w:p>
    <w:p w:rsidR="004A7F6C" w:rsidRDefault="004A7F6C" w:rsidP="004A7F6C">
      <w:pPr>
        <w:pStyle w:val="a3"/>
      </w:pPr>
      <w:r>
        <w:t>[root@centos6-server ~]# /etc/init.d/rpcbind start</w:t>
      </w:r>
    </w:p>
    <w:p w:rsidR="004A7F6C" w:rsidRDefault="004A7F6C" w:rsidP="004A7F6C">
      <w:pPr>
        <w:pStyle w:val="a3"/>
      </w:pPr>
      <w:r>
        <w:t>Starting rpcbind:                                          [  OK  ]</w:t>
      </w:r>
    </w:p>
    <w:p w:rsidR="004A7F6C" w:rsidRDefault="004A7F6C" w:rsidP="004A7F6C">
      <w:pPr>
        <w:pStyle w:val="a3"/>
      </w:pPr>
      <w:r>
        <w:t>[root@centos6-server ~]# /etc/init.d/rpcbind status</w:t>
      </w:r>
    </w:p>
    <w:p w:rsidR="004A7F6C" w:rsidRDefault="004A7F6C" w:rsidP="004A7F6C">
      <w:pPr>
        <w:pStyle w:val="a3"/>
      </w:pPr>
      <w:r>
        <w:t>rpcbind (pid  1453) is running...</w:t>
      </w:r>
    </w:p>
    <w:p w:rsidR="004A7F6C" w:rsidRDefault="004A7F6C" w:rsidP="004A7F6C">
      <w:pPr>
        <w:pStyle w:val="a3"/>
      </w:pPr>
      <w:r>
        <w:t>[root@centos6-server1 ~]# lsof -i :111</w:t>
      </w:r>
    </w:p>
    <w:p w:rsidR="004A7F6C" w:rsidRDefault="004A7F6C" w:rsidP="004A7F6C">
      <w:pPr>
        <w:pStyle w:val="a3"/>
      </w:pPr>
      <w:r>
        <w:t>COMMAND  PID USER   FD   TYPE DEVICE SIZE/OFF NODE NAME</w:t>
      </w:r>
    </w:p>
    <w:p w:rsidR="004A7F6C" w:rsidRDefault="004A7F6C" w:rsidP="004A7F6C">
      <w:pPr>
        <w:pStyle w:val="a3"/>
      </w:pPr>
      <w:r>
        <w:t xml:space="preserve">rpcbind 1453  rpc    6u  IPv4  11521      0t0  UDP *:sunrpc </w:t>
      </w:r>
    </w:p>
    <w:p w:rsidR="004A7F6C" w:rsidRDefault="004A7F6C" w:rsidP="004A7F6C">
      <w:pPr>
        <w:pStyle w:val="a3"/>
      </w:pPr>
      <w:r>
        <w:t>rpcbind 1453  rpc    8u  IPv4  11524      0t0  TCP *:sunrpc (LISTEN)</w:t>
      </w:r>
    </w:p>
    <w:p w:rsidR="004A7F6C" w:rsidRDefault="004A7F6C" w:rsidP="004A7F6C">
      <w:pPr>
        <w:pStyle w:val="a3"/>
      </w:pPr>
      <w:r>
        <w:t xml:space="preserve">rpcbind 1453  rpc    9u  IPv6  11526      0t0  UDP *:sunrpc </w:t>
      </w:r>
    </w:p>
    <w:p w:rsidR="004A7F6C" w:rsidRDefault="004A7F6C" w:rsidP="004A7F6C">
      <w:pPr>
        <w:pStyle w:val="a3"/>
      </w:pPr>
      <w:r>
        <w:t>rpcbind 1453  rpc   11u  IPv6  11529      0t0  TCP *:sunrpc (LISTEN)</w:t>
      </w:r>
    </w:p>
    <w:p w:rsidR="009B79CD" w:rsidRDefault="009B79CD" w:rsidP="009B79CD">
      <w:r>
        <w:t>开机启动：</w:t>
      </w:r>
    </w:p>
    <w:p w:rsidR="009B79CD" w:rsidRDefault="009B79CD" w:rsidP="009B79CD">
      <w:pPr>
        <w:pStyle w:val="a3"/>
      </w:pPr>
      <w:r>
        <w:t>[root@centos6-server ~]# chkconfig --list|grep rpcbind</w:t>
      </w:r>
    </w:p>
    <w:p w:rsidR="009B79CD" w:rsidRDefault="009B79CD" w:rsidP="009B79CD">
      <w:pPr>
        <w:pStyle w:val="a3"/>
      </w:pPr>
      <w:r>
        <w:t>rpcbind         0:off   1:off   2:on    3:on    4:on    5:on    6:off</w:t>
      </w:r>
    </w:p>
    <w:p w:rsidR="009B79CD" w:rsidRDefault="009B79CD" w:rsidP="009B79CD">
      <w:r>
        <w:rPr>
          <w:noProof/>
        </w:rPr>
        <w:drawing>
          <wp:inline distT="0" distB="0" distL="0" distR="0" wp14:anchorId="27BA198C" wp14:editId="460AE32D">
            <wp:extent cx="5274310" cy="361315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CD" w:rsidRDefault="009B79CD" w:rsidP="009B79CD">
      <w:pPr>
        <w:pStyle w:val="a3"/>
      </w:pPr>
      <w:r>
        <w:t>[root@centos6-server1 ~]# rpcinfo -p localhost</w:t>
      </w:r>
    </w:p>
    <w:p w:rsidR="009B79CD" w:rsidRDefault="009B79CD" w:rsidP="009B79CD">
      <w:pPr>
        <w:pStyle w:val="a3"/>
      </w:pPr>
      <w:r>
        <w:t xml:space="preserve">   program vers proto   port  service</w:t>
      </w:r>
    </w:p>
    <w:p w:rsidR="009B79CD" w:rsidRDefault="009B79CD" w:rsidP="009B79CD">
      <w:pPr>
        <w:pStyle w:val="a3"/>
      </w:pPr>
      <w:r>
        <w:lastRenderedPageBreak/>
        <w:t xml:space="preserve">    100000    4   tcp    111  portmapper</w:t>
      </w:r>
    </w:p>
    <w:p w:rsidR="009B79CD" w:rsidRDefault="009B79CD" w:rsidP="009B79CD">
      <w:pPr>
        <w:pStyle w:val="a3"/>
      </w:pPr>
      <w:r>
        <w:t xml:space="preserve">    100000    3   tcp    111  portmapper</w:t>
      </w:r>
    </w:p>
    <w:p w:rsidR="009B79CD" w:rsidRDefault="009B79CD" w:rsidP="009B79CD">
      <w:pPr>
        <w:pStyle w:val="a3"/>
      </w:pPr>
      <w:r>
        <w:t xml:space="preserve">    100000    2   tcp    111  portmapper</w:t>
      </w:r>
    </w:p>
    <w:p w:rsidR="009B79CD" w:rsidRDefault="009B79CD" w:rsidP="009B79CD">
      <w:pPr>
        <w:pStyle w:val="a3"/>
      </w:pPr>
      <w:r>
        <w:t xml:space="preserve">    100000    4   udp    111  portmapper</w:t>
      </w:r>
    </w:p>
    <w:p w:rsidR="009B79CD" w:rsidRDefault="009B79CD" w:rsidP="009B79CD">
      <w:pPr>
        <w:pStyle w:val="a3"/>
      </w:pPr>
      <w:r>
        <w:t xml:space="preserve">    100000    3   udp    111  portmapper</w:t>
      </w:r>
    </w:p>
    <w:p w:rsidR="009B79CD" w:rsidRDefault="009B79CD" w:rsidP="002411EF">
      <w:pPr>
        <w:pStyle w:val="a3"/>
        <w:ind w:firstLine="435"/>
      </w:pPr>
      <w:r>
        <w:t>100000    2   udp    111  portmapper</w:t>
      </w:r>
    </w:p>
    <w:p w:rsidR="002411EF" w:rsidRDefault="008A0E52" w:rsidP="002411EF">
      <w:pPr>
        <w:pStyle w:val="a3"/>
      </w:pPr>
      <w:r>
        <w:t>[root@centos6-server</w:t>
      </w:r>
      <w:r w:rsidR="002411EF">
        <w:t xml:space="preserve"> ~]# /etc/init.d/nfs start</w:t>
      </w:r>
    </w:p>
    <w:p w:rsidR="002411EF" w:rsidRDefault="002411EF" w:rsidP="002411EF">
      <w:pPr>
        <w:pStyle w:val="a3"/>
      </w:pPr>
      <w:r>
        <w:t>Starting NFS services:                                     [  OK  ]</w:t>
      </w:r>
    </w:p>
    <w:p w:rsidR="002411EF" w:rsidRDefault="002411EF" w:rsidP="002411EF">
      <w:pPr>
        <w:pStyle w:val="a3"/>
      </w:pPr>
      <w:r>
        <w:t>Starting NFS quotas:                                       [  OK  ]</w:t>
      </w:r>
    </w:p>
    <w:p w:rsidR="002411EF" w:rsidRDefault="002411EF" w:rsidP="002411EF">
      <w:pPr>
        <w:pStyle w:val="a3"/>
      </w:pPr>
      <w:r>
        <w:t>Starting NFS mountd:                                       [  OK  ]</w:t>
      </w:r>
    </w:p>
    <w:p w:rsidR="002411EF" w:rsidRDefault="002411EF" w:rsidP="002411EF">
      <w:pPr>
        <w:pStyle w:val="a3"/>
      </w:pPr>
      <w:r>
        <w:t>Starting NFS daemon:                                       [  OK  ]</w:t>
      </w:r>
    </w:p>
    <w:p w:rsidR="002411EF" w:rsidRDefault="002411EF" w:rsidP="002411EF">
      <w:pPr>
        <w:pStyle w:val="a3"/>
      </w:pPr>
      <w:r>
        <w:t>Starting RPC idmapd:                                       [  OK  ]</w:t>
      </w:r>
    </w:p>
    <w:p w:rsidR="002411EF" w:rsidRDefault="002411EF" w:rsidP="002411EF">
      <w:pPr>
        <w:pStyle w:val="a3"/>
      </w:pPr>
      <w:r>
        <w:t>[root@centos6-server1 ~]# netstat -tunpl|grep :2049</w:t>
      </w:r>
    </w:p>
    <w:p w:rsidR="002411EF" w:rsidRDefault="002411EF" w:rsidP="002411EF">
      <w:pPr>
        <w:pStyle w:val="a3"/>
      </w:pPr>
      <w:r>
        <w:t xml:space="preserve">tcp        0      0 0.0.0.0:2049                0.0.0.0:*                   LISTEN      -                   </w:t>
      </w:r>
    </w:p>
    <w:p w:rsidR="002411EF" w:rsidRDefault="002411EF" w:rsidP="002411EF">
      <w:pPr>
        <w:pStyle w:val="a3"/>
      </w:pPr>
      <w:r>
        <w:t xml:space="preserve">tcp        0      0 :::2049                     :::*                        LISTEN      -                   </w:t>
      </w:r>
    </w:p>
    <w:p w:rsidR="002411EF" w:rsidRDefault="002411EF" w:rsidP="002411EF">
      <w:pPr>
        <w:pStyle w:val="a3"/>
      </w:pPr>
      <w:r>
        <w:t xml:space="preserve">udp        0      0 0.0.0.0:2049                0.0.0.0:*                               -                   </w:t>
      </w:r>
    </w:p>
    <w:p w:rsidR="002411EF" w:rsidRDefault="002411EF" w:rsidP="002411EF">
      <w:pPr>
        <w:pStyle w:val="a3"/>
      </w:pPr>
      <w:r>
        <w:t xml:space="preserve">udp        0      0 :::2049                     :::*                    </w:t>
      </w:r>
    </w:p>
    <w:p w:rsidR="00A72540" w:rsidRPr="007156E6" w:rsidRDefault="008A0E52" w:rsidP="00A72540">
      <w:pPr>
        <w:rPr>
          <w:rFonts w:hint="eastAsia"/>
        </w:rPr>
      </w:pPr>
      <w:r>
        <w:t>[root@centos6-server</w:t>
      </w:r>
      <w:r w:rsidR="00A72540" w:rsidRPr="00A72540">
        <w:t xml:space="preserve"> ~]# ps -ef|egrep "rpc|nfs"</w:t>
      </w:r>
    </w:p>
    <w:p w:rsidR="00A72540" w:rsidRDefault="00A72540" w:rsidP="00A72540">
      <w:r>
        <w:rPr>
          <w:noProof/>
        </w:rPr>
        <w:drawing>
          <wp:inline distT="0" distB="0" distL="0" distR="0" wp14:anchorId="0C732D6A" wp14:editId="38AF9D40">
            <wp:extent cx="5274310" cy="32473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E6" w:rsidRDefault="007156E6" w:rsidP="007156E6">
      <w:pPr>
        <w:pStyle w:val="2"/>
        <w:numPr>
          <w:ilvl w:val="0"/>
          <w:numId w:val="8"/>
        </w:numPr>
        <w:spacing w:before="156" w:after="156"/>
      </w:pPr>
      <w:r>
        <w:lastRenderedPageBreak/>
        <w:t xml:space="preserve">NFS </w:t>
      </w:r>
      <w:r>
        <w:t>配置文件</w:t>
      </w:r>
      <w:r>
        <w:rPr>
          <w:rFonts w:hint="eastAsia"/>
        </w:rPr>
        <w:t xml:space="preserve">  </w:t>
      </w:r>
      <w:r>
        <w:t>/etc/exports</w:t>
      </w:r>
    </w:p>
    <w:p w:rsidR="007156E6" w:rsidRDefault="008A0E52" w:rsidP="007156E6">
      <w:r>
        <w:rPr>
          <w:noProof/>
        </w:rPr>
        <w:drawing>
          <wp:inline distT="0" distB="0" distL="0" distR="0" wp14:anchorId="7BD5F90C" wp14:editId="206F227F">
            <wp:extent cx="5274310" cy="15716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E52" w:rsidRDefault="008A0E52" w:rsidP="007156E6"/>
    <w:p w:rsidR="008A0E52" w:rsidRDefault="008A0E52" w:rsidP="008A0E52">
      <w:pPr>
        <w:pStyle w:val="a3"/>
      </w:pPr>
      <w:r>
        <w:t>[root@centos6-server ~]# showmount -e localhost</w:t>
      </w:r>
    </w:p>
    <w:p w:rsidR="008A0E52" w:rsidRDefault="008A0E52" w:rsidP="008A0E52">
      <w:pPr>
        <w:pStyle w:val="a3"/>
      </w:pPr>
      <w:r>
        <w:t>Export list for localhost:</w:t>
      </w:r>
    </w:p>
    <w:p w:rsidR="008A0E52" w:rsidRDefault="008A0E52" w:rsidP="008A0E52">
      <w:pPr>
        <w:pStyle w:val="a3"/>
      </w:pPr>
      <w:r>
        <w:t>/data 192.168.137.*</w:t>
      </w:r>
    </w:p>
    <w:p w:rsidR="000B29FC" w:rsidRPr="000B29FC" w:rsidRDefault="000B29FC" w:rsidP="000B29FC">
      <w:pPr>
        <w:rPr>
          <w:rFonts w:hint="eastAsia"/>
        </w:rPr>
      </w:pPr>
    </w:p>
    <w:p w:rsidR="000B29FC" w:rsidRDefault="000B29FC" w:rsidP="000B29FC">
      <w:pPr>
        <w:pStyle w:val="a3"/>
      </w:pPr>
      <w:r w:rsidRPr="000B29FC">
        <w:t>[root@centos6-server ~]# mount -t nfs 192.168.137.71:/data /mnt</w:t>
      </w:r>
      <w:r>
        <w:t xml:space="preserve"> </w:t>
      </w:r>
    </w:p>
    <w:p w:rsidR="000B29FC" w:rsidRDefault="000B29FC" w:rsidP="000B29FC">
      <w:r>
        <w:rPr>
          <w:noProof/>
        </w:rPr>
        <w:drawing>
          <wp:inline distT="0" distB="0" distL="0" distR="0" wp14:anchorId="35951784" wp14:editId="433314B4">
            <wp:extent cx="4810125" cy="9715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9FC" w:rsidRDefault="000B29FC" w:rsidP="000B29FC">
      <w:r>
        <w:rPr>
          <w:noProof/>
        </w:rPr>
        <w:drawing>
          <wp:inline distT="0" distB="0" distL="0" distR="0" wp14:anchorId="61EA414D" wp14:editId="309A668F">
            <wp:extent cx="5274310" cy="20497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DFD" w:rsidRDefault="00641DFD" w:rsidP="000B29FC">
      <w:r>
        <w:rPr>
          <w:noProof/>
        </w:rPr>
        <w:drawing>
          <wp:inline distT="0" distB="0" distL="0" distR="0" wp14:anchorId="66C2AE33" wp14:editId="3D0DAE3B">
            <wp:extent cx="5274310" cy="8013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8E" w:rsidRDefault="00CA7215" w:rsidP="000B29FC">
      <w:r>
        <w:rPr>
          <w:noProof/>
        </w:rPr>
        <w:drawing>
          <wp:inline distT="0" distB="0" distL="0" distR="0" wp14:anchorId="19815C15" wp14:editId="1D957221">
            <wp:extent cx="5274310" cy="646430"/>
            <wp:effectExtent l="0" t="0" r="254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68E" w:rsidRDefault="0082268E" w:rsidP="000B29FC">
      <w:r>
        <w:rPr>
          <w:noProof/>
        </w:rPr>
        <w:lastRenderedPageBreak/>
        <w:drawing>
          <wp:inline distT="0" distB="0" distL="0" distR="0" wp14:anchorId="19BDC83E" wp14:editId="52048281">
            <wp:extent cx="5274310" cy="2017395"/>
            <wp:effectExtent l="0" t="0" r="2540" b="19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ECD" w:rsidRDefault="00966ECD" w:rsidP="000B29FC">
      <w:pPr>
        <w:rPr>
          <w:rFonts w:hint="eastAsia"/>
        </w:rPr>
      </w:pPr>
      <w:r>
        <w:rPr>
          <w:rFonts w:hint="eastAsia"/>
        </w:rPr>
        <w:t xml:space="preserve">man nfs </w:t>
      </w:r>
      <w:r>
        <w:rPr>
          <w:rFonts w:hint="eastAsia"/>
        </w:rPr>
        <w:t>查看相关选项</w:t>
      </w:r>
      <w:r>
        <w:rPr>
          <w:rFonts w:hint="eastAsia"/>
        </w:rPr>
        <w:t xml:space="preserve"> </w:t>
      </w:r>
    </w:p>
    <w:p w:rsidR="003C6274" w:rsidRDefault="003C6274" w:rsidP="000B29FC">
      <w:r>
        <w:rPr>
          <w:noProof/>
        </w:rPr>
        <w:drawing>
          <wp:inline distT="0" distB="0" distL="0" distR="0" wp14:anchorId="27830918" wp14:editId="4760E754">
            <wp:extent cx="5274310" cy="5613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74" w:rsidRDefault="001D0C74" w:rsidP="000B29FC">
      <w:r>
        <w:rPr>
          <w:noProof/>
        </w:rPr>
        <w:drawing>
          <wp:inline distT="0" distB="0" distL="0" distR="0" wp14:anchorId="4911FA56" wp14:editId="6DB1669F">
            <wp:extent cx="4686300" cy="495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74" w:rsidRDefault="001D0C74" w:rsidP="000B29FC">
      <w:pPr>
        <w:rPr>
          <w:rFonts w:hint="eastAsia"/>
        </w:rPr>
      </w:pPr>
      <w:r>
        <w:rPr>
          <w:noProof/>
        </w:rPr>
        <w:drawing>
          <wp:inline distT="0" distB="0" distL="0" distR="0" wp14:anchorId="67D64BEF" wp14:editId="617C82DE">
            <wp:extent cx="5274310" cy="106616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C74" w:rsidRDefault="001D0C74" w:rsidP="000B29FC">
      <w:r>
        <w:rPr>
          <w:noProof/>
        </w:rPr>
        <w:drawing>
          <wp:inline distT="0" distB="0" distL="0" distR="0" wp14:anchorId="41446EB8" wp14:editId="499C68CB">
            <wp:extent cx="3019425" cy="523875"/>
            <wp:effectExtent l="0" t="0" r="9525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E3D" w:rsidRDefault="003F4E3D" w:rsidP="000B29FC"/>
    <w:p w:rsidR="003F4E3D" w:rsidRDefault="003F4E3D" w:rsidP="000B29F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72236F" wp14:editId="07BCF0A4">
            <wp:extent cx="5273977" cy="3725694"/>
            <wp:effectExtent l="0" t="0" r="3175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299" cy="3728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274" w:rsidRDefault="003C6274" w:rsidP="000B29FC"/>
    <w:p w:rsidR="003C6274" w:rsidRDefault="003C6274" w:rsidP="000B29FC">
      <w:r>
        <w:rPr>
          <w:noProof/>
        </w:rPr>
        <w:drawing>
          <wp:inline distT="0" distB="0" distL="0" distR="0" wp14:anchorId="1BE0A1CC" wp14:editId="25A29732">
            <wp:extent cx="4676775" cy="2838450"/>
            <wp:effectExtent l="0" t="0" r="952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F13" w:rsidRDefault="00760F13" w:rsidP="000B29FC"/>
    <w:p w:rsidR="00760F13" w:rsidRDefault="00760F13" w:rsidP="000B29FC">
      <w:r>
        <w:rPr>
          <w:noProof/>
        </w:rPr>
        <w:drawing>
          <wp:inline distT="0" distB="0" distL="0" distR="0" wp14:anchorId="2C4DDF68" wp14:editId="6C032202">
            <wp:extent cx="3743325" cy="4095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F13" w:rsidRDefault="00760F13" w:rsidP="000B29FC">
      <w:r>
        <w:rPr>
          <w:noProof/>
        </w:rPr>
        <w:drawing>
          <wp:inline distT="0" distB="0" distL="0" distR="0" wp14:anchorId="64012C9B" wp14:editId="24198C9F">
            <wp:extent cx="5274310" cy="70929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62" w:rsidRDefault="00D37F62" w:rsidP="000B29FC"/>
    <w:p w:rsidR="00D37F62" w:rsidRDefault="00D37F62" w:rsidP="000B29FC">
      <w:r>
        <w:rPr>
          <w:noProof/>
        </w:rPr>
        <w:lastRenderedPageBreak/>
        <w:drawing>
          <wp:inline distT="0" distB="0" distL="0" distR="0" wp14:anchorId="183C3C98" wp14:editId="1FB17E26">
            <wp:extent cx="5274310" cy="268351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5A2" w:rsidRDefault="007C25A2" w:rsidP="000B29FC">
      <w:pPr>
        <w:rPr>
          <w:rFonts w:hint="eastAsia"/>
        </w:rPr>
      </w:pPr>
      <w:r>
        <w:t>参考文献：</w:t>
      </w:r>
      <w:r>
        <w:rPr>
          <w:rFonts w:hint="eastAsia"/>
        </w:rPr>
        <w:t xml:space="preserve"> </w:t>
      </w:r>
      <w:bookmarkStart w:id="0" w:name="_GoBack"/>
      <w:bookmarkEnd w:id="0"/>
    </w:p>
    <w:p w:rsidR="007C25A2" w:rsidRDefault="007C25A2" w:rsidP="000B29FC">
      <w:pPr>
        <w:rPr>
          <w:rFonts w:hint="eastAsia"/>
        </w:rPr>
      </w:pPr>
      <w:r>
        <w:rPr>
          <w:noProof/>
        </w:rPr>
        <w:drawing>
          <wp:inline distT="0" distB="0" distL="0" distR="0" wp14:anchorId="768B3821" wp14:editId="2B7F0A96">
            <wp:extent cx="5274310" cy="280543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2E6" w:rsidRPr="000B29FC" w:rsidRDefault="003672E6" w:rsidP="000B29FC">
      <w:pPr>
        <w:rPr>
          <w:rFonts w:hint="eastAsia"/>
        </w:rPr>
      </w:pPr>
    </w:p>
    <w:sectPr w:rsidR="003672E6" w:rsidRPr="000B29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1CD5" w:rsidRDefault="00C51CD5" w:rsidP="00021924">
      <w:pPr>
        <w:spacing w:line="240" w:lineRule="auto"/>
      </w:pPr>
      <w:r>
        <w:separator/>
      </w:r>
    </w:p>
  </w:endnote>
  <w:endnote w:type="continuationSeparator" w:id="0">
    <w:p w:rsidR="00C51CD5" w:rsidRDefault="00C51CD5" w:rsidP="0002192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1CD5" w:rsidRDefault="00C51CD5" w:rsidP="00021924">
      <w:pPr>
        <w:spacing w:line="240" w:lineRule="auto"/>
      </w:pPr>
      <w:r>
        <w:separator/>
      </w:r>
    </w:p>
  </w:footnote>
  <w:footnote w:type="continuationSeparator" w:id="0">
    <w:p w:rsidR="00C51CD5" w:rsidRDefault="00C51CD5" w:rsidP="0002192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175713"/>
    <w:multiLevelType w:val="hybridMultilevel"/>
    <w:tmpl w:val="9284475A"/>
    <w:lvl w:ilvl="0" w:tplc="5692AA2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4DB6C44"/>
    <w:multiLevelType w:val="hybridMultilevel"/>
    <w:tmpl w:val="0686AA04"/>
    <w:lvl w:ilvl="0" w:tplc="206C39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2DA4969"/>
    <w:multiLevelType w:val="hybridMultilevel"/>
    <w:tmpl w:val="E71E0B40"/>
    <w:lvl w:ilvl="0" w:tplc="A1802358">
      <w:start w:val="1"/>
      <w:numFmt w:val="bullet"/>
      <w:lvlText w:val="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C9D14CE"/>
    <w:multiLevelType w:val="hybridMultilevel"/>
    <w:tmpl w:val="3B8CEEC8"/>
    <w:lvl w:ilvl="0" w:tplc="605ADC2C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ED94951"/>
    <w:multiLevelType w:val="hybridMultilevel"/>
    <w:tmpl w:val="0420940C"/>
    <w:lvl w:ilvl="0" w:tplc="698813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7165120"/>
    <w:multiLevelType w:val="hybridMultilevel"/>
    <w:tmpl w:val="D980BF1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81937CF"/>
    <w:multiLevelType w:val="hybridMultilevel"/>
    <w:tmpl w:val="E8F81EDA"/>
    <w:lvl w:ilvl="0" w:tplc="D28A8F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7973D10"/>
    <w:multiLevelType w:val="hybridMultilevel"/>
    <w:tmpl w:val="451A8162"/>
    <w:lvl w:ilvl="0" w:tplc="009494CA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6"/>
  </w:num>
  <w:num w:numId="5">
    <w:abstractNumId w:val="0"/>
  </w:num>
  <w:num w:numId="6">
    <w:abstractNumId w:val="4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31B"/>
    <w:rsid w:val="00021924"/>
    <w:rsid w:val="00064DD2"/>
    <w:rsid w:val="000667B4"/>
    <w:rsid w:val="00067657"/>
    <w:rsid w:val="000747EC"/>
    <w:rsid w:val="00080C70"/>
    <w:rsid w:val="00092DE6"/>
    <w:rsid w:val="000B29FC"/>
    <w:rsid w:val="000D22FF"/>
    <w:rsid w:val="001001C9"/>
    <w:rsid w:val="00110860"/>
    <w:rsid w:val="00154F81"/>
    <w:rsid w:val="00174724"/>
    <w:rsid w:val="001A531B"/>
    <w:rsid w:val="001C34C4"/>
    <w:rsid w:val="001D0C74"/>
    <w:rsid w:val="00213117"/>
    <w:rsid w:val="002411EF"/>
    <w:rsid w:val="00251257"/>
    <w:rsid w:val="00271BB4"/>
    <w:rsid w:val="0027332A"/>
    <w:rsid w:val="00291014"/>
    <w:rsid w:val="00292D0A"/>
    <w:rsid w:val="002C54EF"/>
    <w:rsid w:val="002D3C62"/>
    <w:rsid w:val="002E4515"/>
    <w:rsid w:val="00330945"/>
    <w:rsid w:val="0033506E"/>
    <w:rsid w:val="003672E6"/>
    <w:rsid w:val="003748D8"/>
    <w:rsid w:val="00374F20"/>
    <w:rsid w:val="003818C1"/>
    <w:rsid w:val="003C4E55"/>
    <w:rsid w:val="003C6274"/>
    <w:rsid w:val="003C6642"/>
    <w:rsid w:val="003D0524"/>
    <w:rsid w:val="003E0CCF"/>
    <w:rsid w:val="003F4E3D"/>
    <w:rsid w:val="00414242"/>
    <w:rsid w:val="00442F3A"/>
    <w:rsid w:val="004467D2"/>
    <w:rsid w:val="0046313C"/>
    <w:rsid w:val="004874E1"/>
    <w:rsid w:val="00487A53"/>
    <w:rsid w:val="0049027D"/>
    <w:rsid w:val="004A026A"/>
    <w:rsid w:val="004A7F6C"/>
    <w:rsid w:val="004B2CD6"/>
    <w:rsid w:val="0054583F"/>
    <w:rsid w:val="00557676"/>
    <w:rsid w:val="00592810"/>
    <w:rsid w:val="005971BC"/>
    <w:rsid w:val="00634E06"/>
    <w:rsid w:val="00641DFD"/>
    <w:rsid w:val="006A6685"/>
    <w:rsid w:val="006B40DD"/>
    <w:rsid w:val="006B6776"/>
    <w:rsid w:val="006C3175"/>
    <w:rsid w:val="0070571D"/>
    <w:rsid w:val="007156E6"/>
    <w:rsid w:val="00760F13"/>
    <w:rsid w:val="00761657"/>
    <w:rsid w:val="007B4C8A"/>
    <w:rsid w:val="007C25A2"/>
    <w:rsid w:val="0082268E"/>
    <w:rsid w:val="0082717B"/>
    <w:rsid w:val="00854F70"/>
    <w:rsid w:val="008A0E52"/>
    <w:rsid w:val="008F5E49"/>
    <w:rsid w:val="00966ECD"/>
    <w:rsid w:val="009B79CD"/>
    <w:rsid w:val="00A16B79"/>
    <w:rsid w:val="00A72540"/>
    <w:rsid w:val="00AC6052"/>
    <w:rsid w:val="00AE37CA"/>
    <w:rsid w:val="00AF0666"/>
    <w:rsid w:val="00B05950"/>
    <w:rsid w:val="00B070FF"/>
    <w:rsid w:val="00B615E5"/>
    <w:rsid w:val="00BF4BF8"/>
    <w:rsid w:val="00BF7E1A"/>
    <w:rsid w:val="00C45659"/>
    <w:rsid w:val="00C51CD5"/>
    <w:rsid w:val="00C75AC6"/>
    <w:rsid w:val="00C934E8"/>
    <w:rsid w:val="00CA29E5"/>
    <w:rsid w:val="00CA7215"/>
    <w:rsid w:val="00CB0343"/>
    <w:rsid w:val="00CC63EB"/>
    <w:rsid w:val="00CD5101"/>
    <w:rsid w:val="00D37F62"/>
    <w:rsid w:val="00D64413"/>
    <w:rsid w:val="00D7740C"/>
    <w:rsid w:val="00DA47F7"/>
    <w:rsid w:val="00DE7A4D"/>
    <w:rsid w:val="00DF25B9"/>
    <w:rsid w:val="00E14382"/>
    <w:rsid w:val="00E16EE5"/>
    <w:rsid w:val="00E44287"/>
    <w:rsid w:val="00E45E4E"/>
    <w:rsid w:val="00E77F4D"/>
    <w:rsid w:val="00E8435B"/>
    <w:rsid w:val="00F169C6"/>
    <w:rsid w:val="00F30923"/>
    <w:rsid w:val="00F6074C"/>
    <w:rsid w:val="00F8594B"/>
    <w:rsid w:val="00FA5F6F"/>
    <w:rsid w:val="00FD41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209FFE9-92D6-486A-8234-DE881B38C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5101"/>
    <w:pPr>
      <w:widowControl w:val="0"/>
      <w:snapToGrid w:val="0"/>
      <w:spacing w:line="300" w:lineRule="auto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Char"/>
    <w:autoRedefine/>
    <w:qFormat/>
    <w:rsid w:val="00064DD2"/>
    <w:pPr>
      <w:keepNext/>
      <w:keepLines/>
      <w:numPr>
        <w:numId w:val="3"/>
      </w:numPr>
      <w:adjustRightInd w:val="0"/>
      <w:spacing w:before="400" w:after="200"/>
      <w:jc w:val="left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442F3A"/>
    <w:pPr>
      <w:keepNext/>
      <w:keepLines/>
      <w:spacing w:beforeLines="50" w:before="50" w:afterLines="50" w:after="50"/>
      <w:jc w:val="left"/>
      <w:outlineLvl w:val="1"/>
    </w:pPr>
    <w:rPr>
      <w:rFonts w:eastAsiaTheme="majorEastAsia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Char"/>
    <w:qFormat/>
    <w:rsid w:val="00CD5101"/>
    <w:pPr>
      <w:keepNext/>
      <w:keepLines/>
      <w:spacing w:beforeLines="50" w:before="50" w:afterLines="50" w:after="50"/>
      <w:jc w:val="left"/>
      <w:outlineLvl w:val="2"/>
    </w:pPr>
    <w:rPr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064DD2"/>
    <w:rPr>
      <w:rFonts w:ascii="Times New Roman" w:hAnsi="Times New Roman"/>
      <w:b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442F3A"/>
    <w:rPr>
      <w:rFonts w:ascii="Times New Roman" w:eastAsiaTheme="majorEastAsia" w:hAnsi="Times New Roman" w:cstheme="majorBidi"/>
      <w:b/>
      <w:bCs/>
      <w:sz w:val="28"/>
      <w:szCs w:val="32"/>
    </w:rPr>
  </w:style>
  <w:style w:type="paragraph" w:styleId="a3">
    <w:name w:val="No Spacing"/>
    <w:aliases w:val="代码"/>
    <w:next w:val="a"/>
    <w:qFormat/>
    <w:rsid w:val="00CD5101"/>
    <w:pPr>
      <w:widowControl w:val="0"/>
      <w:shd w:val="clear" w:color="auto" w:fill="E7E6E6" w:themeFill="background2"/>
    </w:pPr>
    <w:rPr>
      <w:rFonts w:ascii="Times New Roman" w:hAnsi="Times New Roman"/>
    </w:rPr>
  </w:style>
  <w:style w:type="character" w:customStyle="1" w:styleId="3Char">
    <w:name w:val="标题 3 Char"/>
    <w:basedOn w:val="a0"/>
    <w:link w:val="3"/>
    <w:rsid w:val="00CD5101"/>
    <w:rPr>
      <w:rFonts w:ascii="Times New Roman" w:hAnsi="Times New Roman"/>
      <w:b/>
      <w:bCs/>
      <w:sz w:val="24"/>
      <w:szCs w:val="32"/>
    </w:rPr>
  </w:style>
  <w:style w:type="paragraph" w:styleId="a4">
    <w:name w:val="header"/>
    <w:basedOn w:val="a"/>
    <w:link w:val="Char"/>
    <w:uiPriority w:val="99"/>
    <w:unhideWhenUsed/>
    <w:rsid w:val="00021924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21924"/>
    <w:rPr>
      <w:rFonts w:ascii="Times New Roman" w:hAnsi="Times New Roman"/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21924"/>
    <w:pPr>
      <w:tabs>
        <w:tab w:val="center" w:pos="4153"/>
        <w:tab w:val="right" w:pos="8306"/>
      </w:tabs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21924"/>
    <w:rPr>
      <w:rFonts w:ascii="Times New Roman" w:hAnsi="Times New Roman"/>
      <w:sz w:val="18"/>
      <w:szCs w:val="18"/>
    </w:rPr>
  </w:style>
  <w:style w:type="paragraph" w:styleId="a6">
    <w:name w:val="Title"/>
    <w:basedOn w:val="a"/>
    <w:next w:val="a"/>
    <w:link w:val="Char1"/>
    <w:uiPriority w:val="10"/>
    <w:qFormat/>
    <w:rsid w:val="001A531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1A531B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1A531B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634E06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D3C62"/>
  </w:style>
  <w:style w:type="table" w:styleId="a9">
    <w:name w:val="Table Grid"/>
    <w:basedOn w:val="a1"/>
    <w:uiPriority w:val="39"/>
    <w:rsid w:val="00F8594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1"/>
    <w:uiPriority w:val="49"/>
    <w:rsid w:val="00F8594B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C7EDCB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54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02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1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8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46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02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2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5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34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3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6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73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4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7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9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1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03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5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18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1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2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8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53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5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27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9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8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aitao\Documents\&#33258;&#23450;&#20041;%20Office%20&#27169;&#26495;\my-word-template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B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my-word-template.dotx</Template>
  <TotalTime>3881</TotalTime>
  <Pages>7</Pages>
  <Words>392</Words>
  <Characters>2235</Characters>
  <Application>Microsoft Office Word</Application>
  <DocSecurity>0</DocSecurity>
  <Lines>18</Lines>
  <Paragraphs>5</Paragraphs>
  <ScaleCrop>false</ScaleCrop>
  <Company/>
  <LinksUpToDate>false</LinksUpToDate>
  <CharactersWithSpaces>2622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Haitao</dc:creator>
  <cp:keywords/>
  <dc:description/>
  <cp:lastModifiedBy>Leo Song</cp:lastModifiedBy>
  <cp:revision>81</cp:revision>
  <dcterms:created xsi:type="dcterms:W3CDTF">2016-02-17T06:17:00Z</dcterms:created>
  <dcterms:modified xsi:type="dcterms:W3CDTF">2016-03-01T06:42:00Z</dcterms:modified>
</cp:coreProperties>
</file>