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1A531B" w:rsidP="001A531B">
      <w:pPr>
        <w:pStyle w:val="a6"/>
      </w:pPr>
      <w:r>
        <w:rPr>
          <w:rFonts w:hint="eastAsia"/>
        </w:rPr>
        <w:t>Linux File System</w:t>
      </w:r>
    </w:p>
    <w:p w:rsidR="001A531B" w:rsidRDefault="001A531B" w:rsidP="00064DD2">
      <w:pPr>
        <w:pStyle w:val="1"/>
      </w:pPr>
      <w:r>
        <w:rPr>
          <w:rFonts w:hint="eastAsia"/>
        </w:rPr>
        <w:t>文件列表说明</w:t>
      </w:r>
    </w:p>
    <w:p w:rsidR="001A531B" w:rsidRDefault="001A531B" w:rsidP="001A531B">
      <w:r>
        <w:rPr>
          <w:noProof/>
        </w:rPr>
        <w:drawing>
          <wp:inline distT="0" distB="0" distL="0" distR="0" wp14:anchorId="244095C6" wp14:editId="50898E06">
            <wp:extent cx="5095875" cy="2628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31B" w:rsidRDefault="001A531B" w:rsidP="001A531B">
      <w:pPr>
        <w:pStyle w:val="2"/>
        <w:numPr>
          <w:ilvl w:val="0"/>
          <w:numId w:val="4"/>
        </w:numPr>
        <w:spacing w:before="156" w:after="156"/>
      </w:pPr>
      <w:r>
        <w:t xml:space="preserve">Inode </w:t>
      </w:r>
      <w:r>
        <w:rPr>
          <w:rFonts w:hint="eastAsia"/>
        </w:rPr>
        <w:t>与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的关系</w:t>
      </w:r>
    </w:p>
    <w:p w:rsidR="001A531B" w:rsidRDefault="00292D0A" w:rsidP="00292D0A">
      <w:pPr>
        <w:pStyle w:val="a7"/>
        <w:ind w:left="36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CB7D8E1" wp14:editId="03BD606F">
            <wp:extent cx="3867150" cy="434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0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E739329" wp14:editId="0FB4A4D5">
            <wp:extent cx="5181600" cy="304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0A" w:rsidRDefault="00292D0A" w:rsidP="00292D0A">
      <w:pPr>
        <w:pStyle w:val="a3"/>
      </w:pPr>
      <w:r w:rsidRPr="00292D0A">
        <w:t>[root@centos6-server ~]# dumpe2fs /dev/sda3|grep -i "Inode size"</w:t>
      </w:r>
      <w:r>
        <w:t xml:space="preserve">        </w:t>
      </w:r>
    </w:p>
    <w:p w:rsidR="00292D0A" w:rsidRDefault="00292D0A" w:rsidP="00292D0A">
      <w:pPr>
        <w:pStyle w:val="a3"/>
      </w:pPr>
      <w:r>
        <w:t>[root@centos6-server ~]# df -i</w:t>
      </w:r>
    </w:p>
    <w:p w:rsidR="00292D0A" w:rsidRPr="00292D0A" w:rsidRDefault="00292D0A" w:rsidP="00292D0A">
      <w:pPr>
        <w:pStyle w:val="a3"/>
        <w:rPr>
          <w:highlight w:val="yellow"/>
        </w:rPr>
      </w:pPr>
      <w:r w:rsidRPr="00292D0A">
        <w:rPr>
          <w:highlight w:val="yellow"/>
        </w:rPr>
        <w:t>Filesystem      Inodes IUsed   IFree IUse% Mounted on</w:t>
      </w:r>
    </w:p>
    <w:p w:rsidR="00292D0A" w:rsidRPr="00292D0A" w:rsidRDefault="00292D0A" w:rsidP="00292D0A">
      <w:pPr>
        <w:pStyle w:val="a3"/>
        <w:rPr>
          <w:highlight w:val="yellow"/>
        </w:rPr>
      </w:pPr>
      <w:r w:rsidRPr="00292D0A">
        <w:rPr>
          <w:highlight w:val="yellow"/>
        </w:rPr>
        <w:t>/dev/sda3      1234576 60338 1174238    5% /</w:t>
      </w:r>
    </w:p>
    <w:p w:rsidR="00292D0A" w:rsidRPr="00292D0A" w:rsidRDefault="00292D0A" w:rsidP="00292D0A">
      <w:pPr>
        <w:pStyle w:val="a3"/>
        <w:rPr>
          <w:highlight w:val="yellow"/>
        </w:rPr>
      </w:pPr>
      <w:r w:rsidRPr="00292D0A">
        <w:rPr>
          <w:highlight w:val="yellow"/>
        </w:rPr>
        <w:t>tmpfs           125544     1  125543    1% /dev/shm</w:t>
      </w:r>
    </w:p>
    <w:p w:rsidR="00292D0A" w:rsidRPr="00292D0A" w:rsidRDefault="00292D0A" w:rsidP="00292D0A">
      <w:pPr>
        <w:pStyle w:val="a3"/>
        <w:rPr>
          <w:rFonts w:hint="eastAsia"/>
        </w:rPr>
      </w:pPr>
      <w:r w:rsidRPr="00292D0A">
        <w:rPr>
          <w:highlight w:val="yellow"/>
        </w:rPr>
        <w:t>/dev/sda1        51200    38   51162    1% /boot</w:t>
      </w:r>
    </w:p>
    <w:p w:rsidR="00080C70" w:rsidRDefault="00080C70" w:rsidP="00080C70">
      <w:pPr>
        <w:pStyle w:val="a3"/>
      </w:pPr>
      <w:r>
        <w:t>[root@centos6-server ~]# dumpe2fs /dev/sda1|egrep --color -i "inode size|block size"</w:t>
      </w:r>
    </w:p>
    <w:p w:rsidR="00080C70" w:rsidRDefault="00080C70" w:rsidP="00080C70">
      <w:pPr>
        <w:pStyle w:val="a3"/>
      </w:pPr>
      <w:r>
        <w:t>dumpe2fs 1.41.12 (17-May-2010)</w:t>
      </w:r>
    </w:p>
    <w:p w:rsidR="00080C70" w:rsidRDefault="00080C70" w:rsidP="00080C70">
      <w:pPr>
        <w:pStyle w:val="a3"/>
      </w:pPr>
      <w:r>
        <w:t>Block size:               1024</w:t>
      </w:r>
    </w:p>
    <w:p w:rsidR="00292D0A" w:rsidRDefault="00080C70" w:rsidP="00080C70">
      <w:pPr>
        <w:pStyle w:val="a3"/>
      </w:pPr>
      <w:r>
        <w:t>Inode size:               128</w:t>
      </w:r>
    </w:p>
    <w:p w:rsidR="00080C70" w:rsidRDefault="00080C70" w:rsidP="00080C70">
      <w:pPr>
        <w:pStyle w:val="a3"/>
      </w:pPr>
      <w:r>
        <w:t xml:space="preserve">[root@centos6-server ~]# dumpe2fs /dev/sda3|egrep --color -i "inode count|block count" </w:t>
      </w:r>
    </w:p>
    <w:p w:rsidR="00080C70" w:rsidRDefault="00080C70" w:rsidP="00080C70">
      <w:pPr>
        <w:pStyle w:val="a3"/>
      </w:pPr>
      <w:r>
        <w:t>dumpe2fs 1.41.12 (17-May-2010)</w:t>
      </w:r>
    </w:p>
    <w:p w:rsidR="00080C70" w:rsidRDefault="00080C70" w:rsidP="00080C70">
      <w:pPr>
        <w:pStyle w:val="a3"/>
      </w:pPr>
      <w:r>
        <w:t>Inode count:              1234576</w:t>
      </w:r>
    </w:p>
    <w:p w:rsidR="00080C70" w:rsidRDefault="00080C70" w:rsidP="00080C70">
      <w:pPr>
        <w:pStyle w:val="a3"/>
      </w:pPr>
      <w:r>
        <w:t>Block count:              4929280</w:t>
      </w:r>
    </w:p>
    <w:p w:rsidR="00080C70" w:rsidRDefault="00080C70" w:rsidP="00080C70">
      <w:pPr>
        <w:pStyle w:val="a3"/>
      </w:pPr>
      <w:r>
        <w:t>Reserved block count:     246464</w:t>
      </w:r>
    </w:p>
    <w:p w:rsidR="00174724" w:rsidRDefault="00174724" w:rsidP="00174724">
      <w:r>
        <w:rPr>
          <w:noProof/>
        </w:rPr>
        <w:lastRenderedPageBreak/>
        <w:drawing>
          <wp:inline distT="0" distB="0" distL="0" distR="0" wp14:anchorId="5244CD52" wp14:editId="42B3B80E">
            <wp:extent cx="5274310" cy="3601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FF" w:rsidRDefault="00B070FF" w:rsidP="00174724">
      <w:r>
        <w:rPr>
          <w:noProof/>
        </w:rPr>
        <w:drawing>
          <wp:inline distT="0" distB="0" distL="0" distR="0" wp14:anchorId="67556DC9" wp14:editId="1F9AAB2F">
            <wp:extent cx="5274310" cy="2427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6E" w:rsidRDefault="0033506E" w:rsidP="0033506E">
      <w:pPr>
        <w:pStyle w:val="a3"/>
      </w:pPr>
      <w:r>
        <w:t>[root@centos6-server ~]# ll</w:t>
      </w:r>
      <w:r w:rsidRPr="0033506E">
        <w:rPr>
          <w:b/>
        </w:rPr>
        <w:t xml:space="preserve"> </w:t>
      </w:r>
      <w:r w:rsidRPr="0033506E">
        <w:rPr>
          <w:b/>
          <w:highlight w:val="yellow"/>
        </w:rPr>
        <w:t>--time-style=long-iso</w:t>
      </w:r>
    </w:p>
    <w:p w:rsidR="0033506E" w:rsidRDefault="0033506E" w:rsidP="0033506E">
      <w:pPr>
        <w:pStyle w:val="a3"/>
      </w:pPr>
      <w:r>
        <w:t>total 48</w:t>
      </w:r>
    </w:p>
    <w:p w:rsidR="0033506E" w:rsidRDefault="0033506E" w:rsidP="0033506E">
      <w:pPr>
        <w:pStyle w:val="a3"/>
      </w:pPr>
      <w:r>
        <w:t>-rw-------. 1 root root  1230 2016-02-04 13:14 anaconda-ks.cfg</w:t>
      </w:r>
    </w:p>
    <w:p w:rsidR="0033506E" w:rsidRDefault="0033506E" w:rsidP="0033506E">
      <w:pPr>
        <w:pStyle w:val="a3"/>
      </w:pPr>
      <w:r>
        <w:t>drwxr-xr-x. 2 root root  4096 2016-02-17 09:53 data</w:t>
      </w:r>
    </w:p>
    <w:p w:rsidR="0033506E" w:rsidRDefault="0033506E" w:rsidP="0033506E">
      <w:pPr>
        <w:pStyle w:val="a3"/>
      </w:pPr>
      <w:r>
        <w:t>-rw-r--r--. 1 root root 21825 2016-02-04 13:14 install.log</w:t>
      </w:r>
    </w:p>
    <w:p w:rsidR="0033506E" w:rsidRDefault="0033506E" w:rsidP="0033506E">
      <w:pPr>
        <w:pStyle w:val="a3"/>
      </w:pPr>
      <w:r>
        <w:t>-rw-r--r--. 1 root root  5890 2016-02-04 13:13 install.log.syslog</w:t>
      </w:r>
    </w:p>
    <w:p w:rsidR="0033506E" w:rsidRDefault="0033506E" w:rsidP="0033506E">
      <w:pPr>
        <w:pStyle w:val="a3"/>
      </w:pPr>
      <w:r>
        <w:t>lrwxrwxrwx. 1 root root    22 2016-02-05 10:03 keepalived -&gt; /usr/local/keepalived/</w:t>
      </w:r>
    </w:p>
    <w:p w:rsidR="0033506E" w:rsidRDefault="0033506E" w:rsidP="0033506E">
      <w:pPr>
        <w:pStyle w:val="a3"/>
      </w:pPr>
      <w:r>
        <w:t>lrwxrwxrwx  1 root root    17 2016-02-05 10:51 nginx -&gt; /usr/local/nginx/</w:t>
      </w:r>
    </w:p>
    <w:p w:rsidR="0033506E" w:rsidRDefault="0033506E" w:rsidP="0033506E">
      <w:pPr>
        <w:pStyle w:val="a3"/>
      </w:pPr>
      <w:r>
        <w:t>drwxr-xr-x  2 root root  4096 2016-02-17 16:15 test</w:t>
      </w:r>
    </w:p>
    <w:p w:rsidR="0070571D" w:rsidRDefault="0070571D" w:rsidP="0070571D"/>
    <w:p w:rsidR="0070571D" w:rsidRDefault="0070571D" w:rsidP="0070571D">
      <w:pPr>
        <w:pStyle w:val="2"/>
        <w:numPr>
          <w:ilvl w:val="0"/>
          <w:numId w:val="4"/>
        </w:numPr>
        <w:spacing w:before="156" w:after="156"/>
      </w:pPr>
      <w:r>
        <w:lastRenderedPageBreak/>
        <w:t>删除原理示意图、</w:t>
      </w:r>
    </w:p>
    <w:p w:rsidR="0070571D" w:rsidRDefault="0070571D" w:rsidP="0070571D">
      <w:r>
        <w:rPr>
          <w:noProof/>
        </w:rPr>
        <w:drawing>
          <wp:inline distT="0" distB="0" distL="0" distR="0" wp14:anchorId="27569610" wp14:editId="1B59C68E">
            <wp:extent cx="5274310" cy="3619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3F" w:rsidRDefault="00E14382" w:rsidP="00E14382">
      <w:pPr>
        <w:pStyle w:val="2"/>
        <w:numPr>
          <w:ilvl w:val="0"/>
          <w:numId w:val="4"/>
        </w:numPr>
        <w:spacing w:before="156" w:after="156"/>
        <w:rPr>
          <w:rFonts w:hint="eastAsia"/>
        </w:rPr>
      </w:pPr>
      <w:r>
        <w:t xml:space="preserve">cat /tmp/oldboyfile </w:t>
      </w:r>
      <w:r>
        <w:rPr>
          <w:rFonts w:hint="eastAsia"/>
        </w:rPr>
        <w:t>原理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54583F" w:rsidRDefault="0054583F" w:rsidP="0070571D">
      <w:pPr>
        <w:rPr>
          <w:rFonts w:hint="eastAsia"/>
        </w:rPr>
      </w:pPr>
      <w:r>
        <w:rPr>
          <w:noProof/>
        </w:rPr>
        <w:drawing>
          <wp:inline distT="0" distB="0" distL="0" distR="0" wp14:anchorId="3F6D6108" wp14:editId="4A7DC674">
            <wp:extent cx="5274310" cy="36296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B4" w:rsidRDefault="000667B4" w:rsidP="0070571D">
      <w:pPr>
        <w:rPr>
          <w:rFonts w:hint="eastAsia"/>
        </w:rPr>
      </w:pPr>
    </w:p>
    <w:p w:rsidR="00AE37CA" w:rsidRPr="00AE37CA" w:rsidRDefault="00AE37CA" w:rsidP="0070571D">
      <w:pPr>
        <w:rPr>
          <w:rFonts w:hint="eastAsia"/>
          <w:color w:val="FF0000"/>
        </w:rPr>
      </w:pPr>
      <w:r w:rsidRPr="00AE37CA">
        <w:rPr>
          <w:color w:val="FF0000"/>
          <w:highlight w:val="yellow"/>
        </w:rPr>
        <w:t>注：删除文件时，占用空间不释放的问题，就是因为</w:t>
      </w:r>
      <w:r w:rsidRPr="00AE37CA">
        <w:rPr>
          <w:rFonts w:hint="eastAsia"/>
          <w:color w:val="FF0000"/>
          <w:highlight w:val="yellow"/>
        </w:rPr>
        <w:t>i_count</w:t>
      </w:r>
      <w:r w:rsidRPr="00AE37CA">
        <w:rPr>
          <w:rFonts w:hint="eastAsia"/>
          <w:color w:val="FF0000"/>
          <w:highlight w:val="yellow"/>
        </w:rPr>
        <w:t>引用的问题。</w:t>
      </w:r>
    </w:p>
    <w:p w:rsidR="0033506E" w:rsidRDefault="0033506E" w:rsidP="0033506E">
      <w:pPr>
        <w:pStyle w:val="2"/>
        <w:numPr>
          <w:ilvl w:val="0"/>
          <w:numId w:val="4"/>
        </w:numPr>
        <w:spacing w:before="156" w:after="156"/>
      </w:pPr>
      <w:r>
        <w:lastRenderedPageBreak/>
        <w:t>文件的时间</w:t>
      </w:r>
    </w:p>
    <w:p w:rsidR="0033506E" w:rsidRDefault="00CA29E5" w:rsidP="0033506E">
      <w:r>
        <w:rPr>
          <w:noProof/>
        </w:rPr>
        <w:drawing>
          <wp:inline distT="0" distB="0" distL="0" distR="0" wp14:anchorId="394C8D19" wp14:editId="5C2DEA59">
            <wp:extent cx="5248275" cy="1285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E5" w:rsidRDefault="00E16EE5" w:rsidP="00E16EE5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特殊权限位</w:t>
      </w:r>
    </w:p>
    <w:p w:rsidR="00E16EE5" w:rsidRPr="00E16EE5" w:rsidRDefault="004874E1" w:rsidP="00E16EE5">
      <w:pPr>
        <w:rPr>
          <w:rFonts w:hint="eastAsia"/>
        </w:rPr>
      </w:pPr>
      <w:r>
        <w:rPr>
          <w:noProof/>
        </w:rPr>
        <w:drawing>
          <wp:inline distT="0" distB="0" distL="0" distR="0" wp14:anchorId="6F36F9A4" wp14:editId="08B6B4FA">
            <wp:extent cx="5274310" cy="12084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E8" w:rsidRDefault="00C934E8" w:rsidP="0033506E"/>
    <w:p w:rsidR="0082717B" w:rsidRDefault="0082717B" w:rsidP="00064DD2">
      <w:pPr>
        <w:pStyle w:val="1"/>
        <w:rPr>
          <w:rFonts w:hint="eastAsia"/>
        </w:rPr>
      </w:pPr>
      <w:r>
        <w:t>正则表达式</w:t>
      </w:r>
    </w:p>
    <w:p w:rsidR="00C934E8" w:rsidRDefault="00C934E8" w:rsidP="0033506E">
      <w:r>
        <w:t>正则表达式有效字符集：</w:t>
      </w:r>
    </w:p>
    <w:p w:rsidR="00C934E8" w:rsidRDefault="00C934E8" w:rsidP="00C934E8">
      <w:pPr>
        <w:pStyle w:val="a3"/>
      </w:pPr>
      <w:r w:rsidRPr="00C934E8">
        <w:t>[root@centos6-server ~]# export LC_ALL=C</w:t>
      </w:r>
    </w:p>
    <w:p w:rsidR="00064DD2" w:rsidRDefault="00064DD2" w:rsidP="00064DD2"/>
    <w:p w:rsidR="00064DD2" w:rsidRDefault="00064DD2" w:rsidP="00064DD2">
      <w:pPr>
        <w:pStyle w:val="1"/>
      </w:pPr>
      <w:r>
        <w:rPr>
          <w:rFonts w:hint="eastAsia"/>
        </w:rPr>
        <w:t>cron</w:t>
      </w:r>
    </w:p>
    <w:p w:rsidR="00064DD2" w:rsidRDefault="00064DD2" w:rsidP="00064DD2">
      <w:r>
        <w:rPr>
          <w:noProof/>
        </w:rPr>
        <w:drawing>
          <wp:inline distT="0" distB="0" distL="0" distR="0" wp14:anchorId="46DCBF9D" wp14:editId="6488F1ED">
            <wp:extent cx="5274310" cy="3100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F8" w:rsidRDefault="00854F70" w:rsidP="00064DD2">
      <w:r>
        <w:rPr>
          <w:noProof/>
        </w:rPr>
        <w:lastRenderedPageBreak/>
        <w:drawing>
          <wp:inline distT="0" distB="0" distL="0" distR="0" wp14:anchorId="20B10F74" wp14:editId="7C8D881B">
            <wp:extent cx="5274310" cy="29756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4C" w:rsidRDefault="00F6074C" w:rsidP="00064DD2">
      <w:pPr>
        <w:rPr>
          <w:rFonts w:hint="eastAsia"/>
        </w:rPr>
      </w:pPr>
      <w:r>
        <w:rPr>
          <w:rFonts w:hint="eastAsia"/>
        </w:rPr>
        <w:t>命令行中特殊字符需要转义：</w:t>
      </w:r>
      <w:r>
        <w:rPr>
          <w:rFonts w:hint="eastAsia"/>
        </w:rPr>
        <w:t xml:space="preserve"> </w:t>
      </w:r>
    </w:p>
    <w:p w:rsidR="00F6074C" w:rsidRPr="00064DD2" w:rsidRDefault="00F6074C" w:rsidP="00064DD2">
      <w:pPr>
        <w:rPr>
          <w:rFonts w:hint="eastAsia"/>
        </w:rPr>
      </w:pPr>
      <w:r>
        <w:rPr>
          <w:noProof/>
        </w:rPr>
        <w:drawing>
          <wp:inline distT="0" distB="0" distL="0" distR="0" wp14:anchorId="2F1E26E3" wp14:editId="5BDD3343">
            <wp:extent cx="5274310" cy="3568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5" w:rsidRDefault="006C3175" w:rsidP="006C3175"/>
    <w:p w:rsidR="006C3175" w:rsidRDefault="00592810" w:rsidP="006C3175">
      <w:r>
        <w:rPr>
          <w:noProof/>
        </w:rPr>
        <w:drawing>
          <wp:inline distT="0" distB="0" distL="0" distR="0" wp14:anchorId="45D86056" wp14:editId="2809B9EB">
            <wp:extent cx="5274310" cy="25012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666" w:rsidRPr="006C3175" w:rsidRDefault="00AF0666" w:rsidP="006C317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A99BAC" wp14:editId="0A777670">
            <wp:extent cx="5274310" cy="3617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0666" w:rsidRPr="006C31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47EC" w:rsidRDefault="000747EC" w:rsidP="00021924">
      <w:pPr>
        <w:spacing w:line="240" w:lineRule="auto"/>
      </w:pPr>
      <w:r>
        <w:separator/>
      </w:r>
    </w:p>
  </w:endnote>
  <w:endnote w:type="continuationSeparator" w:id="0">
    <w:p w:rsidR="000747EC" w:rsidRDefault="000747EC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47EC" w:rsidRDefault="000747EC" w:rsidP="00021924">
      <w:pPr>
        <w:spacing w:line="240" w:lineRule="auto"/>
      </w:pPr>
      <w:r>
        <w:separator/>
      </w:r>
    </w:p>
  </w:footnote>
  <w:footnote w:type="continuationSeparator" w:id="0">
    <w:p w:rsidR="000747EC" w:rsidRDefault="000747EC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21924"/>
    <w:rsid w:val="00064DD2"/>
    <w:rsid w:val="000667B4"/>
    <w:rsid w:val="000747EC"/>
    <w:rsid w:val="00080C70"/>
    <w:rsid w:val="001001C9"/>
    <w:rsid w:val="00174724"/>
    <w:rsid w:val="001A531B"/>
    <w:rsid w:val="00251257"/>
    <w:rsid w:val="0027332A"/>
    <w:rsid w:val="00292D0A"/>
    <w:rsid w:val="0033506E"/>
    <w:rsid w:val="00374F20"/>
    <w:rsid w:val="00442F3A"/>
    <w:rsid w:val="004874E1"/>
    <w:rsid w:val="00487A53"/>
    <w:rsid w:val="004B2CD6"/>
    <w:rsid w:val="0054583F"/>
    <w:rsid w:val="00592810"/>
    <w:rsid w:val="006C3175"/>
    <w:rsid w:val="0070571D"/>
    <w:rsid w:val="0082717B"/>
    <w:rsid w:val="00854F70"/>
    <w:rsid w:val="00AE37CA"/>
    <w:rsid w:val="00AF0666"/>
    <w:rsid w:val="00B070FF"/>
    <w:rsid w:val="00BF4BF8"/>
    <w:rsid w:val="00C45659"/>
    <w:rsid w:val="00C934E8"/>
    <w:rsid w:val="00CA29E5"/>
    <w:rsid w:val="00CC63EB"/>
    <w:rsid w:val="00CD5101"/>
    <w:rsid w:val="00E14382"/>
    <w:rsid w:val="00E16EE5"/>
    <w:rsid w:val="00F169C6"/>
    <w:rsid w:val="00F6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704</TotalTime>
  <Pages>7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22</cp:revision>
  <dcterms:created xsi:type="dcterms:W3CDTF">2016-02-17T06:17:00Z</dcterms:created>
  <dcterms:modified xsi:type="dcterms:W3CDTF">2016-02-19T08:55:00Z</dcterms:modified>
</cp:coreProperties>
</file>