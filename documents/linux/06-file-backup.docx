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AC6" w:rsidRDefault="00A53258" w:rsidP="004A026A">
      <w:pPr>
        <w:pStyle w:val="a6"/>
      </w:pPr>
      <w:r>
        <w:t>File</w:t>
      </w:r>
      <w:r w:rsidR="00890D72">
        <w:t xml:space="preserve"> </w:t>
      </w:r>
      <w:r>
        <w:t>Backup</w:t>
      </w:r>
      <w:r w:rsidR="00890D72">
        <w:t xml:space="preserve"> Rsync</w:t>
      </w:r>
    </w:p>
    <w:p w:rsidR="00890D72" w:rsidRDefault="00890D72" w:rsidP="00890D72">
      <w:pPr>
        <w:pStyle w:val="1"/>
      </w:pPr>
      <w:r>
        <w:rPr>
          <w:rFonts w:hint="eastAsia"/>
        </w:rPr>
        <w:t xml:space="preserve">Rsync </w:t>
      </w:r>
      <w:r>
        <w:rPr>
          <w:rFonts w:hint="eastAsia"/>
        </w:rPr>
        <w:t>基本特性</w:t>
      </w:r>
    </w:p>
    <w:p w:rsidR="00890D72" w:rsidRDefault="00890D72" w:rsidP="00890D72">
      <w:r>
        <w:rPr>
          <w:noProof/>
        </w:rPr>
        <w:drawing>
          <wp:inline distT="0" distB="0" distL="0" distR="0" wp14:anchorId="6A7F5F79" wp14:editId="1DBE9B48">
            <wp:extent cx="5274310" cy="2054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FE" w:rsidRDefault="00DA0DFE" w:rsidP="00DA0DFE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t>R</w:t>
      </w:r>
      <w:r>
        <w:t xml:space="preserve">sync </w:t>
      </w:r>
      <w:r>
        <w:rPr>
          <w:rFonts w:hint="eastAsia"/>
        </w:rPr>
        <w:t>工作方式</w:t>
      </w:r>
    </w:p>
    <w:p w:rsidR="00DA0DFE" w:rsidRDefault="00DA0DFE" w:rsidP="00DA0DFE">
      <w:r>
        <w:rPr>
          <w:noProof/>
        </w:rPr>
        <w:drawing>
          <wp:inline distT="0" distB="0" distL="0" distR="0" wp14:anchorId="4AA04350" wp14:editId="30270F47">
            <wp:extent cx="5274310" cy="654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DFE" w:rsidRDefault="00DA0DFE" w:rsidP="00DA0DFE">
      <w:pPr>
        <w:rPr>
          <w:noProof/>
        </w:rPr>
      </w:pPr>
      <w:r>
        <w:rPr>
          <w:noProof/>
        </w:rPr>
        <w:drawing>
          <wp:inline distT="0" distB="0" distL="0" distR="0" wp14:anchorId="4A67E93A" wp14:editId="331D00FA">
            <wp:extent cx="5274310" cy="25050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D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AAB37" wp14:editId="2717AC0B">
            <wp:extent cx="5274310" cy="1659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DF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0CF77C" wp14:editId="257FD443">
            <wp:extent cx="5274310" cy="323151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55" w:rsidRDefault="00C96F55" w:rsidP="00DA0DFE">
      <w:r>
        <w:rPr>
          <w:noProof/>
        </w:rPr>
        <w:drawing>
          <wp:inline distT="0" distB="0" distL="0" distR="0" wp14:anchorId="0F81C589" wp14:editId="6C3171BB">
            <wp:extent cx="5274310" cy="8204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A8" w:rsidRPr="00DA0DFE" w:rsidRDefault="006042A8" w:rsidP="00DA0DFE">
      <w:pPr>
        <w:rPr>
          <w:rFonts w:hint="eastAsia"/>
        </w:rPr>
      </w:pPr>
      <w:r>
        <w:rPr>
          <w:noProof/>
        </w:rPr>
        <w:drawing>
          <wp:inline distT="0" distB="0" distL="0" distR="0" wp14:anchorId="40F2D01E" wp14:editId="74541C7F">
            <wp:extent cx="28194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A2" w:rsidRDefault="00524DD2" w:rsidP="00524DD2">
      <w:pPr>
        <w:pStyle w:val="2"/>
        <w:numPr>
          <w:ilvl w:val="0"/>
          <w:numId w:val="10"/>
        </w:numPr>
        <w:spacing w:before="156" w:after="156"/>
      </w:pPr>
      <w:r>
        <w:t xml:space="preserve">rsync </w:t>
      </w:r>
      <w:r>
        <w:rPr>
          <w:rFonts w:hint="eastAsia"/>
        </w:rPr>
        <w:t>服务器端配置</w:t>
      </w:r>
    </w:p>
    <w:p w:rsidR="00524DD2" w:rsidRDefault="004C6FBA" w:rsidP="004C6FBA">
      <w:pPr>
        <w:pStyle w:val="3"/>
        <w:spacing w:before="156" w:after="156"/>
      </w:pPr>
      <w:r>
        <w:rPr>
          <w:rFonts w:hint="eastAsia"/>
        </w:rPr>
        <w:t>2.</w:t>
      </w:r>
      <w:r>
        <w:t>1</w:t>
      </w:r>
      <w:r>
        <w:t>版本号</w:t>
      </w:r>
    </w:p>
    <w:p w:rsidR="004C6FBA" w:rsidRDefault="004C6FBA" w:rsidP="004C6FBA">
      <w:pPr>
        <w:pStyle w:val="a3"/>
      </w:pPr>
      <w:r>
        <w:t>[leo@backup-server ~]$ rsync --version</w:t>
      </w:r>
    </w:p>
    <w:p w:rsidR="004C6FBA" w:rsidRDefault="004C6FBA" w:rsidP="004C6FBA">
      <w:pPr>
        <w:pStyle w:val="a3"/>
      </w:pPr>
      <w:r>
        <w:t>rsync  version 3.0.6  protocol version 30</w:t>
      </w:r>
    </w:p>
    <w:p w:rsidR="004C6FBA" w:rsidRDefault="004C6FBA" w:rsidP="004C6FBA"/>
    <w:p w:rsidR="004C6FBA" w:rsidRDefault="0025594D" w:rsidP="0025594D">
      <w:pPr>
        <w:pStyle w:val="3"/>
        <w:spacing w:before="156" w:after="156"/>
      </w:pPr>
      <w:r>
        <w:rPr>
          <w:rFonts w:hint="eastAsia"/>
        </w:rPr>
        <w:t>2.2</w:t>
      </w:r>
      <w:r w:rsidR="007B3558">
        <w:t>创建</w:t>
      </w:r>
      <w:r w:rsidR="007B3558">
        <w:rPr>
          <w:rFonts w:hint="eastAsia"/>
        </w:rPr>
        <w:t xml:space="preserve">rsync </w:t>
      </w:r>
      <w:r w:rsidR="007B3558">
        <w:rPr>
          <w:rFonts w:hint="eastAsia"/>
        </w:rPr>
        <w:t>配置文件</w:t>
      </w:r>
    </w:p>
    <w:p w:rsidR="007B3558" w:rsidRDefault="007B3558" w:rsidP="007B3558">
      <w:pPr>
        <w:pStyle w:val="a3"/>
      </w:pPr>
      <w:r w:rsidRPr="007B3558">
        <w:t>[root@backup-server ~]# touch /etc/rsyncd.conf</w:t>
      </w:r>
    </w:p>
    <w:p w:rsidR="007B3558" w:rsidRDefault="007B3558" w:rsidP="007B3558">
      <w:pPr>
        <w:rPr>
          <w:rFonts w:hint="eastAsia"/>
        </w:rPr>
      </w:pPr>
      <w:r>
        <w:rPr>
          <w:rFonts w:hint="eastAsia"/>
        </w:rPr>
        <w:t xml:space="preserve">Sample: </w:t>
      </w:r>
    </w:p>
    <w:p w:rsidR="007B3558" w:rsidRDefault="007B3558" w:rsidP="007B3558">
      <w:pPr>
        <w:pStyle w:val="a3"/>
      </w:pPr>
      <w:r>
        <w:t xml:space="preserve">#Rsync Server   </w:t>
      </w:r>
    </w:p>
    <w:p w:rsidR="007B3558" w:rsidRDefault="007B3558" w:rsidP="007B3558">
      <w:pPr>
        <w:pStyle w:val="a3"/>
      </w:pPr>
      <w:r>
        <w:t>#Created by leo</w:t>
      </w:r>
    </w:p>
    <w:p w:rsidR="007B3558" w:rsidRDefault="007B3558" w:rsidP="007B3558">
      <w:pPr>
        <w:pStyle w:val="a3"/>
      </w:pPr>
      <w:r>
        <w:t xml:space="preserve">##rsyncd.conf start##   </w:t>
      </w:r>
    </w:p>
    <w:p w:rsidR="007B3558" w:rsidRDefault="007B3558" w:rsidP="007B3558">
      <w:pPr>
        <w:pStyle w:val="a3"/>
      </w:pPr>
      <w:r>
        <w:t xml:space="preserve">uid = </w:t>
      </w:r>
      <w:r w:rsidR="00D9775C">
        <w:t>rsync</w:t>
      </w:r>
    </w:p>
    <w:p w:rsidR="007B3558" w:rsidRDefault="00D9775C" w:rsidP="007B3558">
      <w:pPr>
        <w:pStyle w:val="a3"/>
      </w:pPr>
      <w:r>
        <w:t>gid = rsync</w:t>
      </w:r>
      <w:r w:rsidR="007B3558">
        <w:t xml:space="preserve"> </w:t>
      </w:r>
    </w:p>
    <w:p w:rsidR="007B3558" w:rsidRDefault="007B3558" w:rsidP="007B3558">
      <w:pPr>
        <w:pStyle w:val="a3"/>
      </w:pPr>
      <w:r>
        <w:t xml:space="preserve">use chroot = no     </w:t>
      </w:r>
    </w:p>
    <w:p w:rsidR="007B3558" w:rsidRDefault="007B3558" w:rsidP="007B3558">
      <w:pPr>
        <w:pStyle w:val="a3"/>
      </w:pPr>
      <w:r>
        <w:t>max connections = 2000</w:t>
      </w:r>
    </w:p>
    <w:p w:rsidR="007B3558" w:rsidRDefault="007B3558" w:rsidP="007B3558">
      <w:pPr>
        <w:pStyle w:val="a3"/>
      </w:pPr>
      <w:r>
        <w:t>timeout = 60</w:t>
      </w:r>
    </w:p>
    <w:p w:rsidR="007B3558" w:rsidRDefault="007B3558" w:rsidP="007B3558">
      <w:pPr>
        <w:pStyle w:val="a3"/>
      </w:pPr>
      <w:r>
        <w:t>pid file = /var/run/rsyncd.pid</w:t>
      </w:r>
    </w:p>
    <w:p w:rsidR="007B3558" w:rsidRDefault="007B3558" w:rsidP="007B3558">
      <w:pPr>
        <w:pStyle w:val="a3"/>
      </w:pPr>
      <w:r>
        <w:lastRenderedPageBreak/>
        <w:t>lock file = /var/run/rsync.lock</w:t>
      </w:r>
    </w:p>
    <w:p w:rsidR="007B3558" w:rsidRDefault="007B3558" w:rsidP="007B3558">
      <w:pPr>
        <w:pStyle w:val="a3"/>
      </w:pPr>
      <w:r>
        <w:t>log file = /var/log/rsyncd.log</w:t>
      </w:r>
    </w:p>
    <w:p w:rsidR="007B3558" w:rsidRDefault="007B3558" w:rsidP="007B3558">
      <w:pPr>
        <w:pStyle w:val="a3"/>
      </w:pPr>
      <w:r>
        <w:t xml:space="preserve">ignore errors       </w:t>
      </w:r>
    </w:p>
    <w:p w:rsidR="007B3558" w:rsidRDefault="007B3558" w:rsidP="007B3558">
      <w:pPr>
        <w:pStyle w:val="a3"/>
      </w:pPr>
      <w:r>
        <w:t>read only = false</w:t>
      </w:r>
    </w:p>
    <w:p w:rsidR="007B3558" w:rsidRDefault="007B3558" w:rsidP="007B3558">
      <w:pPr>
        <w:pStyle w:val="a3"/>
      </w:pPr>
      <w:r>
        <w:t>list = false</w:t>
      </w:r>
    </w:p>
    <w:p w:rsidR="007B3558" w:rsidRDefault="007B3558" w:rsidP="007B3558">
      <w:pPr>
        <w:pStyle w:val="a3"/>
      </w:pPr>
      <w:r>
        <w:t>hosts allow = 192.0.0.0/24</w:t>
      </w:r>
    </w:p>
    <w:p w:rsidR="007B3558" w:rsidRDefault="007B3558" w:rsidP="007B3558">
      <w:pPr>
        <w:pStyle w:val="a3"/>
      </w:pPr>
      <w:r>
        <w:t xml:space="preserve">hosts deny = 0.0.0.0/32 </w:t>
      </w:r>
    </w:p>
    <w:p w:rsidR="007B3558" w:rsidRDefault="007B3558" w:rsidP="007B3558">
      <w:pPr>
        <w:pStyle w:val="a3"/>
      </w:pPr>
      <w:r>
        <w:t xml:space="preserve">auth users = rsync_backup </w:t>
      </w:r>
    </w:p>
    <w:p w:rsidR="007B3558" w:rsidRDefault="007B3558" w:rsidP="007B3558">
      <w:pPr>
        <w:pStyle w:val="a3"/>
      </w:pPr>
      <w:r>
        <w:t xml:space="preserve">secrets file = /etc/rsync.password                      </w:t>
      </w:r>
    </w:p>
    <w:p w:rsidR="007B3558" w:rsidRDefault="007B3558" w:rsidP="007B3558">
      <w:pPr>
        <w:pStyle w:val="a3"/>
      </w:pPr>
      <w:r>
        <w:t>##########################################</w:t>
      </w:r>
    </w:p>
    <w:p w:rsidR="007B3558" w:rsidRDefault="007B3558" w:rsidP="007B3558">
      <w:pPr>
        <w:pStyle w:val="a3"/>
      </w:pPr>
      <w:r>
        <w:t>[www]</w:t>
      </w:r>
    </w:p>
    <w:p w:rsidR="007B3558" w:rsidRDefault="007B3558" w:rsidP="007B3558">
      <w:pPr>
        <w:pStyle w:val="a3"/>
      </w:pPr>
      <w:r>
        <w:t>comment = www by leo</w:t>
      </w:r>
    </w:p>
    <w:p w:rsidR="007B3558" w:rsidRDefault="007B3558" w:rsidP="007B3558">
      <w:pPr>
        <w:pStyle w:val="a3"/>
      </w:pPr>
      <w:r>
        <w:t>path = /</w:t>
      </w:r>
      <w:r w:rsidR="00D9775C">
        <w:t>backup</w:t>
      </w:r>
    </w:p>
    <w:p w:rsidR="0025594D" w:rsidRDefault="0025594D" w:rsidP="0025594D">
      <w:pPr>
        <w:pStyle w:val="3"/>
        <w:spacing w:before="156" w:after="156"/>
      </w:pPr>
      <w:r>
        <w:rPr>
          <w:rFonts w:hint="eastAsia"/>
        </w:rPr>
        <w:t>2.3</w:t>
      </w:r>
      <w:r>
        <w:rPr>
          <w:rFonts w:hint="eastAsia"/>
        </w:rPr>
        <w:t>启动服务</w:t>
      </w:r>
    </w:p>
    <w:p w:rsidR="0025594D" w:rsidRPr="0025594D" w:rsidRDefault="0025594D" w:rsidP="0025594D">
      <w:pPr>
        <w:pStyle w:val="a3"/>
        <w:rPr>
          <w:rFonts w:hint="eastAsia"/>
        </w:rPr>
      </w:pPr>
      <w:r w:rsidRPr="0025594D">
        <w:t xml:space="preserve">[root@backup-server ~]# </w:t>
      </w:r>
      <w:r w:rsidRPr="00E915FA">
        <w:rPr>
          <w:b/>
        </w:rPr>
        <w:t>rsync --daemon</w:t>
      </w:r>
    </w:p>
    <w:p w:rsidR="0025594D" w:rsidRDefault="0025594D" w:rsidP="0025594D">
      <w:pPr>
        <w:pStyle w:val="a3"/>
      </w:pPr>
      <w:r>
        <w:t>[root@backup-server ~]# ps -ef|grep rsync|grep -v grep</w:t>
      </w:r>
    </w:p>
    <w:p w:rsidR="003672E6" w:rsidRDefault="0025594D" w:rsidP="0025594D">
      <w:pPr>
        <w:pStyle w:val="a3"/>
      </w:pPr>
      <w:r>
        <w:t xml:space="preserve">root       1225      1  0 17:20 ?        00:00:00 rsync </w:t>
      </w:r>
      <w:r>
        <w:t>–</w:t>
      </w:r>
      <w:r>
        <w:t>daemon</w:t>
      </w:r>
    </w:p>
    <w:p w:rsidR="0025594D" w:rsidRDefault="0025594D" w:rsidP="0025594D">
      <w:pPr>
        <w:pStyle w:val="a3"/>
      </w:pPr>
      <w:r>
        <w:t>[root@backup-server ~]# ss -tunlp|grep rsync</w:t>
      </w:r>
    </w:p>
    <w:p w:rsidR="0025594D" w:rsidRDefault="0025594D" w:rsidP="0025594D">
      <w:pPr>
        <w:pStyle w:val="a3"/>
      </w:pPr>
      <w:r>
        <w:t xml:space="preserve">tcp    LISTEN     0      5                     </w:t>
      </w:r>
      <w:r w:rsidRPr="006B3D49">
        <w:rPr>
          <w:highlight w:val="yellow"/>
        </w:rPr>
        <w:t>:::873</w:t>
      </w:r>
      <w:r>
        <w:t xml:space="preserve">                  :::*      users:(("rsync",1225,5))</w:t>
      </w:r>
    </w:p>
    <w:p w:rsidR="0025594D" w:rsidRDefault="0025594D" w:rsidP="0025594D">
      <w:pPr>
        <w:pStyle w:val="a3"/>
      </w:pPr>
      <w:r>
        <w:t xml:space="preserve">tcp    LISTEN     0      5                      </w:t>
      </w:r>
      <w:r w:rsidRPr="006B3D49">
        <w:rPr>
          <w:highlight w:val="yellow"/>
        </w:rPr>
        <w:t>*:873</w:t>
      </w:r>
      <w:r>
        <w:t xml:space="preserve">                   *:*      users:(("rsync",1225,3))</w:t>
      </w:r>
    </w:p>
    <w:p w:rsidR="0025594D" w:rsidRDefault="0025594D" w:rsidP="0025594D">
      <w:pPr>
        <w:pStyle w:val="a3"/>
      </w:pPr>
      <w:r>
        <w:t xml:space="preserve">[root@backup-server ~]# netstat -tunlp|grep rsync  </w:t>
      </w:r>
    </w:p>
    <w:p w:rsidR="0025594D" w:rsidRDefault="0025594D" w:rsidP="0025594D">
      <w:pPr>
        <w:pStyle w:val="a3"/>
      </w:pPr>
      <w:r>
        <w:t xml:space="preserve">tcp        0      0 0.0.0.0:873                 0.0.0.0:*                   LISTEN      1225/rsync          </w:t>
      </w:r>
    </w:p>
    <w:p w:rsidR="0025594D" w:rsidRDefault="0025594D" w:rsidP="0025594D">
      <w:pPr>
        <w:pStyle w:val="a3"/>
      </w:pPr>
      <w:r>
        <w:t>tcp        0      0 :::873                      :::*                        LISTEN      1225/rsync</w:t>
      </w:r>
    </w:p>
    <w:p w:rsidR="00E915FA" w:rsidRDefault="00E915FA" w:rsidP="00E915FA">
      <w:pPr>
        <w:pStyle w:val="3"/>
        <w:spacing w:before="156" w:after="156"/>
      </w:pPr>
      <w:r>
        <w:rPr>
          <w:rFonts w:hint="eastAsia"/>
        </w:rPr>
        <w:t>2.</w:t>
      </w:r>
      <w:r>
        <w:t>4</w:t>
      </w:r>
      <w:r>
        <w:t>创建虚拟用户</w:t>
      </w:r>
    </w:p>
    <w:p w:rsidR="00E915FA" w:rsidRPr="00E915FA" w:rsidRDefault="00E915FA" w:rsidP="00E915FA">
      <w:pPr>
        <w:pStyle w:val="a3"/>
        <w:rPr>
          <w:rFonts w:hint="eastAsia"/>
        </w:rPr>
      </w:pPr>
      <w:r>
        <w:t>[root@backup-server ~]# useradd rsync -s /sbin/nologin -M</w:t>
      </w:r>
    </w:p>
    <w:p w:rsidR="00E915FA" w:rsidRDefault="00E915FA" w:rsidP="00E915FA">
      <w:pPr>
        <w:pStyle w:val="a3"/>
      </w:pPr>
      <w:r>
        <w:t>[root@backup-server ~]# id rsync</w:t>
      </w:r>
    </w:p>
    <w:p w:rsidR="00E915FA" w:rsidRDefault="00E915FA" w:rsidP="00E915FA">
      <w:pPr>
        <w:pStyle w:val="a3"/>
      </w:pPr>
      <w:r>
        <w:t>uid=829(rsync) gid=829(rsync) groups=829(rsync)</w:t>
      </w:r>
    </w:p>
    <w:p w:rsidR="000E2200" w:rsidRDefault="000E2200" w:rsidP="000E2200">
      <w:pPr>
        <w:pStyle w:val="3"/>
        <w:spacing w:before="156" w:after="156"/>
      </w:pPr>
      <w:r>
        <w:t xml:space="preserve">2.5 </w:t>
      </w:r>
      <w:r>
        <w:rPr>
          <w:rFonts w:hint="eastAsia"/>
        </w:rPr>
        <w:t>创建备份目录</w:t>
      </w:r>
    </w:p>
    <w:p w:rsidR="000E2200" w:rsidRDefault="000E2200" w:rsidP="000E2200">
      <w:pPr>
        <w:pStyle w:val="a3"/>
      </w:pPr>
      <w:r>
        <w:t>[root@backup-server ~]# mkdir /backup</w:t>
      </w:r>
    </w:p>
    <w:p w:rsidR="000E2200" w:rsidRDefault="000E2200" w:rsidP="000E2200">
      <w:pPr>
        <w:pStyle w:val="a3"/>
      </w:pPr>
      <w:r>
        <w:t>[root@backup-server ~]# chown -R rsync /backup/</w:t>
      </w:r>
    </w:p>
    <w:p w:rsidR="000E2200" w:rsidRDefault="000E2200" w:rsidP="000E2200">
      <w:pPr>
        <w:pStyle w:val="a3"/>
      </w:pPr>
      <w:r>
        <w:t>[root@backup-server ~]# ll -d /backup/</w:t>
      </w:r>
    </w:p>
    <w:p w:rsidR="000E2200" w:rsidRDefault="000E2200" w:rsidP="000E2200">
      <w:pPr>
        <w:pStyle w:val="a3"/>
      </w:pPr>
      <w:r>
        <w:t>drwxr-xr-x 2 rsync root 4096 2016-03-01 17:24 /backup/</w:t>
      </w:r>
    </w:p>
    <w:p w:rsidR="000E2200" w:rsidRDefault="000E2200" w:rsidP="000E2200">
      <w:pPr>
        <w:pStyle w:val="3"/>
        <w:spacing w:before="156" w:after="156"/>
      </w:pPr>
      <w:r>
        <w:rPr>
          <w:rFonts w:hint="eastAsia"/>
        </w:rPr>
        <w:t>2.</w:t>
      </w:r>
      <w:r>
        <w:t>6</w:t>
      </w:r>
      <w:r>
        <w:t>创建密码文件</w:t>
      </w:r>
    </w:p>
    <w:p w:rsidR="000E2200" w:rsidRDefault="000E2200" w:rsidP="000E2200">
      <w:pPr>
        <w:pStyle w:val="a3"/>
      </w:pPr>
      <w:r>
        <w:t>[root@backup-server ~]# echo "rsync_backup:rsync" &gt; /etc/rsync.password</w:t>
      </w:r>
    </w:p>
    <w:p w:rsidR="000E2200" w:rsidRDefault="000E2200" w:rsidP="000E2200">
      <w:pPr>
        <w:pStyle w:val="a3"/>
      </w:pPr>
      <w:r>
        <w:t xml:space="preserve">[root@backup-server ~]# cat /etc/rsync.password </w:t>
      </w:r>
    </w:p>
    <w:p w:rsidR="000E2200" w:rsidRDefault="000E2200" w:rsidP="000E2200">
      <w:pPr>
        <w:pStyle w:val="a3"/>
      </w:pPr>
      <w:r>
        <w:lastRenderedPageBreak/>
        <w:t>rsync_backup:rsync</w:t>
      </w:r>
    </w:p>
    <w:p w:rsidR="00CB42F7" w:rsidRDefault="00CB42F7" w:rsidP="00CB42F7">
      <w:pPr>
        <w:pStyle w:val="a3"/>
      </w:pPr>
      <w:r w:rsidRPr="00CB42F7">
        <w:t>[root@backup-server ~]# chmod 600 /etc/rsync.password</w:t>
      </w:r>
    </w:p>
    <w:p w:rsidR="00CB42F7" w:rsidRDefault="00CB42F7" w:rsidP="00CB42F7">
      <w:r>
        <w:rPr>
          <w:noProof/>
        </w:rPr>
        <w:drawing>
          <wp:inline distT="0" distB="0" distL="0" distR="0" wp14:anchorId="51DD259F" wp14:editId="022B505F">
            <wp:extent cx="5274310" cy="92964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F7" w:rsidRDefault="00CB42F7" w:rsidP="00CB42F7"/>
    <w:p w:rsidR="00CB42F7" w:rsidRDefault="00CB42F7" w:rsidP="00CB42F7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t>rsync</w:t>
      </w:r>
      <w:r>
        <w:t>客户端配置</w:t>
      </w:r>
    </w:p>
    <w:p w:rsidR="00CB42F7" w:rsidRPr="00CB42F7" w:rsidRDefault="00B951D0" w:rsidP="00B951D0">
      <w:pPr>
        <w:pStyle w:val="3"/>
        <w:spacing w:before="156" w:after="156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创建密码文件</w:t>
      </w:r>
      <w:r>
        <w:rPr>
          <w:rFonts w:hint="eastAsia"/>
        </w:rPr>
        <w:t xml:space="preserve"> </w:t>
      </w:r>
      <w:r>
        <w:rPr>
          <w:rFonts w:hint="eastAsia"/>
        </w:rPr>
        <w:t>只需要密码</w:t>
      </w:r>
      <w:r>
        <w:rPr>
          <w:rFonts w:hint="eastAsia"/>
        </w:rPr>
        <w:t xml:space="preserve"> 600</w:t>
      </w:r>
    </w:p>
    <w:p w:rsidR="00B951D0" w:rsidRDefault="00B951D0" w:rsidP="00B951D0">
      <w:pPr>
        <w:pStyle w:val="a3"/>
      </w:pPr>
      <w:r>
        <w:t>[root@centos6-server1 ~]# echo "rsync"&gt;/etc/rsync.password</w:t>
      </w:r>
    </w:p>
    <w:p w:rsidR="00E915FA" w:rsidRDefault="00B951D0" w:rsidP="00B951D0">
      <w:pPr>
        <w:pStyle w:val="a3"/>
      </w:pPr>
      <w:r>
        <w:t>[root@centos6-server1 ~]# chmod 600 /etc/rsync.password</w:t>
      </w:r>
    </w:p>
    <w:p w:rsidR="008D2F45" w:rsidRDefault="008D2F45" w:rsidP="008D2F45">
      <w:pPr>
        <w:pStyle w:val="3"/>
        <w:spacing w:before="156" w:after="156"/>
      </w:pPr>
      <w:r>
        <w:rPr>
          <w:rFonts w:hint="eastAsia"/>
        </w:rPr>
        <w:t>3.</w:t>
      </w:r>
      <w:r>
        <w:t>2 rsync</w:t>
      </w:r>
    </w:p>
    <w:p w:rsidR="008D2F45" w:rsidRPr="008D2F45" w:rsidRDefault="002A3B5D" w:rsidP="002A3B5D">
      <w:pPr>
        <w:pStyle w:val="a3"/>
        <w:rPr>
          <w:rFonts w:hint="eastAsia"/>
        </w:rPr>
      </w:pPr>
      <w:r w:rsidRPr="002A3B5D">
        <w:t>[root@centos6-server1 ~]# rsync -avz /tmp/ rsync_backup@192.168.137.90::backup --password-file=/etc/rsync.password</w:t>
      </w:r>
    </w:p>
    <w:p w:rsidR="00E915FA" w:rsidRDefault="00E915FA" w:rsidP="00E915FA"/>
    <w:p w:rsidR="00B423FA" w:rsidRDefault="00B423FA" w:rsidP="00B423FA">
      <w:pPr>
        <w:pStyle w:val="2"/>
        <w:spacing w:before="156" w:after="156"/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t xml:space="preserve">rsync </w:t>
      </w:r>
      <w:r>
        <w:rPr>
          <w:rFonts w:hint="eastAsia"/>
        </w:rPr>
        <w:t>的组合命令</w:t>
      </w:r>
    </w:p>
    <w:p w:rsidR="00B423FA" w:rsidRDefault="00B423FA" w:rsidP="00B423FA">
      <w:r>
        <w:rPr>
          <w:rFonts w:hint="eastAsia"/>
        </w:rPr>
        <w:t>pkill rsync</w:t>
      </w:r>
    </w:p>
    <w:p w:rsidR="00B423FA" w:rsidRDefault="00B423FA" w:rsidP="00B423FA">
      <w:pPr>
        <w:rPr>
          <w:rFonts w:hint="eastAsia"/>
        </w:rPr>
      </w:pPr>
      <w:r>
        <w:t>killall rsync #</w:t>
      </w:r>
      <w:r>
        <w:rPr>
          <w:rFonts w:hint="eastAsia"/>
        </w:rPr>
        <w:t>杀到提示没有可杀的为止</w:t>
      </w:r>
      <w:r>
        <w:rPr>
          <w:rFonts w:hint="eastAsia"/>
        </w:rPr>
        <w:t xml:space="preserve"> </w:t>
      </w:r>
    </w:p>
    <w:p w:rsidR="00B423FA" w:rsidRDefault="00B423FA" w:rsidP="00B423FA">
      <w:r>
        <w:t>kill `cat  /var/run/rsyncd.pid`</w:t>
      </w:r>
    </w:p>
    <w:p w:rsidR="00997D66" w:rsidRDefault="00997D66" w:rsidP="00B423FA"/>
    <w:p w:rsidR="00997D66" w:rsidRDefault="00997D66" w:rsidP="00B423FA"/>
    <w:p w:rsidR="00997D66" w:rsidRDefault="00997D66" w:rsidP="00B423FA">
      <w:r>
        <w:rPr>
          <w:noProof/>
        </w:rPr>
        <w:drawing>
          <wp:inline distT="0" distB="0" distL="0" distR="0" wp14:anchorId="375C3288" wp14:editId="601DF92F">
            <wp:extent cx="5274310" cy="9486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66" w:rsidRDefault="00997D66" w:rsidP="00B423FA">
      <w:r>
        <w:rPr>
          <w:noProof/>
        </w:rPr>
        <w:lastRenderedPageBreak/>
        <w:drawing>
          <wp:inline distT="0" distB="0" distL="0" distR="0" wp14:anchorId="74118002" wp14:editId="55A8EBED">
            <wp:extent cx="5274310" cy="40151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71" w:rsidRDefault="00F02F71" w:rsidP="00B423FA">
      <w:r>
        <w:rPr>
          <w:noProof/>
        </w:rPr>
        <w:drawing>
          <wp:inline distT="0" distB="0" distL="0" distR="0" wp14:anchorId="163D22D7" wp14:editId="433C70FC">
            <wp:extent cx="5274310" cy="6108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71" w:rsidRDefault="00F02F71" w:rsidP="00B423FA"/>
    <w:p w:rsidR="00F02F71" w:rsidRDefault="00F02F71" w:rsidP="00B423FA">
      <w:pPr>
        <w:rPr>
          <w:rFonts w:hint="eastAsia"/>
        </w:rPr>
      </w:pPr>
      <w:r>
        <w:rPr>
          <w:rFonts w:hint="eastAsia"/>
        </w:rPr>
        <w:t>NOTE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F02F71" w:rsidRDefault="00F02F71" w:rsidP="00B423FA"/>
    <w:p w:rsidR="00F02F71" w:rsidRDefault="00F02F71" w:rsidP="002F6AE0">
      <w:pPr>
        <w:pStyle w:val="a3"/>
      </w:pPr>
      <w:r>
        <w:t>[root@centos6-server1 .ICE-unix]# mkdir /backup</w:t>
      </w:r>
    </w:p>
    <w:p w:rsidR="00F02F71" w:rsidRDefault="00F02F71" w:rsidP="002F6AE0">
      <w:pPr>
        <w:pStyle w:val="a3"/>
      </w:pPr>
      <w:r>
        <w:t>[root@centos6-server1 .ICE-unix]# ifconfig eth0|awk -F '[ :]+' 'NR==2 {print $4}'</w:t>
      </w:r>
    </w:p>
    <w:p w:rsidR="00F02F71" w:rsidRDefault="00F02F71" w:rsidP="002F6AE0">
      <w:pPr>
        <w:pStyle w:val="a3"/>
      </w:pPr>
      <w:r>
        <w:t>192.168.137.81</w:t>
      </w:r>
    </w:p>
    <w:p w:rsidR="00F02F71" w:rsidRDefault="00F02F71" w:rsidP="002F6AE0">
      <w:pPr>
        <w:pStyle w:val="a3"/>
      </w:pPr>
      <w:r>
        <w:t>[root@centos6-server1 .ICE-unix]# mkdir /backup/`ifconfig eth0|awk -F '[ :]+' 'NR==2 {print $4}'`_$(date +%F) -p</w:t>
      </w:r>
    </w:p>
    <w:p w:rsidR="00F02F71" w:rsidRDefault="00F02F71" w:rsidP="002F6AE0">
      <w:pPr>
        <w:pStyle w:val="a3"/>
      </w:pPr>
      <w:r>
        <w:t>[root@centos6-server1 .ICE-unix]# cp /etc/rc.local /backup/`ifconfig eth0|awk -F '[ :]+' 'NR==2 {print $4}'`_$(date +%F)/</w:t>
      </w:r>
    </w:p>
    <w:p w:rsidR="002F6AE0" w:rsidRDefault="002F6AE0" w:rsidP="002F6AE0"/>
    <w:p w:rsidR="002F6AE0" w:rsidRDefault="002F6AE0" w:rsidP="002F6AE0">
      <w:r>
        <w:rPr>
          <w:rFonts w:hint="eastAsia"/>
        </w:rPr>
        <w:t>#</w:t>
      </w:r>
      <w:r>
        <w:t xml:space="preserve">shell </w:t>
      </w:r>
    </w:p>
    <w:p w:rsidR="002F6AE0" w:rsidRDefault="002F6AE0" w:rsidP="002F6AE0">
      <w:pPr>
        <w:pStyle w:val="a3"/>
      </w:pPr>
      <w:r>
        <w:t>#!/bin/sh</w:t>
      </w:r>
    </w:p>
    <w:p w:rsidR="002F6AE0" w:rsidRDefault="002F6AE0" w:rsidP="002F6AE0">
      <w:pPr>
        <w:pStyle w:val="a3"/>
      </w:pPr>
      <w:r>
        <w:t>path=/backup</w:t>
      </w:r>
    </w:p>
    <w:p w:rsidR="002F6AE0" w:rsidRDefault="002F6AE0" w:rsidP="002F6AE0">
      <w:pPr>
        <w:pStyle w:val="a3"/>
      </w:pPr>
      <w:r>
        <w:t>dir="`ifconfig eth0|awk -F '[ :]+' 'NR==2 {print $4}'`_$(date +%F)"</w:t>
      </w:r>
    </w:p>
    <w:p w:rsidR="002F6AE0" w:rsidRDefault="002F6AE0" w:rsidP="002F6AE0">
      <w:pPr>
        <w:pStyle w:val="a3"/>
      </w:pPr>
      <w:r>
        <w:t>mkdir $path/$dir -p &amp;&amp;\</w:t>
      </w:r>
    </w:p>
    <w:p w:rsidR="002F6AE0" w:rsidRDefault="002F6AE0" w:rsidP="002F6AE0">
      <w:pPr>
        <w:pStyle w:val="a3"/>
      </w:pPr>
      <w:r>
        <w:t>/bin/cp /etc/rc.local $path/$dir/rc.local_$(date +%F) &amp;&amp;\</w:t>
      </w:r>
    </w:p>
    <w:p w:rsidR="002F6AE0" w:rsidRDefault="002F6AE0" w:rsidP="002F6AE0">
      <w:pPr>
        <w:pStyle w:val="a3"/>
      </w:pPr>
      <w:r>
        <w:t>/bin/cp /var/spool/cron/root $path/$dir/cron_root_$(date +%F) &amp;&amp;\</w:t>
      </w:r>
    </w:p>
    <w:p w:rsidR="002F6AE0" w:rsidRDefault="002F6AE0" w:rsidP="002F6AE0">
      <w:pPr>
        <w:pStyle w:val="a3"/>
      </w:pPr>
      <w:r>
        <w:t>rsync -az $path rsync_backup@192.168.137.90::backup --password-file=/etc/rsync.password</w:t>
      </w:r>
    </w:p>
    <w:p w:rsidR="002F6AE0" w:rsidRDefault="002F6AE0" w:rsidP="002F6AE0"/>
    <w:p w:rsidR="002F6AE0" w:rsidRDefault="002F6AE0" w:rsidP="002F6AE0"/>
    <w:p w:rsidR="00A2008F" w:rsidRDefault="00A2008F" w:rsidP="00A2008F">
      <w:pPr>
        <w:pStyle w:val="1"/>
      </w:pPr>
      <w:r>
        <w:rPr>
          <w:rFonts w:hint="eastAsia"/>
        </w:rPr>
        <w:t>案例</w:t>
      </w:r>
    </w:p>
    <w:p w:rsidR="00A2008F" w:rsidRDefault="00A2008F" w:rsidP="00A2008F">
      <w:r>
        <w:rPr>
          <w:noProof/>
        </w:rPr>
        <w:drawing>
          <wp:inline distT="0" distB="0" distL="0" distR="0" wp14:anchorId="53F8334D" wp14:editId="38F7E1D9">
            <wp:extent cx="5274310" cy="14719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16" w:rsidRDefault="00236816" w:rsidP="00A2008F">
      <w:r>
        <w:rPr>
          <w:noProof/>
        </w:rPr>
        <w:drawing>
          <wp:inline distT="0" distB="0" distL="0" distR="0" wp14:anchorId="151EECAB" wp14:editId="40CBAB94">
            <wp:extent cx="5274310" cy="24765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16" w:rsidRDefault="00236816" w:rsidP="00A2008F">
      <w:r>
        <w:rPr>
          <w:noProof/>
        </w:rPr>
        <w:drawing>
          <wp:inline distT="0" distB="0" distL="0" distR="0" wp14:anchorId="7C76DC09" wp14:editId="5418C339">
            <wp:extent cx="5274310" cy="206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BB" w:rsidRDefault="00F56DBB" w:rsidP="00A2008F"/>
    <w:p w:rsidR="00F56DBB" w:rsidRDefault="00F56DBB" w:rsidP="00F56DBB">
      <w:pPr>
        <w:pStyle w:val="2"/>
        <w:numPr>
          <w:ilvl w:val="0"/>
          <w:numId w:val="12"/>
        </w:numPr>
        <w:spacing w:before="156" w:after="156"/>
      </w:pPr>
      <w:r>
        <w:rPr>
          <w:rFonts w:hint="eastAsia"/>
        </w:rPr>
        <w:t>备份服务器端准备</w:t>
      </w:r>
      <w:r>
        <w:rPr>
          <w:rFonts w:hint="eastAsia"/>
        </w:rPr>
        <w:t xml:space="preserve"> </w:t>
      </w:r>
      <w:r>
        <w:rPr>
          <w:rFonts w:hint="eastAsia"/>
        </w:rPr>
        <w:t>（参见前文</w:t>
      </w:r>
      <w:r w:rsidR="00F45C84">
        <w:rPr>
          <w:rFonts w:hint="eastAsia"/>
        </w:rPr>
        <w:t>第一章第</w:t>
      </w:r>
      <w:r w:rsidR="00C5227B">
        <w:rPr>
          <w:rFonts w:hint="eastAsia"/>
        </w:rPr>
        <w:t>不</w:t>
      </w:r>
      <w:r>
        <w:rPr>
          <w:rFonts w:hint="eastAsia"/>
        </w:rPr>
        <w:t>2</w:t>
      </w:r>
      <w:r>
        <w:rPr>
          <w:rFonts w:hint="eastAsia"/>
        </w:rPr>
        <w:t>节）</w:t>
      </w:r>
    </w:p>
    <w:p w:rsidR="00F56DBB" w:rsidRDefault="00106B69" w:rsidP="00F45C84">
      <w:pPr>
        <w:pStyle w:val="2"/>
        <w:numPr>
          <w:ilvl w:val="0"/>
          <w:numId w:val="12"/>
        </w:numPr>
        <w:spacing w:before="156" w:after="156"/>
      </w:pPr>
      <w:r>
        <w:t>Web</w:t>
      </w:r>
      <w:r>
        <w:rPr>
          <w:rFonts w:hint="eastAsia"/>
        </w:rPr>
        <w:t>服务</w:t>
      </w:r>
      <w:r w:rsidR="00F45C84">
        <w:rPr>
          <w:rFonts w:hint="eastAsia"/>
        </w:rPr>
        <w:t>器端文件打包</w:t>
      </w:r>
    </w:p>
    <w:p w:rsidR="00C5227B" w:rsidRDefault="00C5227B" w:rsidP="00C5227B">
      <w:r>
        <w:rPr>
          <w:noProof/>
        </w:rPr>
        <w:drawing>
          <wp:inline distT="0" distB="0" distL="0" distR="0" wp14:anchorId="3EDE2F03" wp14:editId="79B8EB6E">
            <wp:extent cx="5274310" cy="21120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07" w:rsidRDefault="003D0307" w:rsidP="003D0307">
      <w:pPr>
        <w:pStyle w:val="2"/>
        <w:numPr>
          <w:ilvl w:val="0"/>
          <w:numId w:val="12"/>
        </w:numPr>
        <w:spacing w:before="156" w:after="156"/>
      </w:pPr>
      <w:r>
        <w:rPr>
          <w:rFonts w:hint="eastAsia"/>
        </w:rPr>
        <w:lastRenderedPageBreak/>
        <w:t>配置定时任务</w:t>
      </w:r>
    </w:p>
    <w:p w:rsidR="003D0307" w:rsidRDefault="003D0307" w:rsidP="003D0307">
      <w:r>
        <w:rPr>
          <w:noProof/>
        </w:rPr>
        <w:drawing>
          <wp:inline distT="0" distB="0" distL="0" distR="0" wp14:anchorId="58F9829E" wp14:editId="223173DC">
            <wp:extent cx="5274310" cy="7575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07" w:rsidRDefault="003D0307" w:rsidP="003D0307"/>
    <w:p w:rsidR="003D0307" w:rsidRDefault="003D0307" w:rsidP="003D0307">
      <w:r>
        <w:t>超过</w:t>
      </w:r>
      <w:r>
        <w:t>180</w:t>
      </w:r>
      <w:r>
        <w:t>天的删除</w:t>
      </w:r>
    </w:p>
    <w:p w:rsidR="003D0307" w:rsidRPr="003D0307" w:rsidRDefault="003D0307" w:rsidP="003D0307">
      <w:pPr>
        <w:rPr>
          <w:rFonts w:hint="eastAsia"/>
        </w:rPr>
      </w:pPr>
      <w:r>
        <w:rPr>
          <w:noProof/>
        </w:rPr>
        <w:drawing>
          <wp:inline distT="0" distB="0" distL="0" distR="0" wp14:anchorId="38065E11" wp14:editId="628962FA">
            <wp:extent cx="5274310" cy="1993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C84" w:rsidRPr="00F45C84" w:rsidRDefault="00F45C84" w:rsidP="00F45C84">
      <w:pPr>
        <w:rPr>
          <w:rFonts w:hint="eastAsia"/>
        </w:rPr>
      </w:pPr>
    </w:p>
    <w:sectPr w:rsidR="00F45C84" w:rsidRPr="00F45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EF1" w:rsidRDefault="00A65EF1" w:rsidP="00021924">
      <w:pPr>
        <w:spacing w:line="240" w:lineRule="auto"/>
      </w:pPr>
      <w:r>
        <w:separator/>
      </w:r>
    </w:p>
  </w:endnote>
  <w:endnote w:type="continuationSeparator" w:id="0">
    <w:p w:rsidR="00A65EF1" w:rsidRDefault="00A65EF1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EF1" w:rsidRDefault="00A65EF1" w:rsidP="00021924">
      <w:pPr>
        <w:spacing w:line="240" w:lineRule="auto"/>
      </w:pPr>
      <w:r>
        <w:separator/>
      </w:r>
    </w:p>
  </w:footnote>
  <w:footnote w:type="continuationSeparator" w:id="0">
    <w:p w:rsidR="00A65EF1" w:rsidRDefault="00A65EF1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5462CD"/>
    <w:multiLevelType w:val="hybridMultilevel"/>
    <w:tmpl w:val="F5A8D48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B6C44"/>
    <w:multiLevelType w:val="hybridMultilevel"/>
    <w:tmpl w:val="0686AA04"/>
    <w:lvl w:ilvl="0" w:tplc="206C3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9D14CE"/>
    <w:multiLevelType w:val="hybridMultilevel"/>
    <w:tmpl w:val="3B8CEEC8"/>
    <w:lvl w:ilvl="0" w:tplc="605ADC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D94951"/>
    <w:multiLevelType w:val="hybridMultilevel"/>
    <w:tmpl w:val="0420940C"/>
    <w:lvl w:ilvl="0" w:tplc="69881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950188"/>
    <w:multiLevelType w:val="hybridMultilevel"/>
    <w:tmpl w:val="9D74D852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133063"/>
    <w:multiLevelType w:val="hybridMultilevel"/>
    <w:tmpl w:val="9AAA0A4A"/>
    <w:lvl w:ilvl="0" w:tplc="648E2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DF6F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6"/>
  </w:num>
  <w:num w:numId="3">
    <w:abstractNumId w:val="10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4"/>
  </w:num>
  <w:num w:numId="9">
    <w:abstractNumId w:val="1"/>
  </w:num>
  <w:num w:numId="10">
    <w:abstractNumId w:val="1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64DD2"/>
    <w:rsid w:val="000667B4"/>
    <w:rsid w:val="00067657"/>
    <w:rsid w:val="000747EC"/>
    <w:rsid w:val="00080C70"/>
    <w:rsid w:val="00092DE6"/>
    <w:rsid w:val="000B29FC"/>
    <w:rsid w:val="000D22FF"/>
    <w:rsid w:val="000E2200"/>
    <w:rsid w:val="001001C9"/>
    <w:rsid w:val="00106B69"/>
    <w:rsid w:val="00110860"/>
    <w:rsid w:val="00154F81"/>
    <w:rsid w:val="00174724"/>
    <w:rsid w:val="001A531B"/>
    <w:rsid w:val="001C34C4"/>
    <w:rsid w:val="001D0C74"/>
    <w:rsid w:val="00213117"/>
    <w:rsid w:val="00236816"/>
    <w:rsid w:val="002411EF"/>
    <w:rsid w:val="00251257"/>
    <w:rsid w:val="0025594D"/>
    <w:rsid w:val="00271BB4"/>
    <w:rsid w:val="0027332A"/>
    <w:rsid w:val="00291014"/>
    <w:rsid w:val="00292D0A"/>
    <w:rsid w:val="002A3B5D"/>
    <w:rsid w:val="002C54EF"/>
    <w:rsid w:val="002D3C62"/>
    <w:rsid w:val="002E4515"/>
    <w:rsid w:val="002F6AE0"/>
    <w:rsid w:val="00330945"/>
    <w:rsid w:val="0033506E"/>
    <w:rsid w:val="003672E6"/>
    <w:rsid w:val="003748D8"/>
    <w:rsid w:val="00374F20"/>
    <w:rsid w:val="003818C1"/>
    <w:rsid w:val="003C4E55"/>
    <w:rsid w:val="003C6274"/>
    <w:rsid w:val="003C6642"/>
    <w:rsid w:val="003D0307"/>
    <w:rsid w:val="003D0524"/>
    <w:rsid w:val="003E0CCF"/>
    <w:rsid w:val="003F4E3D"/>
    <w:rsid w:val="00414242"/>
    <w:rsid w:val="00442F3A"/>
    <w:rsid w:val="004467D2"/>
    <w:rsid w:val="0046313C"/>
    <w:rsid w:val="004874E1"/>
    <w:rsid w:val="00487A53"/>
    <w:rsid w:val="0049027D"/>
    <w:rsid w:val="004A026A"/>
    <w:rsid w:val="004A7F6C"/>
    <w:rsid w:val="004B2CD6"/>
    <w:rsid w:val="004C6FBA"/>
    <w:rsid w:val="00524DD2"/>
    <w:rsid w:val="0054583F"/>
    <w:rsid w:val="00557676"/>
    <w:rsid w:val="00592810"/>
    <w:rsid w:val="005971BC"/>
    <w:rsid w:val="006042A8"/>
    <w:rsid w:val="00634E06"/>
    <w:rsid w:val="00641DFD"/>
    <w:rsid w:val="006A6685"/>
    <w:rsid w:val="006B3D49"/>
    <w:rsid w:val="006B40DD"/>
    <w:rsid w:val="006B6776"/>
    <w:rsid w:val="006C3175"/>
    <w:rsid w:val="0070571D"/>
    <w:rsid w:val="007156E6"/>
    <w:rsid w:val="00760F13"/>
    <w:rsid w:val="00761657"/>
    <w:rsid w:val="007B3558"/>
    <w:rsid w:val="007B4C8A"/>
    <w:rsid w:val="007C25A2"/>
    <w:rsid w:val="0082268E"/>
    <w:rsid w:val="0082717B"/>
    <w:rsid w:val="00854F70"/>
    <w:rsid w:val="00890D72"/>
    <w:rsid w:val="008A0E52"/>
    <w:rsid w:val="008D2F45"/>
    <w:rsid w:val="008F5E49"/>
    <w:rsid w:val="00966ECD"/>
    <w:rsid w:val="00997D66"/>
    <w:rsid w:val="009B79CD"/>
    <w:rsid w:val="00A16B79"/>
    <w:rsid w:val="00A2008F"/>
    <w:rsid w:val="00A53258"/>
    <w:rsid w:val="00A65EF1"/>
    <w:rsid w:val="00A72540"/>
    <w:rsid w:val="00AC6052"/>
    <w:rsid w:val="00AE37CA"/>
    <w:rsid w:val="00AF0666"/>
    <w:rsid w:val="00B05950"/>
    <w:rsid w:val="00B070FF"/>
    <w:rsid w:val="00B423FA"/>
    <w:rsid w:val="00B615E5"/>
    <w:rsid w:val="00B951D0"/>
    <w:rsid w:val="00BF4BF8"/>
    <w:rsid w:val="00BF7E1A"/>
    <w:rsid w:val="00C45659"/>
    <w:rsid w:val="00C5227B"/>
    <w:rsid w:val="00C75AC6"/>
    <w:rsid w:val="00C934E8"/>
    <w:rsid w:val="00C96F55"/>
    <w:rsid w:val="00CA29E5"/>
    <w:rsid w:val="00CA7215"/>
    <w:rsid w:val="00CB0343"/>
    <w:rsid w:val="00CB42F7"/>
    <w:rsid w:val="00CC63EB"/>
    <w:rsid w:val="00CD5101"/>
    <w:rsid w:val="00D37F62"/>
    <w:rsid w:val="00D64413"/>
    <w:rsid w:val="00D7740C"/>
    <w:rsid w:val="00D9775C"/>
    <w:rsid w:val="00DA0DFE"/>
    <w:rsid w:val="00DA47F7"/>
    <w:rsid w:val="00DE7A4D"/>
    <w:rsid w:val="00DF25B9"/>
    <w:rsid w:val="00E14382"/>
    <w:rsid w:val="00E16EE5"/>
    <w:rsid w:val="00E44287"/>
    <w:rsid w:val="00E45E4E"/>
    <w:rsid w:val="00E77F4D"/>
    <w:rsid w:val="00E8435B"/>
    <w:rsid w:val="00E915FA"/>
    <w:rsid w:val="00F02F71"/>
    <w:rsid w:val="00F169C6"/>
    <w:rsid w:val="00F30923"/>
    <w:rsid w:val="00F45C84"/>
    <w:rsid w:val="00F56DBB"/>
    <w:rsid w:val="00F6074C"/>
    <w:rsid w:val="00F72E98"/>
    <w:rsid w:val="00F8594B"/>
    <w:rsid w:val="00FA5F6F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D3C62"/>
  </w:style>
  <w:style w:type="table" w:styleId="a9">
    <w:name w:val="Table Grid"/>
    <w:basedOn w:val="a1"/>
    <w:uiPriority w:val="39"/>
    <w:rsid w:val="00F85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F85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C7EDCB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1208</TotalTime>
  <Pages>7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22</cp:revision>
  <dcterms:created xsi:type="dcterms:W3CDTF">2016-03-01T06:56:00Z</dcterms:created>
  <dcterms:modified xsi:type="dcterms:W3CDTF">2016-03-02T09:30:00Z</dcterms:modified>
</cp:coreProperties>
</file>