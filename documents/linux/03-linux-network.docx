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6685" w:rsidRDefault="00414242" w:rsidP="00414242">
      <w:r>
        <w:rPr>
          <w:noProof/>
        </w:rPr>
        <w:drawing>
          <wp:inline distT="0" distB="0" distL="0" distR="0" wp14:anchorId="3E4E2783" wp14:editId="0CC40F7A">
            <wp:extent cx="5274310" cy="37407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B79" w:rsidRDefault="00A16B79" w:rsidP="00414242"/>
    <w:p w:rsidR="00A16B79" w:rsidRDefault="00A16B79" w:rsidP="00A16B79">
      <w:pPr>
        <w:pStyle w:val="a3"/>
      </w:pPr>
      <w:r w:rsidRPr="00A16B79">
        <w:t>[leo@centos6-server ~]$ dig @8.8.8.8 www.baidu.com +trace</w:t>
      </w:r>
    </w:p>
    <w:p w:rsidR="0046313C" w:rsidRDefault="0046313C" w:rsidP="0046313C"/>
    <w:p w:rsidR="0046313C" w:rsidRDefault="0046313C" w:rsidP="0046313C">
      <w:pPr>
        <w:pStyle w:val="a3"/>
      </w:pPr>
      <w:r>
        <w:t>[leo@centos6-server ~]$ netstat -rn</w:t>
      </w:r>
    </w:p>
    <w:p w:rsidR="0046313C" w:rsidRDefault="0046313C" w:rsidP="0046313C">
      <w:pPr>
        <w:pStyle w:val="a3"/>
      </w:pPr>
      <w:r>
        <w:t>Kernel IP routing table</w:t>
      </w:r>
    </w:p>
    <w:p w:rsidR="0046313C" w:rsidRDefault="0046313C" w:rsidP="0046313C">
      <w:pPr>
        <w:pStyle w:val="a3"/>
      </w:pPr>
      <w:r>
        <w:t>Destination     Gateway         Genmask         Flags   MSS Window  irtt Iface</w:t>
      </w:r>
    </w:p>
    <w:p w:rsidR="0046313C" w:rsidRDefault="0046313C" w:rsidP="0046313C">
      <w:pPr>
        <w:pStyle w:val="a3"/>
      </w:pPr>
      <w:r>
        <w:t>192.168.137.0   0.0.0.0         255.255.255.0   U         0 0          0 eth0</w:t>
      </w:r>
    </w:p>
    <w:p w:rsidR="0046313C" w:rsidRDefault="0046313C" w:rsidP="0046313C">
      <w:pPr>
        <w:pStyle w:val="a3"/>
      </w:pPr>
      <w:r>
        <w:t>169.254.0.0     0.0.0.0         255.255.0.0     U         0 0          0 eth0</w:t>
      </w:r>
    </w:p>
    <w:p w:rsidR="0046313C" w:rsidRDefault="0046313C" w:rsidP="0046313C">
      <w:pPr>
        <w:pStyle w:val="a3"/>
      </w:pPr>
      <w:r>
        <w:t>0.0.0.0         192.168.137.1   0.0.0.0         UG        0 0          0 eth0</w:t>
      </w:r>
    </w:p>
    <w:p w:rsidR="0046313C" w:rsidRDefault="0046313C" w:rsidP="0046313C">
      <w:pPr>
        <w:pStyle w:val="a3"/>
      </w:pPr>
      <w:r>
        <w:t>[leo@centos6-server ~]$ route -n</w:t>
      </w:r>
    </w:p>
    <w:p w:rsidR="0046313C" w:rsidRDefault="0046313C" w:rsidP="0046313C">
      <w:pPr>
        <w:pStyle w:val="a3"/>
      </w:pPr>
      <w:r>
        <w:t>Kernel IP routing table</w:t>
      </w:r>
    </w:p>
    <w:p w:rsidR="0046313C" w:rsidRDefault="0046313C" w:rsidP="0046313C">
      <w:pPr>
        <w:pStyle w:val="a3"/>
      </w:pPr>
      <w:r>
        <w:t>Destination     Gateway         Genmask         Flags Metric Ref    Use Iface</w:t>
      </w:r>
    </w:p>
    <w:p w:rsidR="0046313C" w:rsidRDefault="0046313C" w:rsidP="0046313C">
      <w:pPr>
        <w:pStyle w:val="a3"/>
      </w:pPr>
      <w:r>
        <w:t>192.168.137.0   0.0.0.0         255.255.255.0   U     0      0        0 eth0</w:t>
      </w:r>
    </w:p>
    <w:p w:rsidR="0046313C" w:rsidRDefault="0046313C" w:rsidP="0046313C">
      <w:pPr>
        <w:pStyle w:val="a3"/>
      </w:pPr>
      <w:r>
        <w:t>169.254.0.0     0.0.0.0         255.255.0.0     U     1002   0        0 eth0</w:t>
      </w:r>
    </w:p>
    <w:p w:rsidR="0046313C" w:rsidRDefault="0046313C" w:rsidP="0046313C">
      <w:pPr>
        <w:pStyle w:val="a3"/>
      </w:pPr>
      <w:r>
        <w:t>0.0.0.0         192.168.137.1   0.0.0.0         UG    0      0        0 eth0</w:t>
      </w:r>
    </w:p>
    <w:p w:rsidR="0046313C" w:rsidRDefault="0046313C" w:rsidP="0046313C"/>
    <w:p w:rsidR="0046313C" w:rsidRDefault="0046313C" w:rsidP="00634E06">
      <w:pPr>
        <w:pStyle w:val="2"/>
        <w:spacing w:before="156" w:after="156"/>
        <w:rPr>
          <w:rFonts w:hint="eastAsia"/>
        </w:rPr>
      </w:pPr>
      <w:r>
        <w:t>删除网关：</w:t>
      </w:r>
      <w:r>
        <w:rPr>
          <w:rFonts w:hint="eastAsia"/>
        </w:rPr>
        <w:t xml:space="preserve"> </w:t>
      </w:r>
    </w:p>
    <w:p w:rsidR="0046313C" w:rsidRDefault="0046313C" w:rsidP="0046313C">
      <w:pPr>
        <w:pStyle w:val="a3"/>
      </w:pPr>
      <w:r w:rsidRPr="0046313C">
        <w:t>[root@centos6-server ~]# route del default gw 192.168.137.1</w:t>
      </w:r>
    </w:p>
    <w:p w:rsidR="0046313C" w:rsidRDefault="0046313C" w:rsidP="00634E06">
      <w:pPr>
        <w:pStyle w:val="2"/>
        <w:spacing w:before="156" w:after="156"/>
      </w:pPr>
      <w:r>
        <w:t>添加网关</w:t>
      </w:r>
    </w:p>
    <w:p w:rsidR="0046313C" w:rsidRDefault="0046313C" w:rsidP="0046313C">
      <w:pPr>
        <w:pStyle w:val="a3"/>
      </w:pPr>
      <w:r w:rsidRPr="0046313C">
        <w:t xml:space="preserve">[root@centos6-server ~]# route </w:t>
      </w:r>
      <w:r>
        <w:t xml:space="preserve">add </w:t>
      </w:r>
      <w:r w:rsidRPr="0046313C">
        <w:t>default gw 192.168.137.1</w:t>
      </w:r>
    </w:p>
    <w:p w:rsidR="0046313C" w:rsidRDefault="0046313C" w:rsidP="0046313C"/>
    <w:p w:rsidR="0046313C" w:rsidRDefault="00634E06" w:rsidP="0046313C">
      <w:hyperlink r:id="rId8" w:history="1">
        <w:r w:rsidRPr="003748A9">
          <w:rPr>
            <w:rStyle w:val="a8"/>
          </w:rPr>
          <w:t>http://oldboy.blog.51cto.com/2561410/974194</w:t>
        </w:r>
      </w:hyperlink>
    </w:p>
    <w:p w:rsidR="00634E06" w:rsidRDefault="00634E06" w:rsidP="0046313C"/>
    <w:p w:rsidR="00634E06" w:rsidRDefault="00634E06" w:rsidP="00634E06">
      <w:pPr>
        <w:pStyle w:val="2"/>
        <w:spacing w:before="156" w:after="156"/>
        <w:rPr>
          <w:rFonts w:hint="eastAsia"/>
        </w:rPr>
      </w:pPr>
      <w:r>
        <w:rPr>
          <w:rFonts w:hint="eastAsia"/>
        </w:rPr>
        <w:t>辅助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:rsidR="00634E06" w:rsidRDefault="00634E06" w:rsidP="00634E06">
      <w:pPr>
        <w:pStyle w:val="a3"/>
        <w:rPr>
          <w:rFonts w:hint="eastAsia"/>
        </w:rPr>
      </w:pPr>
      <w:r>
        <w:t>[root@centos6-server ~]# ifconfig eth0:0 192.168.1.110/24 up</w:t>
      </w:r>
      <w:r>
        <w:t xml:space="preserve">              #</w:t>
      </w:r>
      <w:r>
        <w:t>重启失效</w:t>
      </w:r>
    </w:p>
    <w:p w:rsidR="00634E06" w:rsidRDefault="00634E06" w:rsidP="00634E06">
      <w:pPr>
        <w:pStyle w:val="a3"/>
      </w:pPr>
      <w:r>
        <w:t>[root@centos6-server ~]# ifconfig</w:t>
      </w:r>
    </w:p>
    <w:p w:rsidR="00634E06" w:rsidRDefault="00634E06" w:rsidP="00634E06">
      <w:pPr>
        <w:pStyle w:val="a3"/>
      </w:pPr>
      <w:r>
        <w:t xml:space="preserve">eth0      Link encap:Ethernet  HWaddr 00:0C:29:93:BB:DB  </w:t>
      </w:r>
    </w:p>
    <w:p w:rsidR="00634E06" w:rsidRDefault="00634E06" w:rsidP="00634E06">
      <w:pPr>
        <w:pStyle w:val="a3"/>
      </w:pPr>
      <w:r>
        <w:t xml:space="preserve">          inet addr:192.168.137.71  Bcast:192.168.137.255  Mask:255.255.255.0</w:t>
      </w:r>
    </w:p>
    <w:p w:rsidR="00634E06" w:rsidRDefault="00634E06" w:rsidP="00634E06">
      <w:pPr>
        <w:pStyle w:val="a3"/>
      </w:pPr>
      <w:r>
        <w:t xml:space="preserve">          inet6 addr: fe80::20c:29ff:fe93:bbdb/64 Scope:Link</w:t>
      </w:r>
    </w:p>
    <w:p w:rsidR="00634E06" w:rsidRDefault="00634E06" w:rsidP="00634E06">
      <w:pPr>
        <w:pStyle w:val="a3"/>
      </w:pPr>
      <w:r>
        <w:t xml:space="preserve">          UP BROADCAST RUNNING MULTICAST  MTU:1500  Metric:1</w:t>
      </w:r>
    </w:p>
    <w:p w:rsidR="00634E06" w:rsidRDefault="00634E06" w:rsidP="00634E06">
      <w:pPr>
        <w:pStyle w:val="a3"/>
      </w:pPr>
      <w:r>
        <w:t xml:space="preserve">          RX packets:27639 errors:0 dropped:0 overruns:0 frame:0</w:t>
      </w:r>
    </w:p>
    <w:p w:rsidR="00634E06" w:rsidRDefault="00634E06" w:rsidP="00634E06">
      <w:pPr>
        <w:pStyle w:val="a3"/>
      </w:pPr>
      <w:r>
        <w:t xml:space="preserve">          TX packets:12819 errors:0 dropped:0 overruns:0 carrier:0</w:t>
      </w:r>
    </w:p>
    <w:p w:rsidR="00634E06" w:rsidRDefault="00634E06" w:rsidP="00634E06">
      <w:pPr>
        <w:pStyle w:val="a3"/>
      </w:pPr>
      <w:r>
        <w:t xml:space="preserve">          collisions:0 txqueuelen:1000 </w:t>
      </w:r>
    </w:p>
    <w:p w:rsidR="00634E06" w:rsidRDefault="00634E06" w:rsidP="00634E06">
      <w:pPr>
        <w:pStyle w:val="a3"/>
      </w:pPr>
      <w:r>
        <w:t xml:space="preserve">          RX bytes:7160394 (6.8 MiB)  TX bytes:1963730 (1.8 MiB)</w:t>
      </w:r>
    </w:p>
    <w:p w:rsidR="00634E06" w:rsidRDefault="00634E06" w:rsidP="00634E06">
      <w:pPr>
        <w:pStyle w:val="a3"/>
      </w:pPr>
    </w:p>
    <w:p w:rsidR="00634E06" w:rsidRDefault="00634E06" w:rsidP="00634E06">
      <w:pPr>
        <w:pStyle w:val="a3"/>
      </w:pPr>
      <w:r>
        <w:t xml:space="preserve">eth0:0    Link encap:Ethernet  HWaddr 00:0C:29:93:BB:DB  </w:t>
      </w:r>
    </w:p>
    <w:p w:rsidR="00634E06" w:rsidRDefault="00634E06" w:rsidP="00634E06">
      <w:pPr>
        <w:pStyle w:val="a3"/>
      </w:pPr>
      <w:r>
        <w:t xml:space="preserve">          inet addr:192.168.1.110  Bcast:192.168.1.255  Mask:255.255.255.0</w:t>
      </w:r>
    </w:p>
    <w:p w:rsidR="00634E06" w:rsidRDefault="00634E06" w:rsidP="00634E06">
      <w:pPr>
        <w:pStyle w:val="a3"/>
      </w:pPr>
      <w:r>
        <w:t xml:space="preserve">          UP BROADCAST RUNNING MULTICAST  MTU:1500  Metric:1</w:t>
      </w:r>
    </w:p>
    <w:p w:rsidR="004467D2" w:rsidRDefault="004467D2" w:rsidP="004467D2">
      <w:r>
        <w:rPr>
          <w:noProof/>
        </w:rPr>
        <w:drawing>
          <wp:inline distT="0" distB="0" distL="0" distR="0" wp14:anchorId="2077A1A3" wp14:editId="344EA46E">
            <wp:extent cx="5274310" cy="3511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117" w:rsidRDefault="00213117" w:rsidP="004467D2"/>
    <w:p w:rsidR="00213117" w:rsidRDefault="00213117" w:rsidP="00213117">
      <w:pPr>
        <w:pStyle w:val="2"/>
        <w:spacing w:before="156" w:after="156"/>
      </w:pPr>
      <w:r>
        <w:rPr>
          <w:rFonts w:hint="eastAsia"/>
        </w:rPr>
        <w:t>网络及服务故障排查：</w:t>
      </w:r>
    </w:p>
    <w:p w:rsidR="00213117" w:rsidRDefault="00213117" w:rsidP="00213117">
      <w:pPr>
        <w:rPr>
          <w:rFonts w:hint="eastAsia"/>
        </w:rPr>
      </w:pPr>
      <w:r>
        <w:t xml:space="preserve">a)  ping </w:t>
      </w:r>
      <w:hyperlink r:id="rId10" w:history="1">
        <w:r w:rsidRPr="003748A9">
          <w:rPr>
            <w:rStyle w:val="a8"/>
          </w:rPr>
          <w:t>www.baidu.com</w:t>
        </w:r>
      </w:hyperlink>
      <w:r>
        <w:t xml:space="preserve">   icmp </w:t>
      </w:r>
      <w:r>
        <w:rPr>
          <w:rFonts w:hint="eastAsia"/>
        </w:rPr>
        <w:t>协议</w:t>
      </w:r>
      <w:r>
        <w:rPr>
          <w:rFonts w:hint="eastAsia"/>
        </w:rPr>
        <w:t xml:space="preserve">  </w:t>
      </w:r>
    </w:p>
    <w:p w:rsidR="00213117" w:rsidRDefault="00213117" w:rsidP="00213117">
      <w:r>
        <w:t xml:space="preserve">b)  traceroute </w:t>
      </w:r>
      <w:hyperlink r:id="rId11" w:history="1">
        <w:r w:rsidRPr="003748A9">
          <w:rPr>
            <w:rStyle w:val="a8"/>
          </w:rPr>
          <w:t>www.baidu.com</w:t>
        </w:r>
      </w:hyperlink>
      <w:r>
        <w:t xml:space="preserve">  </w:t>
      </w:r>
      <w:r>
        <w:rPr>
          <w:rFonts w:hint="eastAsia"/>
        </w:rPr>
        <w:t>基础检查</w:t>
      </w:r>
      <w:r>
        <w:rPr>
          <w:rFonts w:hint="eastAsia"/>
        </w:rPr>
        <w:t xml:space="preserve">  </w:t>
      </w:r>
      <w:r>
        <w:t># windows: tracert –d www.qq.com</w:t>
      </w:r>
    </w:p>
    <w:p w:rsidR="00213117" w:rsidRDefault="00213117" w:rsidP="00213117">
      <w:r>
        <w:t xml:space="preserve">c)  telnet 10.0.0.25  80  </w:t>
      </w:r>
      <w:r>
        <w:rPr>
          <w:rFonts w:hint="eastAsia"/>
        </w:rPr>
        <w:t>检查端口是不是通的</w:t>
      </w:r>
    </w:p>
    <w:p w:rsidR="00213117" w:rsidRDefault="00213117" w:rsidP="00213117">
      <w:r>
        <w:tab/>
        <w:t>nmap 10.0.0.25 –p 80</w:t>
      </w:r>
    </w:p>
    <w:p w:rsidR="00213117" w:rsidRDefault="00213117" w:rsidP="00213117">
      <w:r>
        <w:tab/>
        <w:t xml:space="preserve">nc </w:t>
      </w:r>
    </w:p>
    <w:p w:rsidR="00213117" w:rsidRDefault="00213117" w:rsidP="00213117"/>
    <w:p w:rsidR="00213117" w:rsidRDefault="00213117" w:rsidP="00213117">
      <w:pPr>
        <w:rPr>
          <w:rFonts w:hint="eastAsia"/>
        </w:rPr>
      </w:pPr>
      <w:r>
        <w:rPr>
          <w:noProof/>
        </w:rPr>
        <w:drawing>
          <wp:inline distT="0" distB="0" distL="0" distR="0" wp14:anchorId="29E01E7E" wp14:editId="3BABCD67">
            <wp:extent cx="3324225" cy="18764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117" w:rsidRDefault="00213117" w:rsidP="004467D2"/>
    <w:p w:rsidR="00D7740C" w:rsidRDefault="00D7740C" w:rsidP="004467D2">
      <w:r>
        <w:rPr>
          <w:noProof/>
        </w:rPr>
        <w:lastRenderedPageBreak/>
        <w:drawing>
          <wp:inline distT="0" distB="0" distL="0" distR="0" wp14:anchorId="63D52E26" wp14:editId="64CFCDE7">
            <wp:extent cx="5274310" cy="33216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524" w:rsidRDefault="003D0524" w:rsidP="004467D2"/>
    <w:p w:rsidR="003D0524" w:rsidRDefault="003D0524" w:rsidP="004467D2">
      <w:r>
        <w:rPr>
          <w:noProof/>
        </w:rPr>
        <w:drawing>
          <wp:inline distT="0" distB="0" distL="0" distR="0" wp14:anchorId="34E94C32" wp14:editId="50C18DEC">
            <wp:extent cx="5274310" cy="142113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524" w:rsidRDefault="003D0524" w:rsidP="004467D2">
      <w:r>
        <w:rPr>
          <w:noProof/>
        </w:rPr>
        <w:drawing>
          <wp:inline distT="0" distB="0" distL="0" distR="0" wp14:anchorId="077F7B36" wp14:editId="4DFEC365">
            <wp:extent cx="5274310" cy="9855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860" w:rsidRDefault="00110860" w:rsidP="004467D2">
      <w:r>
        <w:rPr>
          <w:noProof/>
        </w:rPr>
        <w:drawing>
          <wp:inline distT="0" distB="0" distL="0" distR="0" wp14:anchorId="274BEB22" wp14:editId="02A74188">
            <wp:extent cx="3838575" cy="26479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860" w:rsidRDefault="00110860" w:rsidP="004467D2">
      <w:r>
        <w:rPr>
          <w:noProof/>
        </w:rPr>
        <w:lastRenderedPageBreak/>
        <w:drawing>
          <wp:inline distT="0" distB="0" distL="0" distR="0" wp14:anchorId="4703278B" wp14:editId="7B49B9AB">
            <wp:extent cx="5274310" cy="6972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AC6" w:rsidRDefault="00C75AC6" w:rsidP="004467D2"/>
    <w:p w:rsidR="00C75AC6" w:rsidRPr="004467D2" w:rsidRDefault="00C75AC6" w:rsidP="004467D2">
      <w:pPr>
        <w:rPr>
          <w:rFonts w:hint="eastAsia"/>
        </w:rPr>
      </w:pPr>
      <w:r>
        <w:rPr>
          <w:noProof/>
        </w:rPr>
        <w:drawing>
          <wp:inline distT="0" distB="0" distL="0" distR="0" wp14:anchorId="00CDF7E9" wp14:editId="096469B7">
            <wp:extent cx="5274310" cy="37350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5AC6" w:rsidRPr="004467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48D8" w:rsidRDefault="003748D8" w:rsidP="00021924">
      <w:pPr>
        <w:spacing w:line="240" w:lineRule="auto"/>
      </w:pPr>
      <w:r>
        <w:separator/>
      </w:r>
    </w:p>
  </w:endnote>
  <w:endnote w:type="continuationSeparator" w:id="0">
    <w:p w:rsidR="003748D8" w:rsidRDefault="003748D8" w:rsidP="000219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48D8" w:rsidRDefault="003748D8" w:rsidP="00021924">
      <w:pPr>
        <w:spacing w:line="240" w:lineRule="auto"/>
      </w:pPr>
      <w:r>
        <w:separator/>
      </w:r>
    </w:p>
  </w:footnote>
  <w:footnote w:type="continuationSeparator" w:id="0">
    <w:p w:rsidR="003748D8" w:rsidRDefault="003748D8" w:rsidP="000219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75713"/>
    <w:multiLevelType w:val="hybridMultilevel"/>
    <w:tmpl w:val="9284475A"/>
    <w:lvl w:ilvl="0" w:tplc="5692AA2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2DA4969"/>
    <w:multiLevelType w:val="hybridMultilevel"/>
    <w:tmpl w:val="E71E0B40"/>
    <w:lvl w:ilvl="0" w:tplc="A1802358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7165120"/>
    <w:multiLevelType w:val="hybridMultilevel"/>
    <w:tmpl w:val="D980BF1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81937CF"/>
    <w:multiLevelType w:val="hybridMultilevel"/>
    <w:tmpl w:val="E8F81EDA"/>
    <w:lvl w:ilvl="0" w:tplc="D28A8F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7973D10"/>
    <w:multiLevelType w:val="hybridMultilevel"/>
    <w:tmpl w:val="451A8162"/>
    <w:lvl w:ilvl="0" w:tplc="009494CA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31B"/>
    <w:rsid w:val="00021924"/>
    <w:rsid w:val="00064DD2"/>
    <w:rsid w:val="000667B4"/>
    <w:rsid w:val="000747EC"/>
    <w:rsid w:val="00080C70"/>
    <w:rsid w:val="001001C9"/>
    <w:rsid w:val="00110860"/>
    <w:rsid w:val="00174724"/>
    <w:rsid w:val="001A531B"/>
    <w:rsid w:val="00213117"/>
    <w:rsid w:val="00251257"/>
    <w:rsid w:val="0027332A"/>
    <w:rsid w:val="00291014"/>
    <w:rsid w:val="00292D0A"/>
    <w:rsid w:val="0033506E"/>
    <w:rsid w:val="003748D8"/>
    <w:rsid w:val="00374F20"/>
    <w:rsid w:val="003D0524"/>
    <w:rsid w:val="003E0CCF"/>
    <w:rsid w:val="00414242"/>
    <w:rsid w:val="00442F3A"/>
    <w:rsid w:val="004467D2"/>
    <w:rsid w:val="0046313C"/>
    <w:rsid w:val="004874E1"/>
    <w:rsid w:val="00487A53"/>
    <w:rsid w:val="0049027D"/>
    <w:rsid w:val="004B2CD6"/>
    <w:rsid w:val="0054583F"/>
    <w:rsid w:val="00592810"/>
    <w:rsid w:val="00634E06"/>
    <w:rsid w:val="006A6685"/>
    <w:rsid w:val="006C3175"/>
    <w:rsid w:val="0070571D"/>
    <w:rsid w:val="0082717B"/>
    <w:rsid w:val="00854F70"/>
    <w:rsid w:val="00A16B79"/>
    <w:rsid w:val="00AC6052"/>
    <w:rsid w:val="00AE37CA"/>
    <w:rsid w:val="00AF0666"/>
    <w:rsid w:val="00B070FF"/>
    <w:rsid w:val="00BF4BF8"/>
    <w:rsid w:val="00BF7E1A"/>
    <w:rsid w:val="00C45659"/>
    <w:rsid w:val="00C75AC6"/>
    <w:rsid w:val="00C934E8"/>
    <w:rsid w:val="00CA29E5"/>
    <w:rsid w:val="00CC63EB"/>
    <w:rsid w:val="00CD5101"/>
    <w:rsid w:val="00D7740C"/>
    <w:rsid w:val="00DE7A4D"/>
    <w:rsid w:val="00E14382"/>
    <w:rsid w:val="00E16EE5"/>
    <w:rsid w:val="00F169C6"/>
    <w:rsid w:val="00F6074C"/>
    <w:rsid w:val="00FD4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209FFE9-92D6-486A-8234-DE881B38C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5101"/>
    <w:pPr>
      <w:widowControl w:val="0"/>
      <w:snapToGrid w:val="0"/>
      <w:spacing w:line="30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autoRedefine/>
    <w:qFormat/>
    <w:rsid w:val="00064DD2"/>
    <w:pPr>
      <w:keepNext/>
      <w:keepLines/>
      <w:numPr>
        <w:numId w:val="3"/>
      </w:numPr>
      <w:adjustRightInd w:val="0"/>
      <w:spacing w:before="400" w:after="200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442F3A"/>
    <w:pPr>
      <w:keepNext/>
      <w:keepLines/>
      <w:spacing w:beforeLines="50" w:before="50" w:afterLines="50" w:after="50"/>
      <w:jc w:val="left"/>
      <w:outlineLvl w:val="1"/>
    </w:pPr>
    <w:rPr>
      <w:rFonts w:eastAsiaTheme="majorEastAsia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rsid w:val="00CD5101"/>
    <w:pPr>
      <w:keepNext/>
      <w:keepLines/>
      <w:spacing w:beforeLines="50" w:before="50" w:afterLines="50" w:after="50"/>
      <w:jc w:val="left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064DD2"/>
    <w:rPr>
      <w:rFonts w:ascii="Times New Roman" w:hAnsi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442F3A"/>
    <w:rPr>
      <w:rFonts w:ascii="Times New Roman" w:eastAsiaTheme="majorEastAsia" w:hAnsi="Times New Roman" w:cstheme="majorBidi"/>
      <w:b/>
      <w:bCs/>
      <w:sz w:val="28"/>
      <w:szCs w:val="32"/>
    </w:rPr>
  </w:style>
  <w:style w:type="paragraph" w:styleId="a3">
    <w:name w:val="No Spacing"/>
    <w:aliases w:val="代码"/>
    <w:next w:val="a"/>
    <w:qFormat/>
    <w:rsid w:val="00CD5101"/>
    <w:pPr>
      <w:widowControl w:val="0"/>
      <w:shd w:val="clear" w:color="auto" w:fill="E7E6E6" w:themeFill="background2"/>
    </w:pPr>
    <w:rPr>
      <w:rFonts w:ascii="Times New Roman" w:hAnsi="Times New Roman"/>
    </w:rPr>
  </w:style>
  <w:style w:type="character" w:customStyle="1" w:styleId="3Char">
    <w:name w:val="标题 3 Char"/>
    <w:basedOn w:val="a0"/>
    <w:link w:val="3"/>
    <w:rsid w:val="00CD5101"/>
    <w:rPr>
      <w:rFonts w:ascii="Times New Roman" w:hAnsi="Times New Roman"/>
      <w:b/>
      <w:bCs/>
      <w:sz w:val="24"/>
      <w:szCs w:val="32"/>
    </w:rPr>
  </w:style>
  <w:style w:type="paragraph" w:styleId="a4">
    <w:name w:val="header"/>
    <w:basedOn w:val="a"/>
    <w:link w:val="Char"/>
    <w:uiPriority w:val="99"/>
    <w:unhideWhenUsed/>
    <w:rsid w:val="00021924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021924"/>
    <w:rPr>
      <w:rFonts w:ascii="Times New Roman" w:hAnsi="Times New Roman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21924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21924"/>
    <w:rPr>
      <w:rFonts w:ascii="Times New Roman" w:hAnsi="Times New Roman"/>
      <w:sz w:val="18"/>
      <w:szCs w:val="18"/>
    </w:rPr>
  </w:style>
  <w:style w:type="paragraph" w:styleId="a6">
    <w:name w:val="Title"/>
    <w:basedOn w:val="a"/>
    <w:next w:val="a"/>
    <w:link w:val="Char1"/>
    <w:uiPriority w:val="10"/>
    <w:qFormat/>
    <w:rsid w:val="001A531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1A531B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1A531B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634E0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oldboy.blog.51cto.com/2561410/974194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baidu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hyperlink" Target="http://www.baidu.com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itao\Documents\&#33258;&#23450;&#20041;%20Office%20&#27169;&#26495;\my-word-template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B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my-word-template.dotx</Template>
  <TotalTime>925</TotalTime>
  <Pages>4</Pages>
  <Words>317</Words>
  <Characters>1807</Characters>
  <Application>Microsoft Office Word</Application>
  <DocSecurity>0</DocSecurity>
  <Lines>15</Lines>
  <Paragraphs>4</Paragraphs>
  <ScaleCrop>false</ScaleCrop>
  <Company/>
  <LinksUpToDate>false</LinksUpToDate>
  <CharactersWithSpaces>2120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Haitao</dc:creator>
  <cp:keywords/>
  <dc:description/>
  <cp:lastModifiedBy>Leo Song</cp:lastModifiedBy>
  <cp:revision>38</cp:revision>
  <dcterms:created xsi:type="dcterms:W3CDTF">2016-02-17T06:17:00Z</dcterms:created>
  <dcterms:modified xsi:type="dcterms:W3CDTF">2016-02-23T09:15:00Z</dcterms:modified>
</cp:coreProperties>
</file>