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BF0" w:rsidRDefault="00424BF0" w:rsidP="00424BF0">
      <w:pPr>
        <w:pStyle w:val="a4"/>
      </w:pPr>
      <w:r>
        <w:t xml:space="preserve">Nginx </w:t>
      </w:r>
      <w:r>
        <w:rPr>
          <w:rFonts w:hint="eastAsia"/>
        </w:rPr>
        <w:t>深入学习</w:t>
      </w:r>
    </w:p>
    <w:p w:rsidR="00424BF0" w:rsidRDefault="00424BF0" w:rsidP="00424BF0">
      <w:pPr>
        <w:jc w:val="center"/>
      </w:pPr>
      <w:r>
        <w:rPr>
          <w:noProof/>
        </w:rPr>
        <w:drawing>
          <wp:inline distT="0" distB="0" distL="0" distR="0" wp14:anchorId="5E5F20F4" wp14:editId="02801965">
            <wp:extent cx="4648200" cy="3705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F0" w:rsidRPr="00E44DBC" w:rsidRDefault="00424BF0" w:rsidP="00424BF0">
      <w:pPr>
        <w:jc w:val="left"/>
      </w:pPr>
    </w:p>
    <w:p w:rsidR="00424BF0" w:rsidRDefault="00424BF0" w:rsidP="00424BF0">
      <w:pPr>
        <w:pStyle w:val="1"/>
        <w:spacing w:line="300" w:lineRule="auto"/>
      </w:pPr>
      <w:r>
        <w:t>机器规划</w:t>
      </w:r>
    </w:p>
    <w:p w:rsidR="00D6774E" w:rsidRDefault="00424BF0" w:rsidP="004227F1">
      <w:pPr>
        <w:pStyle w:val="2"/>
        <w:spacing w:before="156" w:after="156"/>
      </w:pPr>
      <w:r>
        <w:t>机器列表：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774E" w:rsidTr="00D6774E">
        <w:tc>
          <w:tcPr>
            <w:tcW w:w="2074" w:type="dxa"/>
          </w:tcPr>
          <w:p w:rsidR="00D6774E" w:rsidRDefault="00D6774E" w:rsidP="00424BF0">
            <w:r>
              <w:t>IP</w:t>
            </w:r>
          </w:p>
        </w:tc>
        <w:tc>
          <w:tcPr>
            <w:tcW w:w="2074" w:type="dxa"/>
          </w:tcPr>
          <w:p w:rsidR="00D6774E" w:rsidRDefault="00D6774E" w:rsidP="00424BF0">
            <w:r>
              <w:t>主机名</w:t>
            </w:r>
          </w:p>
        </w:tc>
        <w:tc>
          <w:tcPr>
            <w:tcW w:w="2074" w:type="dxa"/>
          </w:tcPr>
          <w:p w:rsidR="00D6774E" w:rsidRDefault="00D6774E" w:rsidP="00424BF0">
            <w:r>
              <w:t>作用</w:t>
            </w:r>
          </w:p>
        </w:tc>
        <w:tc>
          <w:tcPr>
            <w:tcW w:w="2074" w:type="dxa"/>
          </w:tcPr>
          <w:p w:rsidR="00D6774E" w:rsidRDefault="00D6774E" w:rsidP="00424BF0">
            <w:r>
              <w:t>备注</w:t>
            </w:r>
          </w:p>
        </w:tc>
      </w:tr>
      <w:tr w:rsidR="00D6774E" w:rsidTr="00D6774E">
        <w:tc>
          <w:tcPr>
            <w:tcW w:w="2074" w:type="dxa"/>
          </w:tcPr>
          <w:p w:rsidR="00D6774E" w:rsidRDefault="00CA70EF" w:rsidP="00424BF0">
            <w:r>
              <w:rPr>
                <w:rFonts w:hint="eastAsia"/>
              </w:rPr>
              <w:t>1</w:t>
            </w:r>
            <w:r>
              <w:t>92.168.137.70</w:t>
            </w:r>
          </w:p>
        </w:tc>
        <w:tc>
          <w:tcPr>
            <w:tcW w:w="2074" w:type="dxa"/>
          </w:tcPr>
          <w:p w:rsidR="00D6774E" w:rsidRDefault="00CA70EF" w:rsidP="00424BF0">
            <w:r w:rsidRPr="00CA70EF">
              <w:t>centos6-lb-server</w:t>
            </w:r>
          </w:p>
        </w:tc>
        <w:tc>
          <w:tcPr>
            <w:tcW w:w="2074" w:type="dxa"/>
          </w:tcPr>
          <w:p w:rsidR="00D6774E" w:rsidRDefault="00CA70EF" w:rsidP="00424BF0">
            <w:pPr>
              <w:rPr>
                <w:rFonts w:hint="eastAsia"/>
              </w:rPr>
            </w:pPr>
            <w:r>
              <w:rPr>
                <w:rFonts w:hint="eastAsia"/>
              </w:rPr>
              <w:t>负载均衡</w:t>
            </w:r>
          </w:p>
        </w:tc>
        <w:tc>
          <w:tcPr>
            <w:tcW w:w="2074" w:type="dxa"/>
          </w:tcPr>
          <w:p w:rsidR="00D6774E" w:rsidRDefault="00D6774E" w:rsidP="00424BF0"/>
        </w:tc>
      </w:tr>
      <w:tr w:rsidR="00D6774E" w:rsidTr="00D6774E">
        <w:tc>
          <w:tcPr>
            <w:tcW w:w="2074" w:type="dxa"/>
          </w:tcPr>
          <w:p w:rsidR="00D6774E" w:rsidRDefault="00CA70EF" w:rsidP="00424BF0">
            <w:r>
              <w:rPr>
                <w:rFonts w:hint="eastAsia"/>
              </w:rPr>
              <w:t>192.</w:t>
            </w:r>
            <w:r>
              <w:t>168.137.81</w:t>
            </w:r>
          </w:p>
        </w:tc>
        <w:tc>
          <w:tcPr>
            <w:tcW w:w="2074" w:type="dxa"/>
          </w:tcPr>
          <w:p w:rsidR="00D6774E" w:rsidRDefault="00CA70EF" w:rsidP="00424BF0">
            <w:r>
              <w:t>centos6-server1</w:t>
            </w:r>
          </w:p>
        </w:tc>
        <w:tc>
          <w:tcPr>
            <w:tcW w:w="2074" w:type="dxa"/>
          </w:tcPr>
          <w:p w:rsidR="00D6774E" w:rsidRDefault="00CA70EF" w:rsidP="00424BF0">
            <w:pPr>
              <w:rPr>
                <w:rFonts w:hint="eastAsia"/>
              </w:rPr>
            </w:pPr>
            <w:r>
              <w:rPr>
                <w:rFonts w:hint="eastAsia"/>
              </w:rPr>
              <w:t>nginx,httpd</w:t>
            </w:r>
          </w:p>
        </w:tc>
        <w:tc>
          <w:tcPr>
            <w:tcW w:w="2074" w:type="dxa"/>
          </w:tcPr>
          <w:p w:rsidR="00D6774E" w:rsidRDefault="00D6774E" w:rsidP="00424BF0"/>
        </w:tc>
      </w:tr>
      <w:tr w:rsidR="00D6774E" w:rsidTr="00D6774E">
        <w:tc>
          <w:tcPr>
            <w:tcW w:w="2074" w:type="dxa"/>
          </w:tcPr>
          <w:p w:rsidR="00D6774E" w:rsidRDefault="00CA70EF" w:rsidP="00424BF0">
            <w:r>
              <w:rPr>
                <w:rFonts w:hint="eastAsia"/>
              </w:rPr>
              <w:t>192.</w:t>
            </w:r>
            <w:r>
              <w:t>168.137.82</w:t>
            </w:r>
          </w:p>
        </w:tc>
        <w:tc>
          <w:tcPr>
            <w:tcW w:w="2074" w:type="dxa"/>
          </w:tcPr>
          <w:p w:rsidR="00D6774E" w:rsidRDefault="00CA70EF" w:rsidP="00424BF0">
            <w:r>
              <w:t>centos6-server2</w:t>
            </w:r>
          </w:p>
        </w:tc>
        <w:tc>
          <w:tcPr>
            <w:tcW w:w="2074" w:type="dxa"/>
          </w:tcPr>
          <w:p w:rsidR="00D6774E" w:rsidRDefault="00CA70EF" w:rsidP="00424BF0">
            <w:r>
              <w:rPr>
                <w:rFonts w:hint="eastAsia"/>
              </w:rPr>
              <w:t>nginx,httpd</w:t>
            </w:r>
          </w:p>
        </w:tc>
        <w:tc>
          <w:tcPr>
            <w:tcW w:w="2074" w:type="dxa"/>
          </w:tcPr>
          <w:p w:rsidR="00D6774E" w:rsidRDefault="00D6774E" w:rsidP="00424BF0"/>
        </w:tc>
      </w:tr>
      <w:tr w:rsidR="00D6774E" w:rsidTr="00D6774E">
        <w:tc>
          <w:tcPr>
            <w:tcW w:w="2074" w:type="dxa"/>
          </w:tcPr>
          <w:p w:rsidR="00D6774E" w:rsidRDefault="00D6774E" w:rsidP="00424BF0"/>
        </w:tc>
        <w:tc>
          <w:tcPr>
            <w:tcW w:w="2074" w:type="dxa"/>
          </w:tcPr>
          <w:p w:rsidR="00D6774E" w:rsidRDefault="00D6774E" w:rsidP="00424BF0"/>
        </w:tc>
        <w:tc>
          <w:tcPr>
            <w:tcW w:w="2074" w:type="dxa"/>
          </w:tcPr>
          <w:p w:rsidR="00D6774E" w:rsidRDefault="00D6774E" w:rsidP="00424BF0"/>
        </w:tc>
        <w:tc>
          <w:tcPr>
            <w:tcW w:w="2074" w:type="dxa"/>
          </w:tcPr>
          <w:p w:rsidR="00D6774E" w:rsidRDefault="00D6774E" w:rsidP="00424BF0"/>
        </w:tc>
      </w:tr>
    </w:tbl>
    <w:p w:rsidR="00424BF0" w:rsidRDefault="004227F1" w:rsidP="004227F1">
      <w:pPr>
        <w:pStyle w:val="2"/>
        <w:spacing w:before="156" w:after="156"/>
      </w:pPr>
      <w:r>
        <w:t>软件准备</w:t>
      </w:r>
    </w:p>
    <w:p w:rsidR="00424BF0" w:rsidRDefault="004227F1" w:rsidP="00424BF0">
      <w:r>
        <w:rPr>
          <w:noProof/>
        </w:rPr>
        <w:drawing>
          <wp:inline distT="0" distB="0" distL="0" distR="0" wp14:anchorId="323F2F52" wp14:editId="64E60F15">
            <wp:extent cx="5274310" cy="585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F1" w:rsidRDefault="004227F1" w:rsidP="004227F1">
      <w:pPr>
        <w:pStyle w:val="2"/>
        <w:spacing w:before="156" w:after="156"/>
      </w:pPr>
      <w:r>
        <w:rPr>
          <w:rFonts w:hint="eastAsia"/>
        </w:rPr>
        <w:lastRenderedPageBreak/>
        <w:t xml:space="preserve">nginx </w:t>
      </w:r>
      <w:r>
        <w:rPr>
          <w:rFonts w:hint="eastAsia"/>
        </w:rPr>
        <w:t>安装</w:t>
      </w:r>
    </w:p>
    <w:p w:rsidR="004227F1" w:rsidRPr="004227F1" w:rsidRDefault="004227F1" w:rsidP="004227F1">
      <w:r>
        <w:rPr>
          <w:noProof/>
        </w:rPr>
        <w:drawing>
          <wp:inline distT="0" distB="0" distL="0" distR="0" wp14:anchorId="264F1AE5" wp14:editId="544F3BB9">
            <wp:extent cx="5274310" cy="1105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F0" w:rsidRDefault="00424BF0" w:rsidP="00424BF0">
      <w:pPr>
        <w:pStyle w:val="1"/>
        <w:spacing w:line="300" w:lineRule="auto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相关知识</w:t>
      </w:r>
    </w:p>
    <w:p w:rsidR="00DA59F7" w:rsidRDefault="00DA59F7" w:rsidP="00DA59F7">
      <w:pPr>
        <w:pStyle w:val="2"/>
        <w:spacing w:before="156" w:after="156"/>
      </w:pPr>
      <w:r>
        <w:rPr>
          <w:rFonts w:hint="eastAsia"/>
        </w:rPr>
        <w:t>UPSTREA</w:t>
      </w:r>
      <w:r>
        <w:t>M</w:t>
      </w:r>
    </w:p>
    <w:p w:rsidR="00DA59F7" w:rsidRDefault="00231784" w:rsidP="00DA59F7">
      <w:hyperlink r:id="rId10" w:history="1">
        <w:r w:rsidRPr="00D1433A">
          <w:rPr>
            <w:rStyle w:val="a6"/>
          </w:rPr>
          <w:t>http://nginx.org/en/docs/http/ngx_http_upstream_module.html#upstream</w:t>
        </w:r>
      </w:hyperlink>
    </w:p>
    <w:p w:rsidR="00231784" w:rsidRDefault="0085598B" w:rsidP="00DA59F7">
      <w:r>
        <w:rPr>
          <w:noProof/>
        </w:rPr>
        <w:drawing>
          <wp:inline distT="0" distB="0" distL="0" distR="0" wp14:anchorId="0FFE93EF" wp14:editId="1B369883">
            <wp:extent cx="5274310" cy="1020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8B" w:rsidRDefault="0085598B" w:rsidP="0085598B">
      <w:pPr>
        <w:pStyle w:val="3"/>
        <w:spacing w:before="156" w:after="156"/>
      </w:pPr>
      <w:r>
        <w:t>模块</w:t>
      </w:r>
      <w:r w:rsidR="00017B65">
        <w:t>相关说明</w:t>
      </w:r>
    </w:p>
    <w:p w:rsidR="00017B65" w:rsidRDefault="00700437" w:rsidP="00017B65">
      <w:r>
        <w:rPr>
          <w:noProof/>
        </w:rPr>
        <w:drawing>
          <wp:inline distT="0" distB="0" distL="0" distR="0" wp14:anchorId="5BD5EDF0" wp14:editId="03870901">
            <wp:extent cx="5274310" cy="678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37" w:rsidRDefault="00700437" w:rsidP="00017B65">
      <w:r>
        <w:rPr>
          <w:noProof/>
        </w:rPr>
        <w:drawing>
          <wp:inline distT="0" distB="0" distL="0" distR="0" wp14:anchorId="42B864D0" wp14:editId="03E6E073">
            <wp:extent cx="5274310" cy="2227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93" w:rsidRDefault="00700437" w:rsidP="00017B65">
      <w:r>
        <w:t>以上参数和专业的</w:t>
      </w:r>
      <w:r>
        <w:rPr>
          <w:rFonts w:hint="eastAsia"/>
        </w:rPr>
        <w:t xml:space="preserve">haproxy </w:t>
      </w:r>
      <w:r>
        <w:rPr>
          <w:rFonts w:hint="eastAsia"/>
        </w:rPr>
        <w:t>参数几乎一样。</w:t>
      </w:r>
      <w:r>
        <w:rPr>
          <w:rFonts w:hint="eastAsia"/>
        </w:rPr>
        <w:t xml:space="preserve"> </w:t>
      </w:r>
    </w:p>
    <w:p w:rsidR="00700437" w:rsidRDefault="001A0593" w:rsidP="00017B65">
      <w:pPr>
        <w:rPr>
          <w:rFonts w:hint="eastAsia"/>
        </w:rPr>
      </w:pPr>
      <w:r w:rsidRPr="001A0593">
        <w:t>http://nginx.org/en/docs/http/ngx_http_proxy_module.html</w:t>
      </w:r>
    </w:p>
    <w:p w:rsidR="00700437" w:rsidRDefault="00BB367D" w:rsidP="00BB367D">
      <w:pPr>
        <w:pStyle w:val="2"/>
        <w:spacing w:before="156" w:after="156"/>
      </w:pPr>
      <w:r>
        <w:rPr>
          <w:rFonts w:hint="eastAsia"/>
        </w:rPr>
        <w:t>Proxy_pass</w:t>
      </w:r>
    </w:p>
    <w:p w:rsidR="00BB367D" w:rsidRPr="00BB367D" w:rsidRDefault="00BB367D" w:rsidP="00BB367D">
      <w:pPr>
        <w:rPr>
          <w:rFonts w:hint="eastAsia"/>
        </w:rPr>
      </w:pPr>
      <w:r>
        <w:rPr>
          <w:noProof/>
        </w:rPr>
        <w:drawing>
          <wp:inline distT="0" distB="0" distL="0" distR="0" wp14:anchorId="5AE9EC6C" wp14:editId="0396C076">
            <wp:extent cx="5274310" cy="640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8B" w:rsidRDefault="00212675" w:rsidP="0085598B">
      <w:hyperlink r:id="rId15" w:history="1">
        <w:r w:rsidRPr="00D1433A">
          <w:rPr>
            <w:rStyle w:val="a6"/>
          </w:rPr>
          <w:t>http://nginx.org/en/docs/http/ngx_http_proxy_module.html#proxy_pass</w:t>
        </w:r>
      </w:hyperlink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3810"/>
      </w:tblGrid>
      <w:tr w:rsidR="00FA79A4" w:rsidRPr="00FA79A4" w:rsidTr="00FA79A4">
        <w:trPr>
          <w:tblCellSpacing w:w="0" w:type="dxa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20" w:type="dxa"/>
            </w:tcMar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t>Syntax:</w:t>
            </w:r>
          </w:p>
        </w:tc>
        <w:tc>
          <w:tcPr>
            <w:tcW w:w="0" w:type="auto"/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rPr>
                <w:rFonts w:ascii="宋体" w:hAnsi="宋体" w:cs="宋体"/>
                <w:b/>
                <w:bCs/>
                <w:szCs w:val="24"/>
              </w:rPr>
              <w:t>proxy_pass</w:t>
            </w:r>
            <w:r w:rsidRPr="00FA79A4">
              <w:rPr>
                <w:rFonts w:ascii="宋体" w:hAnsi="宋体" w:cs="宋体"/>
                <w:szCs w:val="24"/>
              </w:rPr>
              <w:t> </w:t>
            </w:r>
            <w:r w:rsidRPr="00FA79A4">
              <w:rPr>
                <w:rFonts w:ascii="宋体" w:hAnsi="宋体" w:cs="宋体"/>
                <w:i/>
                <w:iCs/>
                <w:szCs w:val="24"/>
              </w:rPr>
              <w:t>URL</w:t>
            </w:r>
            <w:r w:rsidRPr="00FA79A4">
              <w:rPr>
                <w:rFonts w:ascii="宋体" w:hAnsi="宋体" w:cs="宋体"/>
                <w:szCs w:val="24"/>
              </w:rPr>
              <w:t>;</w:t>
            </w:r>
          </w:p>
        </w:tc>
      </w:tr>
      <w:tr w:rsidR="00FA79A4" w:rsidRPr="00FA79A4" w:rsidTr="00FA79A4">
        <w:trPr>
          <w:tblCellSpacing w:w="0" w:type="dxa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20" w:type="dxa"/>
            </w:tcMar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t>Default:</w:t>
            </w:r>
          </w:p>
        </w:tc>
        <w:tc>
          <w:tcPr>
            <w:tcW w:w="0" w:type="auto"/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t>—</w:t>
            </w:r>
          </w:p>
        </w:tc>
      </w:tr>
      <w:tr w:rsidR="00FA79A4" w:rsidRPr="00FA79A4" w:rsidTr="00FA79A4">
        <w:trPr>
          <w:tblCellSpacing w:w="0" w:type="dxa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20" w:type="dxa"/>
            </w:tcMar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t>Context:</w:t>
            </w:r>
          </w:p>
        </w:tc>
        <w:tc>
          <w:tcPr>
            <w:tcW w:w="0" w:type="auto"/>
            <w:vAlign w:val="bottom"/>
            <w:hideMark/>
          </w:tcPr>
          <w:p w:rsidR="00FA79A4" w:rsidRPr="00FA79A4" w:rsidRDefault="00FA79A4" w:rsidP="00FA79A4">
            <w:pPr>
              <w:pStyle w:val="a3"/>
            </w:pPr>
            <w:r w:rsidRPr="00FA79A4">
              <w:rPr>
                <w:rFonts w:ascii="宋体" w:hAnsi="宋体" w:cs="宋体"/>
                <w:szCs w:val="24"/>
              </w:rPr>
              <w:t>location</w:t>
            </w:r>
            <w:r w:rsidRPr="00FA79A4">
              <w:t>, </w:t>
            </w:r>
            <w:r w:rsidRPr="00FA79A4">
              <w:rPr>
                <w:rFonts w:ascii="宋体" w:hAnsi="宋体" w:cs="宋体"/>
                <w:szCs w:val="24"/>
              </w:rPr>
              <w:t>if in location</w:t>
            </w:r>
            <w:r w:rsidRPr="00FA79A4">
              <w:t>, </w:t>
            </w:r>
            <w:r w:rsidRPr="00FA79A4">
              <w:rPr>
                <w:rFonts w:ascii="宋体" w:hAnsi="宋体" w:cs="宋体"/>
                <w:szCs w:val="24"/>
              </w:rPr>
              <w:t>limit_except</w:t>
            </w:r>
          </w:p>
        </w:tc>
      </w:tr>
      <w:tr w:rsidR="001E0D28" w:rsidRPr="00FA79A4" w:rsidTr="00FA79A4">
        <w:trPr>
          <w:tblCellSpacing w:w="0" w:type="dxa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20" w:type="dxa"/>
            </w:tcMar>
            <w:vAlign w:val="bottom"/>
          </w:tcPr>
          <w:p w:rsidR="001E0D28" w:rsidRPr="00FA79A4" w:rsidRDefault="001E0D28" w:rsidP="00FA79A4">
            <w:pPr>
              <w:pStyle w:val="a3"/>
            </w:pPr>
            <w:r>
              <w:rPr>
                <w:rFonts w:hint="eastAsia"/>
              </w:rPr>
              <w:t>相关参数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0" w:type="auto"/>
            <w:vAlign w:val="bottom"/>
          </w:tcPr>
          <w:p w:rsidR="001E0D28" w:rsidRPr="00FA79A4" w:rsidRDefault="001E0D28" w:rsidP="00FA79A4">
            <w:pPr>
              <w:pStyle w:val="a3"/>
              <w:rPr>
                <w:rFonts w:ascii="宋体" w:hAnsi="宋体" w:cs="宋体"/>
                <w:szCs w:val="24"/>
              </w:rPr>
            </w:pPr>
          </w:p>
        </w:tc>
      </w:tr>
    </w:tbl>
    <w:p w:rsidR="00212675" w:rsidRDefault="00FA79A4" w:rsidP="0085598B">
      <w:r>
        <w:rPr>
          <w:noProof/>
        </w:rPr>
        <w:drawing>
          <wp:inline distT="0" distB="0" distL="0" distR="0" wp14:anchorId="07197E1E" wp14:editId="7FCB2300">
            <wp:extent cx="5274310" cy="1959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A4" w:rsidRDefault="00FA79A4" w:rsidP="0085598B">
      <w:r>
        <w:rPr>
          <w:noProof/>
        </w:rPr>
        <w:drawing>
          <wp:inline distT="0" distB="0" distL="0" distR="0" wp14:anchorId="2E12AC2A" wp14:editId="671125C0">
            <wp:extent cx="5274310" cy="15767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18" w:rsidRDefault="00915018" w:rsidP="0085598B">
      <w:r>
        <w:rPr>
          <w:noProof/>
        </w:rPr>
        <w:drawing>
          <wp:inline distT="0" distB="0" distL="0" distR="0" wp14:anchorId="2D778308" wp14:editId="485105DA">
            <wp:extent cx="5274310" cy="2517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C9" w:rsidRDefault="009B49C9" w:rsidP="0085598B">
      <w:r>
        <w:rPr>
          <w:noProof/>
        </w:rPr>
        <w:drawing>
          <wp:inline distT="0" distB="0" distL="0" distR="0" wp14:anchorId="0596B1A4" wp14:editId="337DAA9F">
            <wp:extent cx="4579717" cy="13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728" cy="13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C9" w:rsidRPr="00FA79A4" w:rsidRDefault="009B49C9" w:rsidP="008559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3C07D" wp14:editId="5C5D3A62">
            <wp:extent cx="5274310" cy="15982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F0" w:rsidRDefault="00424BF0" w:rsidP="00424BF0">
      <w:pPr>
        <w:pStyle w:val="2"/>
        <w:spacing w:before="156" w:after="156" w:line="300" w:lineRule="auto"/>
      </w:pPr>
      <w:r>
        <w:t>调度策略</w:t>
      </w:r>
    </w:p>
    <w:p w:rsidR="00424BF0" w:rsidRPr="00BF32FF" w:rsidRDefault="00424BF0" w:rsidP="00424BF0">
      <w:r w:rsidRPr="00BF32FF">
        <w:t>nginx </w:t>
      </w:r>
      <w:r w:rsidRPr="00BF32FF">
        <w:rPr>
          <w:rFonts w:hint="eastAsia"/>
        </w:rPr>
        <w:t>的</w:t>
      </w:r>
      <w:r w:rsidRPr="00BF32FF">
        <w:t>upstream</w:t>
      </w:r>
      <w:r w:rsidRPr="00BF32FF">
        <w:rPr>
          <w:rFonts w:hint="eastAsia"/>
        </w:rPr>
        <w:t>目前支持</w:t>
      </w:r>
      <w:r w:rsidRPr="00BF32FF">
        <w:t>4</w:t>
      </w:r>
      <w:r w:rsidRPr="00BF32FF">
        <w:rPr>
          <w:rFonts w:hint="eastAsia"/>
        </w:rPr>
        <w:t>种方式的分配</w:t>
      </w:r>
    </w:p>
    <w:p w:rsidR="00424BF0" w:rsidRPr="00BF32FF" w:rsidRDefault="00424BF0" w:rsidP="00906E6D">
      <w:pPr>
        <w:pStyle w:val="3"/>
        <w:spacing w:before="156" w:after="156"/>
      </w:pPr>
      <w:r w:rsidRPr="00BF32FF">
        <w:rPr>
          <w:rFonts w:hint="eastAsia"/>
        </w:rPr>
        <w:t>轮询（默认）</w:t>
      </w:r>
    </w:p>
    <w:p w:rsidR="00424BF0" w:rsidRPr="00BF32FF" w:rsidRDefault="00424BF0" w:rsidP="00424BF0">
      <w:r w:rsidRPr="00BF32FF">
        <w:tab/>
      </w:r>
      <w:r w:rsidRPr="00BF32FF">
        <w:rPr>
          <w:rFonts w:hint="eastAsia"/>
        </w:rPr>
        <w:t>每个请求按时间顺序逐一分配到不同的后端服务器</w:t>
      </w:r>
      <w:r w:rsidRPr="00BF32FF">
        <w:rPr>
          <w:rFonts w:hint="eastAsia"/>
        </w:rPr>
        <w:t> </w:t>
      </w:r>
      <w:r w:rsidRPr="00BF32FF">
        <w:rPr>
          <w:rFonts w:hint="eastAsia"/>
        </w:rPr>
        <w:t>，如果后端服务器</w:t>
      </w:r>
      <w:r w:rsidRPr="00BF32FF">
        <w:t>down</w:t>
      </w:r>
      <w:r w:rsidRPr="00BF32FF">
        <w:rPr>
          <w:rFonts w:hint="eastAsia"/>
        </w:rPr>
        <w:t>掉，能自动剔除。</w:t>
      </w:r>
    </w:p>
    <w:p w:rsidR="00906E6D" w:rsidRDefault="00424BF0" w:rsidP="00906E6D">
      <w:pPr>
        <w:pStyle w:val="3"/>
        <w:spacing w:before="156" w:after="156"/>
      </w:pPr>
      <w:r w:rsidRPr="00BF32FF">
        <w:t>weight</w:t>
      </w:r>
    </w:p>
    <w:p w:rsidR="00424BF0" w:rsidRPr="00BF32FF" w:rsidRDefault="00424BF0" w:rsidP="002137A2">
      <w:pPr>
        <w:pStyle w:val="a3"/>
      </w:pPr>
      <w:r w:rsidRPr="00BF32FF">
        <w:br/>
      </w:r>
      <w:r w:rsidRPr="00BF32FF">
        <w:tab/>
      </w:r>
      <w:r w:rsidRPr="00BF32FF">
        <w:rPr>
          <w:rFonts w:hint="eastAsia"/>
        </w:rPr>
        <w:t>指定轮询几率，</w:t>
      </w:r>
      <w:r w:rsidRPr="00BF32FF">
        <w:t>weight</w:t>
      </w:r>
      <w:r w:rsidRPr="00BF32FF">
        <w:rPr>
          <w:rFonts w:hint="eastAsia"/>
        </w:rPr>
        <w:t>和访问比率成正比，用于后端服务器性能不均的情况。</w:t>
      </w:r>
      <w:r w:rsidRPr="00BF32FF">
        <w:t>  </w:t>
      </w:r>
      <w:r w:rsidRPr="00BF32FF">
        <w:rPr>
          <w:rFonts w:hint="eastAsia"/>
        </w:rPr>
        <w:t>例如：</w:t>
      </w:r>
      <w:r w:rsidRPr="00BF32FF">
        <w:br/>
        <w:t>    upstream bakend {</w:t>
      </w:r>
      <w:r w:rsidRPr="00BF32FF">
        <w:br/>
        <w:t>         server 192.168.0.14 weight=10;</w:t>
      </w:r>
      <w:r w:rsidRPr="00BF32FF">
        <w:br/>
        <w:t>         server 192.168.0.15 weight=10;</w:t>
      </w:r>
      <w:r w:rsidRPr="00BF32FF">
        <w:br/>
        <w:t>    }</w:t>
      </w:r>
    </w:p>
    <w:p w:rsidR="00906E6D" w:rsidRDefault="00424BF0" w:rsidP="00906E6D">
      <w:pPr>
        <w:pStyle w:val="3"/>
        <w:spacing w:before="156" w:after="156"/>
      </w:pPr>
      <w:r w:rsidRPr="00BF32FF">
        <w:t>ip_hash </w:t>
      </w:r>
    </w:p>
    <w:p w:rsidR="00424BF0" w:rsidRPr="00BF32FF" w:rsidRDefault="00424BF0" w:rsidP="002137A2">
      <w:pPr>
        <w:pStyle w:val="a3"/>
      </w:pPr>
      <w:r w:rsidRPr="00BF32FF">
        <w:rPr>
          <w:rFonts w:hint="eastAsia"/>
        </w:rPr>
        <w:t>每个请求按访问</w:t>
      </w:r>
      <w:r w:rsidRPr="00BF32FF">
        <w:t>ip</w:t>
      </w:r>
      <w:r w:rsidRPr="00BF32FF">
        <w:rPr>
          <w:rFonts w:hint="eastAsia"/>
        </w:rPr>
        <w:t>的</w:t>
      </w:r>
      <w:r w:rsidRPr="00BF32FF">
        <w:t>hash</w:t>
      </w:r>
      <w:r w:rsidRPr="00BF32FF">
        <w:rPr>
          <w:rFonts w:hint="eastAsia"/>
        </w:rPr>
        <w:t>结果分配，这样每个访客固定访问一个后端服务器，可以解决</w:t>
      </w:r>
      <w:r w:rsidRPr="00BF32FF">
        <w:t>session </w:t>
      </w:r>
      <w:r w:rsidRPr="00BF32FF">
        <w:rPr>
          <w:rFonts w:hint="eastAsia"/>
        </w:rPr>
        <w:t>的问题。例如：</w:t>
      </w:r>
      <w:r w:rsidRPr="00BF32FF">
        <w:rPr>
          <w:rFonts w:hint="eastAsia"/>
        </w:rPr>
        <w:br/>
      </w:r>
      <w:r w:rsidRPr="00BF32FF">
        <w:t>    upstream bakend {</w:t>
      </w:r>
      <w:r w:rsidRPr="00BF32FF">
        <w:br/>
        <w:t>         ip_hash;</w:t>
      </w:r>
      <w:r w:rsidRPr="00BF32FF">
        <w:br/>
        <w:t>         server 192.168.0.14:88;</w:t>
      </w:r>
      <w:r w:rsidRPr="00BF32FF">
        <w:br/>
        <w:t>         server 192.168.0.15:80;</w:t>
      </w:r>
      <w:r w:rsidRPr="00BF32FF">
        <w:br/>
        <w:t>    }</w:t>
      </w:r>
    </w:p>
    <w:p w:rsidR="00906E6D" w:rsidRDefault="00906E6D" w:rsidP="00906E6D">
      <w:pPr>
        <w:pStyle w:val="3"/>
        <w:spacing w:before="156" w:after="156"/>
      </w:pPr>
      <w:r>
        <w:t>f</w:t>
      </w:r>
      <w:r w:rsidR="00424BF0" w:rsidRPr="00BF32FF">
        <w:t>air</w:t>
      </w:r>
      <w:r w:rsidR="00424BF0" w:rsidRPr="00BF32FF">
        <w:rPr>
          <w:rFonts w:hint="eastAsia"/>
        </w:rPr>
        <w:t>（第三方）</w:t>
      </w:r>
    </w:p>
    <w:p w:rsidR="00142BD4" w:rsidRPr="00142BD4" w:rsidRDefault="00142BD4" w:rsidP="00142BD4">
      <w:pPr>
        <w:rPr>
          <w:rFonts w:hint="eastAsia"/>
        </w:rPr>
      </w:pPr>
      <w:r>
        <w:rPr>
          <w:noProof/>
        </w:rPr>
        <w:drawing>
          <wp:inline distT="0" distB="0" distL="0" distR="0" wp14:anchorId="56847F47" wp14:editId="1DB695BC">
            <wp:extent cx="5274310" cy="1018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F0" w:rsidRPr="00BF32FF" w:rsidRDefault="00424BF0" w:rsidP="002137A2">
      <w:pPr>
        <w:pStyle w:val="a3"/>
      </w:pPr>
      <w:r w:rsidRPr="00BF32FF">
        <w:rPr>
          <w:rFonts w:hint="eastAsia"/>
        </w:rPr>
        <w:t>按后端服务器的响应时间来分配请求，响应时间短的优先分配。</w:t>
      </w:r>
      <w:r w:rsidRPr="00BF32FF">
        <w:rPr>
          <w:rFonts w:hint="eastAsia"/>
        </w:rPr>
        <w:br/>
      </w:r>
      <w:r w:rsidRPr="00BF32FF">
        <w:tab/>
      </w:r>
      <w:r w:rsidRPr="00BF32FF">
        <w:tab/>
      </w:r>
      <w:r w:rsidRPr="00BF32FF">
        <w:tab/>
        <w:t>upstream backend {</w:t>
      </w:r>
      <w:r w:rsidRPr="00BF32FF">
        <w:br/>
      </w:r>
      <w:r w:rsidRPr="00BF32FF">
        <w:tab/>
      </w:r>
      <w:r w:rsidRPr="00BF32FF">
        <w:tab/>
        <w:t>   </w:t>
      </w:r>
      <w:r w:rsidRPr="00BF32FF">
        <w:tab/>
        <w:t xml:space="preserve">   server server1;</w:t>
      </w:r>
      <w:r w:rsidRPr="00BF32FF">
        <w:br/>
      </w:r>
      <w:r w:rsidRPr="00BF32FF">
        <w:lastRenderedPageBreak/>
        <w:tab/>
      </w:r>
      <w:r w:rsidRPr="00BF32FF">
        <w:tab/>
      </w:r>
      <w:r w:rsidRPr="00BF32FF">
        <w:tab/>
        <w:t>    server server2;</w:t>
      </w:r>
      <w:r w:rsidRPr="00BF32FF">
        <w:br/>
      </w:r>
      <w:r w:rsidRPr="00BF32FF">
        <w:tab/>
      </w:r>
      <w:r w:rsidRPr="00BF32FF">
        <w:tab/>
        <w:t>   </w:t>
      </w:r>
      <w:r w:rsidRPr="00BF32FF">
        <w:tab/>
        <w:t xml:space="preserve">    fair;</w:t>
      </w:r>
      <w:r w:rsidRPr="00BF32FF">
        <w:br/>
      </w:r>
      <w:r w:rsidRPr="00BF32FF">
        <w:tab/>
      </w:r>
      <w:r w:rsidRPr="00BF32FF">
        <w:tab/>
      </w:r>
      <w:r w:rsidRPr="00BF32FF">
        <w:tab/>
        <w:t>}</w:t>
      </w:r>
    </w:p>
    <w:p w:rsidR="002137A2" w:rsidRDefault="002137A2" w:rsidP="002137A2">
      <w:pPr>
        <w:pStyle w:val="3"/>
        <w:spacing w:before="156" w:after="156"/>
      </w:pPr>
      <w:r w:rsidRPr="002137A2">
        <w:t>url_hash</w:t>
      </w:r>
      <w:r w:rsidRPr="002137A2">
        <w:rPr>
          <w:rFonts w:hint="eastAsia"/>
        </w:rPr>
        <w:t>（第三方）</w:t>
      </w:r>
    </w:p>
    <w:p w:rsidR="002137A2" w:rsidRPr="002137A2" w:rsidRDefault="002137A2" w:rsidP="002137A2">
      <w:r w:rsidRPr="002137A2">
        <w:rPr>
          <w:rFonts w:hint="eastAsia"/>
        </w:rPr>
        <w:t>按访问</w:t>
      </w:r>
      <w:r w:rsidRPr="002137A2">
        <w:t>url</w:t>
      </w:r>
      <w:r w:rsidRPr="002137A2">
        <w:rPr>
          <w:rFonts w:hint="eastAsia"/>
        </w:rPr>
        <w:t>的</w:t>
      </w:r>
      <w:r w:rsidRPr="002137A2">
        <w:t>hash</w:t>
      </w:r>
      <w:r w:rsidRPr="002137A2">
        <w:rPr>
          <w:rFonts w:hint="eastAsia"/>
        </w:rPr>
        <w:t>结果来分配请求，使每个</w:t>
      </w:r>
      <w:r w:rsidRPr="002137A2">
        <w:t>url</w:t>
      </w:r>
      <w:r w:rsidRPr="002137A2">
        <w:rPr>
          <w:rFonts w:hint="eastAsia"/>
        </w:rPr>
        <w:t>定向到同一个后端服务器，后端服务器为缓存时比较有效。</w:t>
      </w:r>
    </w:p>
    <w:p w:rsidR="002137A2" w:rsidRDefault="002137A2" w:rsidP="002137A2">
      <w:r w:rsidRPr="002137A2">
        <w:rPr>
          <w:rFonts w:hint="eastAsia"/>
        </w:rPr>
        <w:t>例：在</w:t>
      </w:r>
      <w:r w:rsidRPr="002137A2">
        <w:t>upstream</w:t>
      </w:r>
      <w:r w:rsidRPr="002137A2">
        <w:rPr>
          <w:rFonts w:hint="eastAsia"/>
        </w:rPr>
        <w:t>中加入</w:t>
      </w:r>
      <w:r w:rsidRPr="002137A2">
        <w:t>hash</w:t>
      </w:r>
      <w:r w:rsidRPr="002137A2">
        <w:rPr>
          <w:rFonts w:hint="eastAsia"/>
        </w:rPr>
        <w:t>语句，</w:t>
      </w:r>
      <w:r w:rsidRPr="002137A2">
        <w:t>server</w:t>
      </w:r>
      <w:r w:rsidRPr="002137A2">
        <w:rPr>
          <w:rFonts w:hint="eastAsia"/>
        </w:rPr>
        <w:t>语句中不能写入</w:t>
      </w:r>
      <w:r w:rsidRPr="002137A2">
        <w:t>weight</w:t>
      </w:r>
      <w:r w:rsidRPr="002137A2">
        <w:rPr>
          <w:rFonts w:hint="eastAsia"/>
        </w:rPr>
        <w:t>等其他的参数，</w:t>
      </w:r>
      <w:r w:rsidRPr="002137A2">
        <w:t>hash_method</w:t>
      </w:r>
      <w:r w:rsidRPr="002137A2">
        <w:rPr>
          <w:rFonts w:hint="eastAsia"/>
        </w:rPr>
        <w:t>是使用的</w:t>
      </w:r>
      <w:r w:rsidRPr="002137A2">
        <w:t>hash</w:t>
      </w:r>
      <w:r w:rsidRPr="002137A2">
        <w:rPr>
          <w:rFonts w:hint="eastAsia"/>
        </w:rPr>
        <w:t>算法</w:t>
      </w:r>
    </w:p>
    <w:p w:rsidR="00142BD4" w:rsidRDefault="00142BD4" w:rsidP="002137A2">
      <w:pPr>
        <w:rPr>
          <w:rFonts w:hint="eastAsia"/>
        </w:rPr>
      </w:pPr>
      <w:r>
        <w:rPr>
          <w:noProof/>
        </w:rPr>
        <w:drawing>
          <wp:inline distT="0" distB="0" distL="0" distR="0" wp14:anchorId="6FD432E9" wp14:editId="500844B2">
            <wp:extent cx="5274310" cy="545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A2" w:rsidRPr="002137A2" w:rsidRDefault="002137A2" w:rsidP="002137A2">
      <w:pPr>
        <w:pStyle w:val="a3"/>
      </w:pPr>
      <w:r w:rsidRPr="002137A2">
        <w:t>upstream backend {</w:t>
      </w:r>
      <w:r w:rsidRPr="002137A2">
        <w:br/>
        <w:t>    server squid1:3128;</w:t>
      </w:r>
      <w:r w:rsidRPr="002137A2">
        <w:br/>
        <w:t>    server squid2:3128;</w:t>
      </w:r>
      <w:r w:rsidRPr="002137A2">
        <w:br/>
        <w:t>    hash   $request_uri;</w:t>
      </w:r>
      <w:r w:rsidRPr="002137A2">
        <w:br/>
        <w:t>    hash_method crc32;</w:t>
      </w:r>
      <w:r w:rsidRPr="002137A2">
        <w:br/>
        <w:t>}</w:t>
      </w:r>
    </w:p>
    <w:p w:rsidR="00424BF0" w:rsidRPr="002137A2" w:rsidRDefault="00424BF0" w:rsidP="00424BF0"/>
    <w:p w:rsidR="00512CC2" w:rsidRDefault="00512CC2" w:rsidP="00512CC2">
      <w:pPr>
        <w:pStyle w:val="a3"/>
      </w:pPr>
      <w:r w:rsidRPr="00512CC2">
        <w:t>upstream bakend{#</w:t>
      </w:r>
      <w:r w:rsidRPr="00512CC2">
        <w:rPr>
          <w:rFonts w:hint="eastAsia"/>
        </w:rPr>
        <w:t>定义负载均衡</w:t>
      </w:r>
      <w:r w:rsidRPr="00512CC2">
        <w:rPr>
          <w:rFonts w:hint="eastAsia"/>
        </w:rPr>
        <w:t> </w:t>
      </w:r>
      <w:r w:rsidRPr="00512CC2">
        <w:rPr>
          <w:rFonts w:hint="eastAsia"/>
        </w:rPr>
        <w:t>设备的</w:t>
      </w:r>
      <w:r w:rsidRPr="00512CC2">
        <w:t>Ip</w:t>
      </w:r>
      <w:r w:rsidRPr="00512CC2">
        <w:rPr>
          <w:rFonts w:hint="eastAsia"/>
        </w:rPr>
        <w:t>及设备状态</w:t>
      </w:r>
      <w:r w:rsidRPr="00512CC2">
        <w:rPr>
          <w:rFonts w:hint="eastAsia"/>
        </w:rPr>
        <w:br/>
      </w:r>
      <w:r w:rsidRPr="00512CC2">
        <w:t>ip_hash;</w:t>
      </w:r>
      <w:r w:rsidRPr="00512CC2">
        <w:br/>
        <w:t>    server 127.0.0.1:9090 down;</w:t>
      </w:r>
      <w:r w:rsidRPr="00512CC2">
        <w:br/>
        <w:t>    server 127.0.0.1:8080 weight=2;</w:t>
      </w:r>
      <w:r w:rsidRPr="00512CC2">
        <w:br/>
        <w:t>    server 127.0.0.1:6060;</w:t>
      </w:r>
      <w:r w:rsidRPr="00512CC2">
        <w:br/>
        <w:t>    server 127.0.0.1:7070 backup;</w:t>
      </w:r>
      <w:r w:rsidRPr="00512CC2">
        <w:br/>
        <w:t>}</w:t>
      </w:r>
      <w:r w:rsidRPr="00512CC2">
        <w:br/>
      </w:r>
      <w:r w:rsidRPr="00512CC2">
        <w:rPr>
          <w:rFonts w:hint="eastAsia"/>
        </w:rPr>
        <w:t>在需要使用负载均衡的</w:t>
      </w:r>
      <w:r w:rsidRPr="00512CC2">
        <w:t>server</w:t>
      </w:r>
      <w:r w:rsidRPr="00512CC2">
        <w:rPr>
          <w:rFonts w:hint="eastAsia"/>
        </w:rPr>
        <w:t>中增加</w:t>
      </w:r>
      <w:r w:rsidRPr="00512CC2">
        <w:rPr>
          <w:rFonts w:hint="eastAsia"/>
        </w:rPr>
        <w:br/>
      </w:r>
      <w:r w:rsidRPr="00512CC2">
        <w:t>proxy_pass http://bakend/ ;</w:t>
      </w:r>
    </w:p>
    <w:p w:rsidR="00320E80" w:rsidRDefault="00320E80" w:rsidP="00320E80">
      <w:pPr>
        <w:pStyle w:val="3"/>
        <w:spacing w:before="156" w:after="156"/>
      </w:pPr>
      <w:r>
        <w:rPr>
          <w:rFonts w:hint="eastAsia"/>
        </w:rPr>
        <w:lastRenderedPageBreak/>
        <w:t>L</w:t>
      </w:r>
      <w:r>
        <w:t>east_connction</w:t>
      </w:r>
    </w:p>
    <w:p w:rsidR="00320E80" w:rsidRPr="00320E80" w:rsidRDefault="00DD0427" w:rsidP="00320E80">
      <w:pPr>
        <w:rPr>
          <w:rFonts w:hint="eastAsia"/>
        </w:rPr>
      </w:pPr>
      <w:r>
        <w:rPr>
          <w:noProof/>
        </w:rPr>
        <w:drawing>
          <wp:inline distT="0" distB="0" distL="0" distR="0" wp14:anchorId="3F6F66C8" wp14:editId="798C13B8">
            <wp:extent cx="5274310" cy="3133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97" w:rsidRPr="00837B97" w:rsidRDefault="00512CC2" w:rsidP="00837B97">
      <w:pPr>
        <w:pStyle w:val="2"/>
        <w:spacing w:before="156" w:after="156"/>
        <w:rPr>
          <w:rStyle w:val="3Char"/>
          <w:b/>
        </w:rPr>
      </w:pPr>
      <w:r w:rsidRPr="00837B97">
        <w:rPr>
          <w:rStyle w:val="3Char"/>
          <w:rFonts w:hint="eastAsia"/>
          <w:b/>
        </w:rPr>
        <w:t>小技巧参数说明为</w:t>
      </w:r>
      <w:r w:rsidRPr="00837B97">
        <w:rPr>
          <w:rStyle w:val="3Char"/>
          <w:b/>
        </w:rPr>
        <w:t>:</w:t>
      </w:r>
    </w:p>
    <w:p w:rsidR="00512CC2" w:rsidRDefault="00512CC2" w:rsidP="00512CC2">
      <w:r w:rsidRPr="00837B97">
        <w:t xml:space="preserve">1.down </w:t>
      </w:r>
      <w:r w:rsidRPr="00837B97">
        <w:rPr>
          <w:rFonts w:hint="eastAsia"/>
        </w:rPr>
        <w:t>表示当前的</w:t>
      </w:r>
      <w:r w:rsidRPr="00837B97">
        <w:t>server</w:t>
      </w:r>
      <w:r w:rsidRPr="00837B97">
        <w:rPr>
          <w:rFonts w:hint="eastAsia"/>
        </w:rPr>
        <w:t>暂时不参与负载</w:t>
      </w:r>
      <w:r w:rsidRPr="00837B97">
        <w:rPr>
          <w:rFonts w:hint="eastAsia"/>
        </w:rPr>
        <w:br/>
      </w:r>
      <w:r w:rsidRPr="00837B97">
        <w:t xml:space="preserve">2.weight </w:t>
      </w:r>
      <w:r w:rsidRPr="00837B97">
        <w:rPr>
          <w:rFonts w:hint="eastAsia"/>
        </w:rPr>
        <w:t>默认为</w:t>
      </w:r>
      <w:r w:rsidRPr="00837B97">
        <w:t>1.weight</w:t>
      </w:r>
      <w:r w:rsidRPr="00837B97">
        <w:rPr>
          <w:rFonts w:hint="eastAsia"/>
        </w:rPr>
        <w:t>越大，负载的权重就越大</w:t>
      </w:r>
      <w:r w:rsidR="00142BD4">
        <w:rPr>
          <w:rFonts w:hint="eastAsia"/>
        </w:rPr>
        <w:t>2</w:t>
      </w:r>
      <w:r w:rsidRPr="00837B97">
        <w:rPr>
          <w:rFonts w:hint="eastAsia"/>
        </w:rPr>
        <w:t>。</w:t>
      </w:r>
    </w:p>
    <w:p w:rsidR="00837B97" w:rsidRPr="00837B97" w:rsidRDefault="00837B97" w:rsidP="00837B97">
      <w:r w:rsidRPr="00837B97">
        <w:t xml:space="preserve">3.max_fails </w:t>
      </w:r>
      <w:r w:rsidRPr="00837B97">
        <w:rPr>
          <w:rFonts w:hint="eastAsia"/>
        </w:rPr>
        <w:t>：允许请求失败的次数默认为</w:t>
      </w:r>
      <w:r w:rsidRPr="00837B97">
        <w:t>1.</w:t>
      </w:r>
      <w:r w:rsidRPr="00837B97">
        <w:rPr>
          <w:rFonts w:hint="eastAsia"/>
        </w:rPr>
        <w:t>当超过最大次数时，返回</w:t>
      </w:r>
      <w:r w:rsidRPr="00837B97">
        <w:t xml:space="preserve">proxy_next_upstream </w:t>
      </w:r>
      <w:r w:rsidRPr="00837B97">
        <w:rPr>
          <w:rFonts w:hint="eastAsia"/>
        </w:rPr>
        <w:t>模块定义的错误</w:t>
      </w:r>
      <w:r w:rsidRPr="00837B97">
        <w:rPr>
          <w:rFonts w:hint="eastAsia"/>
        </w:rPr>
        <w:br/>
      </w:r>
      <w:r w:rsidRPr="00837B97">
        <w:t>4.fail_timeout:max_fails</w:t>
      </w:r>
      <w:r w:rsidRPr="00837B97">
        <w:rPr>
          <w:rFonts w:hint="eastAsia"/>
        </w:rPr>
        <w:t>次失败后，暂停的时间。</w:t>
      </w:r>
      <w:r w:rsidRPr="00837B97">
        <w:rPr>
          <w:rFonts w:hint="eastAsia"/>
        </w:rPr>
        <w:br/>
      </w:r>
      <w:r w:rsidRPr="00837B97">
        <w:t>5.backup</w:t>
      </w:r>
      <w:r w:rsidRPr="00837B97">
        <w:rPr>
          <w:rFonts w:hint="eastAsia"/>
        </w:rPr>
        <w:t>：</w:t>
      </w:r>
      <w:r w:rsidRPr="00837B97">
        <w:rPr>
          <w:rFonts w:hint="eastAsia"/>
        </w:rPr>
        <w:t xml:space="preserve"> </w:t>
      </w:r>
      <w:r w:rsidRPr="00837B97">
        <w:rPr>
          <w:rFonts w:hint="eastAsia"/>
        </w:rPr>
        <w:t>其它所有的非</w:t>
      </w:r>
      <w:r w:rsidRPr="00837B97">
        <w:t>backup</w:t>
      </w:r>
      <w:r w:rsidRPr="00837B97">
        <w:rPr>
          <w:rFonts w:hint="eastAsia"/>
        </w:rPr>
        <w:t>机器</w:t>
      </w:r>
      <w:r w:rsidRPr="00837B97">
        <w:t>down</w:t>
      </w:r>
      <w:r w:rsidRPr="00837B97">
        <w:rPr>
          <w:rFonts w:hint="eastAsia"/>
        </w:rPr>
        <w:t>或者忙的时候，请求</w:t>
      </w:r>
      <w:r w:rsidRPr="00837B97">
        <w:t>backup</w:t>
      </w:r>
      <w:r w:rsidRPr="00837B97">
        <w:rPr>
          <w:rFonts w:hint="eastAsia"/>
        </w:rPr>
        <w:t>机器。所以这台机器压力会最轻。</w:t>
      </w:r>
    </w:p>
    <w:p w:rsidR="00837B97" w:rsidRPr="00837B97" w:rsidRDefault="00837B97" w:rsidP="00837B97">
      <w:r w:rsidRPr="00837B97">
        <w:t>nginx</w:t>
      </w:r>
      <w:r w:rsidRPr="00837B97">
        <w:rPr>
          <w:rFonts w:hint="eastAsia"/>
        </w:rPr>
        <w:t>支持同时设置多组的负载均衡，用来给不用的</w:t>
      </w:r>
      <w:r w:rsidRPr="00837B97">
        <w:t>server</w:t>
      </w:r>
      <w:r w:rsidRPr="00837B97">
        <w:rPr>
          <w:rFonts w:hint="eastAsia"/>
        </w:rPr>
        <w:t>来使用。</w:t>
      </w:r>
    </w:p>
    <w:p w:rsidR="00837B97" w:rsidRPr="00837B97" w:rsidRDefault="00837B97" w:rsidP="00837B97">
      <w:r w:rsidRPr="00837B97">
        <w:t xml:space="preserve">client_body_in_file_only </w:t>
      </w:r>
      <w:r w:rsidRPr="00837B97">
        <w:rPr>
          <w:rFonts w:hint="eastAsia"/>
        </w:rPr>
        <w:t>设置为</w:t>
      </w:r>
      <w:r w:rsidRPr="00837B97">
        <w:t xml:space="preserve">On </w:t>
      </w:r>
      <w:r w:rsidRPr="00837B97">
        <w:rPr>
          <w:rFonts w:hint="eastAsia"/>
        </w:rPr>
        <w:t>可以讲</w:t>
      </w:r>
      <w:r w:rsidRPr="00837B97">
        <w:t>client post</w:t>
      </w:r>
      <w:r w:rsidRPr="00837B97">
        <w:rPr>
          <w:rFonts w:hint="eastAsia"/>
        </w:rPr>
        <w:t>过来的数据记录到文件中用来做</w:t>
      </w:r>
      <w:r w:rsidRPr="00837B97">
        <w:t>debug</w:t>
      </w:r>
      <w:r w:rsidRPr="00837B97">
        <w:br/>
        <w:t xml:space="preserve">client_body_temp_path </w:t>
      </w:r>
      <w:r w:rsidRPr="00837B97">
        <w:rPr>
          <w:rFonts w:hint="eastAsia"/>
        </w:rPr>
        <w:t>设置记录文件的目录</w:t>
      </w:r>
      <w:r w:rsidRPr="00837B97">
        <w:rPr>
          <w:rFonts w:hint="eastAsia"/>
        </w:rPr>
        <w:t xml:space="preserve"> </w:t>
      </w:r>
      <w:r w:rsidRPr="00837B97">
        <w:rPr>
          <w:rFonts w:hint="eastAsia"/>
        </w:rPr>
        <w:t>可以设置最多</w:t>
      </w:r>
      <w:r w:rsidRPr="00837B97">
        <w:t>3</w:t>
      </w:r>
      <w:r w:rsidRPr="00837B97">
        <w:rPr>
          <w:rFonts w:hint="eastAsia"/>
        </w:rPr>
        <w:t>层目录</w:t>
      </w:r>
    </w:p>
    <w:p w:rsidR="00837B97" w:rsidRDefault="00837B97" w:rsidP="00837B97">
      <w:r w:rsidRPr="00837B97">
        <w:t xml:space="preserve">location </w:t>
      </w:r>
      <w:r w:rsidRPr="00837B97">
        <w:rPr>
          <w:rFonts w:hint="eastAsia"/>
        </w:rPr>
        <w:t>对</w:t>
      </w:r>
      <w:r w:rsidRPr="00837B97">
        <w:t>URL</w:t>
      </w:r>
      <w:r w:rsidRPr="00837B97">
        <w:rPr>
          <w:rFonts w:hint="eastAsia"/>
        </w:rPr>
        <w:t>进行匹配</w:t>
      </w:r>
      <w:r w:rsidRPr="00837B97">
        <w:t>.</w:t>
      </w:r>
      <w:r w:rsidRPr="00837B97">
        <w:rPr>
          <w:rFonts w:hint="eastAsia"/>
        </w:rPr>
        <w:t>可以进行重定向或者进行新的代理</w:t>
      </w:r>
      <w:r w:rsidRPr="00837B97">
        <w:rPr>
          <w:rFonts w:hint="eastAsia"/>
        </w:rPr>
        <w:t xml:space="preserve"> </w:t>
      </w:r>
      <w:r w:rsidRPr="00837B97">
        <w:rPr>
          <w:rFonts w:hint="eastAsia"/>
        </w:rPr>
        <w:t>负载均衡</w:t>
      </w:r>
    </w:p>
    <w:p w:rsidR="00837B97" w:rsidRDefault="00837B97" w:rsidP="00837B97">
      <w:pPr>
        <w:pStyle w:val="2"/>
        <w:spacing w:before="156" w:after="156"/>
      </w:pPr>
      <w:r w:rsidRPr="00837B97">
        <w:t>proxy_pass</w:t>
      </w:r>
      <w:r w:rsidRPr="00837B97">
        <w:rPr>
          <w:rFonts w:hint="eastAsia"/>
        </w:rPr>
        <w:t>后的</w:t>
      </w:r>
      <w:r w:rsidRPr="00837B97">
        <w:t>url</w:t>
      </w:r>
      <w:r w:rsidRPr="00837B97">
        <w:rPr>
          <w:rFonts w:hint="eastAsia"/>
        </w:rPr>
        <w:t>加不加</w:t>
      </w:r>
      <w:r w:rsidRPr="00837B97">
        <w:t>/</w:t>
      </w:r>
      <w:r w:rsidRPr="00837B97">
        <w:rPr>
          <w:rFonts w:hint="eastAsia"/>
        </w:rPr>
        <w:t>的区别</w:t>
      </w:r>
    </w:p>
    <w:p w:rsidR="00A273DE" w:rsidRPr="00A273DE" w:rsidRDefault="00A273DE" w:rsidP="00A273DE">
      <w:r w:rsidRPr="00A273DE">
        <w:rPr>
          <w:rFonts w:hint="eastAsia"/>
        </w:rPr>
        <w:t>下面四种情况分别用</w:t>
      </w:r>
      <w:r w:rsidRPr="00A273DE">
        <w:t xml:space="preserve">http://hello.com/css/test.html </w:t>
      </w:r>
      <w:r w:rsidRPr="00A273DE">
        <w:rPr>
          <w:rFonts w:hint="eastAsia"/>
        </w:rPr>
        <w:t>进行访问。</w:t>
      </w:r>
    </w:p>
    <w:p w:rsidR="00A273DE" w:rsidRPr="00A273DE" w:rsidRDefault="00A273DE" w:rsidP="00A273DE">
      <w:r w:rsidRPr="00A273DE">
        <w:rPr>
          <w:rFonts w:hint="eastAsia"/>
        </w:rPr>
        <w:t>第一种：</w:t>
      </w:r>
    </w:p>
    <w:p w:rsidR="00A273DE" w:rsidRPr="00A273DE" w:rsidRDefault="00A273DE" w:rsidP="00A273DE">
      <w:r w:rsidRPr="00A273DE">
        <w:t>location  /css/ {</w:t>
      </w:r>
    </w:p>
    <w:p w:rsidR="00A273DE" w:rsidRPr="00A273DE" w:rsidRDefault="00A273DE" w:rsidP="00A273DE">
      <w:r w:rsidRPr="00A273DE">
        <w:t>          proxy_pass http://tomcat/;</w:t>
      </w:r>
    </w:p>
    <w:p w:rsidR="00A273DE" w:rsidRPr="00A273DE" w:rsidRDefault="00A273DE" w:rsidP="00A273DE">
      <w:r w:rsidRPr="00A273DE">
        <w:t>}</w:t>
      </w:r>
    </w:p>
    <w:p w:rsidR="00A273DE" w:rsidRPr="00A273DE" w:rsidRDefault="00A273DE" w:rsidP="00A273DE">
      <w:r w:rsidRPr="00A273DE">
        <w:rPr>
          <w:rFonts w:hint="eastAsia"/>
        </w:rPr>
        <w:t>会被代理到</w:t>
      </w:r>
      <w:r w:rsidRPr="00A273DE">
        <w:t xml:space="preserve">http://192.168.134.142:8080/test.html </w:t>
      </w:r>
      <w:r w:rsidRPr="00A273DE">
        <w:rPr>
          <w:rFonts w:hint="eastAsia"/>
        </w:rPr>
        <w:t>这个</w:t>
      </w:r>
      <w:r w:rsidRPr="00A273DE">
        <w:t>url </w:t>
      </w:r>
    </w:p>
    <w:p w:rsidR="00A273DE" w:rsidRPr="00A273DE" w:rsidRDefault="00A273DE" w:rsidP="00A273DE">
      <w:r w:rsidRPr="00A273DE">
        <w:rPr>
          <w:rFonts w:hint="eastAsia"/>
        </w:rPr>
        <w:lastRenderedPageBreak/>
        <w:t>第二种</w:t>
      </w:r>
      <w:r w:rsidRPr="00A273DE">
        <w:t>(</w:t>
      </w:r>
      <w:r w:rsidRPr="00A273DE">
        <w:rPr>
          <w:rFonts w:hint="eastAsia"/>
        </w:rPr>
        <w:t>相对于第一种，最后少一个</w:t>
      </w:r>
      <w:r w:rsidRPr="00A273DE">
        <w:rPr>
          <w:rFonts w:hint="eastAsia"/>
        </w:rPr>
        <w:t xml:space="preserve"> </w:t>
      </w:r>
      <w:r w:rsidRPr="00A273DE">
        <w:t>/)</w:t>
      </w:r>
    </w:p>
    <w:p w:rsidR="00A273DE" w:rsidRPr="00A273DE" w:rsidRDefault="00A273DE" w:rsidP="00A273DE">
      <w:r w:rsidRPr="00A273DE">
        <w:t>location  /css/ {</w:t>
      </w:r>
    </w:p>
    <w:p w:rsidR="00A273DE" w:rsidRPr="00A273DE" w:rsidRDefault="00A273DE" w:rsidP="00A273DE">
      <w:r w:rsidRPr="00A273DE">
        <w:t>          proxy_pass http://tomcat;</w:t>
      </w:r>
    </w:p>
    <w:p w:rsidR="00A273DE" w:rsidRPr="00A273DE" w:rsidRDefault="00A273DE" w:rsidP="00A273DE">
      <w:r w:rsidRPr="00A273DE">
        <w:t>}</w:t>
      </w:r>
    </w:p>
    <w:p w:rsidR="00A273DE" w:rsidRPr="00A273DE" w:rsidRDefault="00A273DE" w:rsidP="00A273DE">
      <w:r w:rsidRPr="00A273DE">
        <w:rPr>
          <w:rFonts w:hint="eastAsia"/>
        </w:rPr>
        <w:t>会被代理到</w:t>
      </w:r>
      <w:r w:rsidRPr="00A273DE">
        <w:t xml:space="preserve">http://192.168.134.142:8080/css/test.html </w:t>
      </w:r>
      <w:r w:rsidRPr="00A273DE">
        <w:rPr>
          <w:rFonts w:hint="eastAsia"/>
        </w:rPr>
        <w:t>这个</w:t>
      </w:r>
      <w:r w:rsidRPr="00A273DE">
        <w:t>url </w:t>
      </w:r>
    </w:p>
    <w:p w:rsidR="00A273DE" w:rsidRPr="00A273DE" w:rsidRDefault="00A273DE" w:rsidP="00A273DE">
      <w:r w:rsidRPr="00A273DE">
        <w:rPr>
          <w:rFonts w:hint="eastAsia"/>
        </w:rPr>
        <w:t>第三种：</w:t>
      </w:r>
    </w:p>
    <w:p w:rsidR="00A273DE" w:rsidRPr="00A273DE" w:rsidRDefault="00A273DE" w:rsidP="00A273DE">
      <w:r w:rsidRPr="00A273DE">
        <w:t>location  /css/ {</w:t>
      </w:r>
    </w:p>
    <w:p w:rsidR="00A273DE" w:rsidRPr="00A273DE" w:rsidRDefault="00A273DE" w:rsidP="00A273DE">
      <w:r w:rsidRPr="00A273DE">
        <w:t>          proxy_pass http://tomcat/js/;</w:t>
      </w:r>
    </w:p>
    <w:p w:rsidR="00A273DE" w:rsidRPr="00A273DE" w:rsidRDefault="00A273DE" w:rsidP="00A273DE">
      <w:r w:rsidRPr="00A273DE">
        <w:t>}</w:t>
      </w:r>
    </w:p>
    <w:p w:rsidR="00A273DE" w:rsidRPr="00A273DE" w:rsidRDefault="00A273DE" w:rsidP="00A273DE">
      <w:r w:rsidRPr="00A273DE">
        <w:rPr>
          <w:rFonts w:hint="eastAsia"/>
        </w:rPr>
        <w:t>会被代理到</w:t>
      </w:r>
      <w:r w:rsidRPr="00A273DE">
        <w:t xml:space="preserve">http://192.168.134.142:8080/js/test.html </w:t>
      </w:r>
      <w:r w:rsidRPr="00A273DE">
        <w:rPr>
          <w:rFonts w:hint="eastAsia"/>
        </w:rPr>
        <w:t>这个</w:t>
      </w:r>
      <w:r w:rsidRPr="00A273DE">
        <w:t>url</w:t>
      </w:r>
      <w:r w:rsidRPr="00A273DE">
        <w:rPr>
          <w:rFonts w:hint="eastAsia"/>
        </w:rPr>
        <w:t>。</w:t>
      </w:r>
    </w:p>
    <w:p w:rsidR="00A273DE" w:rsidRPr="00A273DE" w:rsidRDefault="00A273DE" w:rsidP="00A273DE">
      <w:r w:rsidRPr="00A273DE">
        <w:rPr>
          <w:rFonts w:hint="eastAsia"/>
        </w:rPr>
        <w:t>第四种情况</w:t>
      </w:r>
      <w:r w:rsidRPr="00A273DE">
        <w:t>(</w:t>
      </w:r>
      <w:r w:rsidRPr="00A273DE">
        <w:rPr>
          <w:rFonts w:hint="eastAsia"/>
        </w:rPr>
        <w:t>相对于第三种，最后少一个</w:t>
      </w:r>
      <w:r w:rsidRPr="00A273DE">
        <w:rPr>
          <w:rFonts w:hint="eastAsia"/>
        </w:rPr>
        <w:t xml:space="preserve"> </w:t>
      </w:r>
      <w:r w:rsidRPr="00A273DE">
        <w:t>/ )</w:t>
      </w:r>
      <w:r w:rsidRPr="00A273DE">
        <w:rPr>
          <w:rFonts w:hint="eastAsia"/>
        </w:rPr>
        <w:t>：</w:t>
      </w:r>
    </w:p>
    <w:p w:rsidR="00A273DE" w:rsidRPr="00A273DE" w:rsidRDefault="00A273DE" w:rsidP="00A273DE">
      <w:r w:rsidRPr="00A273DE">
        <w:t>location  /css/ {</w:t>
      </w:r>
    </w:p>
    <w:p w:rsidR="00A273DE" w:rsidRPr="00A273DE" w:rsidRDefault="00A273DE" w:rsidP="00A273DE">
      <w:r w:rsidRPr="00A273DE">
        <w:t>          proxy_pass http://tomcat/js;</w:t>
      </w:r>
    </w:p>
    <w:p w:rsidR="00A273DE" w:rsidRPr="00A273DE" w:rsidRDefault="00A273DE" w:rsidP="00A273DE">
      <w:r w:rsidRPr="00A273DE">
        <w:t>}</w:t>
      </w:r>
    </w:p>
    <w:p w:rsidR="00A273DE" w:rsidRPr="00A273DE" w:rsidRDefault="00A273DE" w:rsidP="00A273DE">
      <w:r w:rsidRPr="00A273DE">
        <w:rPr>
          <w:rFonts w:hint="eastAsia"/>
        </w:rPr>
        <w:t>会被代理到</w:t>
      </w:r>
      <w:r w:rsidRPr="00A273DE">
        <w:t>http://192.168.134.142:8080/js</w:t>
      </w:r>
      <w:r>
        <w:t>/</w:t>
      </w:r>
      <w:r w:rsidRPr="00A273DE">
        <w:t xml:space="preserve">test.html </w:t>
      </w:r>
      <w:r w:rsidRPr="00A273DE">
        <w:rPr>
          <w:rFonts w:hint="eastAsia"/>
        </w:rPr>
        <w:t>这个</w:t>
      </w:r>
      <w:r w:rsidRPr="00A273DE">
        <w:t>url</w:t>
      </w:r>
    </w:p>
    <w:p w:rsidR="00A273DE" w:rsidRPr="00A273DE" w:rsidRDefault="00A273DE" w:rsidP="00A273DE">
      <w:r w:rsidRPr="00A273DE">
        <w:t> </w:t>
      </w:r>
    </w:p>
    <w:p w:rsidR="00D72D86" w:rsidRDefault="00A273DE" w:rsidP="00A273DE">
      <w:r w:rsidRPr="00A273DE">
        <w:rPr>
          <w:rFonts w:hint="eastAsia"/>
        </w:rPr>
        <w:t>带“</w:t>
      </w:r>
      <w:r w:rsidRPr="00A273DE">
        <w:t>/”</w:t>
      </w:r>
      <w:r w:rsidRPr="00A273DE">
        <w:t>就会把</w:t>
      </w:r>
      <w:r w:rsidRPr="00A273DE">
        <w:t xml:space="preserve"> </w:t>
      </w:r>
      <w:hyperlink r:id="rId24" w:history="1">
        <w:r w:rsidRPr="00A273DE">
          <w:rPr>
            <w:rStyle w:val="a6"/>
          </w:rPr>
          <w:t>http://servername:port/path/</w:t>
        </w:r>
      </w:hyperlink>
      <w:r w:rsidRPr="00A273DE">
        <w:rPr>
          <w:rFonts w:hint="eastAsia"/>
        </w:rPr>
        <w:t>替换掉</w:t>
      </w:r>
    </w:p>
    <w:p w:rsidR="00D72D86" w:rsidRDefault="00D72D86" w:rsidP="00D72D86">
      <w:pPr>
        <w:pStyle w:val="2"/>
        <w:spacing w:before="156" w:after="156"/>
      </w:pPr>
      <w:r w:rsidRPr="00D72D86">
        <w:t>Nginx</w:t>
      </w:r>
      <w:r w:rsidRPr="00D72D86">
        <w:rPr>
          <w:rFonts w:hint="eastAsia"/>
        </w:rPr>
        <w:t>对</w:t>
      </w:r>
      <w:r w:rsidRPr="00D72D86">
        <w:t>URL</w:t>
      </w:r>
      <w:r w:rsidRPr="00D72D86">
        <w:rPr>
          <w:rFonts w:hint="eastAsia"/>
        </w:rPr>
        <w:t>进行匹配</w:t>
      </w:r>
    </w:p>
    <w:p w:rsidR="00D72D86" w:rsidRPr="00D72D86" w:rsidRDefault="00D72D86" w:rsidP="00D72D86">
      <w:pPr>
        <w:pStyle w:val="a3"/>
      </w:pPr>
      <w:r w:rsidRPr="00D72D86">
        <w:rPr>
          <w:rFonts w:hint="eastAsia"/>
        </w:rPr>
        <w:t>语法规则：</w:t>
      </w:r>
      <w:r w:rsidRPr="00D72D86">
        <w:rPr>
          <w:rFonts w:hint="eastAsia"/>
        </w:rPr>
        <w:t xml:space="preserve"> </w:t>
      </w:r>
      <w:r w:rsidRPr="00D72D86">
        <w:t>location [=|~|~*|^~] /uri/ { … }</w:t>
      </w:r>
    </w:p>
    <w:p w:rsidR="00D72D86" w:rsidRPr="00D72D86" w:rsidRDefault="00D72D86" w:rsidP="00D72D86">
      <w:pPr>
        <w:pStyle w:val="a3"/>
      </w:pPr>
      <w:r w:rsidRPr="00D72D86">
        <w:t xml:space="preserve">= </w:t>
      </w:r>
      <w:r w:rsidRPr="00D72D86">
        <w:rPr>
          <w:rFonts w:hint="eastAsia"/>
        </w:rPr>
        <w:t>开头表示精确匹配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t xml:space="preserve">^~ </w:t>
      </w:r>
      <w:r w:rsidRPr="00D72D86">
        <w:rPr>
          <w:rFonts w:hint="eastAsia"/>
        </w:rPr>
        <w:t>开头表示</w:t>
      </w:r>
      <w:r w:rsidRPr="00D72D86">
        <w:t>uri</w:t>
      </w:r>
      <w:r w:rsidRPr="00D72D86">
        <w:rPr>
          <w:rFonts w:hint="eastAsia"/>
        </w:rPr>
        <w:t>以某个常规字符串开头，理解为匹配</w:t>
      </w:r>
      <w:r w:rsidRPr="00D72D86">
        <w:rPr>
          <w:rFonts w:hint="eastAsia"/>
        </w:rPr>
        <w:t xml:space="preserve"> </w:t>
      </w:r>
      <w:r w:rsidRPr="00D72D86">
        <w:t>url</w:t>
      </w:r>
      <w:r w:rsidRPr="00D72D86">
        <w:rPr>
          <w:rFonts w:hint="eastAsia"/>
        </w:rPr>
        <w:t>路径即可。</w:t>
      </w:r>
      <w:r w:rsidRPr="00D72D86">
        <w:t>nginx</w:t>
      </w:r>
      <w:r w:rsidRPr="00D72D86">
        <w:rPr>
          <w:rFonts w:hint="eastAsia"/>
        </w:rPr>
        <w:t>不对</w:t>
      </w:r>
      <w:r w:rsidRPr="00D72D86">
        <w:t>url</w:t>
      </w:r>
      <w:r w:rsidRPr="00D72D86">
        <w:rPr>
          <w:rFonts w:hint="eastAsia"/>
        </w:rPr>
        <w:t>做编码，因此请求为</w:t>
      </w:r>
      <w:r w:rsidRPr="00D72D86">
        <w:t>/static/20%/aa</w:t>
      </w:r>
      <w:r w:rsidRPr="00D72D86">
        <w:rPr>
          <w:rFonts w:hint="eastAsia"/>
        </w:rPr>
        <w:t>，可以被规则</w:t>
      </w:r>
      <w:r w:rsidRPr="00D72D86">
        <w:t>^~ /static/ /aa</w:t>
      </w:r>
      <w:r w:rsidRPr="00D72D86">
        <w:rPr>
          <w:rFonts w:hint="eastAsia"/>
        </w:rPr>
        <w:t>匹配到（注意是空格）。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t xml:space="preserve">~ </w:t>
      </w:r>
      <w:r w:rsidRPr="00D72D86">
        <w:rPr>
          <w:rFonts w:hint="eastAsia"/>
        </w:rPr>
        <w:t>开头表示区分大小写的正则匹配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t>~*  </w:t>
      </w:r>
      <w:r w:rsidRPr="00D72D86">
        <w:rPr>
          <w:rFonts w:hint="eastAsia"/>
        </w:rPr>
        <w:t>开头表示不区分大小写的正则匹配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t>!~</w:t>
      </w:r>
      <w:r w:rsidRPr="00D72D86">
        <w:rPr>
          <w:rFonts w:hint="eastAsia"/>
        </w:rPr>
        <w:t>和</w:t>
      </w:r>
      <w:r w:rsidRPr="00D72D86">
        <w:t>!~*</w:t>
      </w:r>
      <w:r w:rsidRPr="00D72D86">
        <w:rPr>
          <w:rFonts w:hint="eastAsia"/>
        </w:rPr>
        <w:t>分别为区分大小写不匹配及不区分大小写不匹配</w:t>
      </w:r>
      <w:r w:rsidRPr="00D72D86">
        <w:rPr>
          <w:rFonts w:hint="eastAsia"/>
        </w:rPr>
        <w:t xml:space="preserve"> </w:t>
      </w:r>
      <w:r w:rsidRPr="00D72D86">
        <w:rPr>
          <w:rFonts w:hint="eastAsia"/>
        </w:rPr>
        <w:t>的正则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t xml:space="preserve">/ </w:t>
      </w:r>
      <w:r w:rsidRPr="00D72D86">
        <w:rPr>
          <w:rFonts w:hint="eastAsia"/>
        </w:rPr>
        <w:t>通用匹配，任何请求都会匹配到。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rPr>
          <w:rFonts w:hint="eastAsia"/>
        </w:rPr>
        <w:t>多个</w:t>
      </w:r>
      <w:r w:rsidRPr="00D72D86">
        <w:t>location</w:t>
      </w:r>
      <w:r w:rsidRPr="00D72D86">
        <w:rPr>
          <w:rFonts w:hint="eastAsia"/>
        </w:rPr>
        <w:t>配置的情况下匹配顺序为：</w:t>
      </w:r>
      <w:r w:rsidRPr="00D72D86">
        <w:rPr>
          <w:rFonts w:hint="eastAsia"/>
        </w:rPr>
        <w:t> </w:t>
      </w:r>
    </w:p>
    <w:p w:rsidR="00D72D86" w:rsidRPr="00D72D86" w:rsidRDefault="00D72D86" w:rsidP="00D72D86">
      <w:pPr>
        <w:pStyle w:val="a3"/>
      </w:pPr>
      <w:r w:rsidRPr="00D72D86">
        <w:rPr>
          <w:rFonts w:hint="eastAsia"/>
        </w:rPr>
        <w:t>首先匹配</w:t>
      </w:r>
      <w:r w:rsidRPr="00D72D86">
        <w:rPr>
          <w:rFonts w:hint="eastAsia"/>
        </w:rPr>
        <w:t xml:space="preserve"> </w:t>
      </w:r>
      <w:r w:rsidRPr="00D72D86">
        <w:t>=</w:t>
      </w:r>
      <w:r w:rsidRPr="00D72D86">
        <w:rPr>
          <w:rFonts w:hint="eastAsia"/>
        </w:rPr>
        <w:t>，其次匹配</w:t>
      </w:r>
      <w:r w:rsidRPr="00D72D86">
        <w:t xml:space="preserve">^~, </w:t>
      </w:r>
      <w:r w:rsidRPr="00D72D86">
        <w:rPr>
          <w:rFonts w:hint="eastAsia"/>
        </w:rPr>
        <w:t>其次是按文件中顺序的正则匹配，最后是交给</w:t>
      </w:r>
      <w:r w:rsidRPr="00D72D86">
        <w:rPr>
          <w:rFonts w:hint="eastAsia"/>
        </w:rPr>
        <w:t xml:space="preserve"> </w:t>
      </w:r>
      <w:r w:rsidRPr="00D72D86">
        <w:t xml:space="preserve">/ </w:t>
      </w:r>
      <w:r w:rsidRPr="00D72D86">
        <w:rPr>
          <w:rFonts w:hint="eastAsia"/>
        </w:rPr>
        <w:t>通用匹配。当有匹配成功时候，停止匹配，按当前匹配规则处理请求。</w:t>
      </w:r>
    </w:p>
    <w:p w:rsidR="00D72D86" w:rsidRPr="00D72D86" w:rsidRDefault="00D72D86" w:rsidP="00D72D86">
      <w:pPr>
        <w:pStyle w:val="a3"/>
      </w:pPr>
      <w:r w:rsidRPr="00D72D86">
        <w:tab/>
      </w:r>
      <w:r w:rsidRPr="00D72D86">
        <w:tab/>
      </w:r>
      <w:r w:rsidRPr="00D72D86">
        <w:tab/>
        <w:t>“$”</w:t>
      </w:r>
      <w:r w:rsidRPr="00D72D86">
        <w:rPr>
          <w:rFonts w:hint="eastAsia"/>
        </w:rPr>
        <w:t>符号表示</w:t>
      </w:r>
      <w:r w:rsidRPr="00D72D86">
        <w:t>URL</w:t>
      </w:r>
      <w:r w:rsidRPr="00D72D86">
        <w:rPr>
          <w:rFonts w:hint="eastAsia"/>
        </w:rPr>
        <w:t>结尾</w:t>
      </w:r>
    </w:p>
    <w:p w:rsidR="00D72D86" w:rsidRPr="00D72D86" w:rsidRDefault="00D72D86" w:rsidP="00D72D86"/>
    <w:p w:rsidR="00D72D86" w:rsidRDefault="00D72D86" w:rsidP="00D72D86">
      <w:pPr>
        <w:pStyle w:val="a5"/>
        <w:numPr>
          <w:ilvl w:val="0"/>
          <w:numId w:val="14"/>
        </w:numPr>
        <w:ind w:firstLineChars="0"/>
      </w:pPr>
      <w:r w:rsidRPr="00D72D86">
        <w:rPr>
          <w:rFonts w:hint="eastAsia"/>
        </w:rPr>
        <w:t>有如下匹配规则例子：</w:t>
      </w:r>
    </w:p>
    <w:p w:rsidR="00D72D86" w:rsidRPr="00D72D86" w:rsidRDefault="00D72D86" w:rsidP="00D72D86">
      <w:pPr>
        <w:pStyle w:val="a3"/>
      </w:pPr>
      <w:r w:rsidRPr="00D72D86">
        <w:t>location = /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A</w:t>
      </w:r>
    </w:p>
    <w:p w:rsidR="00D72D86" w:rsidRPr="00D72D86" w:rsidRDefault="00D72D86" w:rsidP="00D72D86">
      <w:pPr>
        <w:pStyle w:val="a3"/>
      </w:pPr>
      <w:r w:rsidRPr="00D72D86">
        <w:t xml:space="preserve">        proxy_pass http://tomcat/index;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= /login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B</w:t>
      </w:r>
    </w:p>
    <w:p w:rsidR="00D72D86" w:rsidRPr="00D72D86" w:rsidRDefault="00D72D86" w:rsidP="00D72D86">
      <w:pPr>
        <w:pStyle w:val="a3"/>
      </w:pPr>
      <w:r w:rsidRPr="00D72D86">
        <w:t xml:space="preserve">        proxy_pass http://tomcat/login.jsp;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lastRenderedPageBreak/>
        <w:t>location ^~ /static/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C</w:t>
      </w:r>
    </w:p>
    <w:p w:rsidR="00D72D86" w:rsidRPr="00D72D86" w:rsidRDefault="00D72D86" w:rsidP="00D72D86">
      <w:pPr>
        <w:pStyle w:val="a3"/>
      </w:pPr>
      <w:r w:rsidRPr="00D72D86">
        <w:t xml:space="preserve">        root   /usr/share/nginx/html;</w:t>
      </w:r>
    </w:p>
    <w:p w:rsidR="00D72D86" w:rsidRPr="00D72D86" w:rsidRDefault="00D72D86" w:rsidP="00D72D86">
      <w:pPr>
        <w:pStyle w:val="a3"/>
      </w:pPr>
      <w:r w:rsidRPr="00D72D86">
        <w:t xml:space="preserve">        index  index.html index.htm;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~ \.(gif|jpg|png|js|css)$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D</w:t>
      </w:r>
    </w:p>
    <w:p w:rsidR="00D72D86" w:rsidRPr="00D72D86" w:rsidRDefault="00D72D86" w:rsidP="00D72D86">
      <w:pPr>
        <w:pStyle w:val="a3"/>
      </w:pPr>
      <w:r w:rsidRPr="00D72D86">
        <w:t xml:space="preserve">        root   /usr/share/nginx/html;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~* \.png$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E</w:t>
      </w:r>
    </w:p>
    <w:p w:rsidR="00D72D86" w:rsidRPr="00D72D86" w:rsidRDefault="00D72D86" w:rsidP="00D72D86">
      <w:pPr>
        <w:pStyle w:val="a3"/>
      </w:pPr>
      <w:r w:rsidRPr="00D72D86">
        <w:t xml:space="preserve">       proxy_pass http://tomcat;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~\.shtml$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F</w:t>
      </w:r>
    </w:p>
    <w:p w:rsidR="00D72D86" w:rsidRPr="00D72D86" w:rsidRDefault="00D72D86" w:rsidP="00D72D86">
      <w:pPr>
        <w:pStyle w:val="a3"/>
      </w:pPr>
      <w:r w:rsidRPr="00D72D86">
        <w:t xml:space="preserve">       root   /usr/share/nginx/html;</w:t>
      </w:r>
    </w:p>
    <w:p w:rsidR="00D72D86" w:rsidRPr="00D72D86" w:rsidRDefault="00D72D86" w:rsidP="00D72D86">
      <w:pPr>
        <w:pStyle w:val="a3"/>
      </w:pPr>
      <w:r w:rsidRPr="00D72D86">
        <w:t xml:space="preserve">      if (!-e $request_filename) {</w:t>
      </w:r>
    </w:p>
    <w:p w:rsidR="00D72D86" w:rsidRPr="00D72D86" w:rsidRDefault="00D72D86" w:rsidP="00D72D86">
      <w:pPr>
        <w:pStyle w:val="a3"/>
      </w:pPr>
      <w:r w:rsidRPr="00D72D86">
        <w:t xml:space="preserve">        proxy_pass http://tomcat;</w:t>
      </w:r>
    </w:p>
    <w:p w:rsidR="00D72D86" w:rsidRPr="00D72D86" w:rsidRDefault="00D72D86" w:rsidP="00D72D86">
      <w:pPr>
        <w:pStyle w:val="a3"/>
      </w:pPr>
      <w:r w:rsidRPr="00D72D86">
        <w:t xml:space="preserve">      }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~*\.shtml$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G</w:t>
      </w:r>
    </w:p>
    <w:p w:rsidR="00D72D86" w:rsidRPr="00D72D86" w:rsidRDefault="00D72D86" w:rsidP="00D72D86">
      <w:pPr>
        <w:pStyle w:val="a3"/>
      </w:pPr>
      <w:r w:rsidRPr="00D72D86">
        <w:t xml:space="preserve">        root   /usr/share/nginx/html;</w:t>
      </w:r>
    </w:p>
    <w:p w:rsidR="00D72D86" w:rsidRPr="00D72D86" w:rsidRDefault="00D72D86" w:rsidP="00D72D86">
      <w:pPr>
        <w:pStyle w:val="a3"/>
      </w:pPr>
      <w:r w:rsidRPr="00D72D86">
        <w:t xml:space="preserve">      if (!-e $request_filename) {</w:t>
      </w:r>
    </w:p>
    <w:p w:rsidR="00D72D86" w:rsidRPr="00D72D86" w:rsidRDefault="00D72D86" w:rsidP="00D72D86">
      <w:pPr>
        <w:pStyle w:val="a3"/>
      </w:pPr>
      <w:r w:rsidRPr="00D72D86">
        <w:t xml:space="preserve">        proxy_pass http://tomcat;</w:t>
      </w:r>
    </w:p>
    <w:p w:rsidR="00D72D86" w:rsidRPr="00D72D86" w:rsidRDefault="00D72D86" w:rsidP="00D72D86">
      <w:pPr>
        <w:pStyle w:val="a3"/>
      </w:pPr>
      <w:r w:rsidRPr="00D72D86">
        <w:t xml:space="preserve">        }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pPr>
        <w:pStyle w:val="a3"/>
      </w:pPr>
      <w:r w:rsidRPr="00D72D86">
        <w:t>location / {</w:t>
      </w:r>
    </w:p>
    <w:p w:rsidR="00D72D86" w:rsidRPr="00D72D86" w:rsidRDefault="00D72D86" w:rsidP="00D72D86">
      <w:pPr>
        <w:pStyle w:val="a3"/>
      </w:pPr>
      <w:r w:rsidRPr="00D72D86">
        <w:t>#</w:t>
      </w:r>
      <w:r w:rsidRPr="00D72D86">
        <w:rPr>
          <w:rFonts w:hint="eastAsia"/>
        </w:rPr>
        <w:t>规则</w:t>
      </w:r>
      <w:r w:rsidRPr="00D72D86">
        <w:t>H</w:t>
      </w:r>
    </w:p>
    <w:p w:rsidR="00D72D86" w:rsidRPr="00D72D86" w:rsidRDefault="00D72D86" w:rsidP="00D72D86">
      <w:pPr>
        <w:pStyle w:val="a3"/>
      </w:pPr>
      <w:r w:rsidRPr="00D72D86">
        <w:t xml:space="preserve">     proxy_pass http://tomcat;</w:t>
      </w:r>
    </w:p>
    <w:p w:rsidR="00D72D86" w:rsidRPr="00D72D86" w:rsidRDefault="00D72D86" w:rsidP="00D72D86">
      <w:pPr>
        <w:pStyle w:val="a3"/>
      </w:pPr>
      <w:r w:rsidRPr="00D72D86">
        <w:t>}</w:t>
      </w:r>
    </w:p>
    <w:p w:rsidR="00D72D86" w:rsidRPr="00D72D86" w:rsidRDefault="00D72D86" w:rsidP="00D72D86">
      <w:r w:rsidRPr="00D72D86">
        <w:rPr>
          <w:rFonts w:hint="eastAsia"/>
        </w:rPr>
        <w:t>访问根目录</w:t>
      </w:r>
      <w:r w:rsidRPr="00D72D86">
        <w:t>/</w:t>
      </w:r>
      <w:r w:rsidRPr="00D72D86">
        <w:rPr>
          <w:rFonts w:hint="eastAsia"/>
        </w:rPr>
        <w:t>，</w:t>
      </w:r>
      <w:r w:rsidRPr="00D72D86">
        <w:rPr>
          <w:rFonts w:hint="eastAsia"/>
        </w:rPr>
        <w:t xml:space="preserve"> </w:t>
      </w:r>
      <w:r w:rsidRPr="00D72D86">
        <w:rPr>
          <w:rFonts w:hint="eastAsia"/>
        </w:rPr>
        <w:t>比如</w:t>
      </w:r>
      <w:r w:rsidRPr="00D72D86">
        <w:t xml:space="preserve">http://hello.com/ </w:t>
      </w:r>
      <w:r w:rsidRPr="00D72D86">
        <w:rPr>
          <w:rFonts w:hint="eastAsia"/>
        </w:rPr>
        <w:t>将匹配规则</w:t>
      </w:r>
      <w:r w:rsidRPr="00D72D86">
        <w:t>A</w:t>
      </w:r>
    </w:p>
    <w:p w:rsidR="00D72D86" w:rsidRPr="00D72D86" w:rsidRDefault="00D72D86" w:rsidP="00D72D86">
      <w:r w:rsidRPr="00D72D86">
        <w:rPr>
          <w:rFonts w:hint="eastAsia"/>
        </w:rPr>
        <w:t>访问</w:t>
      </w:r>
      <w:r w:rsidRPr="00D72D86">
        <w:t>http://hello.com/login</w:t>
      </w:r>
      <w:r w:rsidRPr="00D72D86">
        <w:rPr>
          <w:rFonts w:hint="eastAsia"/>
        </w:rPr>
        <w:t>将匹配规则</w:t>
      </w:r>
      <w:r w:rsidRPr="00D72D86">
        <w:t>B</w:t>
      </w:r>
      <w:r w:rsidRPr="00D72D86">
        <w:rPr>
          <w:rFonts w:hint="eastAsia"/>
        </w:rPr>
        <w:t>，</w:t>
      </w:r>
      <w:r w:rsidRPr="00D72D86">
        <w:t>http://hello.com/register</w:t>
      </w:r>
      <w:r w:rsidRPr="00D72D86">
        <w:rPr>
          <w:rFonts w:hint="eastAsia"/>
        </w:rPr>
        <w:t>则匹配规则</w:t>
      </w:r>
      <w:r w:rsidRPr="00D72D86">
        <w:t>H</w:t>
      </w:r>
    </w:p>
    <w:p w:rsidR="00D72D86" w:rsidRPr="00D72D86" w:rsidRDefault="00D72D86" w:rsidP="00D72D86">
      <w:r w:rsidRPr="00D72D86">
        <w:rPr>
          <w:rFonts w:hint="eastAsia"/>
        </w:rPr>
        <w:t>访问</w:t>
      </w:r>
      <w:r w:rsidRPr="00D72D86">
        <w:t>http://hello.com/static/a.html</w:t>
      </w:r>
      <w:r w:rsidRPr="00D72D86">
        <w:rPr>
          <w:rFonts w:hint="eastAsia"/>
        </w:rPr>
        <w:t>将匹配规则</w:t>
      </w:r>
      <w:r w:rsidRPr="00D72D86">
        <w:t>C</w:t>
      </w:r>
    </w:p>
    <w:p w:rsidR="00D72D86" w:rsidRPr="00D72D86" w:rsidRDefault="00D72D86" w:rsidP="00D72D86">
      <w:r w:rsidRPr="00D72D86">
        <w:rPr>
          <w:rFonts w:hint="eastAsia"/>
        </w:rPr>
        <w:t>访问</w:t>
      </w:r>
      <w:r w:rsidRPr="00D72D86">
        <w:t>http://hello.com/a.gif,http://hello.com/b.jpg</w:t>
      </w:r>
      <w:r w:rsidRPr="00D72D86">
        <w:rPr>
          <w:rFonts w:hint="eastAsia"/>
        </w:rPr>
        <w:t>将匹配规则</w:t>
      </w:r>
      <w:r w:rsidRPr="00D72D86">
        <w:t>D</w:t>
      </w:r>
      <w:r w:rsidRPr="00D72D86">
        <w:rPr>
          <w:rFonts w:hint="eastAsia"/>
        </w:rPr>
        <w:t>和规则</w:t>
      </w:r>
      <w:r w:rsidRPr="00D72D86">
        <w:t>E</w:t>
      </w:r>
      <w:r w:rsidRPr="00D72D86">
        <w:rPr>
          <w:rFonts w:hint="eastAsia"/>
        </w:rPr>
        <w:t>，但是规则</w:t>
      </w:r>
      <w:r w:rsidRPr="00D72D86">
        <w:t>D</w:t>
      </w:r>
      <w:r w:rsidRPr="00D72D86">
        <w:rPr>
          <w:rFonts w:hint="eastAsia"/>
        </w:rPr>
        <w:t>顺序优先，规则</w:t>
      </w:r>
      <w:r w:rsidRPr="00D72D86">
        <w:t>E</w:t>
      </w:r>
      <w:r w:rsidRPr="00D72D86">
        <w:rPr>
          <w:rFonts w:hint="eastAsia"/>
        </w:rPr>
        <w:t>不起作用，</w:t>
      </w:r>
      <w:r w:rsidRPr="00D72D86">
        <w:rPr>
          <w:rFonts w:hint="eastAsia"/>
        </w:rPr>
        <w:t xml:space="preserve"> </w:t>
      </w:r>
      <w:r w:rsidRPr="00D72D86">
        <w:rPr>
          <w:rFonts w:hint="eastAsia"/>
        </w:rPr>
        <w:t>而</w:t>
      </w:r>
      <w:r w:rsidRPr="00D72D86">
        <w:t>http://hello.com/static/c.png</w:t>
      </w:r>
      <w:r w:rsidRPr="00D72D86">
        <w:rPr>
          <w:rFonts w:hint="eastAsia"/>
        </w:rPr>
        <w:t>则优先匹配到</w:t>
      </w:r>
      <w:r w:rsidRPr="00D72D86">
        <w:rPr>
          <w:rFonts w:hint="eastAsia"/>
        </w:rPr>
        <w:t xml:space="preserve"> </w:t>
      </w:r>
      <w:r w:rsidRPr="00D72D86">
        <w:rPr>
          <w:rFonts w:hint="eastAsia"/>
        </w:rPr>
        <w:t>规则</w:t>
      </w:r>
      <w:r w:rsidRPr="00D72D86">
        <w:t>C</w:t>
      </w:r>
    </w:p>
    <w:p w:rsidR="00D72D86" w:rsidRPr="00D72D86" w:rsidRDefault="00D72D86" w:rsidP="00D72D86">
      <w:r w:rsidRPr="00D72D86">
        <w:rPr>
          <w:rFonts w:hint="eastAsia"/>
        </w:rPr>
        <w:t>访问</w:t>
      </w:r>
      <w:r w:rsidRPr="00D72D86">
        <w:t>http://hello.com/a.PNG</w:t>
      </w:r>
      <w:r w:rsidRPr="00D72D86">
        <w:rPr>
          <w:rFonts w:hint="eastAsia"/>
        </w:rPr>
        <w:t>则匹配规则</w:t>
      </w:r>
      <w:r w:rsidRPr="00D72D86">
        <w:t>E</w:t>
      </w:r>
      <w:r w:rsidRPr="00D72D86">
        <w:rPr>
          <w:rFonts w:hint="eastAsia"/>
        </w:rPr>
        <w:t>，</w:t>
      </w:r>
      <w:r w:rsidRPr="00D72D86">
        <w:rPr>
          <w:rFonts w:hint="eastAsia"/>
        </w:rPr>
        <w:t xml:space="preserve"> </w:t>
      </w:r>
      <w:r w:rsidRPr="00D72D86">
        <w:rPr>
          <w:rFonts w:hint="eastAsia"/>
        </w:rPr>
        <w:t>而不会匹配规则</w:t>
      </w:r>
      <w:r w:rsidRPr="00D72D86">
        <w:t>D</w:t>
      </w:r>
      <w:r w:rsidRPr="00D72D86">
        <w:rPr>
          <w:rFonts w:hint="eastAsia"/>
        </w:rPr>
        <w:t>，因为规则</w:t>
      </w:r>
      <w:r w:rsidRPr="00D72D86">
        <w:t>E</w:t>
      </w:r>
      <w:r w:rsidRPr="00D72D86">
        <w:rPr>
          <w:rFonts w:hint="eastAsia"/>
        </w:rPr>
        <w:t>不区分大小写。</w:t>
      </w:r>
    </w:p>
    <w:p w:rsidR="00D72D86" w:rsidRPr="00D72D86" w:rsidRDefault="00D72D86" w:rsidP="00D72D86">
      <w:r w:rsidRPr="00D72D86">
        <w:rPr>
          <w:rFonts w:hint="eastAsia"/>
        </w:rPr>
        <w:t>访问</w:t>
      </w:r>
      <w:r w:rsidRPr="00D72D86">
        <w:t>http://hello.com/a.shtml</w:t>
      </w:r>
      <w:r w:rsidRPr="00D72D86">
        <w:rPr>
          <w:rFonts w:hint="eastAsia"/>
        </w:rPr>
        <w:t>不会匹配规则</w:t>
      </w:r>
      <w:r w:rsidRPr="00D72D86">
        <w:t>F</w:t>
      </w:r>
      <w:r w:rsidRPr="00D72D86">
        <w:rPr>
          <w:rFonts w:hint="eastAsia"/>
        </w:rPr>
        <w:t>和规则</w:t>
      </w:r>
      <w:r w:rsidRPr="00D72D86">
        <w:t>G</w:t>
      </w:r>
      <w:r w:rsidRPr="00D72D86">
        <w:rPr>
          <w:rFonts w:hint="eastAsia"/>
        </w:rPr>
        <w:t>，</w:t>
      </w:r>
      <w:r w:rsidRPr="00D72D86">
        <w:t>http://hello.com/a.SHTML</w:t>
      </w:r>
      <w:r w:rsidRPr="00D72D86">
        <w:rPr>
          <w:rFonts w:hint="eastAsia"/>
        </w:rPr>
        <w:t>不会匹配规则</w:t>
      </w:r>
      <w:r w:rsidRPr="00D72D86">
        <w:t>G</w:t>
      </w:r>
      <w:r w:rsidRPr="00D72D86">
        <w:rPr>
          <w:rFonts w:hint="eastAsia"/>
        </w:rPr>
        <w:t>，因为不区分大小写。规则</w:t>
      </w:r>
      <w:r w:rsidRPr="00D72D86">
        <w:t>F</w:t>
      </w:r>
      <w:r w:rsidRPr="00D72D86">
        <w:rPr>
          <w:rFonts w:hint="eastAsia"/>
        </w:rPr>
        <w:t>，规则</w:t>
      </w:r>
      <w:r w:rsidRPr="00D72D86">
        <w:t>G</w:t>
      </w:r>
      <w:r w:rsidRPr="00D72D86">
        <w:rPr>
          <w:rFonts w:hint="eastAsia"/>
        </w:rPr>
        <w:t>属于排除法，符合匹配规则但是不会匹配到，所以想想看实际应用中哪里会用到。</w:t>
      </w:r>
    </w:p>
    <w:p w:rsidR="00D72D86" w:rsidRPr="00D72D86" w:rsidRDefault="00D72D86" w:rsidP="00D72D86">
      <w:r w:rsidRPr="00D72D86">
        <w:rPr>
          <w:rFonts w:hint="eastAsia"/>
        </w:rPr>
        <w:lastRenderedPageBreak/>
        <w:t>访问</w:t>
      </w:r>
      <w:r w:rsidRPr="00D72D86">
        <w:t>http://hello.com/category/id/1111</w:t>
      </w:r>
      <w:r w:rsidRPr="00D72D86">
        <w:rPr>
          <w:rFonts w:hint="eastAsia"/>
        </w:rPr>
        <w:t>则最终匹配到规则</w:t>
      </w:r>
      <w:r w:rsidRPr="00D72D86">
        <w:t>H</w:t>
      </w:r>
      <w:r w:rsidRPr="00D72D86">
        <w:rPr>
          <w:rFonts w:hint="eastAsia"/>
        </w:rPr>
        <w:t>，因为以上规则都不匹配，这个时候应该是</w:t>
      </w:r>
      <w:r w:rsidRPr="00D72D86">
        <w:t>nginx</w:t>
      </w:r>
      <w:r w:rsidRPr="00D72D86">
        <w:rPr>
          <w:rFonts w:hint="eastAsia"/>
        </w:rPr>
        <w:t>转发请求给后端应用服务器，比如</w:t>
      </w:r>
      <w:r w:rsidRPr="00D72D86">
        <w:t>FastCGI</w:t>
      </w:r>
      <w:r w:rsidRPr="00D72D86">
        <w:rPr>
          <w:rFonts w:hint="eastAsia"/>
        </w:rPr>
        <w:t>（</w:t>
      </w:r>
      <w:r w:rsidRPr="00D72D86">
        <w:t>php</w:t>
      </w:r>
      <w:r w:rsidRPr="00D72D86">
        <w:rPr>
          <w:rFonts w:hint="eastAsia"/>
        </w:rPr>
        <w:t>），</w:t>
      </w:r>
      <w:r w:rsidRPr="00D72D86">
        <w:t>tomcat</w:t>
      </w:r>
      <w:r w:rsidRPr="00D72D86">
        <w:rPr>
          <w:rFonts w:hint="eastAsia"/>
        </w:rPr>
        <w:t>（</w:t>
      </w:r>
      <w:r w:rsidRPr="00D72D86">
        <w:t>jsp</w:t>
      </w:r>
      <w:r w:rsidRPr="00D72D86">
        <w:rPr>
          <w:rFonts w:hint="eastAsia"/>
        </w:rPr>
        <w:t>），</w:t>
      </w:r>
      <w:r w:rsidRPr="00D72D86">
        <w:t>nginx</w:t>
      </w:r>
      <w:r w:rsidRPr="00D72D86">
        <w:rPr>
          <w:rFonts w:hint="eastAsia"/>
        </w:rPr>
        <w:t>作为方向代理服务器存在。</w:t>
      </w:r>
    </w:p>
    <w:p w:rsidR="00837B97" w:rsidRDefault="00640EC8" w:rsidP="00640EC8">
      <w:pPr>
        <w:pStyle w:val="3"/>
        <w:spacing w:before="156" w:after="156"/>
      </w:pPr>
      <w:r w:rsidRPr="00640EC8">
        <w:t>Nginx</w:t>
      </w:r>
      <w:r w:rsidRPr="00640EC8">
        <w:rPr>
          <w:rFonts w:hint="eastAsia"/>
        </w:rPr>
        <w:t>对</w:t>
      </w:r>
      <w:r w:rsidRPr="00640EC8">
        <w:t>URL</w:t>
      </w:r>
      <w:r w:rsidRPr="00640EC8">
        <w:rPr>
          <w:rFonts w:hint="eastAsia"/>
        </w:rPr>
        <w:t>进行匹配</w:t>
      </w:r>
      <w:r w:rsidRPr="00640EC8">
        <w:t>-</w:t>
      </w:r>
      <w:r w:rsidRPr="00640EC8">
        <w:rPr>
          <w:rFonts w:hint="eastAsia"/>
        </w:rPr>
        <w:t>常用</w:t>
      </w:r>
    </w:p>
    <w:p w:rsidR="00640EC8" w:rsidRPr="00640EC8" w:rsidRDefault="00640EC8" w:rsidP="00640EC8">
      <w:r w:rsidRPr="00640EC8">
        <w:rPr>
          <w:rFonts w:hint="eastAsia"/>
        </w:rPr>
        <w:t>所以实际使用中，至少有三个匹配规则定义常用，如下：</w:t>
      </w:r>
      <w:r w:rsidRPr="00640EC8">
        <w:rPr>
          <w:rFonts w:hint="eastAsia"/>
        </w:rPr>
        <w:t> </w:t>
      </w:r>
    </w:p>
    <w:p w:rsidR="00640EC8" w:rsidRPr="00640EC8" w:rsidRDefault="00640EC8" w:rsidP="00640EC8">
      <w:r w:rsidRPr="00640EC8">
        <w:rPr>
          <w:rFonts w:hint="eastAsia"/>
        </w:rPr>
        <w:t>直接匹配网站根，通过域名访问网站首页比较频繁，使用这个会加速处理，官网如是说。这里是直接转发给后端应用服务器了，也可以是一个静态首页</w:t>
      </w:r>
    </w:p>
    <w:p w:rsidR="00640EC8" w:rsidRPr="00640EC8" w:rsidRDefault="00640EC8" w:rsidP="00640EC8">
      <w:r w:rsidRPr="00640EC8">
        <w:tab/>
      </w:r>
      <w:r w:rsidRPr="00640EC8">
        <w:tab/>
        <w:t xml:space="preserve"># </w:t>
      </w:r>
      <w:r w:rsidRPr="00640EC8">
        <w:rPr>
          <w:rFonts w:hint="eastAsia"/>
        </w:rPr>
        <w:t>第一个必选规则</w:t>
      </w:r>
    </w:p>
    <w:p w:rsidR="00640EC8" w:rsidRPr="00640EC8" w:rsidRDefault="00640EC8" w:rsidP="00640EC8">
      <w:r w:rsidRPr="00640EC8">
        <w:t>location = / {</w:t>
      </w:r>
    </w:p>
    <w:p w:rsidR="00640EC8" w:rsidRPr="00640EC8" w:rsidRDefault="00640EC8" w:rsidP="00640EC8">
      <w:r w:rsidRPr="00640EC8">
        <w:t>    proxy_pass </w:t>
      </w:r>
      <w:hyperlink r:id="rId25" w:history="1">
        <w:r w:rsidRPr="00640EC8">
          <w:rPr>
            <w:rStyle w:val="a6"/>
          </w:rPr>
          <w:t>http://tomcat/index</w:t>
        </w:r>
      </w:hyperlink>
    </w:p>
    <w:p w:rsidR="00640EC8" w:rsidRPr="00640EC8" w:rsidRDefault="00640EC8" w:rsidP="00640EC8">
      <w:r w:rsidRPr="00640EC8">
        <w:t>} </w:t>
      </w:r>
    </w:p>
    <w:p w:rsidR="00640EC8" w:rsidRPr="00640EC8" w:rsidRDefault="00640EC8" w:rsidP="00640EC8">
      <w:r w:rsidRPr="00640EC8">
        <w:t xml:space="preserve"># </w:t>
      </w:r>
      <w:r w:rsidRPr="00640EC8">
        <w:rPr>
          <w:rFonts w:hint="eastAsia"/>
        </w:rPr>
        <w:t>第二个必选规则是处理静态文件请求，这是</w:t>
      </w:r>
      <w:r w:rsidRPr="00640EC8">
        <w:t>nginx</w:t>
      </w:r>
      <w:r w:rsidRPr="00640EC8">
        <w:rPr>
          <w:rFonts w:hint="eastAsia"/>
        </w:rPr>
        <w:t>作为</w:t>
      </w:r>
      <w:r w:rsidRPr="00640EC8">
        <w:t>http</w:t>
      </w:r>
      <w:r w:rsidRPr="00640EC8">
        <w:rPr>
          <w:rFonts w:hint="eastAsia"/>
        </w:rPr>
        <w:t>服务器的强项</w:t>
      </w:r>
    </w:p>
    <w:p w:rsidR="00640EC8" w:rsidRPr="00640EC8" w:rsidRDefault="00640EC8" w:rsidP="00640EC8">
      <w:r w:rsidRPr="00640EC8">
        <w:t xml:space="preserve"># </w:t>
      </w:r>
      <w:r w:rsidRPr="00640EC8">
        <w:rPr>
          <w:rFonts w:hint="eastAsia"/>
        </w:rPr>
        <w:t>有两种配置模式，目录匹配或后缀匹配</w:t>
      </w:r>
      <w:r w:rsidRPr="00640EC8">
        <w:t>,</w:t>
      </w:r>
      <w:r w:rsidRPr="00640EC8">
        <w:rPr>
          <w:rFonts w:hint="eastAsia"/>
        </w:rPr>
        <w:t>任选其一或搭配使用</w:t>
      </w:r>
    </w:p>
    <w:p w:rsidR="00640EC8" w:rsidRPr="00640EC8" w:rsidRDefault="00640EC8" w:rsidP="00640EC8">
      <w:r w:rsidRPr="00640EC8">
        <w:t>location ^~ /static/ {</w:t>
      </w:r>
    </w:p>
    <w:p w:rsidR="00640EC8" w:rsidRPr="00640EC8" w:rsidRDefault="00640EC8" w:rsidP="00640EC8">
      <w:r w:rsidRPr="00640EC8">
        <w:t>    root /webroot/static/;</w:t>
      </w:r>
    </w:p>
    <w:p w:rsidR="00640EC8" w:rsidRPr="00640EC8" w:rsidRDefault="00640EC8" w:rsidP="00640EC8">
      <w:r w:rsidRPr="00640EC8">
        <w:t>}</w:t>
      </w:r>
    </w:p>
    <w:p w:rsidR="00640EC8" w:rsidRPr="00640EC8" w:rsidRDefault="00640EC8" w:rsidP="00640EC8">
      <w:r w:rsidRPr="00640EC8">
        <w:t>location ~* \.(gif|jpg|jpeg|png|css|js|ico)$ {</w:t>
      </w:r>
    </w:p>
    <w:p w:rsidR="00640EC8" w:rsidRPr="00640EC8" w:rsidRDefault="00640EC8" w:rsidP="00640EC8">
      <w:r w:rsidRPr="00640EC8">
        <w:t>    root /webroot/res/;</w:t>
      </w:r>
    </w:p>
    <w:p w:rsidR="00640EC8" w:rsidRPr="00640EC8" w:rsidRDefault="00640EC8" w:rsidP="00640EC8">
      <w:r w:rsidRPr="00640EC8">
        <w:t>}</w:t>
      </w:r>
    </w:p>
    <w:p w:rsidR="00640EC8" w:rsidRPr="00640EC8" w:rsidRDefault="00640EC8" w:rsidP="00640EC8">
      <w:r w:rsidRPr="00640EC8">
        <w:t>#</w:t>
      </w:r>
      <w:r w:rsidRPr="00640EC8">
        <w:rPr>
          <w:rFonts w:hint="eastAsia"/>
        </w:rPr>
        <w:t>第三个规则就是通用规则，用来转发动态请求到后端应用服务器</w:t>
      </w:r>
    </w:p>
    <w:p w:rsidR="00640EC8" w:rsidRPr="00640EC8" w:rsidRDefault="00640EC8" w:rsidP="00640EC8">
      <w:r w:rsidRPr="00640EC8">
        <w:t>#</w:t>
      </w:r>
      <w:r w:rsidRPr="00640EC8">
        <w:rPr>
          <w:rFonts w:hint="eastAsia"/>
        </w:rPr>
        <w:t>非静态文件请求就默认是动态请求，自己根据实际把握</w:t>
      </w:r>
    </w:p>
    <w:p w:rsidR="00640EC8" w:rsidRPr="00640EC8" w:rsidRDefault="00640EC8" w:rsidP="00640EC8">
      <w:r w:rsidRPr="00640EC8">
        <w:t>#</w:t>
      </w:r>
      <w:r w:rsidRPr="00640EC8">
        <w:rPr>
          <w:rFonts w:hint="eastAsia"/>
        </w:rPr>
        <w:t>毕竟目前的一些框架的流行，带</w:t>
      </w:r>
      <w:r w:rsidRPr="00640EC8">
        <w:t>.php,.jsp</w:t>
      </w:r>
      <w:r w:rsidRPr="00640EC8">
        <w:rPr>
          <w:rFonts w:hint="eastAsia"/>
        </w:rPr>
        <w:t>后缀的情况很少了</w:t>
      </w:r>
    </w:p>
    <w:p w:rsidR="00640EC8" w:rsidRPr="00640EC8" w:rsidRDefault="00640EC8" w:rsidP="00640EC8">
      <w:r w:rsidRPr="00640EC8">
        <w:t>location / {</w:t>
      </w:r>
    </w:p>
    <w:p w:rsidR="00640EC8" w:rsidRPr="00640EC8" w:rsidRDefault="00640EC8" w:rsidP="00640EC8">
      <w:r w:rsidRPr="00640EC8">
        <w:t>    proxy_pass </w:t>
      </w:r>
      <w:hyperlink r:id="rId26" w:history="1">
        <w:r w:rsidRPr="00640EC8">
          <w:rPr>
            <w:rStyle w:val="a6"/>
          </w:rPr>
          <w:t>http://tomcat/</w:t>
        </w:r>
      </w:hyperlink>
    </w:p>
    <w:p w:rsidR="00640EC8" w:rsidRPr="00640EC8" w:rsidRDefault="00640EC8" w:rsidP="00640EC8">
      <w:r w:rsidRPr="00640EC8">
        <w:t>}</w:t>
      </w:r>
    </w:p>
    <w:p w:rsidR="00640EC8" w:rsidRPr="00640EC8" w:rsidRDefault="00C0529E" w:rsidP="00C0529E">
      <w:pPr>
        <w:pStyle w:val="2"/>
        <w:spacing w:before="156" w:after="156"/>
      </w:pPr>
      <w:r w:rsidRPr="00C0529E">
        <w:t>Nginx</w:t>
      </w:r>
      <w:r w:rsidRPr="00C0529E">
        <w:rPr>
          <w:rFonts w:hint="eastAsia"/>
        </w:rPr>
        <w:t>一些可用的全局变量</w:t>
      </w:r>
    </w:p>
    <w:p w:rsidR="00C0529E" w:rsidRPr="00C0529E" w:rsidRDefault="00C0529E" w:rsidP="00C0529E">
      <w:r w:rsidRPr="00C0529E">
        <w:t>$arg_PARAMETER #</w:t>
      </w:r>
      <w:r w:rsidRPr="00C0529E">
        <w:rPr>
          <w:rFonts w:hint="eastAsia"/>
        </w:rPr>
        <w:t>这个变量包含</w:t>
      </w:r>
      <w:r w:rsidRPr="00C0529E">
        <w:t>GET</w:t>
      </w:r>
      <w:r w:rsidRPr="00C0529E">
        <w:rPr>
          <w:rFonts w:hint="eastAsia"/>
        </w:rPr>
        <w:t>请求中，如果有变量</w:t>
      </w:r>
      <w:r w:rsidRPr="00C0529E">
        <w:t>PARAMETER</w:t>
      </w:r>
      <w:r w:rsidRPr="00C0529E">
        <w:rPr>
          <w:rFonts w:hint="eastAsia"/>
        </w:rPr>
        <w:t>时的值。</w:t>
      </w:r>
    </w:p>
    <w:p w:rsidR="00C0529E" w:rsidRPr="00C0529E" w:rsidRDefault="00C0529E" w:rsidP="00C0529E">
      <w:r w:rsidRPr="00C0529E">
        <w:t>$args     #</w:t>
      </w:r>
      <w:r w:rsidRPr="00C0529E">
        <w:rPr>
          <w:rFonts w:hint="eastAsia"/>
        </w:rPr>
        <w:t>这个变量等于请求行中</w:t>
      </w:r>
      <w:r w:rsidRPr="00C0529E">
        <w:t>(GET</w:t>
      </w:r>
      <w:r w:rsidRPr="00C0529E">
        <w:rPr>
          <w:rFonts w:hint="eastAsia"/>
        </w:rPr>
        <w:t>请求</w:t>
      </w:r>
      <w:r w:rsidRPr="00C0529E">
        <w:t>)</w:t>
      </w:r>
      <w:r w:rsidRPr="00C0529E">
        <w:rPr>
          <w:rFonts w:hint="eastAsia"/>
        </w:rPr>
        <w:t>的参数，例如</w:t>
      </w:r>
      <w:r w:rsidRPr="00C0529E">
        <w:t>foo=123&amp;bar=blahblah;</w:t>
      </w:r>
    </w:p>
    <w:p w:rsidR="00C0529E" w:rsidRPr="00C0529E" w:rsidRDefault="00C0529E" w:rsidP="00C0529E">
      <w:r w:rsidRPr="00C0529E">
        <w:t>$binary_remote_addr #</w:t>
      </w:r>
      <w:r w:rsidRPr="00C0529E">
        <w:rPr>
          <w:rFonts w:hint="eastAsia"/>
        </w:rPr>
        <w:t>二进制的客户地址。</w:t>
      </w:r>
    </w:p>
    <w:p w:rsidR="00C0529E" w:rsidRPr="00C0529E" w:rsidRDefault="00C0529E" w:rsidP="00C0529E">
      <w:r w:rsidRPr="00C0529E">
        <w:t>$body_bytes_sent #</w:t>
      </w:r>
      <w:r w:rsidRPr="00C0529E">
        <w:rPr>
          <w:rFonts w:hint="eastAsia"/>
        </w:rPr>
        <w:t>响应时送出的</w:t>
      </w:r>
      <w:r w:rsidRPr="00C0529E">
        <w:t>body</w:t>
      </w:r>
      <w:r w:rsidRPr="00C0529E">
        <w:rPr>
          <w:rFonts w:hint="eastAsia"/>
        </w:rPr>
        <w:t>字节数数量。即使连接中断，这个数据也是精确的。</w:t>
      </w:r>
    </w:p>
    <w:p w:rsidR="00C0529E" w:rsidRPr="00C0529E" w:rsidRDefault="00C0529E" w:rsidP="00C0529E">
      <w:r w:rsidRPr="00C0529E">
        <w:t>$content_length #</w:t>
      </w:r>
      <w:r w:rsidRPr="00C0529E">
        <w:rPr>
          <w:rFonts w:hint="eastAsia"/>
        </w:rPr>
        <w:t>请求头中的</w:t>
      </w:r>
      <w:r w:rsidRPr="00C0529E">
        <w:t>Content-length</w:t>
      </w:r>
      <w:r w:rsidRPr="00C0529E">
        <w:rPr>
          <w:rFonts w:hint="eastAsia"/>
        </w:rPr>
        <w:t>字段。</w:t>
      </w:r>
    </w:p>
    <w:p w:rsidR="00C0529E" w:rsidRPr="00C0529E" w:rsidRDefault="00C0529E" w:rsidP="00C0529E">
      <w:r w:rsidRPr="00C0529E">
        <w:t>$content_type #</w:t>
      </w:r>
      <w:r w:rsidRPr="00C0529E">
        <w:rPr>
          <w:rFonts w:hint="eastAsia"/>
        </w:rPr>
        <w:t>请求头中的</w:t>
      </w:r>
      <w:r w:rsidRPr="00C0529E">
        <w:t>Content-Type</w:t>
      </w:r>
      <w:r w:rsidRPr="00C0529E">
        <w:rPr>
          <w:rFonts w:hint="eastAsia"/>
        </w:rPr>
        <w:t>字段。</w:t>
      </w:r>
    </w:p>
    <w:p w:rsidR="00C0529E" w:rsidRPr="00C0529E" w:rsidRDefault="00C0529E" w:rsidP="00C0529E">
      <w:r w:rsidRPr="00C0529E">
        <w:t>$cookie_COOKIE #cookie COOKIE</w:t>
      </w:r>
      <w:r w:rsidRPr="00C0529E">
        <w:rPr>
          <w:rFonts w:hint="eastAsia"/>
        </w:rPr>
        <w:t>变量的值</w:t>
      </w:r>
    </w:p>
    <w:p w:rsidR="00C0529E" w:rsidRPr="00C0529E" w:rsidRDefault="00C0529E" w:rsidP="00C0529E">
      <w:r w:rsidRPr="00C0529E">
        <w:lastRenderedPageBreak/>
        <w:t>$document_root #</w:t>
      </w:r>
      <w:r w:rsidRPr="00C0529E">
        <w:rPr>
          <w:rFonts w:hint="eastAsia"/>
        </w:rPr>
        <w:t>当前请求在</w:t>
      </w:r>
      <w:r w:rsidRPr="00C0529E">
        <w:t>root</w:t>
      </w:r>
      <w:r w:rsidRPr="00C0529E">
        <w:rPr>
          <w:rFonts w:hint="eastAsia"/>
        </w:rPr>
        <w:t>指令中指定的值。</w:t>
      </w:r>
    </w:p>
    <w:p w:rsidR="00C0529E" w:rsidRPr="00C0529E" w:rsidRDefault="00C0529E" w:rsidP="00C0529E">
      <w:r w:rsidRPr="00C0529E">
        <w:t>$document_uri #</w:t>
      </w:r>
      <w:r w:rsidRPr="00C0529E">
        <w:rPr>
          <w:rFonts w:hint="eastAsia"/>
        </w:rPr>
        <w:t>与</w:t>
      </w:r>
      <w:r w:rsidRPr="00C0529E">
        <w:t>$uri</w:t>
      </w:r>
      <w:r w:rsidRPr="00C0529E">
        <w:rPr>
          <w:rFonts w:hint="eastAsia"/>
        </w:rPr>
        <w:t>相同。</w:t>
      </w:r>
    </w:p>
    <w:p w:rsidR="00C0529E" w:rsidRPr="00C0529E" w:rsidRDefault="00C0529E" w:rsidP="00C0529E">
      <w:r w:rsidRPr="00C0529E">
        <w:t>$host #</w:t>
      </w:r>
      <w:r w:rsidRPr="00C0529E">
        <w:rPr>
          <w:rFonts w:hint="eastAsia"/>
        </w:rPr>
        <w:t>请求主机头字段，否则为服务器名称。</w:t>
      </w:r>
    </w:p>
    <w:p w:rsidR="00C0529E" w:rsidRPr="00C0529E" w:rsidRDefault="00C0529E" w:rsidP="00C0529E">
      <w:r w:rsidRPr="00C0529E">
        <w:t>$is_args #</w:t>
      </w:r>
      <w:r w:rsidRPr="00C0529E">
        <w:rPr>
          <w:rFonts w:hint="eastAsia"/>
        </w:rPr>
        <w:t>如果有</w:t>
      </w:r>
      <w:r w:rsidRPr="00C0529E">
        <w:t>$args</w:t>
      </w:r>
      <w:r w:rsidRPr="00C0529E">
        <w:rPr>
          <w:rFonts w:hint="eastAsia"/>
        </w:rPr>
        <w:t>参数，这个变量等于”</w:t>
      </w:r>
      <w:r w:rsidRPr="00C0529E">
        <w:t>?”</w:t>
      </w:r>
      <w:r w:rsidRPr="00C0529E">
        <w:rPr>
          <w:rFonts w:hint="eastAsia"/>
        </w:rPr>
        <w:t>，否则等于”</w:t>
      </w:r>
      <w:r w:rsidRPr="00C0529E">
        <w:t>"</w:t>
      </w:r>
      <w:r w:rsidRPr="00C0529E">
        <w:rPr>
          <w:rFonts w:hint="eastAsia"/>
        </w:rPr>
        <w:t>，空值。</w:t>
      </w:r>
    </w:p>
    <w:p w:rsidR="00C0529E" w:rsidRPr="00C0529E" w:rsidRDefault="00C0529E" w:rsidP="00C0529E">
      <w:r w:rsidRPr="00C0529E">
        <w:t>$http_user_agent #</w:t>
      </w:r>
      <w:r w:rsidRPr="00C0529E">
        <w:rPr>
          <w:rFonts w:hint="eastAsia"/>
        </w:rPr>
        <w:t>客户端</w:t>
      </w:r>
      <w:r w:rsidRPr="00C0529E">
        <w:t>agent</w:t>
      </w:r>
      <w:r w:rsidRPr="00C0529E">
        <w:rPr>
          <w:rFonts w:hint="eastAsia"/>
        </w:rPr>
        <w:t>信息</w:t>
      </w:r>
    </w:p>
    <w:p w:rsidR="00C0529E" w:rsidRPr="00C0529E" w:rsidRDefault="00C0529E" w:rsidP="00C0529E">
      <w:r w:rsidRPr="00C0529E">
        <w:t>$http_cookie #</w:t>
      </w:r>
      <w:r w:rsidRPr="00C0529E">
        <w:rPr>
          <w:rFonts w:hint="eastAsia"/>
        </w:rPr>
        <w:t>客户端</w:t>
      </w:r>
      <w:r w:rsidRPr="00C0529E">
        <w:t>cookie</w:t>
      </w:r>
      <w:r w:rsidRPr="00C0529E">
        <w:rPr>
          <w:rFonts w:hint="eastAsia"/>
        </w:rPr>
        <w:t>信息</w:t>
      </w:r>
    </w:p>
    <w:p w:rsidR="00C0529E" w:rsidRPr="00C0529E" w:rsidRDefault="00C0529E" w:rsidP="00C0529E">
      <w:r w:rsidRPr="00C0529E">
        <w:t>$limit_rate #</w:t>
      </w:r>
      <w:r w:rsidRPr="00C0529E">
        <w:rPr>
          <w:rFonts w:hint="eastAsia"/>
        </w:rPr>
        <w:t>这个变量可以限制连接速率。</w:t>
      </w:r>
    </w:p>
    <w:p w:rsidR="00C0529E" w:rsidRPr="00C0529E" w:rsidRDefault="00C0529E" w:rsidP="00C0529E">
      <w:r w:rsidRPr="00C0529E">
        <w:t>$query_string #</w:t>
      </w:r>
      <w:r w:rsidRPr="00C0529E">
        <w:rPr>
          <w:rFonts w:hint="eastAsia"/>
        </w:rPr>
        <w:t>与</w:t>
      </w:r>
      <w:r w:rsidRPr="00C0529E">
        <w:t>$args</w:t>
      </w:r>
      <w:r w:rsidRPr="00C0529E">
        <w:rPr>
          <w:rFonts w:hint="eastAsia"/>
        </w:rPr>
        <w:t>相同。</w:t>
      </w:r>
    </w:p>
    <w:p w:rsidR="00C0529E" w:rsidRPr="00C0529E" w:rsidRDefault="00C0529E" w:rsidP="00C0529E">
      <w:r w:rsidRPr="00C0529E">
        <w:t>$request_body_file #</w:t>
      </w:r>
      <w:r w:rsidRPr="00C0529E">
        <w:rPr>
          <w:rFonts w:hint="eastAsia"/>
        </w:rPr>
        <w:t>客户端请求主体信息的临时文件名。</w:t>
      </w:r>
    </w:p>
    <w:p w:rsidR="00C0529E" w:rsidRPr="00C0529E" w:rsidRDefault="00C0529E" w:rsidP="00C0529E">
      <w:r w:rsidRPr="00C0529E">
        <w:t>$request_method #</w:t>
      </w:r>
      <w:r w:rsidRPr="00C0529E">
        <w:rPr>
          <w:rFonts w:hint="eastAsia"/>
        </w:rPr>
        <w:t>客户端请求的动作，通常为</w:t>
      </w:r>
      <w:r w:rsidRPr="00C0529E">
        <w:t>GET</w:t>
      </w:r>
      <w:r w:rsidRPr="00C0529E">
        <w:rPr>
          <w:rFonts w:hint="eastAsia"/>
        </w:rPr>
        <w:t>或</w:t>
      </w:r>
      <w:r w:rsidRPr="00C0529E">
        <w:t>POST</w:t>
      </w:r>
      <w:r w:rsidRPr="00C0529E">
        <w:rPr>
          <w:rFonts w:hint="eastAsia"/>
        </w:rPr>
        <w:t>。</w:t>
      </w:r>
    </w:p>
    <w:p w:rsidR="00C0529E" w:rsidRPr="00C0529E" w:rsidRDefault="00C0529E" w:rsidP="00C0529E">
      <w:r w:rsidRPr="00C0529E">
        <w:t>$remote_addr #</w:t>
      </w:r>
      <w:r w:rsidRPr="00C0529E">
        <w:rPr>
          <w:rFonts w:hint="eastAsia"/>
        </w:rPr>
        <w:t>客户端的</w:t>
      </w:r>
      <w:r w:rsidRPr="00C0529E">
        <w:t>IP</w:t>
      </w:r>
      <w:r w:rsidRPr="00C0529E">
        <w:rPr>
          <w:rFonts w:hint="eastAsia"/>
        </w:rPr>
        <w:t>地址。</w:t>
      </w:r>
    </w:p>
    <w:p w:rsidR="00C0529E" w:rsidRPr="00C0529E" w:rsidRDefault="00C0529E" w:rsidP="00C0529E">
      <w:r w:rsidRPr="00C0529E">
        <w:t>$remote_port #</w:t>
      </w:r>
      <w:r w:rsidRPr="00C0529E">
        <w:rPr>
          <w:rFonts w:hint="eastAsia"/>
        </w:rPr>
        <w:t>客户端的端口。</w:t>
      </w:r>
    </w:p>
    <w:p w:rsidR="00C0529E" w:rsidRPr="00C0529E" w:rsidRDefault="00C0529E" w:rsidP="00C0529E">
      <w:r w:rsidRPr="00C0529E">
        <w:t>$remote_user #</w:t>
      </w:r>
      <w:r w:rsidRPr="00C0529E">
        <w:rPr>
          <w:rFonts w:hint="eastAsia"/>
        </w:rPr>
        <w:t>已经经过</w:t>
      </w:r>
      <w:r w:rsidRPr="00C0529E">
        <w:t>Auth Basic Module</w:t>
      </w:r>
      <w:r w:rsidRPr="00C0529E">
        <w:rPr>
          <w:rFonts w:hint="eastAsia"/>
        </w:rPr>
        <w:t>验证的用户名。</w:t>
      </w:r>
    </w:p>
    <w:p w:rsidR="00C0529E" w:rsidRPr="00C0529E" w:rsidRDefault="00C0529E" w:rsidP="00C0529E">
      <w:r w:rsidRPr="00C0529E">
        <w:t>$request_completion #</w:t>
      </w:r>
      <w:r w:rsidRPr="00C0529E">
        <w:rPr>
          <w:rFonts w:hint="eastAsia"/>
        </w:rPr>
        <w:t>如果请求结束，设置为</w:t>
      </w:r>
      <w:r w:rsidRPr="00C0529E">
        <w:t xml:space="preserve">OK. </w:t>
      </w:r>
      <w:r w:rsidRPr="00C0529E">
        <w:rPr>
          <w:rFonts w:hint="eastAsia"/>
        </w:rPr>
        <w:t>当请求未结束或如果该请求不是请求链串的最后一个时，为空</w:t>
      </w:r>
      <w:r w:rsidRPr="00C0529E">
        <w:t>(Empty)</w:t>
      </w:r>
      <w:r w:rsidRPr="00C0529E">
        <w:rPr>
          <w:rFonts w:hint="eastAsia"/>
        </w:rPr>
        <w:t>。</w:t>
      </w:r>
    </w:p>
    <w:p w:rsidR="00C0529E" w:rsidRPr="00C0529E" w:rsidRDefault="00C0529E" w:rsidP="00C0529E">
      <w:r w:rsidRPr="00C0529E">
        <w:t>$request_method #GET</w:t>
      </w:r>
      <w:r w:rsidRPr="00C0529E">
        <w:rPr>
          <w:rFonts w:hint="eastAsia"/>
        </w:rPr>
        <w:t>或</w:t>
      </w:r>
      <w:r w:rsidRPr="00C0529E">
        <w:t>POST</w:t>
      </w:r>
    </w:p>
    <w:p w:rsidR="00C0529E" w:rsidRPr="00C0529E" w:rsidRDefault="00C0529E" w:rsidP="00C0529E">
      <w:r w:rsidRPr="00C0529E">
        <w:t>$request_filename #</w:t>
      </w:r>
      <w:r w:rsidRPr="00C0529E">
        <w:rPr>
          <w:rFonts w:hint="eastAsia"/>
        </w:rPr>
        <w:t>当前请求的文件路径，由</w:t>
      </w:r>
      <w:r w:rsidRPr="00C0529E">
        <w:t>root</w:t>
      </w:r>
      <w:r w:rsidRPr="00C0529E">
        <w:rPr>
          <w:rFonts w:hint="eastAsia"/>
        </w:rPr>
        <w:t>或</w:t>
      </w:r>
      <w:r w:rsidRPr="00C0529E">
        <w:t>alias</w:t>
      </w:r>
      <w:r w:rsidRPr="00C0529E">
        <w:rPr>
          <w:rFonts w:hint="eastAsia"/>
        </w:rPr>
        <w:t>指令与</w:t>
      </w:r>
      <w:r w:rsidRPr="00C0529E">
        <w:t>URI</w:t>
      </w:r>
      <w:r w:rsidRPr="00C0529E">
        <w:rPr>
          <w:rFonts w:hint="eastAsia"/>
        </w:rPr>
        <w:t>请求生成。</w:t>
      </w:r>
    </w:p>
    <w:p w:rsidR="00C0529E" w:rsidRPr="00C0529E" w:rsidRDefault="00C0529E" w:rsidP="00C0529E">
      <w:r w:rsidRPr="00C0529E">
        <w:t>$request_uri #</w:t>
      </w:r>
      <w:r w:rsidRPr="00C0529E">
        <w:rPr>
          <w:rFonts w:hint="eastAsia"/>
        </w:rPr>
        <w:t>包含请求参数的原始</w:t>
      </w:r>
      <w:r w:rsidRPr="00C0529E">
        <w:t>URI</w:t>
      </w:r>
      <w:r w:rsidRPr="00C0529E">
        <w:rPr>
          <w:rFonts w:hint="eastAsia"/>
        </w:rPr>
        <w:t>，不包含主机名</w:t>
      </w:r>
      <w:r w:rsidRPr="00C0529E">
        <w:rPr>
          <w:rFonts w:hint="eastAsia"/>
        </w:rPr>
        <w:t xml:space="preserve"> </w:t>
      </w:r>
      <w:r w:rsidRPr="00C0529E">
        <w:rPr>
          <w:rFonts w:hint="eastAsia"/>
        </w:rPr>
        <w:t>如：”</w:t>
      </w:r>
      <w:r w:rsidRPr="00C0529E">
        <w:t>/foo/bar.php?arg=baz”</w:t>
      </w:r>
      <w:r w:rsidRPr="00C0529E">
        <w:rPr>
          <w:rFonts w:hint="eastAsia"/>
        </w:rPr>
        <w:t>。不能修改。</w:t>
      </w:r>
    </w:p>
    <w:p w:rsidR="00C0529E" w:rsidRPr="00C0529E" w:rsidRDefault="00C0529E" w:rsidP="00C0529E">
      <w:r w:rsidRPr="00C0529E">
        <w:t>$scheme #HTTP</w:t>
      </w:r>
      <w:r w:rsidRPr="00C0529E">
        <w:rPr>
          <w:rFonts w:hint="eastAsia"/>
        </w:rPr>
        <w:t>方法（如</w:t>
      </w:r>
      <w:r w:rsidRPr="00C0529E">
        <w:t>http</w:t>
      </w:r>
      <w:r w:rsidRPr="00C0529E">
        <w:rPr>
          <w:rFonts w:hint="eastAsia"/>
        </w:rPr>
        <w:t>，</w:t>
      </w:r>
      <w:r w:rsidRPr="00C0529E">
        <w:t>https</w:t>
      </w:r>
      <w:r w:rsidRPr="00C0529E">
        <w:rPr>
          <w:rFonts w:hint="eastAsia"/>
        </w:rPr>
        <w:t>）。</w:t>
      </w:r>
    </w:p>
    <w:p w:rsidR="00C0529E" w:rsidRPr="00C0529E" w:rsidRDefault="00C0529E" w:rsidP="00C0529E">
      <w:r w:rsidRPr="00C0529E">
        <w:t>$server_protocol #</w:t>
      </w:r>
      <w:r w:rsidRPr="00C0529E">
        <w:rPr>
          <w:rFonts w:hint="eastAsia"/>
        </w:rPr>
        <w:t>请求使用的协议，通常是</w:t>
      </w:r>
      <w:r w:rsidRPr="00C0529E">
        <w:t>HTTP/1.0</w:t>
      </w:r>
      <w:r w:rsidRPr="00C0529E">
        <w:rPr>
          <w:rFonts w:hint="eastAsia"/>
        </w:rPr>
        <w:t>或</w:t>
      </w:r>
      <w:r w:rsidRPr="00C0529E">
        <w:t>HTTP/1.1</w:t>
      </w:r>
      <w:r w:rsidRPr="00C0529E">
        <w:rPr>
          <w:rFonts w:hint="eastAsia"/>
        </w:rPr>
        <w:t>。</w:t>
      </w:r>
    </w:p>
    <w:p w:rsidR="00C0529E" w:rsidRPr="00C0529E" w:rsidRDefault="00C0529E" w:rsidP="00C0529E">
      <w:r w:rsidRPr="00C0529E">
        <w:t>$server_addr #</w:t>
      </w:r>
      <w:r w:rsidRPr="00C0529E">
        <w:rPr>
          <w:rFonts w:hint="eastAsia"/>
        </w:rPr>
        <w:t>服务器地址，在完成一次系统调用后可以确定这个值。</w:t>
      </w:r>
    </w:p>
    <w:p w:rsidR="00C0529E" w:rsidRPr="00C0529E" w:rsidRDefault="00C0529E" w:rsidP="00C0529E">
      <w:r w:rsidRPr="00C0529E">
        <w:t>$server_name #</w:t>
      </w:r>
      <w:r w:rsidRPr="00C0529E">
        <w:rPr>
          <w:rFonts w:hint="eastAsia"/>
        </w:rPr>
        <w:t>服务器名称。</w:t>
      </w:r>
    </w:p>
    <w:p w:rsidR="00C0529E" w:rsidRPr="00C0529E" w:rsidRDefault="00C0529E" w:rsidP="00C0529E">
      <w:r w:rsidRPr="00C0529E">
        <w:t>$server_port #</w:t>
      </w:r>
      <w:r w:rsidRPr="00C0529E">
        <w:rPr>
          <w:rFonts w:hint="eastAsia"/>
        </w:rPr>
        <w:t>请求到达服务器的端口号。</w:t>
      </w:r>
    </w:p>
    <w:p w:rsidR="00C0529E" w:rsidRPr="00C0529E" w:rsidRDefault="00C0529E" w:rsidP="00C0529E">
      <w:r w:rsidRPr="00C0529E">
        <w:t>$uri #</w:t>
      </w:r>
      <w:r w:rsidRPr="00C0529E">
        <w:rPr>
          <w:rFonts w:hint="eastAsia"/>
        </w:rPr>
        <w:t>不带请求参数的当前</w:t>
      </w:r>
      <w:r w:rsidRPr="00C0529E">
        <w:t>URI</w:t>
      </w:r>
      <w:r w:rsidRPr="00C0529E">
        <w:rPr>
          <w:rFonts w:hint="eastAsia"/>
        </w:rPr>
        <w:t>，</w:t>
      </w:r>
      <w:r w:rsidRPr="00C0529E">
        <w:t>$uri</w:t>
      </w:r>
      <w:r w:rsidRPr="00C0529E">
        <w:rPr>
          <w:rFonts w:hint="eastAsia"/>
        </w:rPr>
        <w:t>不包含主机名，如”</w:t>
      </w:r>
      <w:r w:rsidRPr="00C0529E">
        <w:t>/foo/bar.html”</w:t>
      </w:r>
      <w:r w:rsidRPr="00C0529E">
        <w:rPr>
          <w:rFonts w:hint="eastAsia"/>
        </w:rPr>
        <w:t>。该值有可能和</w:t>
      </w:r>
      <w:r w:rsidRPr="00C0529E">
        <w:t xml:space="preserve">$request_uri </w:t>
      </w:r>
      <w:r w:rsidRPr="00C0529E">
        <w:rPr>
          <w:rFonts w:hint="eastAsia"/>
        </w:rPr>
        <w:t>不一致。</w:t>
      </w:r>
      <w:r w:rsidRPr="00C0529E">
        <w:t>$request_uri</w:t>
      </w:r>
      <w:r w:rsidRPr="00C0529E">
        <w:rPr>
          <w:rFonts w:hint="eastAsia"/>
        </w:rPr>
        <w:t>是浏览器发过来的值。该值是</w:t>
      </w:r>
      <w:r w:rsidRPr="00C0529E">
        <w:t>rewrite</w:t>
      </w:r>
      <w:r w:rsidRPr="00C0529E">
        <w:rPr>
          <w:rFonts w:hint="eastAsia"/>
        </w:rPr>
        <w:t>后的值。例如做了</w:t>
      </w:r>
      <w:r w:rsidRPr="00C0529E">
        <w:t>internal redirects</w:t>
      </w:r>
      <w:r w:rsidRPr="00C0529E">
        <w:rPr>
          <w:rFonts w:hint="eastAsia"/>
        </w:rPr>
        <w:t>后。</w:t>
      </w:r>
    </w:p>
    <w:p w:rsidR="00837B97" w:rsidRPr="00C0529E" w:rsidRDefault="00C0529E" w:rsidP="00C0529E">
      <w:pPr>
        <w:pStyle w:val="2"/>
        <w:spacing w:before="156" w:after="156"/>
      </w:pPr>
      <w:r w:rsidRPr="00C0529E">
        <w:t>Nginx</w:t>
      </w:r>
      <w:r w:rsidRPr="00C0529E">
        <w:rPr>
          <w:rFonts w:hint="eastAsia"/>
        </w:rPr>
        <w:t>对</w:t>
      </w:r>
      <w:r w:rsidRPr="00C0529E">
        <w:t>URL</w:t>
      </w:r>
      <w:r w:rsidRPr="00C0529E">
        <w:rPr>
          <w:rFonts w:hint="eastAsia"/>
        </w:rPr>
        <w:t>重写</w:t>
      </w:r>
    </w:p>
    <w:p w:rsidR="00C0529E" w:rsidRPr="00C0529E" w:rsidRDefault="00C0529E" w:rsidP="00C0529E">
      <w:r w:rsidRPr="00C0529E">
        <w:t xml:space="preserve">last – </w:t>
      </w:r>
      <w:r w:rsidRPr="00C0529E">
        <w:rPr>
          <w:rFonts w:hint="eastAsia"/>
        </w:rPr>
        <w:t>基本上都用这个</w:t>
      </w:r>
      <w:r w:rsidRPr="00C0529E">
        <w:t>Flag</w:t>
      </w:r>
      <w:r w:rsidRPr="00C0529E">
        <w:rPr>
          <w:rFonts w:hint="eastAsia"/>
        </w:rPr>
        <w:t>。</w:t>
      </w:r>
    </w:p>
    <w:p w:rsidR="00C0529E" w:rsidRPr="00C0529E" w:rsidRDefault="00C0529E" w:rsidP="00C0529E">
      <w:r w:rsidRPr="00C0529E">
        <w:t xml:space="preserve">break – </w:t>
      </w:r>
      <w:r w:rsidRPr="00C0529E">
        <w:rPr>
          <w:rFonts w:hint="eastAsia"/>
        </w:rPr>
        <w:t>中止</w:t>
      </w:r>
      <w:r w:rsidRPr="00C0529E">
        <w:t>Rewirte</w:t>
      </w:r>
      <w:r w:rsidRPr="00C0529E">
        <w:rPr>
          <w:rFonts w:hint="eastAsia"/>
        </w:rPr>
        <w:t>，不在继续匹配</w:t>
      </w:r>
    </w:p>
    <w:p w:rsidR="00C0529E" w:rsidRPr="00C0529E" w:rsidRDefault="00C0529E" w:rsidP="00C0529E">
      <w:r w:rsidRPr="00C0529E">
        <w:t xml:space="preserve">redirect – </w:t>
      </w:r>
      <w:r w:rsidRPr="00C0529E">
        <w:rPr>
          <w:rFonts w:hint="eastAsia"/>
        </w:rPr>
        <w:t>返回临时重定向的</w:t>
      </w:r>
      <w:r w:rsidRPr="00C0529E">
        <w:t>HTTP</w:t>
      </w:r>
      <w:r w:rsidRPr="00C0529E">
        <w:rPr>
          <w:rFonts w:hint="eastAsia"/>
        </w:rPr>
        <w:t>状态</w:t>
      </w:r>
      <w:r w:rsidRPr="00C0529E">
        <w:t>302</w:t>
      </w:r>
    </w:p>
    <w:p w:rsidR="00C0529E" w:rsidRPr="00C0529E" w:rsidRDefault="00C0529E" w:rsidP="00C0529E">
      <w:r w:rsidRPr="00C0529E">
        <w:t xml:space="preserve">permanent – </w:t>
      </w:r>
      <w:r w:rsidRPr="00C0529E">
        <w:rPr>
          <w:rFonts w:hint="eastAsia"/>
        </w:rPr>
        <w:t>返回永久重定向的</w:t>
      </w:r>
      <w:r w:rsidRPr="00C0529E">
        <w:t>HTTP</w:t>
      </w:r>
      <w:r w:rsidRPr="00C0529E">
        <w:rPr>
          <w:rFonts w:hint="eastAsia"/>
        </w:rPr>
        <w:t>状态</w:t>
      </w:r>
      <w:r w:rsidRPr="00C0529E">
        <w:t>301</w:t>
      </w:r>
    </w:p>
    <w:p w:rsidR="00C0529E" w:rsidRPr="00C0529E" w:rsidRDefault="00C0529E" w:rsidP="00C0529E">
      <w:r w:rsidRPr="00C0529E">
        <w:t>1</w:t>
      </w:r>
      <w:r w:rsidRPr="00C0529E">
        <w:rPr>
          <w:rFonts w:hint="eastAsia"/>
        </w:rPr>
        <w:t>、下面是可以用来判断的表达式：</w:t>
      </w:r>
    </w:p>
    <w:p w:rsidR="00C0529E" w:rsidRPr="00C0529E" w:rsidRDefault="00C0529E" w:rsidP="00C0529E">
      <w:r w:rsidRPr="00C0529E">
        <w:t>-f</w:t>
      </w:r>
      <w:r w:rsidRPr="00C0529E">
        <w:rPr>
          <w:rFonts w:hint="eastAsia"/>
        </w:rPr>
        <w:t>和</w:t>
      </w:r>
      <w:r w:rsidRPr="00C0529E">
        <w:t>!-f</w:t>
      </w:r>
      <w:r w:rsidRPr="00C0529E">
        <w:rPr>
          <w:rFonts w:hint="eastAsia"/>
        </w:rPr>
        <w:t>用来判断是否存在文件</w:t>
      </w:r>
    </w:p>
    <w:p w:rsidR="00C0529E" w:rsidRPr="00C0529E" w:rsidRDefault="00C0529E" w:rsidP="00C0529E">
      <w:r w:rsidRPr="00C0529E">
        <w:t>-d</w:t>
      </w:r>
      <w:r w:rsidRPr="00C0529E">
        <w:rPr>
          <w:rFonts w:hint="eastAsia"/>
        </w:rPr>
        <w:t>和</w:t>
      </w:r>
      <w:r w:rsidRPr="00C0529E">
        <w:t>!-d</w:t>
      </w:r>
      <w:r w:rsidRPr="00C0529E">
        <w:rPr>
          <w:rFonts w:hint="eastAsia"/>
        </w:rPr>
        <w:t>用来判断是否存在目录</w:t>
      </w:r>
    </w:p>
    <w:p w:rsidR="00C0529E" w:rsidRPr="00C0529E" w:rsidRDefault="00C0529E" w:rsidP="00C0529E">
      <w:r w:rsidRPr="00C0529E">
        <w:lastRenderedPageBreak/>
        <w:t>-e</w:t>
      </w:r>
      <w:r w:rsidRPr="00C0529E">
        <w:rPr>
          <w:rFonts w:hint="eastAsia"/>
        </w:rPr>
        <w:t>和</w:t>
      </w:r>
      <w:r w:rsidRPr="00C0529E">
        <w:t>!-e</w:t>
      </w:r>
      <w:r w:rsidRPr="00C0529E">
        <w:rPr>
          <w:rFonts w:hint="eastAsia"/>
        </w:rPr>
        <w:t>用来判断是否存在文件或目录</w:t>
      </w:r>
    </w:p>
    <w:p w:rsidR="00C0529E" w:rsidRPr="00C0529E" w:rsidRDefault="00C0529E" w:rsidP="00C0529E">
      <w:r w:rsidRPr="00C0529E">
        <w:t>-x</w:t>
      </w:r>
      <w:r w:rsidRPr="00C0529E">
        <w:rPr>
          <w:rFonts w:hint="eastAsia"/>
        </w:rPr>
        <w:t>和</w:t>
      </w:r>
      <w:r w:rsidRPr="00C0529E">
        <w:t>!-x</w:t>
      </w:r>
      <w:r w:rsidRPr="00C0529E">
        <w:rPr>
          <w:rFonts w:hint="eastAsia"/>
        </w:rPr>
        <w:t>用来判断文件是否可执行</w:t>
      </w:r>
    </w:p>
    <w:p w:rsidR="00C0529E" w:rsidRPr="00C0529E" w:rsidRDefault="00C0529E" w:rsidP="00C0529E">
      <w:r w:rsidRPr="00C0529E">
        <w:t>2</w:t>
      </w:r>
      <w:r w:rsidRPr="00C0529E">
        <w:rPr>
          <w:rFonts w:hint="eastAsia"/>
        </w:rPr>
        <w:t>、下面是可以用作判断的全局变量</w:t>
      </w:r>
    </w:p>
    <w:p w:rsidR="00C0529E" w:rsidRPr="00C0529E" w:rsidRDefault="00C0529E" w:rsidP="00C0529E">
      <w:r w:rsidRPr="00C0529E">
        <w:rPr>
          <w:rFonts w:hint="eastAsia"/>
        </w:rPr>
        <w:t>例：</w:t>
      </w:r>
      <w:r w:rsidRPr="00C0529E">
        <w:t>http://localhost:88/test1/test2/test.php</w:t>
      </w:r>
    </w:p>
    <w:p w:rsidR="00C0529E" w:rsidRPr="00C0529E" w:rsidRDefault="00C0529E" w:rsidP="00C0529E">
      <w:r w:rsidRPr="00C0529E">
        <w:t>$host</w:t>
      </w:r>
      <w:r w:rsidRPr="00C0529E">
        <w:rPr>
          <w:rFonts w:hint="eastAsia"/>
        </w:rPr>
        <w:t>：</w:t>
      </w:r>
      <w:r w:rsidRPr="00C0529E">
        <w:t>localhost</w:t>
      </w:r>
    </w:p>
    <w:p w:rsidR="00C0529E" w:rsidRPr="00C0529E" w:rsidRDefault="00C0529E" w:rsidP="00C0529E">
      <w:r w:rsidRPr="00C0529E">
        <w:t>$server_port</w:t>
      </w:r>
      <w:r w:rsidRPr="00C0529E">
        <w:rPr>
          <w:rFonts w:hint="eastAsia"/>
        </w:rPr>
        <w:t>：</w:t>
      </w:r>
      <w:r w:rsidRPr="00C0529E">
        <w:t>88</w:t>
      </w:r>
    </w:p>
    <w:p w:rsidR="00C0529E" w:rsidRPr="00C0529E" w:rsidRDefault="00C0529E" w:rsidP="00C0529E">
      <w:r w:rsidRPr="00C0529E">
        <w:t>$request_uri</w:t>
      </w:r>
      <w:r w:rsidRPr="00C0529E">
        <w:rPr>
          <w:rFonts w:hint="eastAsia"/>
        </w:rPr>
        <w:t>：</w:t>
      </w:r>
      <w:r w:rsidRPr="00C0529E">
        <w:t>http://localhost:88/test1/test2/test.php</w:t>
      </w:r>
    </w:p>
    <w:p w:rsidR="00C0529E" w:rsidRPr="00C0529E" w:rsidRDefault="00C0529E" w:rsidP="00C0529E">
      <w:r w:rsidRPr="00C0529E">
        <w:t>$document_uri</w:t>
      </w:r>
      <w:r w:rsidRPr="00C0529E">
        <w:rPr>
          <w:rFonts w:hint="eastAsia"/>
        </w:rPr>
        <w:t>：</w:t>
      </w:r>
      <w:r w:rsidRPr="00C0529E">
        <w:t>/test1/test2/test.php</w:t>
      </w:r>
    </w:p>
    <w:p w:rsidR="00C0529E" w:rsidRPr="00C0529E" w:rsidRDefault="00C0529E" w:rsidP="00C0529E">
      <w:r w:rsidRPr="00C0529E">
        <w:t>$document_root</w:t>
      </w:r>
      <w:r w:rsidRPr="00C0529E">
        <w:rPr>
          <w:rFonts w:hint="eastAsia"/>
        </w:rPr>
        <w:t>：</w:t>
      </w:r>
      <w:r w:rsidRPr="00C0529E">
        <w:t>D:\nginx/html</w:t>
      </w:r>
    </w:p>
    <w:p w:rsidR="00C0529E" w:rsidRPr="00C0529E" w:rsidRDefault="00C0529E" w:rsidP="00C0529E">
      <w:r w:rsidRPr="00C0529E">
        <w:t>$request_filename</w:t>
      </w:r>
      <w:r w:rsidRPr="00C0529E">
        <w:rPr>
          <w:rFonts w:hint="eastAsia"/>
        </w:rPr>
        <w:t>：</w:t>
      </w:r>
      <w:r w:rsidRPr="00C0529E">
        <w:t>D:\nginx/html/test1/test2/test.php</w:t>
      </w:r>
    </w:p>
    <w:p w:rsidR="00C0529E" w:rsidRPr="00C0529E" w:rsidRDefault="00C0529E" w:rsidP="00B543FE">
      <w:pPr>
        <w:pStyle w:val="3"/>
        <w:spacing w:before="156" w:after="156"/>
      </w:pPr>
      <w:r w:rsidRPr="00C0529E">
        <w:t>Redirect</w:t>
      </w:r>
      <w:r w:rsidRPr="00C0529E">
        <w:rPr>
          <w:rFonts w:hint="eastAsia"/>
        </w:rPr>
        <w:t>语法</w:t>
      </w:r>
    </w:p>
    <w:p w:rsidR="00C0529E" w:rsidRPr="00C0529E" w:rsidRDefault="00C0529E" w:rsidP="00C0529E">
      <w:r w:rsidRPr="00C0529E">
        <w:t>server {</w:t>
      </w:r>
    </w:p>
    <w:p w:rsidR="00C0529E" w:rsidRPr="00C0529E" w:rsidRDefault="00C0529E" w:rsidP="00C0529E">
      <w:r w:rsidRPr="00C0529E">
        <w:t>listen 80;</w:t>
      </w:r>
    </w:p>
    <w:p w:rsidR="00C0529E" w:rsidRPr="00C0529E" w:rsidRDefault="00C0529E" w:rsidP="00C0529E">
      <w:r w:rsidRPr="00C0529E">
        <w:t>server_name start.igrow.cn;</w:t>
      </w:r>
    </w:p>
    <w:p w:rsidR="00C0529E" w:rsidRPr="00C0529E" w:rsidRDefault="00C0529E" w:rsidP="00C0529E">
      <w:r w:rsidRPr="00C0529E">
        <w:t>index index.html index.php;</w:t>
      </w:r>
    </w:p>
    <w:p w:rsidR="00C0529E" w:rsidRPr="00C0529E" w:rsidRDefault="00C0529E" w:rsidP="00C0529E">
      <w:r w:rsidRPr="00C0529E">
        <w:t>root html;</w:t>
      </w:r>
    </w:p>
    <w:p w:rsidR="00C0529E" w:rsidRPr="00C0529E" w:rsidRDefault="00C0529E" w:rsidP="00C0529E">
      <w:r w:rsidRPr="00C0529E">
        <w:t>if ($http_host !~ “^star\.igrow\.cn$&amp;quot {</w:t>
      </w:r>
    </w:p>
    <w:p w:rsidR="00C0529E" w:rsidRPr="00C0529E" w:rsidRDefault="00C0529E" w:rsidP="00C0529E">
      <w:r w:rsidRPr="00C0529E">
        <w:t>rewrite ^(.*) http://star.igrow.cn$1 redirect;</w:t>
      </w:r>
    </w:p>
    <w:p w:rsidR="00C7127C" w:rsidRPr="00C7127C" w:rsidRDefault="00C7127C" w:rsidP="00C7127C">
      <w:pPr>
        <w:pStyle w:val="4"/>
      </w:pPr>
      <w:r w:rsidRPr="00C7127C">
        <w:rPr>
          <w:rFonts w:hint="eastAsia"/>
        </w:rPr>
        <w:t>禁止访问某个目录</w:t>
      </w:r>
    </w:p>
    <w:p w:rsidR="00C7127C" w:rsidRPr="00C7127C" w:rsidRDefault="00C7127C" w:rsidP="00C7127C">
      <w:r w:rsidRPr="00C7127C">
        <w:t>location ~* \.(txt|doc)${</w:t>
      </w:r>
    </w:p>
    <w:p w:rsidR="00C7127C" w:rsidRPr="00C7127C" w:rsidRDefault="00C7127C" w:rsidP="00C7127C">
      <w:r w:rsidRPr="00C7127C">
        <w:t>root /data/www/wwwroot/linuxtone/test;</w:t>
      </w:r>
    </w:p>
    <w:p w:rsidR="00C7127C" w:rsidRPr="00C7127C" w:rsidRDefault="00C7127C" w:rsidP="00C7127C">
      <w:r w:rsidRPr="00C7127C">
        <w:t>deny all;</w:t>
      </w:r>
    </w:p>
    <w:p w:rsidR="00C7127C" w:rsidRPr="00C7127C" w:rsidRDefault="00C7127C" w:rsidP="00C7127C">
      <w:r w:rsidRPr="00C7127C">
        <w:t>}</w:t>
      </w:r>
    </w:p>
    <w:p w:rsidR="00C7127C" w:rsidRPr="00C7127C" w:rsidRDefault="00C7127C" w:rsidP="00C7127C">
      <w:r w:rsidRPr="00C7127C">
        <w:rPr>
          <w:rFonts w:hint="eastAsia"/>
        </w:rPr>
        <w:t>点开头的文件禁止访问，避免以“点”开头的文件（例如</w:t>
      </w:r>
      <w:r w:rsidRPr="00C7127C">
        <w:t>.htaccess</w:t>
      </w:r>
      <w:r w:rsidRPr="00C7127C">
        <w:rPr>
          <w:rFonts w:hint="eastAsia"/>
        </w:rPr>
        <w:t>）被其他用户访问到</w:t>
      </w:r>
    </w:p>
    <w:p w:rsidR="00C7127C" w:rsidRPr="00C7127C" w:rsidRDefault="00C7127C" w:rsidP="00C7127C">
      <w:r w:rsidRPr="00C7127C">
        <w:t>location ~ /. {    </w:t>
      </w:r>
    </w:p>
    <w:p w:rsidR="00C7127C" w:rsidRPr="00C7127C" w:rsidRDefault="00C7127C" w:rsidP="00C7127C">
      <w:r w:rsidRPr="00C7127C">
        <w:t xml:space="preserve"> deny  all; </w:t>
      </w:r>
    </w:p>
    <w:p w:rsidR="00C7127C" w:rsidRPr="00C7127C" w:rsidRDefault="00C7127C" w:rsidP="00C7127C">
      <w:r w:rsidRPr="00C7127C">
        <w:t>}</w:t>
      </w:r>
    </w:p>
    <w:p w:rsidR="00C7127C" w:rsidRPr="00C7127C" w:rsidRDefault="00C7127C" w:rsidP="00C7127C">
      <w:pPr>
        <w:pStyle w:val="4"/>
      </w:pPr>
      <w:r w:rsidRPr="00C7127C">
        <w:rPr>
          <w:rFonts w:hint="eastAsia"/>
        </w:rPr>
        <w:t>防盗链</w:t>
      </w:r>
      <w:r w:rsidRPr="00C7127C">
        <w:t>location ~* \.(gif|jpg|swf)$ {</w:t>
      </w:r>
    </w:p>
    <w:p w:rsidR="00C7127C" w:rsidRPr="00C7127C" w:rsidRDefault="00C7127C" w:rsidP="00C7127C">
      <w:r w:rsidRPr="00C7127C">
        <w:t>valid_referers none blocked start.igrow.cn sta.igrow.cn;</w:t>
      </w:r>
    </w:p>
    <w:p w:rsidR="00C7127C" w:rsidRPr="00C7127C" w:rsidRDefault="00C7127C" w:rsidP="00C7127C">
      <w:r w:rsidRPr="00C7127C">
        <w:t>if ($invalid_referer) {</w:t>
      </w:r>
    </w:p>
    <w:p w:rsidR="00C7127C" w:rsidRPr="00C7127C" w:rsidRDefault="00C7127C" w:rsidP="00C7127C">
      <w:r w:rsidRPr="00C7127C">
        <w:t>rewrite ^/ http://$host/logo.png;</w:t>
      </w:r>
    </w:p>
    <w:p w:rsidR="00C7127C" w:rsidRPr="00C7127C" w:rsidRDefault="00C7127C" w:rsidP="00C7127C">
      <w:r w:rsidRPr="00C7127C">
        <w:t>}</w:t>
      </w:r>
    </w:p>
    <w:p w:rsidR="00C7127C" w:rsidRPr="00C7127C" w:rsidRDefault="00C7127C" w:rsidP="00C7127C">
      <w:r w:rsidRPr="00C7127C">
        <w:t>}</w:t>
      </w:r>
    </w:p>
    <w:p w:rsidR="00FE5604" w:rsidRPr="00FE5604" w:rsidRDefault="00FE5604" w:rsidP="00FE5604">
      <w:pPr>
        <w:pStyle w:val="4"/>
      </w:pPr>
      <w:r w:rsidRPr="00FE5604">
        <w:t>1.</w:t>
      </w:r>
      <w:r w:rsidRPr="00FE5604">
        <w:rPr>
          <w:rFonts w:hint="eastAsia"/>
        </w:rPr>
        <w:t>简单例子：</w:t>
      </w:r>
      <w:r w:rsidRPr="00FE5604">
        <w:rPr>
          <w:rFonts w:hint="eastAsia"/>
        </w:rPr>
        <w:t xml:space="preserve"> </w:t>
      </w:r>
      <w:r w:rsidRPr="00FE5604">
        <w:t>rewrite "/zixun/([0-9]+)(/*).html$" /zixun/$1/ last;</w:t>
      </w:r>
    </w:p>
    <w:p w:rsidR="00FE5604" w:rsidRPr="00FE5604" w:rsidRDefault="00FE5604" w:rsidP="00FE5604">
      <w:r w:rsidRPr="00FE5604">
        <w:t>“/zixun/([0-9]+)(/*).html$”</w:t>
      </w:r>
      <w:r w:rsidRPr="00FE5604">
        <w:rPr>
          <w:rFonts w:hint="eastAsia"/>
        </w:rPr>
        <w:t>为正则表达式匹配你输入的</w:t>
      </w:r>
      <w:r w:rsidRPr="00FE5604">
        <w:t>url</w:t>
      </w:r>
      <w:r w:rsidRPr="00FE5604">
        <w:rPr>
          <w:rFonts w:hint="eastAsia"/>
        </w:rPr>
        <w:t>地址，表示</w:t>
      </w:r>
      <w:r w:rsidRPr="00FE5604">
        <w:t>/zixun/</w:t>
      </w:r>
      <w:r w:rsidRPr="00FE5604">
        <w:rPr>
          <w:rFonts w:hint="eastAsia"/>
        </w:rPr>
        <w:t>任意</w:t>
      </w:r>
      <w:r w:rsidRPr="00FE5604">
        <w:rPr>
          <w:rFonts w:hint="eastAsia"/>
        </w:rPr>
        <w:lastRenderedPageBreak/>
        <w:t>数字，至少出现一次，</w:t>
      </w:r>
      <w:r w:rsidRPr="00FE5604">
        <w:t>/</w:t>
      </w:r>
      <w:r w:rsidRPr="00FE5604">
        <w:rPr>
          <w:rFonts w:hint="eastAsia"/>
        </w:rPr>
        <w:t>出现</w:t>
      </w:r>
      <w:r w:rsidRPr="00FE5604">
        <w:t>0</w:t>
      </w:r>
      <w:r w:rsidRPr="00FE5604">
        <w:rPr>
          <w:rFonts w:hint="eastAsia"/>
        </w:rPr>
        <w:t>次或者多次，以</w:t>
      </w:r>
      <w:r w:rsidRPr="00FE5604">
        <w:t>.html</w:t>
      </w:r>
      <w:r w:rsidRPr="00FE5604">
        <w:rPr>
          <w:rFonts w:hint="eastAsia"/>
        </w:rPr>
        <w:t>结尾</w:t>
      </w:r>
      <w:r w:rsidRPr="00FE5604">
        <w:rPr>
          <w:rFonts w:hint="eastAsia"/>
        </w:rPr>
        <w:br/>
      </w:r>
      <w:r w:rsidRPr="00FE5604">
        <w:t xml:space="preserve">/zixun/$1/ last; </w:t>
      </w:r>
      <w:r w:rsidRPr="00FE5604">
        <w:rPr>
          <w:rFonts w:hint="eastAsia"/>
        </w:rPr>
        <w:t>符合以上规则的</w:t>
      </w:r>
      <w:r w:rsidRPr="00FE5604">
        <w:t xml:space="preserve">url </w:t>
      </w:r>
      <w:r w:rsidRPr="00FE5604">
        <w:rPr>
          <w:rFonts w:hint="eastAsia"/>
        </w:rPr>
        <w:t>转发到</w:t>
      </w:r>
      <w:r w:rsidRPr="00FE5604">
        <w:rPr>
          <w:rFonts w:hint="eastAsia"/>
        </w:rPr>
        <w:t xml:space="preserve"> </w:t>
      </w:r>
      <w:r w:rsidRPr="00FE5604">
        <w:t>/zixun/$1/</w:t>
      </w:r>
      <w:r w:rsidRPr="00FE5604">
        <w:rPr>
          <w:rFonts w:hint="eastAsia"/>
        </w:rPr>
        <w:t>到这个链接上，这个就是你实现要获得数据的链接了</w:t>
      </w:r>
      <w:r w:rsidRPr="00FE5604">
        <w:rPr>
          <w:rFonts w:hint="eastAsia"/>
        </w:rPr>
        <w:t xml:space="preserve"> </w:t>
      </w:r>
      <w:r w:rsidRPr="00FE5604">
        <w:rPr>
          <w:rFonts w:hint="eastAsia"/>
        </w:rPr>
        <w:t>，</w:t>
      </w:r>
      <w:r w:rsidRPr="00FE5604">
        <w:t>last</w:t>
      </w:r>
      <w:r w:rsidRPr="00FE5604">
        <w:rPr>
          <w:rFonts w:hint="eastAsia"/>
        </w:rPr>
        <w:t>为后面的不进行匹配了</w:t>
      </w:r>
    </w:p>
    <w:p w:rsidR="00FE5604" w:rsidRPr="00FE5604" w:rsidRDefault="00FE5604" w:rsidP="00FE5604">
      <w:r w:rsidRPr="00FE5604">
        <w:rPr>
          <w:rFonts w:hint="eastAsia"/>
        </w:rPr>
        <w:t>如：</w:t>
      </w:r>
      <w:r w:rsidRPr="00FE5604">
        <w:t xml:space="preserve">http://www.xx.con/zixun/56.html </w:t>
      </w:r>
      <w:r w:rsidRPr="00FE5604">
        <w:rPr>
          <w:rFonts w:hint="eastAsia"/>
        </w:rPr>
        <w:t>会把这个请求转发到</w:t>
      </w:r>
      <w:r w:rsidRPr="00FE5604">
        <w:rPr>
          <w:rFonts w:hint="eastAsia"/>
        </w:rPr>
        <w:t xml:space="preserve"> </w:t>
      </w:r>
      <w:r w:rsidRPr="00FE5604">
        <w:t>www.xx.con/zixun/56/</w:t>
      </w:r>
      <w:r w:rsidRPr="00FE5604">
        <w:rPr>
          <w:rFonts w:hint="eastAsia"/>
        </w:rPr>
        <w:t>的</w:t>
      </w:r>
      <w:r w:rsidRPr="00FE5604">
        <w:t>servlet</w:t>
      </w:r>
      <w:r w:rsidRPr="00FE5604">
        <w:rPr>
          <w:rFonts w:hint="eastAsia"/>
        </w:rPr>
        <w:t>上获得数据</w:t>
      </w:r>
    </w:p>
    <w:p w:rsidR="00FE5604" w:rsidRPr="00FE5604" w:rsidRDefault="00FE5604" w:rsidP="00FE5604">
      <w:pPr>
        <w:pStyle w:val="4"/>
      </w:pPr>
      <w:r w:rsidRPr="00FE5604">
        <w:t>2.</w:t>
      </w:r>
      <w:r w:rsidRPr="00FE5604">
        <w:rPr>
          <w:rFonts w:hint="eastAsia"/>
        </w:rPr>
        <w:t>多目录转成参数</w:t>
      </w:r>
      <w:r w:rsidRPr="00FE5604">
        <w:br/>
        <w:t>abc.hello.com/sort/2 =&gt; abc.hello.com/info.jsp?act=sort&amp;name=abc&amp;id=2</w:t>
      </w:r>
    </w:p>
    <w:p w:rsidR="00FE5604" w:rsidRPr="00FE5604" w:rsidRDefault="00FE5604" w:rsidP="00FE5604">
      <w:pPr>
        <w:pStyle w:val="a3"/>
      </w:pPr>
      <w:r w:rsidRPr="00FE5604">
        <w:t>if ($host ~* (.*)\.hello\.com) {</w:t>
      </w:r>
    </w:p>
    <w:p w:rsidR="00FE5604" w:rsidRPr="00FE5604" w:rsidRDefault="00FE5604" w:rsidP="00FE5604">
      <w:pPr>
        <w:pStyle w:val="a3"/>
      </w:pPr>
      <w:r w:rsidRPr="00FE5604">
        <w:tab/>
        <w:t>set $sub_name $1;   </w:t>
      </w:r>
    </w:p>
    <w:p w:rsidR="00FE5604" w:rsidRPr="00FE5604" w:rsidRDefault="00FE5604" w:rsidP="00FE5604">
      <w:pPr>
        <w:pStyle w:val="a3"/>
      </w:pPr>
      <w:r w:rsidRPr="00FE5604">
        <w:tab/>
        <w:t>rewrite ^/sort\/(\d+)\/?$ /info.jsp?act=sort&amp;cid=$sub_name&amp;id=$1 last;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pPr>
        <w:pStyle w:val="a3"/>
      </w:pPr>
      <w:r w:rsidRPr="00FE5604">
        <w:t>3.</w:t>
      </w:r>
      <w:r w:rsidRPr="00FE5604">
        <w:rPr>
          <w:rFonts w:hint="eastAsia"/>
        </w:rPr>
        <w:t>目录对换</w:t>
      </w:r>
      <w:r w:rsidRPr="00FE5604">
        <w:rPr>
          <w:rFonts w:hint="eastAsia"/>
        </w:rPr>
        <w:br/>
      </w:r>
      <w:r w:rsidRPr="00FE5604">
        <w:t>/123456/xxxx/ -&gt; /xxxx.jsp?id=123456</w:t>
      </w:r>
    </w:p>
    <w:p w:rsidR="00FE5604" w:rsidRPr="00FE5604" w:rsidRDefault="00FE5604" w:rsidP="00FE5604">
      <w:pPr>
        <w:pStyle w:val="a3"/>
      </w:pPr>
      <w:r w:rsidRPr="00FE5604">
        <w:tab/>
        <w:t>rewrite ^/(\d+)/(.+)/ /$2.jsp?id=$1 last;</w:t>
      </w:r>
    </w:p>
    <w:p w:rsidR="00FE5604" w:rsidRPr="00FE5604" w:rsidRDefault="00FE5604" w:rsidP="00FE5604">
      <w:r w:rsidRPr="00FE5604">
        <w:t>4.</w:t>
      </w:r>
      <w:r w:rsidRPr="00FE5604">
        <w:rPr>
          <w:rFonts w:hint="eastAsia"/>
        </w:rPr>
        <w:t>例如下面设定</w:t>
      </w:r>
      <w:r w:rsidRPr="00FE5604">
        <w:t>nginx</w:t>
      </w:r>
      <w:r w:rsidRPr="00FE5604">
        <w:rPr>
          <w:rFonts w:hint="eastAsia"/>
        </w:rPr>
        <w:t>在用户使用</w:t>
      </w:r>
      <w:r w:rsidRPr="00FE5604">
        <w:t>ie</w:t>
      </w:r>
      <w:r w:rsidRPr="00FE5604">
        <w:rPr>
          <w:rFonts w:hint="eastAsia"/>
        </w:rPr>
        <w:t>的使用重定向到</w:t>
      </w:r>
      <w:r w:rsidRPr="00FE5604">
        <w:t>/nginx-ie</w:t>
      </w:r>
      <w:r w:rsidRPr="00FE5604">
        <w:rPr>
          <w:rFonts w:hint="eastAsia"/>
        </w:rPr>
        <w:t>目录下：</w:t>
      </w:r>
    </w:p>
    <w:p w:rsidR="00FE5604" w:rsidRPr="00FE5604" w:rsidRDefault="00FE5604" w:rsidP="00FE5604">
      <w:pPr>
        <w:pStyle w:val="a3"/>
      </w:pPr>
      <w:r w:rsidRPr="00FE5604">
        <w:t>if ($http_user_agent ~ MSIE) {</w:t>
      </w:r>
    </w:p>
    <w:p w:rsidR="00FE5604" w:rsidRPr="00FE5604" w:rsidRDefault="00FE5604" w:rsidP="00FE5604">
      <w:pPr>
        <w:pStyle w:val="a3"/>
      </w:pPr>
      <w:r w:rsidRPr="00FE5604">
        <w:tab/>
        <w:t>rewrite ^(.*)$ /nginx-ie/$1 break;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r w:rsidRPr="00FE5604">
        <w:t>5.</w:t>
      </w:r>
      <w:r w:rsidRPr="00FE5604">
        <w:rPr>
          <w:rFonts w:hint="eastAsia"/>
        </w:rPr>
        <w:t>目录自动加“</w:t>
      </w:r>
      <w:r w:rsidRPr="00FE5604">
        <w:t>/”</w:t>
      </w:r>
    </w:p>
    <w:p w:rsidR="00FE5604" w:rsidRPr="00FE5604" w:rsidRDefault="00FE5604" w:rsidP="00FE5604">
      <w:pPr>
        <w:pStyle w:val="a3"/>
      </w:pPr>
      <w:r w:rsidRPr="00FE5604">
        <w:t>if (-d $request_filename){</w:t>
      </w:r>
    </w:p>
    <w:p w:rsidR="00FE5604" w:rsidRPr="00FE5604" w:rsidRDefault="00FE5604" w:rsidP="00FE5604">
      <w:pPr>
        <w:pStyle w:val="a3"/>
      </w:pPr>
      <w:r w:rsidRPr="00FE5604">
        <w:t>rewrite ^/(.*)([^/])$ http://$host/$1$2/ permanent;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r w:rsidRPr="00FE5604">
        <w:t>6.</w:t>
      </w:r>
      <w:r w:rsidRPr="00FE5604">
        <w:rPr>
          <w:rFonts w:hint="eastAsia"/>
        </w:rPr>
        <w:t>禁止</w:t>
      </w:r>
      <w:r w:rsidRPr="00FE5604">
        <w:t>htaccess</w:t>
      </w:r>
    </w:p>
    <w:p w:rsidR="00FE5604" w:rsidRPr="00FE5604" w:rsidRDefault="00FE5604" w:rsidP="00FE5604">
      <w:pPr>
        <w:pStyle w:val="a3"/>
      </w:pPr>
      <w:r w:rsidRPr="00FE5604">
        <w:t>location ~/\.ht {</w:t>
      </w:r>
    </w:p>
    <w:p w:rsidR="00FE5604" w:rsidRPr="00FE5604" w:rsidRDefault="00FE5604" w:rsidP="00FE5604">
      <w:pPr>
        <w:pStyle w:val="a3"/>
      </w:pPr>
      <w:r w:rsidRPr="00FE5604">
        <w:t>         deny all;</w:t>
      </w:r>
    </w:p>
    <w:p w:rsidR="00FE5604" w:rsidRPr="00FE5604" w:rsidRDefault="00FE5604" w:rsidP="00FE5604">
      <w:pPr>
        <w:pStyle w:val="a3"/>
      </w:pPr>
      <w:r w:rsidRPr="00FE5604">
        <w:t>     }</w:t>
      </w:r>
    </w:p>
    <w:p w:rsidR="00FE5604" w:rsidRPr="00FE5604" w:rsidRDefault="00FE5604" w:rsidP="00FE5604">
      <w:r w:rsidRPr="00FE5604">
        <w:t>7.</w:t>
      </w:r>
      <w:r w:rsidRPr="00FE5604">
        <w:rPr>
          <w:rFonts w:hint="eastAsia"/>
        </w:rPr>
        <w:t>禁止多个目录</w:t>
      </w:r>
    </w:p>
    <w:p w:rsidR="00FE5604" w:rsidRPr="00FE5604" w:rsidRDefault="00FE5604" w:rsidP="00FE5604">
      <w:pPr>
        <w:pStyle w:val="a3"/>
      </w:pPr>
      <w:r w:rsidRPr="00FE5604">
        <w:t>location ~ ^/(cron|templates)/ {</w:t>
      </w:r>
    </w:p>
    <w:p w:rsidR="00FE5604" w:rsidRPr="00FE5604" w:rsidRDefault="00FE5604" w:rsidP="00FE5604">
      <w:pPr>
        <w:pStyle w:val="a3"/>
      </w:pPr>
      <w:r w:rsidRPr="00FE5604">
        <w:t>         deny all;</w:t>
      </w:r>
    </w:p>
    <w:p w:rsidR="00FE5604" w:rsidRPr="00FE5604" w:rsidRDefault="00FE5604" w:rsidP="00FE5604">
      <w:pPr>
        <w:pStyle w:val="a3"/>
      </w:pPr>
      <w:r w:rsidRPr="00FE5604">
        <w:tab/>
        <w:t xml:space="preserve">  break;</w:t>
      </w:r>
    </w:p>
    <w:p w:rsidR="00FE5604" w:rsidRPr="00FE5604" w:rsidRDefault="00FE5604" w:rsidP="00FE5604">
      <w:pPr>
        <w:pStyle w:val="a3"/>
      </w:pPr>
      <w:r w:rsidRPr="00FE5604">
        <w:t>     }</w:t>
      </w:r>
    </w:p>
    <w:p w:rsidR="00FE5604" w:rsidRPr="00FE5604" w:rsidRDefault="00FE5604" w:rsidP="00FE5604">
      <w:r w:rsidRPr="00FE5604">
        <w:t>8.</w:t>
      </w:r>
      <w:r w:rsidRPr="00FE5604">
        <w:rPr>
          <w:rFonts w:hint="eastAsia"/>
          <w:b/>
          <w:bCs/>
        </w:rPr>
        <w:t>文件反盗链并设置过期时间</w:t>
      </w:r>
      <w:r w:rsidRPr="00FE5604">
        <w:br/>
      </w:r>
      <w:r w:rsidRPr="00FE5604">
        <w:rPr>
          <w:rFonts w:hint="eastAsia"/>
        </w:rPr>
        <w:t>这里的</w:t>
      </w:r>
      <w:r w:rsidRPr="00FE5604">
        <w:t xml:space="preserve">return 412 </w:t>
      </w:r>
      <w:r w:rsidRPr="00FE5604">
        <w:rPr>
          <w:rFonts w:hint="eastAsia"/>
        </w:rPr>
        <w:t>为自定义的</w:t>
      </w:r>
      <w:r w:rsidRPr="00FE5604">
        <w:t>http</w:t>
      </w:r>
      <w:r w:rsidRPr="00FE5604">
        <w:rPr>
          <w:rFonts w:hint="eastAsia"/>
        </w:rPr>
        <w:t>状态码，默认为</w:t>
      </w:r>
      <w:r w:rsidRPr="00FE5604">
        <w:t>403</w:t>
      </w:r>
      <w:r w:rsidRPr="00FE5604">
        <w:rPr>
          <w:rFonts w:hint="eastAsia"/>
        </w:rPr>
        <w:t>，方便找出正确的盗链的请求</w:t>
      </w:r>
      <w:r w:rsidRPr="00FE5604">
        <w:rPr>
          <w:rFonts w:hint="eastAsia"/>
        </w:rPr>
        <w:br/>
      </w:r>
      <w:r w:rsidRPr="00FE5604">
        <w:rPr>
          <w:rFonts w:hint="eastAsia"/>
        </w:rPr>
        <w:t>“</w:t>
      </w:r>
      <w:r w:rsidRPr="00FE5604">
        <w:t>rewrite ^/ http://hello.com/leech.gif;”</w:t>
      </w:r>
      <w:r w:rsidRPr="00FE5604">
        <w:rPr>
          <w:rFonts w:hint="eastAsia"/>
        </w:rPr>
        <w:t>显示一张防盗链图片</w:t>
      </w:r>
      <w:r w:rsidRPr="00FE5604">
        <w:rPr>
          <w:rFonts w:hint="eastAsia"/>
        </w:rPr>
        <w:br/>
      </w:r>
      <w:r w:rsidRPr="00FE5604">
        <w:rPr>
          <w:rFonts w:hint="eastAsia"/>
        </w:rPr>
        <w:t>“</w:t>
      </w:r>
      <w:r w:rsidRPr="00FE5604">
        <w:t>access_log off;”</w:t>
      </w:r>
      <w:r w:rsidRPr="00FE5604">
        <w:rPr>
          <w:rFonts w:hint="eastAsia"/>
        </w:rPr>
        <w:t>不记录访问日志，减轻压力</w:t>
      </w:r>
      <w:r w:rsidRPr="00FE5604">
        <w:rPr>
          <w:rFonts w:hint="eastAsia"/>
        </w:rPr>
        <w:br/>
      </w:r>
      <w:r w:rsidRPr="00FE5604">
        <w:rPr>
          <w:rFonts w:hint="eastAsia"/>
        </w:rPr>
        <w:t>“</w:t>
      </w:r>
      <w:r w:rsidRPr="00FE5604">
        <w:t>expires 3d”</w:t>
      </w:r>
      <w:r w:rsidRPr="00FE5604">
        <w:rPr>
          <w:rFonts w:hint="eastAsia"/>
        </w:rPr>
        <w:t>所有文件</w:t>
      </w:r>
      <w:r w:rsidRPr="00FE5604">
        <w:t>3</w:t>
      </w:r>
      <w:r w:rsidRPr="00FE5604">
        <w:rPr>
          <w:rFonts w:hint="eastAsia"/>
        </w:rPr>
        <w:t>天的浏览器缓存</w:t>
      </w:r>
    </w:p>
    <w:p w:rsidR="00FE5604" w:rsidRPr="00FE5604" w:rsidRDefault="00FE5604" w:rsidP="00FE5604">
      <w:pPr>
        <w:pStyle w:val="a3"/>
      </w:pPr>
      <w:r w:rsidRPr="00FE5604">
        <w:t>location ~* ^.+\.(jpg|jpeg|gif|png|swf|rar|zip|css|js)$ {</w:t>
      </w:r>
    </w:p>
    <w:p w:rsidR="00FE5604" w:rsidRPr="00FE5604" w:rsidRDefault="00FE5604" w:rsidP="00FE5604">
      <w:pPr>
        <w:pStyle w:val="a3"/>
      </w:pPr>
      <w:r w:rsidRPr="00FE5604">
        <w:t>valid_referers none blocked *.hello.com localhost;</w:t>
      </w:r>
    </w:p>
    <w:p w:rsidR="00FE5604" w:rsidRPr="00FE5604" w:rsidRDefault="00FE5604" w:rsidP="00FE5604">
      <w:pPr>
        <w:pStyle w:val="a3"/>
      </w:pPr>
      <w:r w:rsidRPr="00FE5604">
        <w:t>if ($invalid_referer) {</w:t>
      </w:r>
    </w:p>
    <w:p w:rsidR="00FE5604" w:rsidRPr="00FE5604" w:rsidRDefault="00FE5604" w:rsidP="00FE5604">
      <w:pPr>
        <w:pStyle w:val="a3"/>
      </w:pPr>
      <w:r w:rsidRPr="00FE5604">
        <w:lastRenderedPageBreak/>
        <w:t>    rewrite ^/ http://hello.com/leech.gif;</w:t>
      </w:r>
    </w:p>
    <w:p w:rsidR="00FE5604" w:rsidRPr="00FE5604" w:rsidRDefault="00FE5604" w:rsidP="00FE5604">
      <w:pPr>
        <w:pStyle w:val="a3"/>
      </w:pPr>
      <w:r w:rsidRPr="00FE5604">
        <w:t>    return 412;</w:t>
      </w:r>
    </w:p>
    <w:p w:rsidR="00FE5604" w:rsidRPr="00FE5604" w:rsidRDefault="00FE5604" w:rsidP="00FE5604">
      <w:pPr>
        <w:pStyle w:val="a3"/>
      </w:pPr>
      <w:r w:rsidRPr="00FE5604">
        <w:t>    break;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pPr>
        <w:pStyle w:val="a3"/>
      </w:pPr>
      <w:r w:rsidRPr="00FE5604">
        <w:t>                 access_log   off;</w:t>
      </w:r>
    </w:p>
    <w:p w:rsidR="00FE5604" w:rsidRPr="00FE5604" w:rsidRDefault="00FE5604" w:rsidP="00FE5604">
      <w:pPr>
        <w:pStyle w:val="a3"/>
      </w:pPr>
      <w:r w:rsidRPr="00FE5604">
        <w:t>                 root /opt/lampp/htdocs/web;</w:t>
      </w:r>
    </w:p>
    <w:p w:rsidR="00FE5604" w:rsidRPr="00FE5604" w:rsidRDefault="00FE5604" w:rsidP="00FE5604">
      <w:pPr>
        <w:pStyle w:val="a3"/>
      </w:pPr>
      <w:r w:rsidRPr="00FE5604">
        <w:tab/>
        <w:t>expires 3d;</w:t>
      </w:r>
    </w:p>
    <w:p w:rsidR="00FE5604" w:rsidRPr="00FE5604" w:rsidRDefault="00FE5604" w:rsidP="00FE5604">
      <w:pPr>
        <w:pStyle w:val="a3"/>
      </w:pPr>
      <w:r w:rsidRPr="00FE5604">
        <w:tab/>
        <w:t>break;</w:t>
      </w:r>
    </w:p>
    <w:p w:rsidR="00FE5604" w:rsidRPr="00FE5604" w:rsidRDefault="00FE5604" w:rsidP="00FE5604">
      <w:pPr>
        <w:pStyle w:val="a3"/>
      </w:pPr>
      <w:r w:rsidRPr="00FE5604">
        <w:t>     }</w:t>
      </w:r>
    </w:p>
    <w:p w:rsidR="00FE5604" w:rsidRPr="00FE5604" w:rsidRDefault="00FE5604" w:rsidP="00FE5604">
      <w:r w:rsidRPr="00FE5604">
        <w:t>9.</w:t>
      </w:r>
      <w:r w:rsidRPr="00FE5604">
        <w:rPr>
          <w:rFonts w:hint="eastAsia"/>
        </w:rPr>
        <w:t>域名跳转</w:t>
      </w:r>
    </w:p>
    <w:p w:rsidR="00FE5604" w:rsidRPr="00FE5604" w:rsidRDefault="00FE5604" w:rsidP="00FE5604">
      <w:pPr>
        <w:pStyle w:val="a3"/>
      </w:pPr>
      <w:r w:rsidRPr="00FE5604">
        <w:t>server     {</w:t>
      </w:r>
    </w:p>
    <w:p w:rsidR="00FE5604" w:rsidRPr="00FE5604" w:rsidRDefault="00FE5604" w:rsidP="00FE5604">
      <w:pPr>
        <w:pStyle w:val="a3"/>
      </w:pPr>
      <w:r w:rsidRPr="00FE5604">
        <w:t>             listen       80;</w:t>
      </w:r>
    </w:p>
    <w:p w:rsidR="00FE5604" w:rsidRPr="00FE5604" w:rsidRDefault="00FE5604" w:rsidP="00FE5604">
      <w:pPr>
        <w:pStyle w:val="a3"/>
      </w:pPr>
      <w:r w:rsidRPr="00FE5604">
        <w:t>             server_name  h.com;</w:t>
      </w:r>
    </w:p>
    <w:p w:rsidR="00FE5604" w:rsidRPr="00FE5604" w:rsidRDefault="00FE5604" w:rsidP="00FE5604">
      <w:pPr>
        <w:pStyle w:val="a3"/>
      </w:pPr>
      <w:r w:rsidRPr="00FE5604">
        <w:t>             index index.html index.htm;</w:t>
      </w:r>
    </w:p>
    <w:p w:rsidR="00FE5604" w:rsidRPr="00FE5604" w:rsidRDefault="00FE5604" w:rsidP="00FE5604">
      <w:pPr>
        <w:pStyle w:val="a3"/>
      </w:pPr>
      <w:r w:rsidRPr="00FE5604">
        <w:t>             root  /usr/share/nginx/html;</w:t>
      </w:r>
    </w:p>
    <w:p w:rsidR="00FE5604" w:rsidRPr="00FE5604" w:rsidRDefault="00FE5604" w:rsidP="00FE5604">
      <w:pPr>
        <w:pStyle w:val="a3"/>
      </w:pPr>
      <w:r w:rsidRPr="00FE5604">
        <w:t>             rewrite ^/ http://www.baidu.com/;</w:t>
      </w:r>
    </w:p>
    <w:p w:rsidR="00FE5604" w:rsidRPr="00FE5604" w:rsidRDefault="00FE5604" w:rsidP="00FE5604">
      <w:pPr>
        <w:pStyle w:val="a3"/>
      </w:pPr>
      <w:r w:rsidRPr="00FE5604">
        <w:t>             access_log  off;</w:t>
      </w:r>
    </w:p>
    <w:p w:rsidR="00FE5604" w:rsidRPr="00FE5604" w:rsidRDefault="00FE5604" w:rsidP="00FE5604">
      <w:pPr>
        <w:pStyle w:val="a3"/>
      </w:pPr>
      <w:r w:rsidRPr="00FE5604">
        <w:t>     }</w:t>
      </w:r>
    </w:p>
    <w:p w:rsidR="00FE5604" w:rsidRPr="00FE5604" w:rsidRDefault="00FE5604" w:rsidP="00FE5604">
      <w:r w:rsidRPr="00FE5604">
        <w:t>10.</w:t>
      </w:r>
      <w:r w:rsidRPr="00FE5604">
        <w:rPr>
          <w:rFonts w:hint="eastAsia"/>
        </w:rPr>
        <w:t>多域名转向</w:t>
      </w:r>
    </w:p>
    <w:p w:rsidR="00FE5604" w:rsidRPr="00FE5604" w:rsidRDefault="00FE5604" w:rsidP="00FE5604">
      <w:pPr>
        <w:pStyle w:val="a3"/>
      </w:pPr>
      <w:r w:rsidRPr="00FE5604">
        <w:t>server_name  hello.com hello.net ~(.*).hello.com;</w:t>
      </w:r>
    </w:p>
    <w:p w:rsidR="00FE5604" w:rsidRPr="00FE5604" w:rsidRDefault="00FE5604" w:rsidP="00FE5604">
      <w:pPr>
        <w:pStyle w:val="a3"/>
      </w:pPr>
      <w:r w:rsidRPr="00FE5604">
        <w:t>             index index.html index.htm index.php;</w:t>
      </w:r>
    </w:p>
    <w:p w:rsidR="00FE5604" w:rsidRPr="00FE5604" w:rsidRDefault="00FE5604" w:rsidP="00FE5604">
      <w:pPr>
        <w:pStyle w:val="a3"/>
      </w:pPr>
      <w:r w:rsidRPr="00FE5604">
        <w:t>             root   /usr/share/nginx/html;</w:t>
      </w:r>
    </w:p>
    <w:p w:rsidR="00FE5604" w:rsidRPr="00FE5604" w:rsidRDefault="00FE5604" w:rsidP="00FE5604">
      <w:pPr>
        <w:pStyle w:val="a3"/>
      </w:pPr>
      <w:r w:rsidRPr="00FE5604">
        <w:t>if ($host ~ “hello\.net") {</w:t>
      </w:r>
    </w:p>
    <w:p w:rsidR="00FE5604" w:rsidRPr="00FE5604" w:rsidRDefault="00FE5604" w:rsidP="00FE5604">
      <w:pPr>
        <w:pStyle w:val="a3"/>
      </w:pPr>
      <w:r w:rsidRPr="00FE5604">
        <w:t>rewrite ^(.*) http://hello.com/net$1 redirect;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r w:rsidRPr="00FE5604">
        <w:t>11.</w:t>
      </w:r>
      <w:r w:rsidRPr="00FE5604">
        <w:rPr>
          <w:rFonts w:hint="eastAsia"/>
        </w:rPr>
        <w:t>三级域名跳转</w:t>
      </w:r>
    </w:p>
    <w:p w:rsidR="00FE5604" w:rsidRPr="00FE5604" w:rsidRDefault="00FE5604" w:rsidP="00FE5604">
      <w:pPr>
        <w:pStyle w:val="a3"/>
      </w:pPr>
      <w:r w:rsidRPr="00FE5604">
        <w:t>if ($http_host ~* "^(.*)\.i\.hello\.com$") {</w:t>
      </w:r>
    </w:p>
    <w:p w:rsidR="00FE5604" w:rsidRPr="00FE5604" w:rsidRDefault="00FE5604" w:rsidP="00FE5604">
      <w:pPr>
        <w:pStyle w:val="a3"/>
      </w:pPr>
      <w:r w:rsidRPr="00FE5604">
        <w:t>rewrite ^(.*) http://top.hello.com$1;</w:t>
      </w:r>
    </w:p>
    <w:p w:rsidR="00FE5604" w:rsidRPr="00FE5604" w:rsidRDefault="00FE5604" w:rsidP="00FE5604">
      <w:pPr>
        <w:pStyle w:val="a3"/>
      </w:pPr>
      <w:r w:rsidRPr="00FE5604">
        <w:t>break;</w:t>
      </w:r>
    </w:p>
    <w:p w:rsidR="00FE5604" w:rsidRPr="00FE5604" w:rsidRDefault="00FE5604" w:rsidP="00FE5604">
      <w:pPr>
        <w:pStyle w:val="a3"/>
      </w:pPr>
      <w:r w:rsidRPr="00FE5604">
        <w:t>}</w:t>
      </w:r>
    </w:p>
    <w:p w:rsidR="00FE5604" w:rsidRPr="00FE5604" w:rsidRDefault="00FE5604" w:rsidP="00FE5604">
      <w:r w:rsidRPr="00FE5604">
        <w:t>12.</w:t>
      </w:r>
      <w:r w:rsidRPr="00FE5604">
        <w:rPr>
          <w:rFonts w:hint="eastAsia"/>
        </w:rPr>
        <w:t>域名镜向</w:t>
      </w:r>
    </w:p>
    <w:p w:rsidR="00FE5604" w:rsidRPr="00FE5604" w:rsidRDefault="00FE5604" w:rsidP="00FE5604">
      <w:pPr>
        <w:pStyle w:val="a3"/>
      </w:pPr>
      <w:r w:rsidRPr="00FE5604">
        <w:t>server     {</w:t>
      </w:r>
    </w:p>
    <w:p w:rsidR="00FE5604" w:rsidRPr="00FE5604" w:rsidRDefault="00FE5604" w:rsidP="00FE5604">
      <w:pPr>
        <w:pStyle w:val="a3"/>
      </w:pPr>
      <w:r w:rsidRPr="00FE5604">
        <w:t>             listen       80;</w:t>
      </w:r>
    </w:p>
    <w:p w:rsidR="00FE5604" w:rsidRPr="00FE5604" w:rsidRDefault="00FE5604" w:rsidP="00FE5604">
      <w:pPr>
        <w:pStyle w:val="a3"/>
      </w:pPr>
      <w:r w:rsidRPr="00FE5604">
        <w:t>             server_name  mirror.hello.com;</w:t>
      </w:r>
    </w:p>
    <w:p w:rsidR="00FE5604" w:rsidRPr="00FE5604" w:rsidRDefault="00FE5604" w:rsidP="00FE5604">
      <w:pPr>
        <w:pStyle w:val="a3"/>
      </w:pPr>
      <w:r w:rsidRPr="00FE5604">
        <w:t>             index index.html index.htm;</w:t>
      </w:r>
    </w:p>
    <w:p w:rsidR="00FE5604" w:rsidRPr="00FE5604" w:rsidRDefault="00FE5604" w:rsidP="00FE5604">
      <w:pPr>
        <w:pStyle w:val="a3"/>
      </w:pPr>
      <w:r w:rsidRPr="00FE5604">
        <w:t>             root  /usr/share/nginx/html;</w:t>
      </w:r>
    </w:p>
    <w:p w:rsidR="00FE5604" w:rsidRPr="00FE5604" w:rsidRDefault="00FE5604" w:rsidP="00FE5604">
      <w:pPr>
        <w:pStyle w:val="a3"/>
      </w:pPr>
      <w:r w:rsidRPr="00FE5604">
        <w:t>             rewrite ^/(.*) http://www.hello.com/$1 last;</w:t>
      </w:r>
    </w:p>
    <w:p w:rsidR="00FE5604" w:rsidRPr="00FE5604" w:rsidRDefault="00FE5604" w:rsidP="00FE5604">
      <w:pPr>
        <w:pStyle w:val="a3"/>
      </w:pPr>
      <w:r w:rsidRPr="00FE5604">
        <w:t>             access_log  off;</w:t>
      </w:r>
    </w:p>
    <w:p w:rsidR="00FE5604" w:rsidRPr="00FE5604" w:rsidRDefault="00FE5604" w:rsidP="00FE5604">
      <w:pPr>
        <w:pStyle w:val="a3"/>
      </w:pPr>
      <w:r w:rsidRPr="00FE5604">
        <w:t>     }</w:t>
      </w:r>
    </w:p>
    <w:p w:rsidR="00FE5604" w:rsidRPr="00FE5604" w:rsidRDefault="00FE5604" w:rsidP="00FE5604">
      <w:r w:rsidRPr="00FE5604">
        <w:t>13.</w:t>
      </w:r>
      <w:r w:rsidRPr="00FE5604">
        <w:rPr>
          <w:rFonts w:hint="eastAsia"/>
        </w:rPr>
        <w:t>某个子目录作镜向</w:t>
      </w:r>
    </w:p>
    <w:p w:rsidR="00FE5604" w:rsidRPr="00FE5604" w:rsidRDefault="00FE5604" w:rsidP="00FE5604">
      <w:pPr>
        <w:pStyle w:val="a3"/>
      </w:pPr>
      <w:r w:rsidRPr="00FE5604">
        <w:t>location ^~ /test{</w:t>
      </w:r>
    </w:p>
    <w:p w:rsidR="00FE5604" w:rsidRPr="00FE5604" w:rsidRDefault="00FE5604" w:rsidP="00FE5604">
      <w:pPr>
        <w:pStyle w:val="a3"/>
      </w:pPr>
      <w:r w:rsidRPr="00FE5604">
        <w:t> </w:t>
      </w:r>
      <w:r w:rsidRPr="00FE5604">
        <w:tab/>
        <w:t xml:space="preserve"> </w:t>
      </w:r>
      <w:r w:rsidRPr="00FE5604">
        <w:tab/>
        <w:t>rewrite ^.+ http://tst.hello.com/ last;</w:t>
      </w:r>
    </w:p>
    <w:p w:rsidR="00FE5604" w:rsidRPr="00FE5604" w:rsidRDefault="00FE5604" w:rsidP="00FE5604">
      <w:pPr>
        <w:pStyle w:val="a3"/>
      </w:pPr>
      <w:r w:rsidRPr="00FE5604">
        <w:t> </w:t>
      </w:r>
      <w:r w:rsidRPr="00FE5604">
        <w:tab/>
      </w:r>
      <w:r w:rsidRPr="00FE5604">
        <w:tab/>
        <w:t xml:space="preserve"> break;</w:t>
      </w:r>
    </w:p>
    <w:p w:rsidR="00FE5604" w:rsidRPr="00FE5604" w:rsidRDefault="00FE5604" w:rsidP="00FE5604">
      <w:pPr>
        <w:pStyle w:val="a3"/>
      </w:pPr>
      <w:r w:rsidRPr="00FE5604">
        <w:lastRenderedPageBreak/>
        <w:t>     }</w:t>
      </w:r>
    </w:p>
    <w:p w:rsidR="00730443" w:rsidRDefault="002B5CEE" w:rsidP="002B5CEE">
      <w:pPr>
        <w:pStyle w:val="2"/>
        <w:spacing w:before="156" w:after="156"/>
      </w:pPr>
      <w:r w:rsidRPr="002B5CEE">
        <w:rPr>
          <w:rFonts w:hint="eastAsia"/>
        </w:rPr>
        <w:t>正则表达式语法</w:t>
      </w:r>
    </w:p>
    <w:p w:rsidR="00A55ED8" w:rsidRPr="00A55ED8" w:rsidRDefault="00A55ED8" w:rsidP="00A55ED8">
      <w:r w:rsidRPr="00A55ED8">
        <w:rPr>
          <w:rFonts w:hint="eastAsia"/>
        </w:rPr>
        <w:t>正则表达式是一种文本模式，包括普通字符（例如，</w:t>
      </w:r>
      <w:r w:rsidRPr="00A55ED8">
        <w:rPr>
          <w:rFonts w:hint="eastAsia"/>
        </w:rPr>
        <w:t xml:space="preserve">a </w:t>
      </w:r>
      <w:r w:rsidRPr="00A55ED8">
        <w:rPr>
          <w:rFonts w:hint="eastAsia"/>
        </w:rPr>
        <w:t>到</w:t>
      </w:r>
      <w:r w:rsidRPr="00A55ED8">
        <w:rPr>
          <w:rFonts w:hint="eastAsia"/>
        </w:rPr>
        <w:t xml:space="preserve"> z </w:t>
      </w:r>
      <w:r w:rsidRPr="00A55ED8">
        <w:rPr>
          <w:rFonts w:hint="eastAsia"/>
        </w:rPr>
        <w:t>之间的字母）和特殊字符（称为</w:t>
      </w:r>
      <w:r w:rsidRPr="00A55ED8">
        <w:t>“</w:t>
      </w:r>
      <w:r w:rsidRPr="00A55ED8">
        <w:rPr>
          <w:rFonts w:hint="eastAsia"/>
          <w:i/>
          <w:iCs/>
        </w:rPr>
        <w:t>元字符</w:t>
      </w:r>
      <w:r w:rsidRPr="00A55ED8">
        <w:t>”</w:t>
      </w:r>
      <w:r w:rsidRPr="00A55ED8">
        <w:rPr>
          <w:rFonts w:hint="eastAsia"/>
        </w:rPr>
        <w:t>）。模式描述在搜索文本时要匹配的一个或多个字符串。正则表达式示例</w:t>
      </w:r>
      <w:r w:rsidRPr="00A55ED8">
        <w:t>:</w:t>
      </w:r>
    </w:p>
    <w:p w:rsidR="00A55ED8" w:rsidRDefault="00A55ED8" w:rsidP="00A55ED8">
      <w:r>
        <w:rPr>
          <w:noProof/>
        </w:rPr>
        <w:drawing>
          <wp:inline distT="0" distB="0" distL="0" distR="0" wp14:anchorId="750B79C6" wp14:editId="28CC9F5D">
            <wp:extent cx="5274310" cy="1887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C9" w:rsidRDefault="00A55ED8" w:rsidP="00A55ED8">
      <w:pPr>
        <w:rPr>
          <w:noProof/>
        </w:rPr>
      </w:pPr>
      <w:r>
        <w:rPr>
          <w:noProof/>
        </w:rPr>
        <w:drawing>
          <wp:inline distT="0" distB="0" distL="0" distR="0" wp14:anchorId="036DD48E" wp14:editId="402D0236">
            <wp:extent cx="5274310" cy="3032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ED8">
        <w:rPr>
          <w:noProof/>
        </w:rPr>
        <w:t xml:space="preserve"> </w:t>
      </w:r>
    </w:p>
    <w:p w:rsidR="00A55ED8" w:rsidRDefault="00A55ED8" w:rsidP="00A55E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5D16D7" wp14:editId="107FCF2A">
            <wp:extent cx="5274310" cy="3603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AA2DF" wp14:editId="338CE84B">
            <wp:extent cx="5274310" cy="3667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E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A7165D" wp14:editId="19FC108F">
            <wp:extent cx="5274310" cy="3275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C9" w:rsidRDefault="009B49C9" w:rsidP="00A55ED8">
      <w:pPr>
        <w:rPr>
          <w:noProof/>
        </w:rPr>
      </w:pPr>
    </w:p>
    <w:p w:rsidR="009B49C9" w:rsidRDefault="009B49C9" w:rsidP="009B49C9">
      <w:pPr>
        <w:pStyle w:val="2"/>
        <w:spacing w:before="156" w:after="156"/>
        <w:rPr>
          <w:noProof/>
        </w:rPr>
      </w:pPr>
      <w:r>
        <w:rPr>
          <w:noProof/>
        </w:rPr>
        <w:t>动静分离</w:t>
      </w:r>
    </w:p>
    <w:p w:rsidR="006A5519" w:rsidRDefault="006A5519" w:rsidP="006A5519">
      <w:r>
        <w:rPr>
          <w:noProof/>
        </w:rPr>
        <w:drawing>
          <wp:inline distT="0" distB="0" distL="0" distR="0" wp14:anchorId="6AFEBF33" wp14:editId="05977ABF">
            <wp:extent cx="5274310" cy="3116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8B" w:rsidRDefault="00013E8B" w:rsidP="00DF35DD">
      <w:pPr>
        <w:pStyle w:val="3"/>
        <w:spacing w:before="156" w:after="156"/>
      </w:pPr>
      <w:r>
        <w:t>方案</w:t>
      </w:r>
      <w:r>
        <w:t>1</w:t>
      </w:r>
      <w:r>
        <w:t>：</w:t>
      </w:r>
    </w:p>
    <w:p w:rsidR="00013E8B" w:rsidRDefault="00013E8B" w:rsidP="00013E8B">
      <w:pPr>
        <w:pStyle w:val="a3"/>
        <w:rPr>
          <w:rFonts w:hint="eastAsia"/>
        </w:rPr>
      </w:pPr>
      <w:r>
        <w:rPr>
          <w:rFonts w:hint="eastAsia"/>
        </w:rPr>
        <w:t>location /static/ {</w:t>
      </w:r>
    </w:p>
    <w:p w:rsidR="00013E8B" w:rsidRDefault="00013E8B" w:rsidP="00013E8B">
      <w:pPr>
        <w:pStyle w:val="a3"/>
      </w:pPr>
      <w:r>
        <w:tab/>
        <w:t xml:space="preserve">proxy_pass </w:t>
      </w:r>
      <w:hyperlink r:id="rId33" w:history="1">
        <w:r w:rsidRPr="00D1433A">
          <w:rPr>
            <w:rStyle w:val="a6"/>
          </w:rPr>
          <w:t>http://static_pool</w:t>
        </w:r>
      </w:hyperlink>
    </w:p>
    <w:p w:rsidR="00013E8B" w:rsidRDefault="00013E8B" w:rsidP="00013E8B">
      <w:pPr>
        <w:pStyle w:val="a3"/>
        <w:rPr>
          <w:rFonts w:hint="eastAsia"/>
        </w:rPr>
      </w:pPr>
      <w:r>
        <w:tab/>
        <w:t>include proxy.conf</w:t>
      </w:r>
    </w:p>
    <w:p w:rsidR="00013E8B" w:rsidRDefault="00013E8B" w:rsidP="00013E8B">
      <w:pPr>
        <w:pStyle w:val="a3"/>
      </w:pPr>
      <w:r>
        <w:t>}</w:t>
      </w:r>
    </w:p>
    <w:p w:rsidR="00013E8B" w:rsidRDefault="00013E8B" w:rsidP="00013E8B">
      <w:pPr>
        <w:pStyle w:val="a3"/>
        <w:rPr>
          <w:rFonts w:hint="eastAsia"/>
        </w:rPr>
      </w:pPr>
      <w:r>
        <w:rPr>
          <w:rFonts w:hint="eastAsia"/>
        </w:rPr>
        <w:t>location /</w:t>
      </w:r>
      <w:r>
        <w:t>dynamic</w:t>
      </w:r>
      <w:r>
        <w:rPr>
          <w:rFonts w:hint="eastAsia"/>
        </w:rPr>
        <w:t>/ {</w:t>
      </w:r>
      <w:r w:rsidR="00BD7DCA">
        <w:t xml:space="preserve">    #default </w:t>
      </w:r>
    </w:p>
    <w:p w:rsidR="00013E8B" w:rsidRDefault="00013E8B" w:rsidP="00013E8B">
      <w:pPr>
        <w:pStyle w:val="a3"/>
      </w:pPr>
      <w:r>
        <w:tab/>
        <w:t xml:space="preserve">proxy_pass </w:t>
      </w:r>
      <w:hyperlink r:id="rId34" w:history="1">
        <w:r w:rsidR="00BD7DCA" w:rsidRPr="00D1433A">
          <w:rPr>
            <w:rStyle w:val="a6"/>
          </w:rPr>
          <w:t>http://dynamic_pool</w:t>
        </w:r>
      </w:hyperlink>
    </w:p>
    <w:p w:rsidR="00013E8B" w:rsidRDefault="00013E8B" w:rsidP="00013E8B">
      <w:pPr>
        <w:pStyle w:val="a3"/>
        <w:rPr>
          <w:rFonts w:hint="eastAsia"/>
        </w:rPr>
      </w:pPr>
      <w:r>
        <w:lastRenderedPageBreak/>
        <w:tab/>
        <w:t>include proxy.conf</w:t>
      </w:r>
    </w:p>
    <w:p w:rsidR="00013E8B" w:rsidRPr="006A5519" w:rsidRDefault="00013E8B" w:rsidP="00013E8B">
      <w:pPr>
        <w:pStyle w:val="a3"/>
        <w:rPr>
          <w:rFonts w:hint="eastAsia"/>
        </w:rPr>
      </w:pPr>
      <w:r>
        <w:t>}</w:t>
      </w:r>
    </w:p>
    <w:p w:rsidR="00013E8B" w:rsidRDefault="00DF35DD" w:rsidP="00DF35DD">
      <w:pPr>
        <w:pStyle w:val="3"/>
        <w:spacing w:before="156" w:after="156"/>
      </w:pPr>
      <w:r>
        <w:rPr>
          <w:rFonts w:hint="eastAsia"/>
        </w:rPr>
        <w:t>方案</w:t>
      </w:r>
      <w:r>
        <w:rPr>
          <w:rFonts w:hint="eastAsia"/>
        </w:rPr>
        <w:t xml:space="preserve">2 </w:t>
      </w:r>
      <w:r>
        <w:rPr>
          <w:rFonts w:hint="eastAsia"/>
        </w:rPr>
        <w:t>利用扩展名</w:t>
      </w:r>
    </w:p>
    <w:p w:rsidR="00DF35DD" w:rsidRDefault="00DF35DD" w:rsidP="00DF35DD">
      <w:r>
        <w:rPr>
          <w:noProof/>
        </w:rPr>
        <w:drawing>
          <wp:inline distT="0" distB="0" distL="0" distR="0" wp14:anchorId="70B777D9" wp14:editId="3562FF96">
            <wp:extent cx="5274310" cy="659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DD" w:rsidRDefault="00DF35DD" w:rsidP="00DF35DD">
      <w:pPr>
        <w:rPr>
          <w:rFonts w:hint="eastAsia"/>
        </w:rPr>
      </w:pPr>
      <w:r>
        <w:rPr>
          <w:rFonts w:hint="eastAsia"/>
        </w:rPr>
        <w:t xml:space="preserve">or </w:t>
      </w:r>
    </w:p>
    <w:p w:rsidR="00DF35DD" w:rsidRDefault="00DF35DD" w:rsidP="00DF35DD">
      <w:r>
        <w:rPr>
          <w:noProof/>
        </w:rPr>
        <w:drawing>
          <wp:inline distT="0" distB="0" distL="0" distR="0" wp14:anchorId="53642191" wp14:editId="23177A74">
            <wp:extent cx="3580952" cy="212381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51" w:rsidRDefault="00297D51" w:rsidP="00297D51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根据</w:t>
      </w:r>
      <w:r>
        <w:t xml:space="preserve">user-agent </w:t>
      </w:r>
      <w:r>
        <w:rPr>
          <w:rFonts w:hint="eastAsia"/>
        </w:rPr>
        <w:t>转发</w:t>
      </w:r>
    </w:p>
    <w:p w:rsidR="00297D51" w:rsidRDefault="00297D51" w:rsidP="00297D51">
      <w:r>
        <w:rPr>
          <w:noProof/>
        </w:rPr>
        <w:drawing>
          <wp:inline distT="0" distB="0" distL="0" distR="0" wp14:anchorId="5E4F6CD2" wp14:editId="478316B9">
            <wp:extent cx="3885714" cy="434285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51" w:rsidRDefault="00297D51" w:rsidP="00297D51">
      <w:pPr>
        <w:pStyle w:val="3"/>
        <w:spacing w:before="156" w:after="156"/>
        <w:rPr>
          <w:rFonts w:hint="eastAsia"/>
        </w:rPr>
      </w:pPr>
      <w:r>
        <w:lastRenderedPageBreak/>
        <w:t>区分安卓，苹果：</w:t>
      </w:r>
      <w:r>
        <w:rPr>
          <w:rFonts w:hint="eastAsia"/>
        </w:rPr>
        <w:t xml:space="preserve"> </w:t>
      </w:r>
    </w:p>
    <w:p w:rsidR="00297D51" w:rsidRDefault="00503C5C" w:rsidP="00297D51">
      <w:r>
        <w:rPr>
          <w:noProof/>
        </w:rPr>
        <w:drawing>
          <wp:inline distT="0" distB="0" distL="0" distR="0" wp14:anchorId="0A598640" wp14:editId="1051B92C">
            <wp:extent cx="4476190" cy="260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5C" w:rsidRDefault="00B53103" w:rsidP="00B53103">
      <w:pPr>
        <w:pStyle w:val="2"/>
        <w:spacing w:before="156" w:after="156"/>
      </w:pPr>
      <w:r>
        <w:rPr>
          <w:rFonts w:hint="eastAsia"/>
        </w:rPr>
        <w:t>proxy_next_upstream</w:t>
      </w:r>
    </w:p>
    <w:p w:rsidR="00B53103" w:rsidRPr="00B53103" w:rsidRDefault="00B53103" w:rsidP="00B53103">
      <w:pPr>
        <w:rPr>
          <w:rFonts w:hint="eastAsia"/>
        </w:rPr>
      </w:pPr>
      <w:r>
        <w:rPr>
          <w:noProof/>
        </w:rPr>
        <w:drawing>
          <wp:inline distT="0" distB="0" distL="0" distR="0" wp14:anchorId="0C3E522D" wp14:editId="13D7963F">
            <wp:extent cx="5274310" cy="848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3C5C" w:rsidRPr="00297D51" w:rsidRDefault="00503C5C" w:rsidP="00297D51">
      <w:pPr>
        <w:rPr>
          <w:rFonts w:hint="eastAsia"/>
        </w:rPr>
      </w:pPr>
    </w:p>
    <w:sectPr w:rsidR="00503C5C" w:rsidRPr="00297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368" w:rsidRDefault="00AB6368" w:rsidP="001255F2">
      <w:pPr>
        <w:spacing w:line="240" w:lineRule="auto"/>
      </w:pPr>
      <w:r>
        <w:separator/>
      </w:r>
    </w:p>
  </w:endnote>
  <w:endnote w:type="continuationSeparator" w:id="0">
    <w:p w:rsidR="00AB6368" w:rsidRDefault="00AB6368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368" w:rsidRDefault="00AB6368" w:rsidP="001255F2">
      <w:pPr>
        <w:spacing w:line="240" w:lineRule="auto"/>
      </w:pPr>
      <w:r>
        <w:separator/>
      </w:r>
    </w:p>
  </w:footnote>
  <w:footnote w:type="continuationSeparator" w:id="0">
    <w:p w:rsidR="00AB6368" w:rsidRDefault="00AB6368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FB22D472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BC3A85"/>
    <w:multiLevelType w:val="hybridMultilevel"/>
    <w:tmpl w:val="BBCABD74"/>
    <w:lvl w:ilvl="0" w:tplc="158CF482">
      <w:start w:val="1"/>
      <w:numFmt w:val="ideographZodiac"/>
      <w:lvlText w:val="例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7D1D0469"/>
    <w:multiLevelType w:val="multilevel"/>
    <w:tmpl w:val="A358E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BF0"/>
    <w:rsid w:val="00003A89"/>
    <w:rsid w:val="00003D74"/>
    <w:rsid w:val="00003E8B"/>
    <w:rsid w:val="00010398"/>
    <w:rsid w:val="00012659"/>
    <w:rsid w:val="00013E8B"/>
    <w:rsid w:val="00015A78"/>
    <w:rsid w:val="00017354"/>
    <w:rsid w:val="00017B65"/>
    <w:rsid w:val="000231DA"/>
    <w:rsid w:val="0002453B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3362"/>
    <w:rsid w:val="00054696"/>
    <w:rsid w:val="000627DF"/>
    <w:rsid w:val="000674C0"/>
    <w:rsid w:val="0006793E"/>
    <w:rsid w:val="000725B6"/>
    <w:rsid w:val="00072D3D"/>
    <w:rsid w:val="00073277"/>
    <w:rsid w:val="00075B2F"/>
    <w:rsid w:val="00077E2C"/>
    <w:rsid w:val="000806F2"/>
    <w:rsid w:val="000815BC"/>
    <w:rsid w:val="00083D7A"/>
    <w:rsid w:val="000878C7"/>
    <w:rsid w:val="00094164"/>
    <w:rsid w:val="000A20F9"/>
    <w:rsid w:val="000A50AF"/>
    <w:rsid w:val="000A6B69"/>
    <w:rsid w:val="000B1895"/>
    <w:rsid w:val="000B308D"/>
    <w:rsid w:val="000B324E"/>
    <w:rsid w:val="000B4CE6"/>
    <w:rsid w:val="000C20BD"/>
    <w:rsid w:val="000C273C"/>
    <w:rsid w:val="000D0046"/>
    <w:rsid w:val="000D2C36"/>
    <w:rsid w:val="000D2CDC"/>
    <w:rsid w:val="000D4712"/>
    <w:rsid w:val="000D4C8D"/>
    <w:rsid w:val="000D5326"/>
    <w:rsid w:val="000D5EC0"/>
    <w:rsid w:val="000E08E9"/>
    <w:rsid w:val="000E1D33"/>
    <w:rsid w:val="000E1E05"/>
    <w:rsid w:val="000E331E"/>
    <w:rsid w:val="000E3407"/>
    <w:rsid w:val="000F0B31"/>
    <w:rsid w:val="000F5F6C"/>
    <w:rsid w:val="00102163"/>
    <w:rsid w:val="001047C1"/>
    <w:rsid w:val="001071BE"/>
    <w:rsid w:val="0011783A"/>
    <w:rsid w:val="00117C66"/>
    <w:rsid w:val="00120382"/>
    <w:rsid w:val="0012226D"/>
    <w:rsid w:val="00124D75"/>
    <w:rsid w:val="001255F2"/>
    <w:rsid w:val="00127C9A"/>
    <w:rsid w:val="00130DB9"/>
    <w:rsid w:val="001314F4"/>
    <w:rsid w:val="00135797"/>
    <w:rsid w:val="0013789C"/>
    <w:rsid w:val="00142BD4"/>
    <w:rsid w:val="0014304D"/>
    <w:rsid w:val="00145CBE"/>
    <w:rsid w:val="00146A64"/>
    <w:rsid w:val="0015523C"/>
    <w:rsid w:val="0015703C"/>
    <w:rsid w:val="00162CBF"/>
    <w:rsid w:val="00164CFB"/>
    <w:rsid w:val="00165736"/>
    <w:rsid w:val="0016765B"/>
    <w:rsid w:val="0017450C"/>
    <w:rsid w:val="001766EB"/>
    <w:rsid w:val="00177626"/>
    <w:rsid w:val="00177F94"/>
    <w:rsid w:val="00181093"/>
    <w:rsid w:val="00191683"/>
    <w:rsid w:val="00195AE7"/>
    <w:rsid w:val="001A0593"/>
    <w:rsid w:val="001A1FBB"/>
    <w:rsid w:val="001A72FF"/>
    <w:rsid w:val="001B2AB6"/>
    <w:rsid w:val="001B5DE5"/>
    <w:rsid w:val="001C2025"/>
    <w:rsid w:val="001C50F5"/>
    <w:rsid w:val="001C78D8"/>
    <w:rsid w:val="001D2E47"/>
    <w:rsid w:val="001D4CE3"/>
    <w:rsid w:val="001D7785"/>
    <w:rsid w:val="001E0D28"/>
    <w:rsid w:val="001E6CBE"/>
    <w:rsid w:val="001F0E73"/>
    <w:rsid w:val="001F1E11"/>
    <w:rsid w:val="001F310A"/>
    <w:rsid w:val="001F659C"/>
    <w:rsid w:val="0020022E"/>
    <w:rsid w:val="002002EF"/>
    <w:rsid w:val="00204703"/>
    <w:rsid w:val="00207F15"/>
    <w:rsid w:val="00212675"/>
    <w:rsid w:val="002137A2"/>
    <w:rsid w:val="00213AB7"/>
    <w:rsid w:val="00213D37"/>
    <w:rsid w:val="00224A63"/>
    <w:rsid w:val="00231784"/>
    <w:rsid w:val="00233870"/>
    <w:rsid w:val="00234BC3"/>
    <w:rsid w:val="0023614A"/>
    <w:rsid w:val="00242007"/>
    <w:rsid w:val="00243B0B"/>
    <w:rsid w:val="002449FF"/>
    <w:rsid w:val="00247DA6"/>
    <w:rsid w:val="00247F58"/>
    <w:rsid w:val="00251257"/>
    <w:rsid w:val="002553EC"/>
    <w:rsid w:val="0028017D"/>
    <w:rsid w:val="00281D47"/>
    <w:rsid w:val="00284C9E"/>
    <w:rsid w:val="00286FC5"/>
    <w:rsid w:val="00297D51"/>
    <w:rsid w:val="002A249F"/>
    <w:rsid w:val="002A7AAE"/>
    <w:rsid w:val="002B14A7"/>
    <w:rsid w:val="002B23D3"/>
    <w:rsid w:val="002B56BF"/>
    <w:rsid w:val="002B5CEE"/>
    <w:rsid w:val="002B6B80"/>
    <w:rsid w:val="002C2825"/>
    <w:rsid w:val="002C32DC"/>
    <w:rsid w:val="002D075D"/>
    <w:rsid w:val="002D19B9"/>
    <w:rsid w:val="002D1D40"/>
    <w:rsid w:val="002E5A4F"/>
    <w:rsid w:val="002E7D78"/>
    <w:rsid w:val="002F5541"/>
    <w:rsid w:val="00301E5A"/>
    <w:rsid w:val="00302BC2"/>
    <w:rsid w:val="00305338"/>
    <w:rsid w:val="00310A72"/>
    <w:rsid w:val="00312A5F"/>
    <w:rsid w:val="00320E80"/>
    <w:rsid w:val="00321C82"/>
    <w:rsid w:val="00323223"/>
    <w:rsid w:val="00326CCC"/>
    <w:rsid w:val="00327198"/>
    <w:rsid w:val="00331EC8"/>
    <w:rsid w:val="0033284C"/>
    <w:rsid w:val="00333447"/>
    <w:rsid w:val="00334609"/>
    <w:rsid w:val="00341E7C"/>
    <w:rsid w:val="003460AD"/>
    <w:rsid w:val="003509B4"/>
    <w:rsid w:val="00351D86"/>
    <w:rsid w:val="003532C6"/>
    <w:rsid w:val="00355EA2"/>
    <w:rsid w:val="0035729F"/>
    <w:rsid w:val="00363903"/>
    <w:rsid w:val="003642C0"/>
    <w:rsid w:val="00372237"/>
    <w:rsid w:val="00374BD3"/>
    <w:rsid w:val="00376B9F"/>
    <w:rsid w:val="00377BCB"/>
    <w:rsid w:val="00382DCC"/>
    <w:rsid w:val="00383E10"/>
    <w:rsid w:val="00383FC4"/>
    <w:rsid w:val="003854AB"/>
    <w:rsid w:val="00387A2E"/>
    <w:rsid w:val="00390634"/>
    <w:rsid w:val="00393FBE"/>
    <w:rsid w:val="0039561D"/>
    <w:rsid w:val="003A2184"/>
    <w:rsid w:val="003A445C"/>
    <w:rsid w:val="003A7162"/>
    <w:rsid w:val="003B03F0"/>
    <w:rsid w:val="003B0EA4"/>
    <w:rsid w:val="003B5EBF"/>
    <w:rsid w:val="003C3D10"/>
    <w:rsid w:val="003D139F"/>
    <w:rsid w:val="003D3811"/>
    <w:rsid w:val="003D457B"/>
    <w:rsid w:val="003E0AC6"/>
    <w:rsid w:val="003E2763"/>
    <w:rsid w:val="003E7546"/>
    <w:rsid w:val="003F3B2E"/>
    <w:rsid w:val="003F726A"/>
    <w:rsid w:val="004007FF"/>
    <w:rsid w:val="004042B4"/>
    <w:rsid w:val="00412B3F"/>
    <w:rsid w:val="004165C7"/>
    <w:rsid w:val="00417E83"/>
    <w:rsid w:val="004227F1"/>
    <w:rsid w:val="00423974"/>
    <w:rsid w:val="00424BF0"/>
    <w:rsid w:val="00425025"/>
    <w:rsid w:val="0043082C"/>
    <w:rsid w:val="004346D4"/>
    <w:rsid w:val="004547D6"/>
    <w:rsid w:val="00464121"/>
    <w:rsid w:val="00471456"/>
    <w:rsid w:val="00473ACC"/>
    <w:rsid w:val="00474902"/>
    <w:rsid w:val="00481BEA"/>
    <w:rsid w:val="004866A7"/>
    <w:rsid w:val="00487A53"/>
    <w:rsid w:val="00487B71"/>
    <w:rsid w:val="00492E0F"/>
    <w:rsid w:val="004A4922"/>
    <w:rsid w:val="004A6B96"/>
    <w:rsid w:val="004B0BBF"/>
    <w:rsid w:val="004B1181"/>
    <w:rsid w:val="004B1FC5"/>
    <w:rsid w:val="004B480E"/>
    <w:rsid w:val="004C1518"/>
    <w:rsid w:val="004C1A38"/>
    <w:rsid w:val="004C4FFC"/>
    <w:rsid w:val="004C6FBF"/>
    <w:rsid w:val="004D08DA"/>
    <w:rsid w:val="004D7DA6"/>
    <w:rsid w:val="004F49BA"/>
    <w:rsid w:val="004F60FA"/>
    <w:rsid w:val="004F69B1"/>
    <w:rsid w:val="00503C5C"/>
    <w:rsid w:val="00510E70"/>
    <w:rsid w:val="00512CC2"/>
    <w:rsid w:val="0051563D"/>
    <w:rsid w:val="005206DA"/>
    <w:rsid w:val="00521F15"/>
    <w:rsid w:val="00525F9C"/>
    <w:rsid w:val="0052750B"/>
    <w:rsid w:val="0053467C"/>
    <w:rsid w:val="005376CA"/>
    <w:rsid w:val="00550283"/>
    <w:rsid w:val="00553665"/>
    <w:rsid w:val="005537E7"/>
    <w:rsid w:val="00553FB8"/>
    <w:rsid w:val="00556994"/>
    <w:rsid w:val="00561892"/>
    <w:rsid w:val="00565A71"/>
    <w:rsid w:val="00566467"/>
    <w:rsid w:val="00567FFD"/>
    <w:rsid w:val="005727A7"/>
    <w:rsid w:val="00575F75"/>
    <w:rsid w:val="00582541"/>
    <w:rsid w:val="00584380"/>
    <w:rsid w:val="00584E08"/>
    <w:rsid w:val="00585B01"/>
    <w:rsid w:val="00587383"/>
    <w:rsid w:val="00587C3B"/>
    <w:rsid w:val="005953AE"/>
    <w:rsid w:val="00597313"/>
    <w:rsid w:val="005A078C"/>
    <w:rsid w:val="005A68E2"/>
    <w:rsid w:val="005B2A4B"/>
    <w:rsid w:val="005C08B7"/>
    <w:rsid w:val="005C15D2"/>
    <w:rsid w:val="005C2385"/>
    <w:rsid w:val="005C3378"/>
    <w:rsid w:val="005D2F25"/>
    <w:rsid w:val="005E1C0F"/>
    <w:rsid w:val="005E2341"/>
    <w:rsid w:val="005E3058"/>
    <w:rsid w:val="005E43FE"/>
    <w:rsid w:val="005E79F1"/>
    <w:rsid w:val="005F29D5"/>
    <w:rsid w:val="005F5C33"/>
    <w:rsid w:val="00610F25"/>
    <w:rsid w:val="0061290A"/>
    <w:rsid w:val="00614FE0"/>
    <w:rsid w:val="00615FBC"/>
    <w:rsid w:val="006161E7"/>
    <w:rsid w:val="006213A1"/>
    <w:rsid w:val="0062184B"/>
    <w:rsid w:val="006249C8"/>
    <w:rsid w:val="00627A82"/>
    <w:rsid w:val="00630158"/>
    <w:rsid w:val="00640597"/>
    <w:rsid w:val="00640EC8"/>
    <w:rsid w:val="00641261"/>
    <w:rsid w:val="00644C95"/>
    <w:rsid w:val="00652A4C"/>
    <w:rsid w:val="00656FB7"/>
    <w:rsid w:val="0066216E"/>
    <w:rsid w:val="00663615"/>
    <w:rsid w:val="00666D63"/>
    <w:rsid w:val="006738D4"/>
    <w:rsid w:val="00675935"/>
    <w:rsid w:val="00676E2E"/>
    <w:rsid w:val="00680ADA"/>
    <w:rsid w:val="00682ABA"/>
    <w:rsid w:val="00684CDD"/>
    <w:rsid w:val="00685140"/>
    <w:rsid w:val="0068538C"/>
    <w:rsid w:val="006901E2"/>
    <w:rsid w:val="00694011"/>
    <w:rsid w:val="006942CF"/>
    <w:rsid w:val="006A17F5"/>
    <w:rsid w:val="006A5519"/>
    <w:rsid w:val="006B479B"/>
    <w:rsid w:val="006B7A21"/>
    <w:rsid w:val="006C12EB"/>
    <w:rsid w:val="006C2765"/>
    <w:rsid w:val="006C5799"/>
    <w:rsid w:val="006D4F99"/>
    <w:rsid w:val="006E0921"/>
    <w:rsid w:val="006E5506"/>
    <w:rsid w:val="006E57D6"/>
    <w:rsid w:val="006F07ED"/>
    <w:rsid w:val="006F25D8"/>
    <w:rsid w:val="006F42FD"/>
    <w:rsid w:val="006F4BF9"/>
    <w:rsid w:val="00700437"/>
    <w:rsid w:val="0070241D"/>
    <w:rsid w:val="00703BC5"/>
    <w:rsid w:val="00703C44"/>
    <w:rsid w:val="00704488"/>
    <w:rsid w:val="00705596"/>
    <w:rsid w:val="007073EA"/>
    <w:rsid w:val="00710C3F"/>
    <w:rsid w:val="00710ED9"/>
    <w:rsid w:val="00715451"/>
    <w:rsid w:val="00715CC0"/>
    <w:rsid w:val="00721158"/>
    <w:rsid w:val="00725105"/>
    <w:rsid w:val="00730443"/>
    <w:rsid w:val="0073116E"/>
    <w:rsid w:val="00732EB2"/>
    <w:rsid w:val="0073306F"/>
    <w:rsid w:val="007339AA"/>
    <w:rsid w:val="007379DC"/>
    <w:rsid w:val="00740372"/>
    <w:rsid w:val="00740B5A"/>
    <w:rsid w:val="007410B7"/>
    <w:rsid w:val="007420E6"/>
    <w:rsid w:val="007456C2"/>
    <w:rsid w:val="00751E74"/>
    <w:rsid w:val="0075206E"/>
    <w:rsid w:val="0075742A"/>
    <w:rsid w:val="00757DAF"/>
    <w:rsid w:val="0076384F"/>
    <w:rsid w:val="007662E8"/>
    <w:rsid w:val="007677F2"/>
    <w:rsid w:val="0077557D"/>
    <w:rsid w:val="0078223F"/>
    <w:rsid w:val="00782244"/>
    <w:rsid w:val="00782B63"/>
    <w:rsid w:val="007830AC"/>
    <w:rsid w:val="00787758"/>
    <w:rsid w:val="007958E8"/>
    <w:rsid w:val="007967C0"/>
    <w:rsid w:val="007A383A"/>
    <w:rsid w:val="007A4697"/>
    <w:rsid w:val="007A4ECC"/>
    <w:rsid w:val="007A53CB"/>
    <w:rsid w:val="007B3A04"/>
    <w:rsid w:val="007B419B"/>
    <w:rsid w:val="007B7A01"/>
    <w:rsid w:val="007C1DA9"/>
    <w:rsid w:val="007D2ED8"/>
    <w:rsid w:val="007D3EB6"/>
    <w:rsid w:val="007D5971"/>
    <w:rsid w:val="007E41DE"/>
    <w:rsid w:val="007E775E"/>
    <w:rsid w:val="007F1A41"/>
    <w:rsid w:val="007F3140"/>
    <w:rsid w:val="007F73F8"/>
    <w:rsid w:val="00801507"/>
    <w:rsid w:val="00802A7D"/>
    <w:rsid w:val="00802ADE"/>
    <w:rsid w:val="008064F9"/>
    <w:rsid w:val="008072EF"/>
    <w:rsid w:val="008131B2"/>
    <w:rsid w:val="00820ABB"/>
    <w:rsid w:val="008272EB"/>
    <w:rsid w:val="008335E3"/>
    <w:rsid w:val="008339D9"/>
    <w:rsid w:val="00835BB0"/>
    <w:rsid w:val="00836305"/>
    <w:rsid w:val="00837B97"/>
    <w:rsid w:val="00842BDF"/>
    <w:rsid w:val="00843E52"/>
    <w:rsid w:val="008522EC"/>
    <w:rsid w:val="0085598B"/>
    <w:rsid w:val="0085638F"/>
    <w:rsid w:val="00857A17"/>
    <w:rsid w:val="00863E26"/>
    <w:rsid w:val="008643B7"/>
    <w:rsid w:val="00867785"/>
    <w:rsid w:val="00867CB8"/>
    <w:rsid w:val="0087434D"/>
    <w:rsid w:val="00883B89"/>
    <w:rsid w:val="00885411"/>
    <w:rsid w:val="008854A5"/>
    <w:rsid w:val="00894ECA"/>
    <w:rsid w:val="008A1085"/>
    <w:rsid w:val="008A24A7"/>
    <w:rsid w:val="008A6EBE"/>
    <w:rsid w:val="008B225A"/>
    <w:rsid w:val="008B60F8"/>
    <w:rsid w:val="008D062D"/>
    <w:rsid w:val="008D1DE2"/>
    <w:rsid w:val="008D2018"/>
    <w:rsid w:val="008D4030"/>
    <w:rsid w:val="008D41AC"/>
    <w:rsid w:val="008D447E"/>
    <w:rsid w:val="008D5815"/>
    <w:rsid w:val="008D7196"/>
    <w:rsid w:val="008E5C72"/>
    <w:rsid w:val="008E6311"/>
    <w:rsid w:val="008E77D6"/>
    <w:rsid w:val="008F2142"/>
    <w:rsid w:val="008F41D8"/>
    <w:rsid w:val="008F79BA"/>
    <w:rsid w:val="00906E6D"/>
    <w:rsid w:val="0090775E"/>
    <w:rsid w:val="009108F2"/>
    <w:rsid w:val="00911AA5"/>
    <w:rsid w:val="009136FE"/>
    <w:rsid w:val="0091487E"/>
    <w:rsid w:val="00914EE8"/>
    <w:rsid w:val="00915018"/>
    <w:rsid w:val="00915692"/>
    <w:rsid w:val="00924622"/>
    <w:rsid w:val="00925A34"/>
    <w:rsid w:val="0093048F"/>
    <w:rsid w:val="00936998"/>
    <w:rsid w:val="00942D99"/>
    <w:rsid w:val="009518DF"/>
    <w:rsid w:val="00954250"/>
    <w:rsid w:val="00962C89"/>
    <w:rsid w:val="0097001C"/>
    <w:rsid w:val="00971308"/>
    <w:rsid w:val="00986B9C"/>
    <w:rsid w:val="0099200D"/>
    <w:rsid w:val="00997978"/>
    <w:rsid w:val="009A2E58"/>
    <w:rsid w:val="009B49C9"/>
    <w:rsid w:val="009B5EB3"/>
    <w:rsid w:val="009B681E"/>
    <w:rsid w:val="009B7E4A"/>
    <w:rsid w:val="009C2D3F"/>
    <w:rsid w:val="009D1429"/>
    <w:rsid w:val="009D1ACD"/>
    <w:rsid w:val="009D6057"/>
    <w:rsid w:val="009D626D"/>
    <w:rsid w:val="009E3F38"/>
    <w:rsid w:val="009E57A0"/>
    <w:rsid w:val="009E768C"/>
    <w:rsid w:val="009F79AB"/>
    <w:rsid w:val="00A02C0E"/>
    <w:rsid w:val="00A04534"/>
    <w:rsid w:val="00A049CD"/>
    <w:rsid w:val="00A10574"/>
    <w:rsid w:val="00A174F9"/>
    <w:rsid w:val="00A20907"/>
    <w:rsid w:val="00A20AB7"/>
    <w:rsid w:val="00A243EE"/>
    <w:rsid w:val="00A253E1"/>
    <w:rsid w:val="00A25CF0"/>
    <w:rsid w:val="00A273DE"/>
    <w:rsid w:val="00A319C3"/>
    <w:rsid w:val="00A37982"/>
    <w:rsid w:val="00A4169E"/>
    <w:rsid w:val="00A44334"/>
    <w:rsid w:val="00A4534C"/>
    <w:rsid w:val="00A50BF1"/>
    <w:rsid w:val="00A51C25"/>
    <w:rsid w:val="00A55142"/>
    <w:rsid w:val="00A55ED8"/>
    <w:rsid w:val="00A62B37"/>
    <w:rsid w:val="00A77343"/>
    <w:rsid w:val="00A819D3"/>
    <w:rsid w:val="00A907ED"/>
    <w:rsid w:val="00A90E4D"/>
    <w:rsid w:val="00A942A2"/>
    <w:rsid w:val="00A952CC"/>
    <w:rsid w:val="00AA64E9"/>
    <w:rsid w:val="00AB02C5"/>
    <w:rsid w:val="00AB28DF"/>
    <w:rsid w:val="00AB2C94"/>
    <w:rsid w:val="00AB4705"/>
    <w:rsid w:val="00AB476E"/>
    <w:rsid w:val="00AB6368"/>
    <w:rsid w:val="00AC1550"/>
    <w:rsid w:val="00AC631B"/>
    <w:rsid w:val="00AD2AFC"/>
    <w:rsid w:val="00AD5724"/>
    <w:rsid w:val="00AD621B"/>
    <w:rsid w:val="00AD6CA6"/>
    <w:rsid w:val="00AE0530"/>
    <w:rsid w:val="00AE3752"/>
    <w:rsid w:val="00AE5DE4"/>
    <w:rsid w:val="00AE6502"/>
    <w:rsid w:val="00AF1181"/>
    <w:rsid w:val="00AF6FD2"/>
    <w:rsid w:val="00B00141"/>
    <w:rsid w:val="00B03B05"/>
    <w:rsid w:val="00B110A9"/>
    <w:rsid w:val="00B11546"/>
    <w:rsid w:val="00B138E4"/>
    <w:rsid w:val="00B168F9"/>
    <w:rsid w:val="00B21685"/>
    <w:rsid w:val="00B22FDA"/>
    <w:rsid w:val="00B2365B"/>
    <w:rsid w:val="00B3421F"/>
    <w:rsid w:val="00B343B6"/>
    <w:rsid w:val="00B343E8"/>
    <w:rsid w:val="00B46161"/>
    <w:rsid w:val="00B47149"/>
    <w:rsid w:val="00B53103"/>
    <w:rsid w:val="00B543FE"/>
    <w:rsid w:val="00B556F0"/>
    <w:rsid w:val="00B61A0E"/>
    <w:rsid w:val="00B62E44"/>
    <w:rsid w:val="00B75A0F"/>
    <w:rsid w:val="00B817AE"/>
    <w:rsid w:val="00B81A4A"/>
    <w:rsid w:val="00B83035"/>
    <w:rsid w:val="00B86078"/>
    <w:rsid w:val="00B948C5"/>
    <w:rsid w:val="00B94E1F"/>
    <w:rsid w:val="00B971B6"/>
    <w:rsid w:val="00BA287F"/>
    <w:rsid w:val="00BA3E26"/>
    <w:rsid w:val="00BA50BF"/>
    <w:rsid w:val="00BA5B42"/>
    <w:rsid w:val="00BB257B"/>
    <w:rsid w:val="00BB367D"/>
    <w:rsid w:val="00BC313B"/>
    <w:rsid w:val="00BC408C"/>
    <w:rsid w:val="00BC4AD7"/>
    <w:rsid w:val="00BD12DD"/>
    <w:rsid w:val="00BD2A1B"/>
    <w:rsid w:val="00BD35C9"/>
    <w:rsid w:val="00BD454C"/>
    <w:rsid w:val="00BD7DCA"/>
    <w:rsid w:val="00BE52EF"/>
    <w:rsid w:val="00BF424C"/>
    <w:rsid w:val="00C0529E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779D"/>
    <w:rsid w:val="00C33325"/>
    <w:rsid w:val="00C35789"/>
    <w:rsid w:val="00C37FAF"/>
    <w:rsid w:val="00C41E97"/>
    <w:rsid w:val="00C4793E"/>
    <w:rsid w:val="00C47C40"/>
    <w:rsid w:val="00C50452"/>
    <w:rsid w:val="00C52E79"/>
    <w:rsid w:val="00C54036"/>
    <w:rsid w:val="00C54C91"/>
    <w:rsid w:val="00C63810"/>
    <w:rsid w:val="00C6523B"/>
    <w:rsid w:val="00C6586F"/>
    <w:rsid w:val="00C7127C"/>
    <w:rsid w:val="00C77FCB"/>
    <w:rsid w:val="00C81411"/>
    <w:rsid w:val="00C819B7"/>
    <w:rsid w:val="00C81EE0"/>
    <w:rsid w:val="00C96F9B"/>
    <w:rsid w:val="00CA1A25"/>
    <w:rsid w:val="00CA70EF"/>
    <w:rsid w:val="00CB16EA"/>
    <w:rsid w:val="00CB4E1F"/>
    <w:rsid w:val="00CB751F"/>
    <w:rsid w:val="00CC368E"/>
    <w:rsid w:val="00CC4A53"/>
    <w:rsid w:val="00CC745E"/>
    <w:rsid w:val="00CD43F4"/>
    <w:rsid w:val="00CD4927"/>
    <w:rsid w:val="00CD4B8B"/>
    <w:rsid w:val="00CD4BDB"/>
    <w:rsid w:val="00CD5101"/>
    <w:rsid w:val="00CD7069"/>
    <w:rsid w:val="00CE181E"/>
    <w:rsid w:val="00CE6EB4"/>
    <w:rsid w:val="00CF7023"/>
    <w:rsid w:val="00D003F1"/>
    <w:rsid w:val="00D074FC"/>
    <w:rsid w:val="00D126C0"/>
    <w:rsid w:val="00D22F72"/>
    <w:rsid w:val="00D25484"/>
    <w:rsid w:val="00D26466"/>
    <w:rsid w:val="00D26A2E"/>
    <w:rsid w:val="00D3039A"/>
    <w:rsid w:val="00D37DDA"/>
    <w:rsid w:val="00D43ED9"/>
    <w:rsid w:val="00D457E2"/>
    <w:rsid w:val="00D50A65"/>
    <w:rsid w:val="00D50C7F"/>
    <w:rsid w:val="00D6133D"/>
    <w:rsid w:val="00D62AE8"/>
    <w:rsid w:val="00D655B6"/>
    <w:rsid w:val="00D66106"/>
    <w:rsid w:val="00D6774E"/>
    <w:rsid w:val="00D71319"/>
    <w:rsid w:val="00D72D86"/>
    <w:rsid w:val="00D764C5"/>
    <w:rsid w:val="00D77234"/>
    <w:rsid w:val="00D86001"/>
    <w:rsid w:val="00DA34D6"/>
    <w:rsid w:val="00DA4427"/>
    <w:rsid w:val="00DA57AB"/>
    <w:rsid w:val="00DA59F7"/>
    <w:rsid w:val="00DB7D3C"/>
    <w:rsid w:val="00DC3AC5"/>
    <w:rsid w:val="00DC7BCE"/>
    <w:rsid w:val="00DD0427"/>
    <w:rsid w:val="00DD096F"/>
    <w:rsid w:val="00DD189E"/>
    <w:rsid w:val="00DD3E0B"/>
    <w:rsid w:val="00DD5D64"/>
    <w:rsid w:val="00DD5E6D"/>
    <w:rsid w:val="00DD753E"/>
    <w:rsid w:val="00DE0D75"/>
    <w:rsid w:val="00DE140B"/>
    <w:rsid w:val="00DE43AD"/>
    <w:rsid w:val="00DE5B80"/>
    <w:rsid w:val="00DE5E2B"/>
    <w:rsid w:val="00DF0760"/>
    <w:rsid w:val="00DF1192"/>
    <w:rsid w:val="00DF35DD"/>
    <w:rsid w:val="00DF711E"/>
    <w:rsid w:val="00E01F76"/>
    <w:rsid w:val="00E05C39"/>
    <w:rsid w:val="00E07626"/>
    <w:rsid w:val="00E077F9"/>
    <w:rsid w:val="00E1167B"/>
    <w:rsid w:val="00E17C9C"/>
    <w:rsid w:val="00E31521"/>
    <w:rsid w:val="00E31B72"/>
    <w:rsid w:val="00E31C5B"/>
    <w:rsid w:val="00E320DF"/>
    <w:rsid w:val="00E36E97"/>
    <w:rsid w:val="00E375D3"/>
    <w:rsid w:val="00E43B3E"/>
    <w:rsid w:val="00E454B5"/>
    <w:rsid w:val="00E47550"/>
    <w:rsid w:val="00E52992"/>
    <w:rsid w:val="00E55C1E"/>
    <w:rsid w:val="00E61D65"/>
    <w:rsid w:val="00E63889"/>
    <w:rsid w:val="00E64024"/>
    <w:rsid w:val="00E669DB"/>
    <w:rsid w:val="00E70905"/>
    <w:rsid w:val="00E75BD6"/>
    <w:rsid w:val="00E92027"/>
    <w:rsid w:val="00EA2E66"/>
    <w:rsid w:val="00EA5FE7"/>
    <w:rsid w:val="00EB3F92"/>
    <w:rsid w:val="00EC5BAA"/>
    <w:rsid w:val="00ED747E"/>
    <w:rsid w:val="00EE167E"/>
    <w:rsid w:val="00EE4B15"/>
    <w:rsid w:val="00EF0225"/>
    <w:rsid w:val="00EF0462"/>
    <w:rsid w:val="00EF3159"/>
    <w:rsid w:val="00EF3EC8"/>
    <w:rsid w:val="00EF6A07"/>
    <w:rsid w:val="00EF714F"/>
    <w:rsid w:val="00F000BB"/>
    <w:rsid w:val="00F14B04"/>
    <w:rsid w:val="00F15304"/>
    <w:rsid w:val="00F169C6"/>
    <w:rsid w:val="00F16AA3"/>
    <w:rsid w:val="00F16D3E"/>
    <w:rsid w:val="00F170AE"/>
    <w:rsid w:val="00F17AC8"/>
    <w:rsid w:val="00F20DDE"/>
    <w:rsid w:val="00F23B80"/>
    <w:rsid w:val="00F245ED"/>
    <w:rsid w:val="00F3328F"/>
    <w:rsid w:val="00F357E2"/>
    <w:rsid w:val="00F42F4D"/>
    <w:rsid w:val="00F46CBC"/>
    <w:rsid w:val="00F47BDA"/>
    <w:rsid w:val="00F527CF"/>
    <w:rsid w:val="00F54F79"/>
    <w:rsid w:val="00F558F2"/>
    <w:rsid w:val="00F56EC8"/>
    <w:rsid w:val="00F5755B"/>
    <w:rsid w:val="00F61A86"/>
    <w:rsid w:val="00F725D0"/>
    <w:rsid w:val="00F72F2A"/>
    <w:rsid w:val="00F73EBE"/>
    <w:rsid w:val="00F74CFF"/>
    <w:rsid w:val="00F75CB5"/>
    <w:rsid w:val="00F76137"/>
    <w:rsid w:val="00F83CD9"/>
    <w:rsid w:val="00F85909"/>
    <w:rsid w:val="00F87F9D"/>
    <w:rsid w:val="00F93659"/>
    <w:rsid w:val="00F9630E"/>
    <w:rsid w:val="00FA79A4"/>
    <w:rsid w:val="00FB1A50"/>
    <w:rsid w:val="00FB2C66"/>
    <w:rsid w:val="00FB5667"/>
    <w:rsid w:val="00FC104F"/>
    <w:rsid w:val="00FC2BEA"/>
    <w:rsid w:val="00FC53D8"/>
    <w:rsid w:val="00FC69D5"/>
    <w:rsid w:val="00FC7653"/>
    <w:rsid w:val="00FD3815"/>
    <w:rsid w:val="00FD5982"/>
    <w:rsid w:val="00FE2177"/>
    <w:rsid w:val="00FE5604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3B4701-6D2C-4057-94E8-A6F6DCBB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BF0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E75BD6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E75BD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FA79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594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tomcat:8080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://dynamic_poo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servername:port/path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nginx.org/en/docs/http/ngx_http_proxy_module.html#proxy_pas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nginx.org/en/docs/http/ngx_http_upstream_module.html#upstrea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tomcat:8080/index" TargetMode="External"/><Relationship Id="rId33" Type="http://schemas.openxmlformats.org/officeDocument/2006/relationships/hyperlink" Target="http://static_pool" TargetMode="External"/><Relationship Id="rId38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11229</TotalTime>
  <Pages>18</Pages>
  <Words>1501</Words>
  <Characters>8561</Characters>
  <Application>Microsoft Office Word</Application>
  <DocSecurity>0</DocSecurity>
  <Lines>71</Lines>
  <Paragraphs>20</Paragraphs>
  <ScaleCrop>false</ScaleCrop>
  <Company/>
  <LinksUpToDate>false</LinksUpToDate>
  <CharactersWithSpaces>10042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36</cp:revision>
  <dcterms:created xsi:type="dcterms:W3CDTF">2017-01-22T07:07:00Z</dcterms:created>
  <dcterms:modified xsi:type="dcterms:W3CDTF">2017-02-10T07:38:00Z</dcterms:modified>
</cp:coreProperties>
</file>