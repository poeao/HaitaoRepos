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AC6" w:rsidRDefault="0061679D" w:rsidP="004A026A">
      <w:pPr>
        <w:pStyle w:val="a6"/>
      </w:pPr>
      <w:r>
        <w:t>Batch Admin</w:t>
      </w:r>
    </w:p>
    <w:p w:rsidR="00890D72" w:rsidRDefault="00A279E1" w:rsidP="00890D72">
      <w:pPr>
        <w:pStyle w:val="1"/>
      </w:pPr>
      <w:r>
        <w:t xml:space="preserve">SSH </w:t>
      </w:r>
    </w:p>
    <w:p w:rsidR="00A279E1" w:rsidRDefault="0078613E" w:rsidP="0078613E">
      <w:pPr>
        <w:pStyle w:val="2"/>
        <w:numPr>
          <w:ilvl w:val="0"/>
          <w:numId w:val="16"/>
        </w:numPr>
        <w:spacing w:before="156" w:after="156"/>
      </w:pPr>
      <w:r>
        <w:t>SSH 1.x</w:t>
      </w:r>
    </w:p>
    <w:p w:rsidR="0078613E" w:rsidRDefault="0078613E" w:rsidP="0078613E">
      <w:r>
        <w:rPr>
          <w:noProof/>
        </w:rPr>
        <w:drawing>
          <wp:inline distT="0" distB="0" distL="0" distR="0" wp14:anchorId="1D463FD3" wp14:editId="1FDBF1DB">
            <wp:extent cx="5274310" cy="2368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3DF7D" wp14:editId="2591A728">
            <wp:extent cx="5274310" cy="263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42" w:rsidRPr="0078613E" w:rsidRDefault="00607D42" w:rsidP="0078613E">
      <w:r>
        <w:rPr>
          <w:noProof/>
        </w:rPr>
        <w:drawing>
          <wp:inline distT="0" distB="0" distL="0" distR="0" wp14:anchorId="77C00720" wp14:editId="5C6C99E3">
            <wp:extent cx="5274310" cy="3385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84" w:rsidRDefault="00AF20CE" w:rsidP="0061679D">
      <w:pPr>
        <w:pStyle w:val="2"/>
        <w:spacing w:before="156" w:after="156"/>
      </w:pPr>
      <w:r>
        <w:rPr>
          <w:noProof/>
        </w:rPr>
        <w:lastRenderedPageBreak/>
        <w:drawing>
          <wp:inline distT="0" distB="0" distL="0" distR="0" wp14:anchorId="399812F7" wp14:editId="7D30460E">
            <wp:extent cx="5274310" cy="2894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66" w:rsidRDefault="00431C66" w:rsidP="00431C66"/>
    <w:p w:rsidR="00431C66" w:rsidRDefault="00431C66" w:rsidP="00431C66">
      <w:pPr>
        <w:pStyle w:val="1"/>
      </w:pPr>
      <w:r>
        <w:rPr>
          <w:rFonts w:hint="eastAsia"/>
        </w:rPr>
        <w:t>批量分发</w:t>
      </w:r>
    </w:p>
    <w:p w:rsidR="00431C66" w:rsidRDefault="00C2242D" w:rsidP="00C2242D">
      <w:pPr>
        <w:pStyle w:val="2"/>
        <w:numPr>
          <w:ilvl w:val="0"/>
          <w:numId w:val="17"/>
        </w:numPr>
        <w:spacing w:before="156" w:after="156"/>
      </w:pPr>
      <w:r>
        <w:rPr>
          <w:rFonts w:hint="eastAsia"/>
        </w:rPr>
        <w:t>部署环境</w:t>
      </w:r>
      <w:r>
        <w:rPr>
          <w:rFonts w:hint="eastAsia"/>
        </w:rPr>
        <w:t xml:space="preserve"> </w:t>
      </w:r>
    </w:p>
    <w:p w:rsidR="00C2242D" w:rsidRDefault="00C2242D" w:rsidP="00C2242D">
      <w:pPr>
        <w:pStyle w:val="a3"/>
      </w:pPr>
      <w:r>
        <w:t>[leo@centos6-server2 ~]$ cat /etc/redhat-release</w:t>
      </w:r>
    </w:p>
    <w:p w:rsidR="00C2242D" w:rsidRDefault="00C2242D" w:rsidP="00C2242D">
      <w:pPr>
        <w:pStyle w:val="a3"/>
      </w:pPr>
      <w:r>
        <w:t>CentOS release 6.6 (Final)</w:t>
      </w:r>
    </w:p>
    <w:p w:rsidR="00C2242D" w:rsidRDefault="00C2242D" w:rsidP="00C2242D">
      <w:pPr>
        <w:pStyle w:val="a3"/>
      </w:pPr>
      <w:r>
        <w:t>[leo@centos6-server2 ~]$ uname -r</w:t>
      </w:r>
    </w:p>
    <w:p w:rsidR="00C2242D" w:rsidRDefault="00C2242D" w:rsidP="00C2242D">
      <w:pPr>
        <w:pStyle w:val="a3"/>
      </w:pPr>
      <w:r>
        <w:t>2.6.32-504.el6.x86_64</w:t>
      </w:r>
    </w:p>
    <w:p w:rsidR="00C2242D" w:rsidRDefault="00C2242D" w:rsidP="00C2242D">
      <w:pPr>
        <w:pStyle w:val="a3"/>
      </w:pPr>
      <w:r>
        <w:t>[leo@centos6-server2 ~]$ uname -m</w:t>
      </w:r>
    </w:p>
    <w:p w:rsidR="00C2242D" w:rsidRDefault="00C2242D" w:rsidP="00C2242D">
      <w:pPr>
        <w:pStyle w:val="a3"/>
      </w:pPr>
      <w:r>
        <w:t>x86_64</w:t>
      </w:r>
    </w:p>
    <w:p w:rsidR="00C2242D" w:rsidRDefault="00C2242D" w:rsidP="00C2242D">
      <w:pPr>
        <w:pStyle w:val="a3"/>
      </w:pPr>
      <w:r>
        <w:t>[leo@centos6-server2 ~]$</w:t>
      </w:r>
    </w:p>
    <w:p w:rsidR="003C774B" w:rsidRDefault="003C774B" w:rsidP="003C774B"/>
    <w:p w:rsidR="003C774B" w:rsidRDefault="00383D30" w:rsidP="00383D30">
      <w:pPr>
        <w:pStyle w:val="2"/>
        <w:spacing w:before="156" w:after="156"/>
      </w:pPr>
      <w:r>
        <w:rPr>
          <w:rFonts w:hint="eastAsia"/>
        </w:rPr>
        <w:t>2.</w:t>
      </w:r>
      <w:r w:rsidR="003C774B">
        <w:rPr>
          <w:rFonts w:hint="eastAsia"/>
        </w:rPr>
        <w:t>创建用于分发的用户</w:t>
      </w:r>
      <w:r w:rsidR="003C774B">
        <w:rPr>
          <w:rFonts w:hint="eastAsia"/>
        </w:rPr>
        <w:t xml:space="preserve"> </w:t>
      </w:r>
    </w:p>
    <w:p w:rsidR="003C774B" w:rsidRDefault="003C774B" w:rsidP="003C774B">
      <w:pPr>
        <w:pStyle w:val="a3"/>
      </w:pPr>
      <w:r>
        <w:t>[root@centos6-server ~]# useradd oldgirl</w:t>
      </w:r>
    </w:p>
    <w:p w:rsidR="003C774B" w:rsidRDefault="003C774B" w:rsidP="003C774B">
      <w:pPr>
        <w:pStyle w:val="a3"/>
      </w:pPr>
      <w:r>
        <w:t>[root@centos6-server ~]# echo 123456|passwd --stdin oldgirl</w:t>
      </w:r>
    </w:p>
    <w:p w:rsidR="003C774B" w:rsidRDefault="003C774B" w:rsidP="003C774B">
      <w:pPr>
        <w:pStyle w:val="a3"/>
      </w:pPr>
      <w:r>
        <w:t>Changing password for user oldgirl.</w:t>
      </w:r>
    </w:p>
    <w:p w:rsidR="00383D30" w:rsidRDefault="003C774B" w:rsidP="00383D30">
      <w:pPr>
        <w:pStyle w:val="a3"/>
      </w:pPr>
      <w:r>
        <w:t>passwd: all authentication tokens updated successfully.</w:t>
      </w:r>
    </w:p>
    <w:p w:rsidR="00383D30" w:rsidRDefault="00383D30" w:rsidP="00383D30">
      <w:pPr>
        <w:pStyle w:val="2"/>
        <w:spacing w:before="156" w:after="156"/>
      </w:pPr>
      <w:r>
        <w:rPr>
          <w:rFonts w:hint="eastAsia"/>
        </w:rPr>
        <w:t>3.</w:t>
      </w:r>
      <w:r>
        <w:rPr>
          <w:rFonts w:hint="eastAsia"/>
        </w:rPr>
        <w:t>在分发服务器上切换到</w:t>
      </w:r>
      <w:r>
        <w:t>oldgirl</w:t>
      </w:r>
      <w:r>
        <w:rPr>
          <w:rFonts w:hint="eastAsia"/>
        </w:rPr>
        <w:t>用户下，创建密钥对</w:t>
      </w:r>
    </w:p>
    <w:p w:rsidR="00B2328F" w:rsidRDefault="00B2328F" w:rsidP="00B2328F">
      <w:pPr>
        <w:pStyle w:val="a3"/>
      </w:pPr>
      <w:r>
        <w:t>[root@centos6-server ~]# su - oldgirl</w:t>
      </w:r>
    </w:p>
    <w:p w:rsidR="00B2328F" w:rsidRDefault="00B2328F" w:rsidP="00B2328F">
      <w:pPr>
        <w:pStyle w:val="a3"/>
      </w:pPr>
      <w:r>
        <w:t>[oldgirl@centos6-server ~]$ ssh-keygen -t dsa</w:t>
      </w:r>
    </w:p>
    <w:p w:rsidR="00B2328F" w:rsidRDefault="00B2328F" w:rsidP="00B2328F">
      <w:pPr>
        <w:pStyle w:val="a3"/>
      </w:pPr>
      <w:r>
        <w:t>Generating public/private dsa key pair.</w:t>
      </w:r>
    </w:p>
    <w:p w:rsidR="00B2328F" w:rsidRDefault="00B2328F" w:rsidP="00B2328F">
      <w:pPr>
        <w:pStyle w:val="a3"/>
      </w:pPr>
      <w:r>
        <w:t xml:space="preserve">Enter file in which to save the key (/home/oldgirl/.ssh/id_dsa): </w:t>
      </w:r>
    </w:p>
    <w:p w:rsidR="00B2328F" w:rsidRDefault="00B2328F" w:rsidP="00B2328F">
      <w:pPr>
        <w:pStyle w:val="a3"/>
      </w:pPr>
      <w:r>
        <w:t>Created directory '/home/oldgirl/.ssh'.</w:t>
      </w:r>
    </w:p>
    <w:p w:rsidR="00B2328F" w:rsidRDefault="00B2328F" w:rsidP="00B2328F">
      <w:pPr>
        <w:pStyle w:val="a3"/>
      </w:pPr>
      <w:r>
        <w:lastRenderedPageBreak/>
        <w:t xml:space="preserve">Enter passphrase (empty for no passphrase): </w:t>
      </w:r>
    </w:p>
    <w:p w:rsidR="00B2328F" w:rsidRDefault="00B2328F" w:rsidP="00B2328F">
      <w:pPr>
        <w:pStyle w:val="a3"/>
      </w:pPr>
      <w:r>
        <w:t xml:space="preserve">Enter same passphrase again: </w:t>
      </w:r>
    </w:p>
    <w:p w:rsidR="00B2328F" w:rsidRDefault="00B2328F" w:rsidP="00B2328F">
      <w:pPr>
        <w:pStyle w:val="a3"/>
      </w:pPr>
      <w:r>
        <w:t>Your identification has been saved in /home/oldgirl/.ssh/id_dsa.</w:t>
      </w:r>
    </w:p>
    <w:p w:rsidR="00B2328F" w:rsidRDefault="00B2328F" w:rsidP="00B2328F">
      <w:pPr>
        <w:pStyle w:val="a3"/>
      </w:pPr>
      <w:r>
        <w:t>Your public key has been saved in /home/oldgirl/.ssh/id_dsa.pub.</w:t>
      </w:r>
    </w:p>
    <w:p w:rsidR="00B2328F" w:rsidRDefault="00B2328F" w:rsidP="00B2328F">
      <w:pPr>
        <w:pStyle w:val="a3"/>
      </w:pPr>
      <w:r>
        <w:t>The key fingerprint is:</w:t>
      </w:r>
    </w:p>
    <w:p w:rsidR="00B2328F" w:rsidRDefault="00B2328F" w:rsidP="00B2328F">
      <w:pPr>
        <w:pStyle w:val="a3"/>
      </w:pPr>
      <w:r>
        <w:t>14:56:f5:3f:ed:91:81:ca:b6:c6:95:d8:5e:7d:4d:22 oldgirl@centos6-server</w:t>
      </w:r>
    </w:p>
    <w:p w:rsidR="00B2328F" w:rsidRDefault="00B2328F" w:rsidP="00B2328F">
      <w:pPr>
        <w:pStyle w:val="a3"/>
      </w:pPr>
      <w:r>
        <w:t>The key's randomart image is:</w:t>
      </w:r>
    </w:p>
    <w:p w:rsidR="00B2328F" w:rsidRDefault="00B2328F" w:rsidP="00B2328F">
      <w:pPr>
        <w:pStyle w:val="a3"/>
      </w:pPr>
      <w:r>
        <w:t>+--[ DSA 1024]----+</w:t>
      </w:r>
    </w:p>
    <w:p w:rsidR="00B2328F" w:rsidRDefault="00B2328F" w:rsidP="00B2328F">
      <w:pPr>
        <w:pStyle w:val="a3"/>
      </w:pPr>
      <w:r>
        <w:t>|        o....    |</w:t>
      </w:r>
    </w:p>
    <w:p w:rsidR="00B2328F" w:rsidRDefault="00B2328F" w:rsidP="00B2328F">
      <w:pPr>
        <w:pStyle w:val="a3"/>
      </w:pPr>
      <w:r>
        <w:t>|       . .   ..  |</w:t>
      </w:r>
    </w:p>
    <w:p w:rsidR="00B2328F" w:rsidRDefault="00B2328F" w:rsidP="00B2328F">
      <w:pPr>
        <w:pStyle w:val="a3"/>
      </w:pPr>
      <w:r>
        <w:t>|        .   E.o..|</w:t>
      </w:r>
    </w:p>
    <w:p w:rsidR="00B2328F" w:rsidRDefault="00B2328F" w:rsidP="00B2328F">
      <w:pPr>
        <w:pStyle w:val="a3"/>
      </w:pPr>
      <w:r>
        <w:t>|       .  . +..+*|</w:t>
      </w:r>
    </w:p>
    <w:p w:rsidR="00B2328F" w:rsidRDefault="00B2328F" w:rsidP="00B2328F">
      <w:pPr>
        <w:pStyle w:val="a3"/>
      </w:pPr>
      <w:r>
        <w:t>|        S  = + =*|</w:t>
      </w:r>
    </w:p>
    <w:p w:rsidR="00B2328F" w:rsidRDefault="00B2328F" w:rsidP="00B2328F">
      <w:pPr>
        <w:pStyle w:val="a3"/>
      </w:pPr>
      <w:r>
        <w:t>|          o + ..+|</w:t>
      </w:r>
    </w:p>
    <w:p w:rsidR="00B2328F" w:rsidRDefault="00B2328F" w:rsidP="00B2328F">
      <w:pPr>
        <w:pStyle w:val="a3"/>
      </w:pPr>
      <w:r>
        <w:t>|           + .  .|</w:t>
      </w:r>
    </w:p>
    <w:p w:rsidR="00B2328F" w:rsidRDefault="00B2328F" w:rsidP="00B2328F">
      <w:pPr>
        <w:pStyle w:val="a3"/>
      </w:pPr>
      <w:r>
        <w:t>|          .      |</w:t>
      </w:r>
    </w:p>
    <w:p w:rsidR="00B2328F" w:rsidRDefault="00B2328F" w:rsidP="00B2328F">
      <w:pPr>
        <w:pStyle w:val="a3"/>
      </w:pPr>
      <w:r>
        <w:t>|                 |</w:t>
      </w:r>
    </w:p>
    <w:p w:rsidR="007F3F42" w:rsidRPr="007F3F42" w:rsidRDefault="007F3F42" w:rsidP="007F3F42">
      <w:pPr>
        <w:rPr>
          <w:rFonts w:hint="eastAsia"/>
        </w:rPr>
      </w:pPr>
      <w:r>
        <w:rPr>
          <w:noProof/>
        </w:rPr>
        <w:drawing>
          <wp:inline distT="0" distB="0" distL="0" distR="0" wp14:anchorId="64E85AF1" wp14:editId="79781C06">
            <wp:extent cx="5274310" cy="198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440B" w:rsidRDefault="0002440B" w:rsidP="0002440B">
      <w:r>
        <w:rPr>
          <w:rFonts w:hint="eastAsia"/>
        </w:rPr>
        <w:t>生成的密钥：</w:t>
      </w:r>
      <w:r>
        <w:rPr>
          <w:rFonts w:hint="eastAsia"/>
        </w:rPr>
        <w:t xml:space="preserve"> </w:t>
      </w:r>
    </w:p>
    <w:p w:rsidR="0002440B" w:rsidRDefault="0002440B" w:rsidP="0002440B">
      <w:pPr>
        <w:pStyle w:val="a3"/>
      </w:pPr>
      <w:r>
        <w:t>[oldgirl@centos6-server ~]$ ll -l .ssh/</w:t>
      </w:r>
    </w:p>
    <w:p w:rsidR="0002440B" w:rsidRDefault="0002440B" w:rsidP="0002440B">
      <w:pPr>
        <w:pStyle w:val="a3"/>
      </w:pPr>
      <w:r>
        <w:t>total 8</w:t>
      </w:r>
    </w:p>
    <w:p w:rsidR="0002440B" w:rsidRDefault="0002440B" w:rsidP="0002440B">
      <w:pPr>
        <w:pStyle w:val="a3"/>
      </w:pPr>
      <w:r>
        <w:t>-rw------- 1 oldgirl oldgirl 668 2016-03-07 15:54 id_dsa</w:t>
      </w:r>
    </w:p>
    <w:p w:rsidR="0002440B" w:rsidRDefault="0002440B" w:rsidP="0002440B">
      <w:pPr>
        <w:pStyle w:val="a3"/>
      </w:pPr>
      <w:r>
        <w:t>-rw-r--r-- 1 oldgirl oldgirl 612 2016-03-07 15:54 id_dsa.pub</w:t>
      </w:r>
    </w:p>
    <w:p w:rsidR="0002440B" w:rsidRDefault="0002440B" w:rsidP="0002440B">
      <w:pPr>
        <w:pStyle w:val="2"/>
        <w:spacing w:before="156" w:after="156"/>
      </w:pPr>
      <w:r>
        <w:t>4.</w:t>
      </w:r>
      <w:r>
        <w:t>分发公钥</w:t>
      </w:r>
    </w:p>
    <w:p w:rsidR="0002440B" w:rsidRDefault="00711B74" w:rsidP="00711B74">
      <w:pPr>
        <w:pStyle w:val="a3"/>
      </w:pPr>
      <w:r w:rsidRPr="00711B74">
        <w:t xml:space="preserve">[oldgirl@centos6-server ~]$ ssh-copy-id -i .ssh/id_dsa.pub </w:t>
      </w:r>
      <w:hyperlink r:id="rId12" w:history="1">
        <w:r w:rsidRPr="005231DD">
          <w:rPr>
            <w:rStyle w:val="a8"/>
          </w:rPr>
          <w:t>oldgirl@192.168.137.90</w:t>
        </w:r>
      </w:hyperlink>
    </w:p>
    <w:p w:rsidR="00711B74" w:rsidRDefault="00711B74" w:rsidP="00711B74">
      <w:pPr>
        <w:pStyle w:val="a3"/>
      </w:pPr>
      <w:r w:rsidRPr="00711B74">
        <w:t>[oldgirl@centos6-server ~]$ ssh-copy-id -i .ssh/i</w:t>
      </w:r>
      <w:r>
        <w:t>d_dsa.pub oldgirl@192.168.137.81</w:t>
      </w:r>
    </w:p>
    <w:p w:rsidR="00711B74" w:rsidRPr="0002440B" w:rsidRDefault="00711B74" w:rsidP="00711B74">
      <w:pPr>
        <w:pStyle w:val="a3"/>
      </w:pPr>
      <w:r w:rsidRPr="00711B74">
        <w:t>[oldgirl@centos6-server ~]$ ssh-copy-id -i .ssh/id_dsa.pub oldgirl@192.168.137.82</w:t>
      </w:r>
    </w:p>
    <w:p w:rsidR="0002440B" w:rsidRDefault="0002440B" w:rsidP="0002440B"/>
    <w:p w:rsidR="00D95389" w:rsidRDefault="00D95389" w:rsidP="0002440B">
      <w:r>
        <w:t>机器比较多，可以考虑使用</w:t>
      </w:r>
      <w:r>
        <w:rPr>
          <w:rFonts w:hint="eastAsia"/>
        </w:rPr>
        <w:t xml:space="preserve"> </w:t>
      </w:r>
      <w:r>
        <w:t xml:space="preserve">expect? </w:t>
      </w:r>
    </w:p>
    <w:p w:rsidR="0045450A" w:rsidRDefault="0045450A" w:rsidP="0002440B">
      <w:r>
        <w:rPr>
          <w:noProof/>
        </w:rPr>
        <w:drawing>
          <wp:inline distT="0" distB="0" distL="0" distR="0" wp14:anchorId="22AF1986" wp14:editId="0807C150">
            <wp:extent cx="5274310" cy="1424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1E" w:rsidRDefault="00AA251E" w:rsidP="0002440B"/>
    <w:p w:rsidR="00AA251E" w:rsidRDefault="00AA251E" w:rsidP="00C53057">
      <w:pPr>
        <w:pStyle w:val="3"/>
        <w:spacing w:before="156" w:after="156"/>
      </w:pPr>
      <w:r>
        <w:rPr>
          <w:rFonts w:hint="eastAsia"/>
        </w:rPr>
        <w:t>distribute.sh</w:t>
      </w:r>
    </w:p>
    <w:p w:rsidR="00AA251E" w:rsidRDefault="00AA251E" w:rsidP="00AA251E">
      <w:pPr>
        <w:pStyle w:val="a3"/>
      </w:pPr>
      <w:r>
        <w:t>#!/bin/sh</w:t>
      </w:r>
    </w:p>
    <w:p w:rsidR="00AA251E" w:rsidRDefault="00AA251E" w:rsidP="00AA251E">
      <w:pPr>
        <w:pStyle w:val="a3"/>
      </w:pPr>
      <w:r>
        <w:t>#Used to distribute /etc/hosts file to other servrs</w:t>
      </w:r>
    </w:p>
    <w:p w:rsidR="00AA251E" w:rsidRDefault="00AA251E" w:rsidP="00AA251E">
      <w:pPr>
        <w:pStyle w:val="a3"/>
      </w:pPr>
      <w:r>
        <w:lastRenderedPageBreak/>
        <w:t>. /etc/init.d/functions</w:t>
      </w:r>
    </w:p>
    <w:p w:rsidR="00AA251E" w:rsidRDefault="00AA251E" w:rsidP="00AA251E">
      <w:pPr>
        <w:pStyle w:val="a3"/>
      </w:pPr>
    </w:p>
    <w:p w:rsidR="00AA251E" w:rsidRDefault="00AA251E" w:rsidP="00AA251E">
      <w:pPr>
        <w:pStyle w:val="a3"/>
      </w:pPr>
      <w:r>
        <w:t>if [ $# -ne 1 ]</w:t>
      </w:r>
    </w:p>
    <w:p w:rsidR="00AA251E" w:rsidRDefault="00AA251E" w:rsidP="00AA251E">
      <w:pPr>
        <w:pStyle w:val="a3"/>
      </w:pPr>
      <w:r>
        <w:t>then</w:t>
      </w:r>
    </w:p>
    <w:p w:rsidR="00AA251E" w:rsidRDefault="00AA251E" w:rsidP="00AA251E">
      <w:pPr>
        <w:pStyle w:val="a3"/>
      </w:pPr>
      <w:r>
        <w:t xml:space="preserve">  echo "Usage: $0 {FILENAME|DIRNAME}"</w:t>
      </w:r>
    </w:p>
    <w:p w:rsidR="00AA251E" w:rsidRDefault="00AA251E" w:rsidP="00AA251E">
      <w:pPr>
        <w:pStyle w:val="a3"/>
      </w:pPr>
      <w:r>
        <w:t xml:space="preserve">  exit;</w:t>
      </w:r>
    </w:p>
    <w:p w:rsidR="00AA251E" w:rsidRDefault="00AA251E" w:rsidP="00AA251E">
      <w:pPr>
        <w:pStyle w:val="a3"/>
      </w:pPr>
      <w:r>
        <w:t>fi</w:t>
      </w:r>
    </w:p>
    <w:p w:rsidR="00AA251E" w:rsidRDefault="00AA251E" w:rsidP="00AA251E">
      <w:pPr>
        <w:pStyle w:val="a3"/>
      </w:pPr>
    </w:p>
    <w:p w:rsidR="00AA251E" w:rsidRDefault="00AA251E" w:rsidP="00AA251E">
      <w:pPr>
        <w:pStyle w:val="a3"/>
      </w:pPr>
      <w:r>
        <w:t>for n in 90 81 82</w:t>
      </w:r>
    </w:p>
    <w:p w:rsidR="00AA251E" w:rsidRDefault="00AA251E" w:rsidP="00AA251E">
      <w:pPr>
        <w:pStyle w:val="a3"/>
      </w:pPr>
      <w:r>
        <w:t>do</w:t>
      </w:r>
    </w:p>
    <w:p w:rsidR="00AA251E" w:rsidRDefault="00AA251E" w:rsidP="00AA251E">
      <w:pPr>
        <w:pStyle w:val="a3"/>
      </w:pPr>
      <w:r>
        <w:t xml:space="preserve">        scp -P22 -r $1 oldgirl@192.168.137.$n:~ &amp;&gt;/dev/null</w:t>
      </w:r>
    </w:p>
    <w:p w:rsidR="00AA251E" w:rsidRDefault="00AA251E" w:rsidP="00AA251E">
      <w:pPr>
        <w:pStyle w:val="a3"/>
      </w:pPr>
      <w:r>
        <w:t xml:space="preserve">        if [ $? -eq 0 ]</w:t>
      </w:r>
    </w:p>
    <w:p w:rsidR="00AA251E" w:rsidRDefault="00AA251E" w:rsidP="00AA251E">
      <w:pPr>
        <w:pStyle w:val="a3"/>
      </w:pPr>
      <w:r>
        <w:t xml:space="preserve">        then</w:t>
      </w:r>
    </w:p>
    <w:p w:rsidR="00AA251E" w:rsidRDefault="00AA251E" w:rsidP="00AA251E">
      <w:pPr>
        <w:pStyle w:val="a3"/>
      </w:pPr>
      <w:r>
        <w:t xml:space="preserve">                action "Distribute $1 ok" /bin/true</w:t>
      </w:r>
    </w:p>
    <w:p w:rsidR="00AA251E" w:rsidRDefault="00AA251E" w:rsidP="00AA251E">
      <w:pPr>
        <w:pStyle w:val="a3"/>
      </w:pPr>
      <w:r>
        <w:t xml:space="preserve">        else</w:t>
      </w:r>
    </w:p>
    <w:p w:rsidR="00AA251E" w:rsidRDefault="00AA251E" w:rsidP="00AA251E">
      <w:pPr>
        <w:pStyle w:val="a3"/>
      </w:pPr>
      <w:r>
        <w:t xml:space="preserve">                action "Distribute $1 fail" /bin/false</w:t>
      </w:r>
    </w:p>
    <w:p w:rsidR="00AA251E" w:rsidRDefault="00AA251E" w:rsidP="00AA251E">
      <w:pPr>
        <w:pStyle w:val="a3"/>
      </w:pPr>
      <w:r>
        <w:t xml:space="preserve">        fi</w:t>
      </w:r>
    </w:p>
    <w:p w:rsidR="00AA251E" w:rsidRDefault="00AA251E" w:rsidP="00AA251E">
      <w:pPr>
        <w:pStyle w:val="a3"/>
      </w:pPr>
      <w:r>
        <w:t>done</w:t>
      </w:r>
    </w:p>
    <w:p w:rsidR="00625A91" w:rsidRDefault="00625A91" w:rsidP="00625A91"/>
    <w:p w:rsidR="00625A91" w:rsidRPr="00EC7E51" w:rsidRDefault="00625A91" w:rsidP="00625A91">
      <w:pPr>
        <w:rPr>
          <w:highlight w:val="yellow"/>
        </w:rPr>
      </w:pPr>
      <w:r w:rsidRPr="00EC7E51">
        <w:rPr>
          <w:rFonts w:hint="eastAsia"/>
          <w:highlight w:val="yellow"/>
        </w:rPr>
        <w:t xml:space="preserve">authorized_keys </w:t>
      </w:r>
      <w:r w:rsidRPr="00EC7E51">
        <w:rPr>
          <w:rFonts w:hint="eastAsia"/>
          <w:highlight w:val="yellow"/>
        </w:rPr>
        <w:t>的权限应该是</w:t>
      </w:r>
      <w:r w:rsidRPr="00EC7E51">
        <w:rPr>
          <w:rFonts w:hint="eastAsia"/>
          <w:highlight w:val="yellow"/>
        </w:rPr>
        <w:t xml:space="preserve">600 </w:t>
      </w:r>
      <w:r w:rsidR="00D35D45" w:rsidRPr="00EC7E51">
        <w:rPr>
          <w:rFonts w:hint="eastAsia"/>
          <w:highlight w:val="yellow"/>
        </w:rPr>
        <w:t>否则无法连接</w:t>
      </w:r>
      <w:r w:rsidR="00D35D45" w:rsidRPr="00EC7E51">
        <w:rPr>
          <w:rFonts w:hint="eastAsia"/>
          <w:highlight w:val="yellow"/>
        </w:rPr>
        <w:t xml:space="preserve"> </w:t>
      </w:r>
      <w:r w:rsidR="00D35D45" w:rsidRPr="00EC7E51">
        <w:rPr>
          <w:rFonts w:hint="eastAsia"/>
          <w:highlight w:val="yellow"/>
        </w:rPr>
        <w:t>。</w:t>
      </w:r>
    </w:p>
    <w:p w:rsidR="00EC7E51" w:rsidRDefault="00EC7E51" w:rsidP="00625A91">
      <w:r w:rsidRPr="00EC7E51">
        <w:rPr>
          <w:rFonts w:hint="eastAsia"/>
          <w:highlight w:val="yellow"/>
        </w:rPr>
        <w:t xml:space="preserve">.ssh </w:t>
      </w:r>
      <w:r w:rsidRPr="00EC7E51">
        <w:rPr>
          <w:rFonts w:hint="eastAsia"/>
          <w:highlight w:val="yellow"/>
        </w:rPr>
        <w:t>目录</w:t>
      </w:r>
      <w:r w:rsidRPr="00EC7E51">
        <w:rPr>
          <w:rFonts w:hint="eastAsia"/>
          <w:highlight w:val="yellow"/>
        </w:rPr>
        <w:t>700</w:t>
      </w:r>
    </w:p>
    <w:p w:rsidR="00C53057" w:rsidRDefault="00C53057" w:rsidP="00625A91"/>
    <w:p w:rsidR="001D1D1A" w:rsidRDefault="001D1D1A" w:rsidP="00625A91">
      <w:pPr>
        <w:rPr>
          <w:rFonts w:hint="eastAsia"/>
        </w:rPr>
      </w:pPr>
      <w:r>
        <w:t>显示主机名：</w:t>
      </w:r>
      <w:r>
        <w:rPr>
          <w:rFonts w:hint="eastAsia"/>
        </w:rPr>
        <w:t xml:space="preserve"> </w:t>
      </w:r>
    </w:p>
    <w:p w:rsidR="001D1D1A" w:rsidRDefault="001D1D1A" w:rsidP="000967EA">
      <w:pPr>
        <w:pStyle w:val="a3"/>
      </w:pPr>
      <w:r>
        <w:t xml:space="preserve">[oldgirl@centos6-server ~]$ echo "`ifconfig eth0|awk -F "[ :]+" 'NR==2 {print $4}'`  `uname -n`"  </w:t>
      </w:r>
    </w:p>
    <w:p w:rsidR="001D1D1A" w:rsidRDefault="001D1D1A" w:rsidP="000967EA">
      <w:pPr>
        <w:pStyle w:val="a3"/>
      </w:pPr>
      <w:r>
        <w:t>192.168.137.71  centos6-server</w:t>
      </w:r>
    </w:p>
    <w:p w:rsidR="001D1D1A" w:rsidRDefault="001D1D1A" w:rsidP="001D1D1A"/>
    <w:p w:rsidR="001D1D1A" w:rsidRDefault="001D1D1A" w:rsidP="001D1D1A">
      <w:pPr>
        <w:rPr>
          <w:rFonts w:hint="eastAsia"/>
        </w:rPr>
      </w:pPr>
    </w:p>
    <w:p w:rsidR="00C53057" w:rsidRDefault="00C53057" w:rsidP="00C53057">
      <w:pPr>
        <w:pStyle w:val="3"/>
        <w:spacing w:before="156" w:after="156"/>
      </w:pPr>
      <w:r>
        <w:rPr>
          <w:highlight w:val="yellow"/>
        </w:rPr>
        <w:t>分发后复制到</w:t>
      </w:r>
      <w:r>
        <w:rPr>
          <w:rFonts w:hint="eastAsia"/>
        </w:rPr>
        <w:t xml:space="preserve"> /</w:t>
      </w:r>
      <w:r>
        <w:t xml:space="preserve">etc/hosts </w:t>
      </w:r>
      <w:r>
        <w:rPr>
          <w:rFonts w:hint="eastAsia"/>
        </w:rPr>
        <w:t>下面</w:t>
      </w:r>
      <w:r>
        <w:rPr>
          <w:rFonts w:hint="eastAsia"/>
        </w:rPr>
        <w:t xml:space="preserve">   </w:t>
      </w:r>
    </w:p>
    <w:p w:rsidR="00C53057" w:rsidRDefault="00C53057" w:rsidP="00C53057">
      <w:r>
        <w:t>在目标机器上执行以下，进行授</w:t>
      </w:r>
      <w:r>
        <w:rPr>
          <w:rFonts w:hint="eastAsia"/>
        </w:rPr>
        <w:t>权</w:t>
      </w:r>
      <w:r>
        <w:rPr>
          <w:rFonts w:hint="eastAsia"/>
        </w:rPr>
        <w:t xml:space="preserve"> </w:t>
      </w:r>
    </w:p>
    <w:p w:rsidR="00C53057" w:rsidRDefault="00C53057" w:rsidP="00C53057">
      <w:pPr>
        <w:pStyle w:val="a3"/>
      </w:pPr>
      <w:r w:rsidRPr="00C53057">
        <w:t>echo 'oldgirl ALL=(ALL)        NOPASSWD:/usr/bin/rsync'&gt;&gt;/etc/sudoers</w:t>
      </w:r>
    </w:p>
    <w:p w:rsidR="00C53057" w:rsidRDefault="00C53057" w:rsidP="00C53057">
      <w:pPr>
        <w:pStyle w:val="a3"/>
      </w:pPr>
      <w:r>
        <w:t>visodu –c</w:t>
      </w:r>
    </w:p>
    <w:p w:rsidR="00C53057" w:rsidRPr="00C53057" w:rsidRDefault="00C53057" w:rsidP="00C53057"/>
    <w:p w:rsidR="00C53057" w:rsidRDefault="00C53057" w:rsidP="00625A91"/>
    <w:p w:rsidR="00C53057" w:rsidRDefault="00C53057" w:rsidP="00C53057">
      <w:pPr>
        <w:pStyle w:val="a3"/>
      </w:pPr>
      <w:r>
        <w:t xml:space="preserve">[oldgirl@centos6-server ~]$ vi distributeFiles.sh </w:t>
      </w:r>
    </w:p>
    <w:p w:rsidR="00C53057" w:rsidRDefault="00C53057" w:rsidP="00C53057">
      <w:pPr>
        <w:pStyle w:val="a3"/>
      </w:pPr>
      <w:r>
        <w:t>#!/bin/sh</w:t>
      </w:r>
    </w:p>
    <w:p w:rsidR="00C53057" w:rsidRDefault="00C53057" w:rsidP="00C53057">
      <w:pPr>
        <w:pStyle w:val="a3"/>
      </w:pPr>
      <w:r>
        <w:t>#Used to distribute /etc/hosts file to other servrs</w:t>
      </w:r>
    </w:p>
    <w:p w:rsidR="00C53057" w:rsidRDefault="00C53057" w:rsidP="00C53057">
      <w:pPr>
        <w:pStyle w:val="a3"/>
      </w:pPr>
      <w:r>
        <w:t>. /etc/init.d/functions</w:t>
      </w:r>
    </w:p>
    <w:p w:rsidR="00C53057" w:rsidRDefault="00C53057" w:rsidP="00C53057">
      <w:pPr>
        <w:pStyle w:val="a3"/>
      </w:pPr>
    </w:p>
    <w:p w:rsidR="00C53057" w:rsidRDefault="00C53057" w:rsidP="00C53057">
      <w:pPr>
        <w:pStyle w:val="a3"/>
      </w:pPr>
      <w:r>
        <w:t xml:space="preserve">#for n in 91 81 82 </w:t>
      </w:r>
    </w:p>
    <w:p w:rsidR="00C53057" w:rsidRDefault="00C53057" w:rsidP="00C53057">
      <w:pPr>
        <w:pStyle w:val="a3"/>
      </w:pPr>
      <w:r>
        <w:t xml:space="preserve">#do </w:t>
      </w:r>
    </w:p>
    <w:p w:rsidR="00C53057" w:rsidRDefault="00C53057" w:rsidP="00C53057">
      <w:pPr>
        <w:pStyle w:val="a3"/>
      </w:pPr>
      <w:r>
        <w:lastRenderedPageBreak/>
        <w:t>#       scp -P22 hosts oldgirl@192.168.137.$n</w:t>
      </w:r>
    </w:p>
    <w:p w:rsidR="00C53057" w:rsidRDefault="00C53057" w:rsidP="00C53057">
      <w:pPr>
        <w:pStyle w:val="a3"/>
      </w:pPr>
      <w:r>
        <w:t>#done</w:t>
      </w:r>
    </w:p>
    <w:p w:rsidR="00C53057" w:rsidRDefault="00C53057" w:rsidP="00C53057">
      <w:pPr>
        <w:pStyle w:val="a3"/>
      </w:pPr>
      <w:r>
        <w:t>if [ $# -ne 2 ]</w:t>
      </w:r>
    </w:p>
    <w:p w:rsidR="00C53057" w:rsidRDefault="00C53057" w:rsidP="00C53057">
      <w:pPr>
        <w:pStyle w:val="a3"/>
      </w:pPr>
      <w:r>
        <w:t>then</w:t>
      </w:r>
    </w:p>
    <w:p w:rsidR="00C53057" w:rsidRDefault="00C53057" w:rsidP="00C53057">
      <w:pPr>
        <w:pStyle w:val="a3"/>
      </w:pPr>
      <w:r>
        <w:t xml:space="preserve">  echo "Usage: $0 {FILENAME|DIRNAME} REMOTEDIR"</w:t>
      </w:r>
    </w:p>
    <w:p w:rsidR="00C53057" w:rsidRDefault="00C53057" w:rsidP="00C53057">
      <w:pPr>
        <w:pStyle w:val="a3"/>
      </w:pPr>
      <w:r>
        <w:t xml:space="preserve">  exit;</w:t>
      </w:r>
    </w:p>
    <w:p w:rsidR="00C53057" w:rsidRDefault="00C53057" w:rsidP="00C53057">
      <w:pPr>
        <w:pStyle w:val="a3"/>
      </w:pPr>
      <w:r>
        <w:t>fi</w:t>
      </w:r>
    </w:p>
    <w:p w:rsidR="00C53057" w:rsidRDefault="00C53057" w:rsidP="00C53057">
      <w:pPr>
        <w:pStyle w:val="a3"/>
      </w:pPr>
    </w:p>
    <w:p w:rsidR="00C53057" w:rsidRDefault="00C53057" w:rsidP="00C53057">
      <w:pPr>
        <w:pStyle w:val="a3"/>
      </w:pPr>
      <w:r>
        <w:t>for n in 90 81 82</w:t>
      </w:r>
    </w:p>
    <w:p w:rsidR="00C53057" w:rsidRDefault="00C53057" w:rsidP="00C53057">
      <w:pPr>
        <w:pStyle w:val="a3"/>
      </w:pPr>
      <w:r>
        <w:t>do</w:t>
      </w:r>
    </w:p>
    <w:p w:rsidR="00C53057" w:rsidRDefault="00C53057" w:rsidP="00C53057">
      <w:pPr>
        <w:pStyle w:val="a3"/>
      </w:pPr>
      <w:r>
        <w:t xml:space="preserve">        scp -P22 -r $1 oldgirl@192.168.137.$n:~ &amp;&gt;/dev/null &amp;&amp;\</w:t>
      </w:r>
    </w:p>
    <w:p w:rsidR="00C53057" w:rsidRDefault="00C53057" w:rsidP="00C53057">
      <w:pPr>
        <w:pStyle w:val="a3"/>
      </w:pPr>
      <w:r>
        <w:t xml:space="preserve">        ssh -t oldgirl@192.168.137.$n sudo rsync $1 $2 &amp;&gt;/dev/null</w:t>
      </w:r>
    </w:p>
    <w:p w:rsidR="00C53057" w:rsidRDefault="00C53057" w:rsidP="00C53057">
      <w:pPr>
        <w:pStyle w:val="a3"/>
      </w:pPr>
      <w:r>
        <w:t xml:space="preserve">        if [ $? -eq 0 ]</w:t>
      </w:r>
    </w:p>
    <w:p w:rsidR="00C53057" w:rsidRDefault="00C53057" w:rsidP="00C53057">
      <w:pPr>
        <w:pStyle w:val="a3"/>
      </w:pPr>
      <w:r>
        <w:t xml:space="preserve">        then</w:t>
      </w:r>
    </w:p>
    <w:p w:rsidR="00C53057" w:rsidRDefault="00C53057" w:rsidP="00C53057">
      <w:pPr>
        <w:pStyle w:val="a3"/>
      </w:pPr>
      <w:r>
        <w:t xml:space="preserve">                action "Distribute $1 ok" /bin/true</w:t>
      </w:r>
    </w:p>
    <w:p w:rsidR="00C53057" w:rsidRDefault="00C53057" w:rsidP="00C53057">
      <w:pPr>
        <w:pStyle w:val="a3"/>
      </w:pPr>
      <w:r>
        <w:t xml:space="preserve">        else</w:t>
      </w:r>
    </w:p>
    <w:p w:rsidR="00C53057" w:rsidRDefault="00C53057" w:rsidP="00C53057">
      <w:pPr>
        <w:pStyle w:val="a3"/>
      </w:pPr>
      <w:r>
        <w:t xml:space="preserve">                action "Distribute $1 fail" /bin/false</w:t>
      </w:r>
    </w:p>
    <w:p w:rsidR="00C53057" w:rsidRDefault="00C53057" w:rsidP="00C53057">
      <w:pPr>
        <w:pStyle w:val="a3"/>
      </w:pPr>
      <w:r>
        <w:t xml:space="preserve">        fi</w:t>
      </w:r>
    </w:p>
    <w:p w:rsidR="00C53057" w:rsidRDefault="00C53057" w:rsidP="00C53057">
      <w:pPr>
        <w:pStyle w:val="a3"/>
      </w:pPr>
      <w:r>
        <w:t>done</w:t>
      </w:r>
    </w:p>
    <w:p w:rsidR="00D4005D" w:rsidRDefault="00D4005D" w:rsidP="00D4005D"/>
    <w:p w:rsidR="00D4005D" w:rsidRDefault="000F14E8" w:rsidP="000F14E8">
      <w:pPr>
        <w:pStyle w:val="2"/>
        <w:spacing w:before="156" w:after="156"/>
      </w:pPr>
      <w:r>
        <w:rPr>
          <w:rFonts w:hint="eastAsia"/>
        </w:rPr>
        <w:t>发邮件方式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B09AE" w:rsidRDefault="00FB09AE" w:rsidP="0098463F">
      <w:pPr>
        <w:pStyle w:val="a3"/>
      </w:pPr>
      <w:r w:rsidRPr="00FB09AE">
        <w:t>[root@centos6-server ~]# vi /etc/mail.rc</w:t>
      </w:r>
    </w:p>
    <w:p w:rsidR="00FB09AE" w:rsidRDefault="00FB09AE" w:rsidP="0098463F">
      <w:pPr>
        <w:pStyle w:val="a3"/>
      </w:pPr>
      <w:r>
        <w:t>####set mail####</w:t>
      </w:r>
    </w:p>
    <w:p w:rsidR="00FB09AE" w:rsidRDefault="00FB09AE" w:rsidP="0098463F">
      <w:pPr>
        <w:pStyle w:val="a3"/>
      </w:pPr>
      <w:r>
        <w:t>set from=shaw.tao@163.com smtp=smtp.163.com</w:t>
      </w:r>
    </w:p>
    <w:p w:rsidR="000F14E8" w:rsidRPr="000F14E8" w:rsidRDefault="00FB09AE" w:rsidP="0098463F">
      <w:pPr>
        <w:pStyle w:val="a3"/>
      </w:pPr>
      <w:r>
        <w:t>set smtp-auth-user=shaw.tao smtp-auth-password=1234xxxxx smtp-auth=login</w:t>
      </w:r>
    </w:p>
    <w:p w:rsidR="00D4005D" w:rsidRDefault="00D4005D" w:rsidP="00D4005D">
      <w:pPr>
        <w:pStyle w:val="1"/>
      </w:pPr>
      <w:r>
        <w:t xml:space="preserve">Saltstack </w:t>
      </w:r>
    </w:p>
    <w:p w:rsidR="00D4005D" w:rsidRDefault="00D22245" w:rsidP="00D4005D">
      <w:r>
        <w:rPr>
          <w:noProof/>
        </w:rPr>
        <w:drawing>
          <wp:inline distT="0" distB="0" distL="0" distR="0" wp14:anchorId="61F9E4A5" wp14:editId="3D7BCF77">
            <wp:extent cx="5274310" cy="2359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AA626" wp14:editId="77E16197">
            <wp:extent cx="3543300" cy="4895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24" w:rsidRDefault="00EA1B24" w:rsidP="00D4005D">
      <w:r>
        <w:rPr>
          <w:noProof/>
        </w:rPr>
        <w:drawing>
          <wp:inline distT="0" distB="0" distL="0" distR="0" wp14:anchorId="4C694531" wp14:editId="57DE7C02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24" w:rsidRDefault="00EA1B24" w:rsidP="00D4005D">
      <w:r>
        <w:rPr>
          <w:noProof/>
        </w:rPr>
        <w:lastRenderedPageBreak/>
        <w:drawing>
          <wp:inline distT="0" distB="0" distL="0" distR="0" wp14:anchorId="78039F49" wp14:editId="0D38E25B">
            <wp:extent cx="5274310" cy="4699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02" w:rsidRDefault="00312502" w:rsidP="00D4005D"/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b/>
          <w:bCs/>
          <w:color w:val="007020"/>
          <w:kern w:val="0"/>
          <w:sz w:val="20"/>
          <w:szCs w:val="20"/>
        </w:rPr>
        <w:t>[saltstack-repo]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name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SaltStack repo for RHEL/CentOS $releasever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baseurl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https://repo.saltstack.com/yum/redhat/$releasever/$basearch/latest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enabled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1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gpgcheck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1</w:t>
      </w:r>
    </w:p>
    <w:p w:rsid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4070A0"/>
          <w:kern w:val="0"/>
          <w:sz w:val="20"/>
          <w:szCs w:val="20"/>
        </w:rPr>
      </w:pP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gpgkey</w:t>
      </w:r>
      <w:r w:rsidRPr="00312502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312502">
        <w:rPr>
          <w:rFonts w:ascii="Consolas" w:eastAsia="宋体" w:hAnsi="Consolas" w:cs="Consolas"/>
          <w:color w:val="4070A0"/>
          <w:kern w:val="0"/>
          <w:sz w:val="20"/>
          <w:szCs w:val="20"/>
        </w:rPr>
        <w:t>https://repo.saltstack.com/yum/redhat/$releasever/$basearch/latest/SALTSTACK-GPG-KEY.pub</w:t>
      </w:r>
    </w:p>
    <w:p w:rsidR="00312502" w:rsidRPr="00312502" w:rsidRDefault="00312502" w:rsidP="00312502">
      <w:pPr>
        <w:widowControl/>
        <w:pBdr>
          <w:top w:val="single" w:sz="24" w:space="14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napToGrid/>
        <w:spacing w:after="150" w:line="240" w:lineRule="auto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12502" w:rsidRPr="00312502" w:rsidRDefault="00312502" w:rsidP="00D4005D">
      <w:r>
        <w:rPr>
          <w:noProof/>
        </w:rPr>
        <w:lastRenderedPageBreak/>
        <w:drawing>
          <wp:inline distT="0" distB="0" distL="0" distR="0" wp14:anchorId="059EBA3C" wp14:editId="22F3A7B6">
            <wp:extent cx="5274310" cy="3325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502" w:rsidRPr="00312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709E" w:rsidRDefault="00D7709E" w:rsidP="00021924">
      <w:pPr>
        <w:spacing w:line="240" w:lineRule="auto"/>
      </w:pPr>
      <w:r>
        <w:separator/>
      </w:r>
    </w:p>
  </w:endnote>
  <w:endnote w:type="continuationSeparator" w:id="0">
    <w:p w:rsidR="00D7709E" w:rsidRDefault="00D7709E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709E" w:rsidRDefault="00D7709E" w:rsidP="00021924">
      <w:pPr>
        <w:spacing w:line="240" w:lineRule="auto"/>
      </w:pPr>
      <w:r>
        <w:separator/>
      </w:r>
    </w:p>
  </w:footnote>
  <w:footnote w:type="continuationSeparator" w:id="0">
    <w:p w:rsidR="00D7709E" w:rsidRDefault="00D7709E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5713"/>
    <w:multiLevelType w:val="hybridMultilevel"/>
    <w:tmpl w:val="9284475A"/>
    <w:lvl w:ilvl="0" w:tplc="5692AA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5462CD"/>
    <w:multiLevelType w:val="hybridMultilevel"/>
    <w:tmpl w:val="F5A8D48A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B6C44"/>
    <w:multiLevelType w:val="hybridMultilevel"/>
    <w:tmpl w:val="0686AA04"/>
    <w:lvl w:ilvl="0" w:tplc="206C3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531AB6"/>
    <w:multiLevelType w:val="hybridMultilevel"/>
    <w:tmpl w:val="EBDA94FA"/>
    <w:lvl w:ilvl="0" w:tplc="BB345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9D14CE"/>
    <w:multiLevelType w:val="hybridMultilevel"/>
    <w:tmpl w:val="3B8CEEC8"/>
    <w:lvl w:ilvl="0" w:tplc="605ADC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D94951"/>
    <w:multiLevelType w:val="hybridMultilevel"/>
    <w:tmpl w:val="0420940C"/>
    <w:lvl w:ilvl="0" w:tplc="69881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656F88"/>
    <w:multiLevelType w:val="hybridMultilevel"/>
    <w:tmpl w:val="F2E26B90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165120"/>
    <w:multiLevelType w:val="hybridMultilevel"/>
    <w:tmpl w:val="D980B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1937CF"/>
    <w:multiLevelType w:val="hybridMultilevel"/>
    <w:tmpl w:val="E8F81EDA"/>
    <w:lvl w:ilvl="0" w:tplc="D28A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CA275F"/>
    <w:multiLevelType w:val="hybridMultilevel"/>
    <w:tmpl w:val="0C90463E"/>
    <w:lvl w:ilvl="0" w:tplc="E7203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323CFA"/>
    <w:multiLevelType w:val="hybridMultilevel"/>
    <w:tmpl w:val="BB36ABE0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950188"/>
    <w:multiLevelType w:val="hybridMultilevel"/>
    <w:tmpl w:val="9D74D852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133063"/>
    <w:multiLevelType w:val="hybridMultilevel"/>
    <w:tmpl w:val="9AAA0A4A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973D10"/>
    <w:multiLevelType w:val="hybridMultilevel"/>
    <w:tmpl w:val="451A8162"/>
    <w:lvl w:ilvl="0" w:tplc="009494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EC2235A"/>
    <w:multiLevelType w:val="hybridMultilevel"/>
    <w:tmpl w:val="6BEE2306"/>
    <w:lvl w:ilvl="0" w:tplc="80A47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DF6F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8"/>
  </w:num>
  <w:num w:numId="3">
    <w:abstractNumId w:val="14"/>
  </w:num>
  <w:num w:numId="4">
    <w:abstractNumId w:val="9"/>
  </w:num>
  <w:num w:numId="5">
    <w:abstractNumId w:val="0"/>
  </w:num>
  <w:num w:numId="6">
    <w:abstractNumId w:val="6"/>
  </w:num>
  <w:num w:numId="7">
    <w:abstractNumId w:val="2"/>
  </w:num>
  <w:num w:numId="8">
    <w:abstractNumId w:val="5"/>
  </w:num>
  <w:num w:numId="9">
    <w:abstractNumId w:val="1"/>
  </w:num>
  <w:num w:numId="10">
    <w:abstractNumId w:val="16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5"/>
  </w:num>
  <w:num w:numId="16">
    <w:abstractNumId w:val="1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1B"/>
    <w:rsid w:val="000004EF"/>
    <w:rsid w:val="00021924"/>
    <w:rsid w:val="0002440B"/>
    <w:rsid w:val="00064DD2"/>
    <w:rsid w:val="000667B4"/>
    <w:rsid w:val="00067657"/>
    <w:rsid w:val="000747EC"/>
    <w:rsid w:val="00080C70"/>
    <w:rsid w:val="00092DE6"/>
    <w:rsid w:val="000967EA"/>
    <w:rsid w:val="000A2972"/>
    <w:rsid w:val="000B29FC"/>
    <w:rsid w:val="000D22FF"/>
    <w:rsid w:val="000E2200"/>
    <w:rsid w:val="000F14E8"/>
    <w:rsid w:val="001001C9"/>
    <w:rsid w:val="00106B69"/>
    <w:rsid w:val="00110860"/>
    <w:rsid w:val="00124884"/>
    <w:rsid w:val="00154F81"/>
    <w:rsid w:val="00174724"/>
    <w:rsid w:val="001A531B"/>
    <w:rsid w:val="001C34C4"/>
    <w:rsid w:val="001D0C74"/>
    <w:rsid w:val="001D1D1A"/>
    <w:rsid w:val="00213117"/>
    <w:rsid w:val="00236816"/>
    <w:rsid w:val="002411EF"/>
    <w:rsid w:val="002467D1"/>
    <w:rsid w:val="00251257"/>
    <w:rsid w:val="0025594D"/>
    <w:rsid w:val="00262FEA"/>
    <w:rsid w:val="00271BB4"/>
    <w:rsid w:val="0027332A"/>
    <w:rsid w:val="00291014"/>
    <w:rsid w:val="00292D0A"/>
    <w:rsid w:val="002A3B5D"/>
    <w:rsid w:val="002C54EF"/>
    <w:rsid w:val="002D3C62"/>
    <w:rsid w:val="002E4515"/>
    <w:rsid w:val="002F06A6"/>
    <w:rsid w:val="002F6AE0"/>
    <w:rsid w:val="00312502"/>
    <w:rsid w:val="00330945"/>
    <w:rsid w:val="0033506E"/>
    <w:rsid w:val="003672E6"/>
    <w:rsid w:val="003748D8"/>
    <w:rsid w:val="00374F20"/>
    <w:rsid w:val="003818C1"/>
    <w:rsid w:val="00383D30"/>
    <w:rsid w:val="00396120"/>
    <w:rsid w:val="003C4E55"/>
    <w:rsid w:val="003C6274"/>
    <w:rsid w:val="003C6642"/>
    <w:rsid w:val="003C774B"/>
    <w:rsid w:val="003D0307"/>
    <w:rsid w:val="003D0524"/>
    <w:rsid w:val="003E0CCF"/>
    <w:rsid w:val="003F4E3D"/>
    <w:rsid w:val="00414242"/>
    <w:rsid w:val="00431C66"/>
    <w:rsid w:val="00442F3A"/>
    <w:rsid w:val="00444F5F"/>
    <w:rsid w:val="004467D2"/>
    <w:rsid w:val="0045450A"/>
    <w:rsid w:val="0046313C"/>
    <w:rsid w:val="00473310"/>
    <w:rsid w:val="004874E1"/>
    <w:rsid w:val="00487A53"/>
    <w:rsid w:val="0049027D"/>
    <w:rsid w:val="004A026A"/>
    <w:rsid w:val="004A7F6C"/>
    <w:rsid w:val="004B2CD6"/>
    <w:rsid w:val="004C6FBA"/>
    <w:rsid w:val="005214BF"/>
    <w:rsid w:val="00524DD2"/>
    <w:rsid w:val="0054583F"/>
    <w:rsid w:val="00557676"/>
    <w:rsid w:val="00591226"/>
    <w:rsid w:val="00592810"/>
    <w:rsid w:val="005971BC"/>
    <w:rsid w:val="006042A8"/>
    <w:rsid w:val="00607D42"/>
    <w:rsid w:val="0061679D"/>
    <w:rsid w:val="00625A91"/>
    <w:rsid w:val="00634E06"/>
    <w:rsid w:val="00641DFD"/>
    <w:rsid w:val="006A6685"/>
    <w:rsid w:val="006B3D49"/>
    <w:rsid w:val="006B40DD"/>
    <w:rsid w:val="006B6776"/>
    <w:rsid w:val="006C3175"/>
    <w:rsid w:val="006D1474"/>
    <w:rsid w:val="006E5BDF"/>
    <w:rsid w:val="0070571D"/>
    <w:rsid w:val="00711B74"/>
    <w:rsid w:val="007156E6"/>
    <w:rsid w:val="00760F13"/>
    <w:rsid w:val="00761657"/>
    <w:rsid w:val="0077326A"/>
    <w:rsid w:val="0078613E"/>
    <w:rsid w:val="007B3558"/>
    <w:rsid w:val="007B4C8A"/>
    <w:rsid w:val="007C25A2"/>
    <w:rsid w:val="007F3F42"/>
    <w:rsid w:val="00815CCD"/>
    <w:rsid w:val="0082268E"/>
    <w:rsid w:val="008270CA"/>
    <w:rsid w:val="0082717B"/>
    <w:rsid w:val="00854F70"/>
    <w:rsid w:val="00864DBE"/>
    <w:rsid w:val="00890D72"/>
    <w:rsid w:val="008A0E52"/>
    <w:rsid w:val="008D2F45"/>
    <w:rsid w:val="008E4085"/>
    <w:rsid w:val="008F5E49"/>
    <w:rsid w:val="00966ECD"/>
    <w:rsid w:val="0098463F"/>
    <w:rsid w:val="00997D66"/>
    <w:rsid w:val="009B79CD"/>
    <w:rsid w:val="00A16B79"/>
    <w:rsid w:val="00A2008F"/>
    <w:rsid w:val="00A279E1"/>
    <w:rsid w:val="00A46D0A"/>
    <w:rsid w:val="00A53258"/>
    <w:rsid w:val="00A72540"/>
    <w:rsid w:val="00AA251E"/>
    <w:rsid w:val="00AC4B4B"/>
    <w:rsid w:val="00AC6052"/>
    <w:rsid w:val="00AE37CA"/>
    <w:rsid w:val="00AF0666"/>
    <w:rsid w:val="00AF20CE"/>
    <w:rsid w:val="00AF7564"/>
    <w:rsid w:val="00B05950"/>
    <w:rsid w:val="00B070FF"/>
    <w:rsid w:val="00B2328F"/>
    <w:rsid w:val="00B423FA"/>
    <w:rsid w:val="00B615E5"/>
    <w:rsid w:val="00B951D0"/>
    <w:rsid w:val="00BA0D66"/>
    <w:rsid w:val="00BB1026"/>
    <w:rsid w:val="00BF4BF8"/>
    <w:rsid w:val="00BF7E1A"/>
    <w:rsid w:val="00C2242D"/>
    <w:rsid w:val="00C24A18"/>
    <w:rsid w:val="00C45659"/>
    <w:rsid w:val="00C5227B"/>
    <w:rsid w:val="00C53057"/>
    <w:rsid w:val="00C75AC6"/>
    <w:rsid w:val="00C934E8"/>
    <w:rsid w:val="00C96F55"/>
    <w:rsid w:val="00CA29E5"/>
    <w:rsid w:val="00CA7215"/>
    <w:rsid w:val="00CB0343"/>
    <w:rsid w:val="00CB42F7"/>
    <w:rsid w:val="00CC26FD"/>
    <w:rsid w:val="00CC5323"/>
    <w:rsid w:val="00CC63EB"/>
    <w:rsid w:val="00CD5101"/>
    <w:rsid w:val="00CF2F40"/>
    <w:rsid w:val="00D211A5"/>
    <w:rsid w:val="00D22245"/>
    <w:rsid w:val="00D35D45"/>
    <w:rsid w:val="00D376E7"/>
    <w:rsid w:val="00D37F62"/>
    <w:rsid w:val="00D4005D"/>
    <w:rsid w:val="00D64413"/>
    <w:rsid w:val="00D7709E"/>
    <w:rsid w:val="00D7740C"/>
    <w:rsid w:val="00D95389"/>
    <w:rsid w:val="00D9775C"/>
    <w:rsid w:val="00DA0DFE"/>
    <w:rsid w:val="00DA47F7"/>
    <w:rsid w:val="00DE7A4D"/>
    <w:rsid w:val="00DF25B9"/>
    <w:rsid w:val="00E14382"/>
    <w:rsid w:val="00E16EE5"/>
    <w:rsid w:val="00E44287"/>
    <w:rsid w:val="00E45E4E"/>
    <w:rsid w:val="00E77F4D"/>
    <w:rsid w:val="00E8435B"/>
    <w:rsid w:val="00E915FA"/>
    <w:rsid w:val="00EA1B24"/>
    <w:rsid w:val="00EC7E51"/>
    <w:rsid w:val="00EF09D3"/>
    <w:rsid w:val="00F02F71"/>
    <w:rsid w:val="00F169C6"/>
    <w:rsid w:val="00F26D15"/>
    <w:rsid w:val="00F30923"/>
    <w:rsid w:val="00F45C84"/>
    <w:rsid w:val="00F56DBB"/>
    <w:rsid w:val="00F6074C"/>
    <w:rsid w:val="00F62DA7"/>
    <w:rsid w:val="00F72E98"/>
    <w:rsid w:val="00F8594B"/>
    <w:rsid w:val="00FA5F6F"/>
    <w:rsid w:val="00FB09AE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09FFE9-92D6-486A-8234-DE881B38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064DD2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64DD2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A53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1A531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31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34E0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D3C62"/>
  </w:style>
  <w:style w:type="table" w:styleId="a9">
    <w:name w:val="Table Grid"/>
    <w:basedOn w:val="a1"/>
    <w:uiPriority w:val="39"/>
    <w:rsid w:val="00F85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F8594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C7EDCB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3125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12502"/>
    <w:rPr>
      <w:rFonts w:ascii="宋体" w:eastAsia="宋体" w:hAnsi="宋体" w:cs="宋体"/>
      <w:kern w:val="0"/>
      <w:sz w:val="24"/>
      <w:szCs w:val="24"/>
    </w:rPr>
  </w:style>
  <w:style w:type="character" w:customStyle="1" w:styleId="k">
    <w:name w:val="k"/>
    <w:basedOn w:val="a0"/>
    <w:rsid w:val="00312502"/>
  </w:style>
  <w:style w:type="character" w:customStyle="1" w:styleId="na">
    <w:name w:val="na"/>
    <w:basedOn w:val="a0"/>
    <w:rsid w:val="00312502"/>
  </w:style>
  <w:style w:type="character" w:customStyle="1" w:styleId="o">
    <w:name w:val="o"/>
    <w:basedOn w:val="a0"/>
    <w:rsid w:val="00312502"/>
  </w:style>
  <w:style w:type="character" w:customStyle="1" w:styleId="s">
    <w:name w:val="s"/>
    <w:basedOn w:val="a0"/>
    <w:rsid w:val="00312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4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oldgirl@192.168.137.9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11310</TotalTime>
  <Pages>8</Pages>
  <Words>531</Words>
  <Characters>3029</Characters>
  <Application>Microsoft Office Word</Application>
  <DocSecurity>0</DocSecurity>
  <Lines>25</Lines>
  <Paragraphs>7</Paragraphs>
  <ScaleCrop>false</ScaleCrop>
  <Company/>
  <LinksUpToDate>false</LinksUpToDate>
  <CharactersWithSpaces>3553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68</cp:revision>
  <dcterms:created xsi:type="dcterms:W3CDTF">2016-03-01T06:56:00Z</dcterms:created>
  <dcterms:modified xsi:type="dcterms:W3CDTF">2016-03-30T07:15:00Z</dcterms:modified>
</cp:coreProperties>
</file>