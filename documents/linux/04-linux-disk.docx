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AC6" w:rsidRDefault="004A026A" w:rsidP="004A026A">
      <w:pPr>
        <w:pStyle w:val="a6"/>
      </w:pPr>
      <w:r>
        <w:rPr>
          <w:rFonts w:hint="eastAsia"/>
        </w:rPr>
        <w:t xml:space="preserve">Linux </w:t>
      </w:r>
      <w:r>
        <w:rPr>
          <w:rFonts w:hint="eastAsia"/>
        </w:rPr>
        <w:t>磁盘基础</w:t>
      </w:r>
    </w:p>
    <w:p w:rsidR="00B615E5" w:rsidRDefault="00271BB4" w:rsidP="00B615E5">
      <w:r>
        <w:rPr>
          <w:noProof/>
        </w:rPr>
        <w:drawing>
          <wp:inline distT="0" distB="0" distL="0" distR="0" wp14:anchorId="63A786A6" wp14:editId="1DFBE52D">
            <wp:extent cx="5274310" cy="3441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76" w:rsidRDefault="00557676" w:rsidP="00B615E5">
      <w:r>
        <w:rPr>
          <w:noProof/>
        </w:rPr>
        <w:drawing>
          <wp:inline distT="0" distB="0" distL="0" distR="0" wp14:anchorId="389F3D25" wp14:editId="7003D19A">
            <wp:extent cx="5274310" cy="1656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FF" w:rsidRDefault="000D22FF" w:rsidP="00B615E5">
      <w:r>
        <w:rPr>
          <w:noProof/>
        </w:rPr>
        <w:drawing>
          <wp:inline distT="0" distB="0" distL="0" distR="0" wp14:anchorId="32ACDAC1" wp14:editId="1DE198A9">
            <wp:extent cx="5274310" cy="1050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FF" w:rsidRDefault="000D22FF" w:rsidP="00B615E5">
      <w:r>
        <w:rPr>
          <w:noProof/>
        </w:rPr>
        <w:lastRenderedPageBreak/>
        <w:drawing>
          <wp:inline distT="0" distB="0" distL="0" distR="0" wp14:anchorId="50899D38" wp14:editId="24C5F2EE">
            <wp:extent cx="5248275" cy="4933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4E" w:rsidRDefault="00E45E4E" w:rsidP="00B615E5">
      <w:r>
        <w:rPr>
          <w:noProof/>
        </w:rPr>
        <w:drawing>
          <wp:inline distT="0" distB="0" distL="0" distR="0" wp14:anchorId="738DA37C" wp14:editId="2939A5B8">
            <wp:extent cx="5274310" cy="227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6F" w:rsidRDefault="00FA5F6F" w:rsidP="00B615E5">
      <w:r>
        <w:rPr>
          <w:noProof/>
        </w:rPr>
        <w:lastRenderedPageBreak/>
        <w:drawing>
          <wp:inline distT="0" distB="0" distL="0" distR="0" wp14:anchorId="28C43531" wp14:editId="71E07ED9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76" w:rsidRDefault="006B6776" w:rsidP="00B615E5">
      <w:r>
        <w:rPr>
          <w:noProof/>
        </w:rPr>
        <w:drawing>
          <wp:inline distT="0" distB="0" distL="0" distR="0" wp14:anchorId="40746899" wp14:editId="2167BF8E">
            <wp:extent cx="5274310" cy="3478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C4" w:rsidRDefault="001C34C4" w:rsidP="00B615E5">
      <w:r>
        <w:rPr>
          <w:noProof/>
        </w:rPr>
        <w:lastRenderedPageBreak/>
        <w:drawing>
          <wp:inline distT="0" distB="0" distL="0" distR="0" wp14:anchorId="7693BD53" wp14:editId="5D2D90BC">
            <wp:extent cx="5274310" cy="2527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23">
        <w:rPr>
          <w:noProof/>
        </w:rPr>
        <w:drawing>
          <wp:inline distT="0" distB="0" distL="0" distR="0" wp14:anchorId="1892CF17" wp14:editId="31194FB0">
            <wp:extent cx="5274310" cy="2576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23" w:rsidRDefault="00F30923" w:rsidP="00B615E5">
      <w:r>
        <w:rPr>
          <w:noProof/>
        </w:rPr>
        <w:lastRenderedPageBreak/>
        <w:drawing>
          <wp:inline distT="0" distB="0" distL="0" distR="0" wp14:anchorId="18807341" wp14:editId="4507B48C">
            <wp:extent cx="5274310" cy="4307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B9" w:rsidRDefault="00DF25B9" w:rsidP="00B615E5">
      <w:r>
        <w:rPr>
          <w:noProof/>
        </w:rPr>
        <w:drawing>
          <wp:inline distT="0" distB="0" distL="0" distR="0" wp14:anchorId="6FC98323" wp14:editId="71F2B8F1">
            <wp:extent cx="5274310" cy="2115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50" w:rsidRDefault="00B05950" w:rsidP="00B05950">
      <w:pPr>
        <w:pStyle w:val="2"/>
        <w:spacing w:before="156" w:after="156"/>
      </w:pPr>
      <w:r>
        <w:t>备份</w:t>
      </w:r>
      <w:r>
        <w:rPr>
          <w:rFonts w:hint="eastAsia"/>
        </w:rPr>
        <w:t>MRB</w:t>
      </w:r>
      <w:r>
        <w:rPr>
          <w:rFonts w:hint="eastAsia"/>
        </w:rPr>
        <w:t>：</w:t>
      </w:r>
    </w:p>
    <w:p w:rsidR="00B05950" w:rsidRDefault="00B05950" w:rsidP="008F5E49">
      <w:pPr>
        <w:pStyle w:val="a3"/>
      </w:pPr>
      <w:r w:rsidRPr="00B05950">
        <w:t>[root@centos6-server ~]# dd if=/dev/sda of=mbr.bin bs=512 count=1</w:t>
      </w:r>
    </w:p>
    <w:p w:rsidR="008F5E49" w:rsidRDefault="008F5E49" w:rsidP="008F5E49">
      <w:r>
        <w:t>恢复：</w:t>
      </w:r>
      <w:r>
        <w:rPr>
          <w:rFonts w:hint="eastAsia"/>
        </w:rPr>
        <w:t xml:space="preserve"> </w:t>
      </w:r>
      <w:r>
        <w:t xml:space="preserve">if </w:t>
      </w:r>
      <w:r>
        <w:rPr>
          <w:rFonts w:hint="eastAsia"/>
        </w:rPr>
        <w:t>与</w:t>
      </w:r>
      <w:r>
        <w:t xml:space="preserve">of </w:t>
      </w:r>
      <w:r>
        <w:rPr>
          <w:rFonts w:hint="eastAsia"/>
        </w:rPr>
        <w:t>位置互换</w:t>
      </w:r>
      <w:r>
        <w:rPr>
          <w:rFonts w:hint="eastAsia"/>
        </w:rPr>
        <w:t xml:space="preserve"> </w:t>
      </w:r>
    </w:p>
    <w:p w:rsidR="00761657" w:rsidRDefault="00761657" w:rsidP="008F5E49"/>
    <w:p w:rsidR="00761657" w:rsidRDefault="00761657" w:rsidP="008F5E49">
      <w:r>
        <w:rPr>
          <w:noProof/>
        </w:rPr>
        <w:lastRenderedPageBreak/>
        <w:drawing>
          <wp:inline distT="0" distB="0" distL="0" distR="0" wp14:anchorId="258EF1E2" wp14:editId="466AC02D">
            <wp:extent cx="5274310" cy="2504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62" w:rsidRDefault="002D3C62" w:rsidP="008F5E49">
      <w:pPr>
        <w:rPr>
          <w:rFonts w:hint="eastAsia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3269"/>
        <w:gridCol w:w="1410"/>
        <w:gridCol w:w="1896"/>
      </w:tblGrid>
      <w:tr w:rsidR="002D3C62" w:rsidRPr="002D3C62" w:rsidTr="002D3C62">
        <w:trPr>
          <w:trHeight w:val="446"/>
        </w:trPr>
        <w:tc>
          <w:tcPr>
            <w:tcW w:w="17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服务器角色</w:t>
            </w:r>
          </w:p>
        </w:tc>
        <w:tc>
          <w:tcPr>
            <w:tcW w:w="3780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分区建议</w:t>
            </w:r>
          </w:p>
        </w:tc>
        <w:tc>
          <w:tcPr>
            <w:tcW w:w="1620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优点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</w:tc>
        <w:tc>
          <w:tcPr>
            <w:tcW w:w="1394" w:type="dxa"/>
            <w:tcBorders>
              <w:top w:val="single" w:sz="8" w:space="0" w:color="auto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RAID方案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单机服务器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如8G内存，300G硬盘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16G，内存大小8G*2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80G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/var 20G（也可不分）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/data 180G（存放web及db数据）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数据盘和系统盘分开，有利于出问题时维护。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视数据及性能要求，一般可采用raid5折中。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负载均衡器（如LVS等）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内存的1-2倍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简单方便，只做转发数据量很少。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数据量小，重要性高，可采用RAID1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负载均衡下的RS server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内存的1-2倍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简单方便，因为有多机，对数据要求低。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数据量大，重要性不高，有性能要求，数据要求低，可采用RAID0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数据库服务器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mysql及oracle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如16/32G内存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16G，内存的1倍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100G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/data 剩余（存放db数据）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数据盘和系统盘分开，有利于出问题时维护,及保持数据完整。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视数据及性能要求主库可采取raid10/raid5，从库可采用raid0提高性能（读写分离的情况下。）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存储服务器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内存的1-2倍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100G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/data(存放数据)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此服务器不要分区太多。只做备份，性能要求</w:t>
            </w: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lastRenderedPageBreak/>
              <w:t>低。容量要大。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lastRenderedPageBreak/>
              <w:t>可采取sata盘，raid5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lastRenderedPageBreak/>
              <w:t>共享存储服务器（如NFS）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内存的1-2倍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100G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/data(存放数据)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此服务器不要分区太多。NFS共享比存储多的要求就是性能要求。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视性能及访问要求可以raid5,raid10,甚至raid0（要有高可用或双写方案）</w:t>
            </w:r>
          </w:p>
        </w:tc>
      </w:tr>
      <w:tr w:rsidR="002D3C62" w:rsidRPr="002D3C62" w:rsidTr="002D3C62">
        <w:trPr>
          <w:trHeight w:val="1226"/>
        </w:trPr>
        <w:tc>
          <w:tcPr>
            <w:tcW w:w="172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监控服务器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cacti,nagios</w:t>
            </w:r>
          </w:p>
        </w:tc>
        <w:tc>
          <w:tcPr>
            <w:tcW w:w="378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/boot 100-200M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swap 内存的1-2倍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/ </w:t>
            </w:r>
          </w:p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  <w:t> </w:t>
            </w:r>
          </w:p>
        </w:tc>
        <w:tc>
          <w:tcPr>
            <w:tcW w:w="1620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重要性一般，数据要求也一般。</w:t>
            </w:r>
          </w:p>
        </w:tc>
        <w:tc>
          <w:tcPr>
            <w:tcW w:w="1394" w:type="dxa"/>
            <w:tcBorders>
              <w:top w:val="outset" w:sz="6" w:space="0" w:color="ECE9D8"/>
              <w:left w:val="outset" w:sz="6" w:space="0" w:color="ECE9D8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3C62" w:rsidRPr="002D3C62" w:rsidRDefault="002D3C62" w:rsidP="002D3C62">
            <w:pPr>
              <w:widowControl/>
              <w:snapToGrid/>
              <w:spacing w:line="270" w:lineRule="atLeast"/>
              <w:jc w:val="left"/>
              <w:rPr>
                <w:rFonts w:ascii="宋体" w:eastAsia="宋体" w:hAnsi="宋体" w:cs="宋体" w:hint="eastAsia"/>
                <w:color w:val="2C2C2C"/>
                <w:kern w:val="0"/>
                <w:sz w:val="18"/>
                <w:szCs w:val="18"/>
              </w:rPr>
            </w:pPr>
            <w:r w:rsidRPr="002D3C62">
              <w:rPr>
                <w:rFonts w:ascii="宋体" w:eastAsia="宋体" w:hAnsi="宋体" w:cs="宋体" w:hint="eastAsia"/>
                <w:color w:val="2C2C2C"/>
                <w:kern w:val="0"/>
                <w:szCs w:val="24"/>
              </w:rPr>
              <w:t>单盘或双盘raid1即可。三盘就RAID5，看容量要求加盘即可。</w:t>
            </w:r>
          </w:p>
        </w:tc>
      </w:tr>
    </w:tbl>
    <w:p w:rsidR="002D3C62" w:rsidRDefault="00D64413" w:rsidP="00D64413">
      <w:pPr>
        <w:pStyle w:val="2"/>
        <w:spacing w:before="156" w:after="156"/>
      </w:pPr>
      <w:r>
        <w:rPr>
          <w:rFonts w:hint="eastAsia"/>
        </w:rPr>
        <w:t>P</w:t>
      </w:r>
      <w:r>
        <w:t>ARTED:</w:t>
      </w:r>
    </w:p>
    <w:p w:rsidR="00D64413" w:rsidRDefault="00D64413" w:rsidP="008F5E49">
      <w:r>
        <w:rPr>
          <w:noProof/>
        </w:rPr>
        <w:drawing>
          <wp:inline distT="0" distB="0" distL="0" distR="0" wp14:anchorId="7617E2E5" wp14:editId="4BC64D5B">
            <wp:extent cx="5274310" cy="1041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4D" w:rsidRDefault="00E77F4D" w:rsidP="008F5E49">
      <w:r>
        <w:rPr>
          <w:noProof/>
        </w:rPr>
        <w:drawing>
          <wp:inline distT="0" distB="0" distL="0" distR="0" wp14:anchorId="368578BF" wp14:editId="0954C89D">
            <wp:extent cx="5274310" cy="838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4D" w:rsidRDefault="00E77F4D" w:rsidP="008F5E49">
      <w:pPr>
        <w:rPr>
          <w:rFonts w:hint="eastAsia"/>
        </w:rPr>
      </w:pPr>
      <w:r>
        <w:rPr>
          <w:noProof/>
        </w:rPr>
        <w:drawing>
          <wp:inline distT="0" distB="0" distL="0" distR="0" wp14:anchorId="2DCB06B9" wp14:editId="561FA40F">
            <wp:extent cx="5274310" cy="29629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4D" w:rsidRDefault="00E77F4D" w:rsidP="008F5E49"/>
    <w:p w:rsidR="00E77F4D" w:rsidRDefault="00E77F4D" w:rsidP="008F5E49"/>
    <w:p w:rsidR="00E77F4D" w:rsidRDefault="00E77F4D" w:rsidP="008F5E49">
      <w:r>
        <w:rPr>
          <w:noProof/>
        </w:rPr>
        <w:drawing>
          <wp:inline distT="0" distB="0" distL="0" distR="0" wp14:anchorId="6C3C0185" wp14:editId="30339F9D">
            <wp:extent cx="5274310" cy="25241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87" w:rsidRDefault="00E44287" w:rsidP="008F5E49">
      <w:r>
        <w:rPr>
          <w:noProof/>
        </w:rPr>
        <w:drawing>
          <wp:inline distT="0" distB="0" distL="0" distR="0" wp14:anchorId="0E4EFAF9" wp14:editId="0F2B55A6">
            <wp:extent cx="5048250" cy="1990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87" w:rsidRDefault="00E44287" w:rsidP="008F5E49"/>
    <w:p w:rsidR="00E44287" w:rsidRDefault="00E44287" w:rsidP="008F5E49">
      <w:r>
        <w:rPr>
          <w:noProof/>
        </w:rPr>
        <w:drawing>
          <wp:inline distT="0" distB="0" distL="0" distR="0" wp14:anchorId="53455A41" wp14:editId="6A20DB0C">
            <wp:extent cx="5274310" cy="1169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E6" w:rsidRDefault="00092DE6" w:rsidP="008F5E49"/>
    <w:p w:rsidR="00092DE6" w:rsidRDefault="00092DE6" w:rsidP="008F5E49"/>
    <w:p w:rsidR="00092DE6" w:rsidRPr="002D3C62" w:rsidRDefault="00092DE6" w:rsidP="008F5E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9A3D90" wp14:editId="420C95CE">
            <wp:extent cx="5067300" cy="3781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2DE6" w:rsidRPr="002D3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47F7" w:rsidRDefault="00DA47F7" w:rsidP="00021924">
      <w:pPr>
        <w:spacing w:line="240" w:lineRule="auto"/>
      </w:pPr>
      <w:r>
        <w:separator/>
      </w:r>
    </w:p>
  </w:endnote>
  <w:endnote w:type="continuationSeparator" w:id="0">
    <w:p w:rsidR="00DA47F7" w:rsidRDefault="00DA47F7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47F7" w:rsidRDefault="00DA47F7" w:rsidP="00021924">
      <w:pPr>
        <w:spacing w:line="240" w:lineRule="auto"/>
      </w:pPr>
      <w:r>
        <w:separator/>
      </w:r>
    </w:p>
  </w:footnote>
  <w:footnote w:type="continuationSeparator" w:id="0">
    <w:p w:rsidR="00DA47F7" w:rsidRDefault="00DA47F7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64DD2"/>
    <w:rsid w:val="000667B4"/>
    <w:rsid w:val="000747EC"/>
    <w:rsid w:val="00080C70"/>
    <w:rsid w:val="00092DE6"/>
    <w:rsid w:val="000D22FF"/>
    <w:rsid w:val="001001C9"/>
    <w:rsid w:val="00110860"/>
    <w:rsid w:val="00154F81"/>
    <w:rsid w:val="00174724"/>
    <w:rsid w:val="001A531B"/>
    <w:rsid w:val="001C34C4"/>
    <w:rsid w:val="00213117"/>
    <w:rsid w:val="00251257"/>
    <w:rsid w:val="00271BB4"/>
    <w:rsid w:val="0027332A"/>
    <w:rsid w:val="00291014"/>
    <w:rsid w:val="00292D0A"/>
    <w:rsid w:val="002C54EF"/>
    <w:rsid w:val="002D3C62"/>
    <w:rsid w:val="0033506E"/>
    <w:rsid w:val="003748D8"/>
    <w:rsid w:val="00374F20"/>
    <w:rsid w:val="003D0524"/>
    <w:rsid w:val="003E0CCF"/>
    <w:rsid w:val="00414242"/>
    <w:rsid w:val="00442F3A"/>
    <w:rsid w:val="004467D2"/>
    <w:rsid w:val="0046313C"/>
    <w:rsid w:val="004874E1"/>
    <w:rsid w:val="00487A53"/>
    <w:rsid w:val="0049027D"/>
    <w:rsid w:val="004A026A"/>
    <w:rsid w:val="004B2CD6"/>
    <w:rsid w:val="0054583F"/>
    <w:rsid w:val="00557676"/>
    <w:rsid w:val="00592810"/>
    <w:rsid w:val="005971BC"/>
    <w:rsid w:val="00634E06"/>
    <w:rsid w:val="006A6685"/>
    <w:rsid w:val="006B6776"/>
    <w:rsid w:val="006C3175"/>
    <w:rsid w:val="0070571D"/>
    <w:rsid w:val="00761657"/>
    <w:rsid w:val="0082717B"/>
    <w:rsid w:val="00854F70"/>
    <w:rsid w:val="008F5E49"/>
    <w:rsid w:val="00A16B79"/>
    <w:rsid w:val="00AC6052"/>
    <w:rsid w:val="00AE37CA"/>
    <w:rsid w:val="00AF0666"/>
    <w:rsid w:val="00B05950"/>
    <w:rsid w:val="00B070FF"/>
    <w:rsid w:val="00B615E5"/>
    <w:rsid w:val="00BF4BF8"/>
    <w:rsid w:val="00BF7E1A"/>
    <w:rsid w:val="00C45659"/>
    <w:rsid w:val="00C75AC6"/>
    <w:rsid w:val="00C934E8"/>
    <w:rsid w:val="00CA29E5"/>
    <w:rsid w:val="00CC63EB"/>
    <w:rsid w:val="00CD5101"/>
    <w:rsid w:val="00D64413"/>
    <w:rsid w:val="00D7740C"/>
    <w:rsid w:val="00DA47F7"/>
    <w:rsid w:val="00DE7A4D"/>
    <w:rsid w:val="00DF25B9"/>
    <w:rsid w:val="00E14382"/>
    <w:rsid w:val="00E16EE5"/>
    <w:rsid w:val="00E44287"/>
    <w:rsid w:val="00E45E4E"/>
    <w:rsid w:val="00E77F4D"/>
    <w:rsid w:val="00F169C6"/>
    <w:rsid w:val="00F30923"/>
    <w:rsid w:val="00F6074C"/>
    <w:rsid w:val="00FA5F6F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D3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2421</TotalTime>
  <Pages>9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58</cp:revision>
  <dcterms:created xsi:type="dcterms:W3CDTF">2016-02-17T06:17:00Z</dcterms:created>
  <dcterms:modified xsi:type="dcterms:W3CDTF">2016-02-26T10:12:00Z</dcterms:modified>
</cp:coreProperties>
</file>