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75DC" w:rsidRPr="000575DC" w:rsidRDefault="00CD15CF" w:rsidP="00CD15CF">
      <w:pPr>
        <w:pStyle w:val="1"/>
        <w:rPr>
          <w:rFonts w:hint="eastAsia"/>
        </w:rPr>
      </w:pPr>
      <w:r>
        <w:t>一</w:t>
      </w:r>
      <w:r>
        <w:rPr>
          <w:rFonts w:hint="eastAsia"/>
        </w:rPr>
        <w:t>．</w:t>
      </w:r>
      <w:r w:rsidR="000575DC">
        <w:t>服务器用户权限管理改造</w:t>
      </w:r>
    </w:p>
    <w:p w:rsidR="00E35EFB" w:rsidRDefault="00E35EFB" w:rsidP="00E35EFB">
      <w:r>
        <w:rPr>
          <w:noProof/>
        </w:rPr>
        <w:drawing>
          <wp:inline distT="0" distB="0" distL="0" distR="0" wp14:anchorId="47684D23" wp14:editId="6204952E">
            <wp:extent cx="5274310" cy="4121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A07" w:rsidRDefault="00E61A07" w:rsidP="00E61A07">
      <w:pPr>
        <w:pStyle w:val="2"/>
        <w:spacing w:before="156" w:after="156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问题现状</w:t>
      </w:r>
    </w:p>
    <w:p w:rsidR="000575DC" w:rsidRDefault="000575DC" w:rsidP="00E35EFB">
      <w:r>
        <w:rPr>
          <w:noProof/>
        </w:rPr>
        <w:drawing>
          <wp:inline distT="0" distB="0" distL="0" distR="0" wp14:anchorId="264BE579" wp14:editId="3415A671">
            <wp:extent cx="5274310" cy="15633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A07" w:rsidRDefault="00E61A07" w:rsidP="00E61A07">
      <w:pPr>
        <w:pStyle w:val="2"/>
        <w:spacing w:before="156" w:after="156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项目需求</w:t>
      </w:r>
    </w:p>
    <w:p w:rsidR="003C3D20" w:rsidRDefault="00F31CF6" w:rsidP="00E35EFB">
      <w:r>
        <w:rPr>
          <w:noProof/>
        </w:rPr>
        <w:drawing>
          <wp:inline distT="0" distB="0" distL="0" distR="0" wp14:anchorId="731425A8" wp14:editId="30B91443">
            <wp:extent cx="5274310" cy="16033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A07" w:rsidRDefault="00E61A07" w:rsidP="00E61A07">
      <w:pPr>
        <w:pStyle w:val="2"/>
        <w:spacing w:before="156" w:after="156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具体实现</w:t>
      </w:r>
    </w:p>
    <w:p w:rsidR="00F31CF6" w:rsidRDefault="00F31CF6" w:rsidP="00E35EFB">
      <w:r>
        <w:rPr>
          <w:noProof/>
        </w:rPr>
        <w:drawing>
          <wp:inline distT="0" distB="0" distL="0" distR="0" wp14:anchorId="3160A0B6" wp14:editId="4C33558B">
            <wp:extent cx="5274310" cy="13125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A07" w:rsidRDefault="00E61A07" w:rsidP="00E61A07">
      <w:pPr>
        <w:pStyle w:val="2"/>
        <w:spacing w:before="156" w:after="156"/>
        <w:rPr>
          <w:rFonts w:hint="eastAsia"/>
        </w:rPr>
      </w:pPr>
      <w:r>
        <w:rPr>
          <w:rFonts w:hint="eastAsia"/>
        </w:rPr>
        <w:lastRenderedPageBreak/>
        <w:t>4</w:t>
      </w:r>
      <w:r>
        <w:rPr>
          <w:rFonts w:hint="eastAsia"/>
        </w:rPr>
        <w:t>．实施方案</w:t>
      </w:r>
    </w:p>
    <w:p w:rsidR="009174AE" w:rsidRDefault="009174AE" w:rsidP="00E35EFB">
      <w:r>
        <w:rPr>
          <w:noProof/>
        </w:rPr>
        <w:drawing>
          <wp:inline distT="0" distB="0" distL="0" distR="0" wp14:anchorId="398368F5" wp14:editId="3A319FB5">
            <wp:extent cx="5274310" cy="12471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A07" w:rsidRDefault="00E61A07" w:rsidP="00E61A07">
      <w:pPr>
        <w:pStyle w:val="3"/>
        <w:spacing w:before="156" w:after="156"/>
        <w:rPr>
          <w:rFonts w:hint="eastAsia"/>
        </w:rPr>
      </w:pPr>
      <w:r>
        <w:rPr>
          <w:rFonts w:hint="eastAsia"/>
        </w:rPr>
        <w:t>4.</w:t>
      </w:r>
      <w:r>
        <w:t xml:space="preserve">1 </w:t>
      </w:r>
      <w:r>
        <w:t>信息采集</w:t>
      </w:r>
    </w:p>
    <w:p w:rsidR="005A64AC" w:rsidRDefault="009174AE" w:rsidP="00E35EFB">
      <w:r>
        <w:rPr>
          <w:noProof/>
        </w:rPr>
        <w:drawing>
          <wp:inline distT="0" distB="0" distL="0" distR="0" wp14:anchorId="5C75AB66" wp14:editId="22AF9E7F">
            <wp:extent cx="5274310" cy="14935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39FAA7" wp14:editId="466401AB">
            <wp:extent cx="5274310" cy="12338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1A9">
        <w:rPr>
          <w:noProof/>
        </w:rPr>
        <w:drawing>
          <wp:inline distT="0" distB="0" distL="0" distR="0" wp14:anchorId="5B70387F" wp14:editId="7D516C27">
            <wp:extent cx="5274310" cy="15684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3E0">
        <w:rPr>
          <w:noProof/>
        </w:rPr>
        <w:drawing>
          <wp:inline distT="0" distB="0" distL="0" distR="0" wp14:anchorId="70A81F45" wp14:editId="7AF1D82F">
            <wp:extent cx="5274310" cy="6985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4AC" w:rsidRDefault="005A64AC" w:rsidP="005A64AC">
      <w:pPr>
        <w:pStyle w:val="3"/>
        <w:spacing w:before="156" w:after="156"/>
        <w:rPr>
          <w:rFonts w:hint="eastAsia"/>
        </w:rPr>
      </w:pPr>
      <w:r>
        <w:rPr>
          <w:rFonts w:hint="eastAsia"/>
        </w:rPr>
        <w:t>4.</w:t>
      </w:r>
      <w:r>
        <w:t xml:space="preserve">2 </w:t>
      </w:r>
      <w:r>
        <w:t>收集员工职能和对应权限</w:t>
      </w:r>
    </w:p>
    <w:p w:rsidR="009174AE" w:rsidRDefault="00A51D1F" w:rsidP="00E35EFB">
      <w:r>
        <w:rPr>
          <w:noProof/>
        </w:rPr>
        <w:drawing>
          <wp:inline distT="0" distB="0" distL="0" distR="0" wp14:anchorId="53023539" wp14:editId="7C82528A">
            <wp:extent cx="5274310" cy="8343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D1F" w:rsidRDefault="00A51D1F" w:rsidP="00E35EFB">
      <w:r>
        <w:rPr>
          <w:noProof/>
        </w:rPr>
        <w:lastRenderedPageBreak/>
        <w:drawing>
          <wp:inline distT="0" distB="0" distL="0" distR="0" wp14:anchorId="3CFABEA7" wp14:editId="51B55998">
            <wp:extent cx="5274310" cy="23666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F1" w:rsidRDefault="00D428F1" w:rsidP="00E35EFB">
      <w:r>
        <w:rPr>
          <w:noProof/>
        </w:rPr>
        <w:drawing>
          <wp:inline distT="0" distB="0" distL="0" distR="0" wp14:anchorId="67F67C68" wp14:editId="0BABEC58">
            <wp:extent cx="5274310" cy="18281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6F0" w:rsidRDefault="000606F0" w:rsidP="00E35EFB">
      <w:r>
        <w:rPr>
          <w:noProof/>
        </w:rPr>
        <w:drawing>
          <wp:inline distT="0" distB="0" distL="0" distR="0" wp14:anchorId="0269F4AD" wp14:editId="2D6A9151">
            <wp:extent cx="5274310" cy="23958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180E">
        <w:rPr>
          <w:noProof/>
        </w:rPr>
        <w:lastRenderedPageBreak/>
        <w:drawing>
          <wp:inline distT="0" distB="0" distL="0" distR="0" wp14:anchorId="4BFE9796" wp14:editId="5CC61559">
            <wp:extent cx="5274310" cy="22218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A07" w:rsidRDefault="005A64AC" w:rsidP="005A64AC">
      <w:pPr>
        <w:pStyle w:val="2"/>
        <w:spacing w:before="156" w:after="156"/>
        <w:rPr>
          <w:noProof/>
        </w:rPr>
      </w:pPr>
      <w:r>
        <w:rPr>
          <w:noProof/>
        </w:rPr>
        <w:t xml:space="preserve">5. </w:t>
      </w:r>
      <w:r>
        <w:rPr>
          <w:noProof/>
        </w:rPr>
        <w:t>模拟创建用户角色</w:t>
      </w:r>
    </w:p>
    <w:p w:rsidR="00216174" w:rsidRPr="00216174" w:rsidRDefault="00216174" w:rsidP="00216174">
      <w:pPr>
        <w:rPr>
          <w:rFonts w:hint="eastAsia"/>
        </w:rPr>
      </w:pPr>
      <w:r>
        <w:rPr>
          <w:noProof/>
        </w:rPr>
        <w:drawing>
          <wp:inline distT="0" distB="0" distL="0" distR="0" wp14:anchorId="023FFAC1" wp14:editId="70FAF4E5">
            <wp:extent cx="5274310" cy="1860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174" w:rsidRDefault="00216174" w:rsidP="00216174">
      <w:pPr>
        <w:rPr>
          <w:sz w:val="21"/>
        </w:rPr>
      </w:pPr>
      <w:r w:rsidRPr="00216174">
        <w:rPr>
          <w:sz w:val="21"/>
        </w:rPr>
        <w:t xml:space="preserve">[root@centos6-server ~]# </w:t>
      </w:r>
    </w:p>
    <w:p w:rsidR="00216174" w:rsidRPr="00216174" w:rsidRDefault="00216174" w:rsidP="00216174">
      <w:pPr>
        <w:pStyle w:val="a3"/>
      </w:pPr>
      <w:r w:rsidRPr="00216174">
        <w:t>for user in chuji001 chuji002 chuji003 net001 seniro001 manager001</w:t>
      </w:r>
    </w:p>
    <w:p w:rsidR="00216174" w:rsidRPr="00216174" w:rsidRDefault="00216174" w:rsidP="00216174">
      <w:pPr>
        <w:pStyle w:val="a3"/>
      </w:pPr>
      <w:r w:rsidRPr="00216174">
        <w:t>do</w:t>
      </w:r>
    </w:p>
    <w:p w:rsidR="00216174" w:rsidRPr="00216174" w:rsidRDefault="00216174" w:rsidP="00216174">
      <w:pPr>
        <w:pStyle w:val="a3"/>
        <w:ind w:firstLine="420"/>
      </w:pPr>
      <w:r w:rsidRPr="00216174">
        <w:t>useradd $user</w:t>
      </w:r>
    </w:p>
    <w:p w:rsidR="00216174" w:rsidRPr="00216174" w:rsidRDefault="00216174" w:rsidP="00216174">
      <w:pPr>
        <w:pStyle w:val="a3"/>
        <w:ind w:firstLine="420"/>
      </w:pPr>
      <w:r w:rsidRPr="00216174">
        <w:t>echo "111111"|passwd --stdin $user</w:t>
      </w:r>
    </w:p>
    <w:p w:rsidR="004D7DC4" w:rsidRDefault="00216174" w:rsidP="00216174">
      <w:pPr>
        <w:pStyle w:val="a3"/>
      </w:pPr>
      <w:r w:rsidRPr="00216174">
        <w:t>done</w:t>
      </w:r>
    </w:p>
    <w:p w:rsidR="00216174" w:rsidRDefault="00950875" w:rsidP="00E35EFB">
      <w:r>
        <w:rPr>
          <w:noProof/>
        </w:rPr>
        <w:drawing>
          <wp:inline distT="0" distB="0" distL="0" distR="0" wp14:anchorId="78CA3CD2" wp14:editId="7932D54C">
            <wp:extent cx="2819400" cy="1714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75" w:rsidRDefault="00950875" w:rsidP="00950875">
      <w:pPr>
        <w:pStyle w:val="a3"/>
      </w:pPr>
      <w:r w:rsidRPr="00950875">
        <w:t xml:space="preserve">[root@centos6-server ~]# </w:t>
      </w:r>
    </w:p>
    <w:p w:rsidR="00950875" w:rsidRDefault="00950875" w:rsidP="00950875">
      <w:pPr>
        <w:pStyle w:val="a3"/>
      </w:pPr>
      <w:r w:rsidRPr="00950875">
        <w:t>for n in `seq 5`; do useradd -g phpers php00$n; echo "111111"|passwd --stdin php00$n; done</w:t>
      </w:r>
    </w:p>
    <w:p w:rsidR="00950875" w:rsidRDefault="00950875" w:rsidP="00950875">
      <w:r w:rsidRPr="00950875">
        <w:t xml:space="preserve">[root@centos6-server ~]# </w:t>
      </w:r>
    </w:p>
    <w:p w:rsidR="00950875" w:rsidRDefault="00950875" w:rsidP="00950875">
      <w:pPr>
        <w:pStyle w:val="a3"/>
      </w:pPr>
      <w:r w:rsidRPr="00950875">
        <w:t>for n in kaifamanager001 senirophper; do useradd $n; echo "111111"|passwd --stdin $n; done</w:t>
      </w:r>
    </w:p>
    <w:p w:rsidR="00950875" w:rsidRDefault="00950875" w:rsidP="00950875">
      <w:r>
        <w:t xml:space="preserve">sudoer </w:t>
      </w:r>
      <w:r>
        <w:rPr>
          <w:rFonts w:hint="eastAsia"/>
        </w:rPr>
        <w:t>配置内容</w:t>
      </w:r>
    </w:p>
    <w:p w:rsidR="00950875" w:rsidRDefault="00950875" w:rsidP="00950875">
      <w:r>
        <w:rPr>
          <w:noProof/>
        </w:rPr>
        <w:drawing>
          <wp:inline distT="0" distB="0" distL="0" distR="0" wp14:anchorId="2318537E" wp14:editId="29A6A559">
            <wp:extent cx="5274310" cy="20637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75" w:rsidRDefault="00950875" w:rsidP="0095087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5BC15B4" wp14:editId="726C4C79">
            <wp:extent cx="5274310" cy="17608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08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78A032" wp14:editId="60F3089D">
            <wp:extent cx="5274310" cy="26689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A63" w:rsidRDefault="001A5A63" w:rsidP="00950875">
      <w:r>
        <w:rPr>
          <w:noProof/>
        </w:rPr>
        <w:drawing>
          <wp:inline distT="0" distB="0" distL="0" distR="0" wp14:anchorId="7C39524C" wp14:editId="4DD8030D">
            <wp:extent cx="1590675" cy="10858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C64" w:rsidRDefault="00555C64" w:rsidP="00950875">
      <w:r>
        <w:rPr>
          <w:noProof/>
        </w:rPr>
        <w:drawing>
          <wp:inline distT="0" distB="0" distL="0" distR="0" wp14:anchorId="48F1A835" wp14:editId="5C5BF209">
            <wp:extent cx="5274310" cy="24263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C64" w:rsidRDefault="00555C64" w:rsidP="00950875"/>
    <w:p w:rsidR="00555C64" w:rsidRDefault="00555C64" w:rsidP="00950875">
      <w:r>
        <w:rPr>
          <w:noProof/>
        </w:rPr>
        <w:lastRenderedPageBreak/>
        <w:drawing>
          <wp:inline distT="0" distB="0" distL="0" distR="0" wp14:anchorId="1A96CD98" wp14:editId="2C4B376D">
            <wp:extent cx="5274310" cy="19881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C64" w:rsidRDefault="00555C64" w:rsidP="00950875">
      <w:r>
        <w:rPr>
          <w:noProof/>
        </w:rPr>
        <w:drawing>
          <wp:inline distT="0" distB="0" distL="0" distR="0" wp14:anchorId="4678D899" wp14:editId="1FF26424">
            <wp:extent cx="5274310" cy="13271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B7" w:rsidRDefault="00DD72B7" w:rsidP="00950875"/>
    <w:p w:rsidR="00DD72B7" w:rsidRDefault="00DD72B7" w:rsidP="00950875">
      <w:pPr>
        <w:rPr>
          <w:rFonts w:hint="eastAsia"/>
        </w:rPr>
      </w:pPr>
      <w:r>
        <w:rPr>
          <w:noProof/>
        </w:rPr>
        <w:drawing>
          <wp:inline distT="0" distB="0" distL="0" distR="0" wp14:anchorId="436FB87A" wp14:editId="03B61B03">
            <wp:extent cx="5274310" cy="23444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B7" w:rsidRDefault="00DD72B7" w:rsidP="00950875"/>
    <w:p w:rsidR="00DD72B7" w:rsidRDefault="00DD72B7" w:rsidP="0095087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4F0F187" wp14:editId="31FD0455">
            <wp:extent cx="5274310" cy="26987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75" w:rsidRPr="00950875" w:rsidRDefault="00950875" w:rsidP="00950875">
      <w:pPr>
        <w:rPr>
          <w:rFonts w:hint="eastAsia"/>
        </w:rPr>
      </w:pPr>
    </w:p>
    <w:p w:rsidR="004D7DC4" w:rsidRDefault="004D7DC4" w:rsidP="00E35EFB"/>
    <w:p w:rsidR="004D7DC4" w:rsidRDefault="004D7DC4" w:rsidP="00E35EFB"/>
    <w:p w:rsidR="004D7DC4" w:rsidRDefault="004D7DC4" w:rsidP="004D7DC4">
      <w:pPr>
        <w:pStyle w:val="1"/>
        <w:rPr>
          <w:rFonts w:hint="eastAsia"/>
        </w:rPr>
      </w:pPr>
      <w:r>
        <w:rPr>
          <w:rFonts w:hint="eastAsia"/>
        </w:rPr>
        <w:t>二．日志审计</w:t>
      </w:r>
    </w:p>
    <w:p w:rsidR="000575DC" w:rsidRDefault="000575DC" w:rsidP="00E35EFB">
      <w:r>
        <w:rPr>
          <w:noProof/>
        </w:rPr>
        <w:drawing>
          <wp:inline distT="0" distB="0" distL="0" distR="0" wp14:anchorId="7540775C" wp14:editId="3A9AD9BE">
            <wp:extent cx="5274310" cy="25273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5DC" w:rsidRDefault="000575DC" w:rsidP="00E35EFB"/>
    <w:p w:rsidR="00187CF4" w:rsidRDefault="00187CF4" w:rsidP="00187CF4">
      <w:pPr>
        <w:pStyle w:val="a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添加日志显示</w:t>
      </w:r>
    </w:p>
    <w:p w:rsidR="000575DC" w:rsidRDefault="000575DC" w:rsidP="006944E1">
      <w:pPr>
        <w:pStyle w:val="a3"/>
      </w:pPr>
      <w:r w:rsidRPr="000575DC">
        <w:t>[root@centos6-server ~]# echo "Defaults logfile=/var/log/sudo.log" &gt;&gt;/etc/sudoers</w:t>
      </w:r>
    </w:p>
    <w:p w:rsidR="006944E1" w:rsidRDefault="006944E1" w:rsidP="006944E1">
      <w:pPr>
        <w:pStyle w:val="a3"/>
      </w:pPr>
      <w:r w:rsidRPr="006944E1">
        <w:t>[root@centos6-server ~]# tail -1 /etc/sudoers</w:t>
      </w:r>
    </w:p>
    <w:p w:rsidR="00187CF4" w:rsidRDefault="00187CF4" w:rsidP="00187CF4">
      <w:pPr>
        <w:pStyle w:val="a3"/>
      </w:pPr>
      <w:r>
        <w:t>[root@centos6-server ~]# visudo -c</w:t>
      </w:r>
    </w:p>
    <w:p w:rsidR="00187CF4" w:rsidRDefault="00187CF4" w:rsidP="00187CF4">
      <w:pPr>
        <w:pStyle w:val="a3"/>
      </w:pPr>
      <w:r>
        <w:t>/etc/sudoers: parsed OK</w:t>
      </w:r>
    </w:p>
    <w:p w:rsidR="004A1E65" w:rsidRDefault="004A1E65" w:rsidP="004A1E65">
      <w:r>
        <w:t>配置</w:t>
      </w:r>
      <w:r>
        <w:t>rsyslog</w:t>
      </w:r>
    </w:p>
    <w:p w:rsidR="004A1E65" w:rsidRDefault="004A1E65" w:rsidP="004A1E65">
      <w:pPr>
        <w:pStyle w:val="a3"/>
      </w:pPr>
      <w:r>
        <w:t xml:space="preserve">[root@centos6-server ~]# echo "local2.debug /var/log/sudo.log"&gt;&gt;/etc/rsyslog.conf </w:t>
      </w:r>
    </w:p>
    <w:p w:rsidR="004A1E65" w:rsidRDefault="004A1E65" w:rsidP="004A1E65">
      <w:pPr>
        <w:pStyle w:val="a3"/>
      </w:pPr>
      <w:r>
        <w:t xml:space="preserve">[root@centos6-server ~]# tail -1 /etc/rsyslog.conf </w:t>
      </w:r>
    </w:p>
    <w:p w:rsidR="004A1E65" w:rsidRPr="004A1E65" w:rsidRDefault="004A1E65" w:rsidP="004A1E65">
      <w:pPr>
        <w:pStyle w:val="a3"/>
      </w:pPr>
      <w:r>
        <w:t>local2.debug /var/log/sudo.log</w:t>
      </w:r>
    </w:p>
    <w:p w:rsidR="006944E1" w:rsidRDefault="00677C1A" w:rsidP="006944E1">
      <w:r>
        <w:rPr>
          <w:rFonts w:hint="eastAsia"/>
        </w:rPr>
        <w:lastRenderedPageBreak/>
        <w:t>重启</w:t>
      </w:r>
      <w:r>
        <w:t xml:space="preserve">rsyslog </w:t>
      </w:r>
      <w:r>
        <w:rPr>
          <w:rFonts w:hint="eastAsia"/>
        </w:rPr>
        <w:t>服务，生成日志文件</w:t>
      </w:r>
      <w:r>
        <w:rPr>
          <w:rFonts w:hint="eastAsia"/>
        </w:rPr>
        <w:t xml:space="preserve"> </w:t>
      </w:r>
      <w:r>
        <w:t>/var/log/sudo.log</w:t>
      </w:r>
    </w:p>
    <w:p w:rsidR="00677C1A" w:rsidRDefault="00677C1A" w:rsidP="00677C1A">
      <w:pPr>
        <w:pStyle w:val="a3"/>
      </w:pPr>
      <w:r>
        <w:t>[root@centos6-server ~]# /etc/init.d/rsyslog restart</w:t>
      </w:r>
    </w:p>
    <w:p w:rsidR="00677C1A" w:rsidRDefault="00677C1A" w:rsidP="00677C1A">
      <w:pPr>
        <w:pStyle w:val="a3"/>
      </w:pPr>
      <w:r>
        <w:t>Shutting down system logger:                               [  OK  ]</w:t>
      </w:r>
    </w:p>
    <w:p w:rsidR="00677C1A" w:rsidRDefault="00677C1A" w:rsidP="00677C1A">
      <w:pPr>
        <w:pStyle w:val="a3"/>
      </w:pPr>
      <w:r>
        <w:t>Starting system logger:                                    [  OK  ]</w:t>
      </w:r>
    </w:p>
    <w:p w:rsidR="0011408E" w:rsidRDefault="0011408E" w:rsidP="0011408E"/>
    <w:p w:rsidR="0011408E" w:rsidRDefault="0011138E" w:rsidP="0011408E">
      <w:r>
        <w:rPr>
          <w:noProof/>
        </w:rPr>
        <w:drawing>
          <wp:inline distT="0" distB="0" distL="0" distR="0" wp14:anchorId="222C9EA0" wp14:editId="729EE588">
            <wp:extent cx="5274310" cy="183324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563" w:rsidRPr="0011408E" w:rsidRDefault="00747563" w:rsidP="0011408E">
      <w:pPr>
        <w:rPr>
          <w:rFonts w:hint="eastAsia"/>
        </w:rPr>
      </w:pPr>
      <w:r>
        <w:rPr>
          <w:noProof/>
        </w:rPr>
        <w:drawing>
          <wp:inline distT="0" distB="0" distL="0" distR="0" wp14:anchorId="020FAABA" wp14:editId="3D5DBD04">
            <wp:extent cx="1419225" cy="1809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47563" w:rsidRPr="001140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5154" w:rsidRDefault="00285154" w:rsidP="00021924">
      <w:pPr>
        <w:spacing w:line="240" w:lineRule="auto"/>
      </w:pPr>
      <w:r>
        <w:separator/>
      </w:r>
    </w:p>
  </w:endnote>
  <w:endnote w:type="continuationSeparator" w:id="0">
    <w:p w:rsidR="00285154" w:rsidRDefault="00285154" w:rsidP="000219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5154" w:rsidRDefault="00285154" w:rsidP="00021924">
      <w:pPr>
        <w:spacing w:line="240" w:lineRule="auto"/>
      </w:pPr>
      <w:r>
        <w:separator/>
      </w:r>
    </w:p>
  </w:footnote>
  <w:footnote w:type="continuationSeparator" w:id="0">
    <w:p w:rsidR="00285154" w:rsidRDefault="00285154" w:rsidP="000219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DA4969"/>
    <w:multiLevelType w:val="hybridMultilevel"/>
    <w:tmpl w:val="E71E0B40"/>
    <w:lvl w:ilvl="0" w:tplc="A1802358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77A84673"/>
    <w:multiLevelType w:val="hybridMultilevel"/>
    <w:tmpl w:val="CA5835FA"/>
    <w:lvl w:ilvl="0" w:tplc="052E2A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5EFB"/>
    <w:rsid w:val="00021924"/>
    <w:rsid w:val="000575DC"/>
    <w:rsid w:val="000606F0"/>
    <w:rsid w:val="001001C9"/>
    <w:rsid w:val="0011138E"/>
    <w:rsid w:val="0011408E"/>
    <w:rsid w:val="00187CF4"/>
    <w:rsid w:val="001A5A63"/>
    <w:rsid w:val="00216174"/>
    <w:rsid w:val="00251257"/>
    <w:rsid w:val="0027332A"/>
    <w:rsid w:val="00285154"/>
    <w:rsid w:val="002D180E"/>
    <w:rsid w:val="0032262D"/>
    <w:rsid w:val="00374F20"/>
    <w:rsid w:val="003C3D20"/>
    <w:rsid w:val="00442F3A"/>
    <w:rsid w:val="00487A53"/>
    <w:rsid w:val="004A1E65"/>
    <w:rsid w:val="004D7DC4"/>
    <w:rsid w:val="00555C64"/>
    <w:rsid w:val="005A64AC"/>
    <w:rsid w:val="006408CF"/>
    <w:rsid w:val="00677C1A"/>
    <w:rsid w:val="006944E1"/>
    <w:rsid w:val="00747563"/>
    <w:rsid w:val="009174AE"/>
    <w:rsid w:val="00950875"/>
    <w:rsid w:val="00A51D1F"/>
    <w:rsid w:val="00AE51A9"/>
    <w:rsid w:val="00C06FE6"/>
    <w:rsid w:val="00C45659"/>
    <w:rsid w:val="00CC63EB"/>
    <w:rsid w:val="00CD15CF"/>
    <w:rsid w:val="00CD5101"/>
    <w:rsid w:val="00D428F1"/>
    <w:rsid w:val="00DD72B7"/>
    <w:rsid w:val="00E35EFB"/>
    <w:rsid w:val="00E61A07"/>
    <w:rsid w:val="00F169C6"/>
    <w:rsid w:val="00F31CF6"/>
    <w:rsid w:val="00F45546"/>
    <w:rsid w:val="00FF2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10D5A33-AAF0-477F-90E7-19217CC2B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5101"/>
    <w:pPr>
      <w:widowControl w:val="0"/>
      <w:snapToGrid w:val="0"/>
      <w:spacing w:line="30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autoRedefine/>
    <w:qFormat/>
    <w:rsid w:val="00CD5101"/>
    <w:pPr>
      <w:keepNext/>
      <w:keepLines/>
      <w:adjustRightInd w:val="0"/>
      <w:spacing w:before="400" w:after="200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442F3A"/>
    <w:pPr>
      <w:keepNext/>
      <w:keepLines/>
      <w:spacing w:beforeLines="50" w:before="50" w:afterLines="50" w:after="50"/>
      <w:jc w:val="left"/>
      <w:outlineLvl w:val="1"/>
    </w:pPr>
    <w:rPr>
      <w:rFonts w:eastAsiaTheme="majorEastAsia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rsid w:val="00CD5101"/>
    <w:pPr>
      <w:keepNext/>
      <w:keepLines/>
      <w:spacing w:beforeLines="50" w:before="50" w:afterLines="50" w:after="50"/>
      <w:jc w:val="left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CD5101"/>
    <w:rPr>
      <w:rFonts w:ascii="Times New Roman" w:hAnsi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442F3A"/>
    <w:rPr>
      <w:rFonts w:ascii="Times New Roman" w:eastAsiaTheme="majorEastAsia" w:hAnsi="Times New Roman" w:cstheme="majorBidi"/>
      <w:b/>
      <w:bCs/>
      <w:sz w:val="28"/>
      <w:szCs w:val="32"/>
    </w:rPr>
  </w:style>
  <w:style w:type="paragraph" w:styleId="a3">
    <w:name w:val="No Spacing"/>
    <w:aliases w:val="代码"/>
    <w:next w:val="a"/>
    <w:qFormat/>
    <w:rsid w:val="00CD5101"/>
    <w:pPr>
      <w:widowControl w:val="0"/>
      <w:shd w:val="clear" w:color="auto" w:fill="E7E6E6" w:themeFill="background2"/>
    </w:pPr>
    <w:rPr>
      <w:rFonts w:ascii="Times New Roman" w:hAnsi="Times New Roman"/>
    </w:rPr>
  </w:style>
  <w:style w:type="character" w:customStyle="1" w:styleId="3Char">
    <w:name w:val="标题 3 Char"/>
    <w:basedOn w:val="a0"/>
    <w:link w:val="3"/>
    <w:rsid w:val="00CD5101"/>
    <w:rPr>
      <w:rFonts w:ascii="Times New Roman" w:hAnsi="Times New Roman"/>
      <w:b/>
      <w:bCs/>
      <w:sz w:val="24"/>
      <w:szCs w:val="32"/>
    </w:rPr>
  </w:style>
  <w:style w:type="paragraph" w:styleId="a4">
    <w:name w:val="header"/>
    <w:basedOn w:val="a"/>
    <w:link w:val="Char"/>
    <w:uiPriority w:val="99"/>
    <w:unhideWhenUsed/>
    <w:rsid w:val="00021924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021924"/>
    <w:rPr>
      <w:rFonts w:ascii="Times New Roman" w:hAnsi="Times New Roman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21924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21924"/>
    <w:rPr>
      <w:rFonts w:ascii="Times New Roman" w:hAnsi="Times New Roman"/>
      <w:sz w:val="18"/>
      <w:szCs w:val="18"/>
    </w:rPr>
  </w:style>
  <w:style w:type="paragraph" w:styleId="a6">
    <w:name w:val="Title"/>
    <w:basedOn w:val="a"/>
    <w:next w:val="a"/>
    <w:link w:val="Char1"/>
    <w:uiPriority w:val="10"/>
    <w:qFormat/>
    <w:rsid w:val="00E35EF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E35EFB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187CF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itao\Documents\&#33258;&#23450;&#20041;%20Office%20&#27169;&#26495;\my-word-template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B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my-word-template.dotx</Template>
  <TotalTime>136</TotalTime>
  <Pages>8</Pages>
  <Words>170</Words>
  <Characters>969</Characters>
  <Application>Microsoft Office Word</Application>
  <DocSecurity>0</DocSecurity>
  <Lines>8</Lines>
  <Paragraphs>2</Paragraphs>
  <ScaleCrop>false</ScaleCrop>
  <Company/>
  <LinksUpToDate>false</LinksUpToDate>
  <CharactersWithSpaces>1137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Haitao</dc:creator>
  <cp:keywords/>
  <dc:description/>
  <cp:lastModifiedBy>Leo Song</cp:lastModifiedBy>
  <cp:revision>26</cp:revision>
  <dcterms:created xsi:type="dcterms:W3CDTF">2016-02-19T09:03:00Z</dcterms:created>
  <dcterms:modified xsi:type="dcterms:W3CDTF">2016-02-23T03:24:00Z</dcterms:modified>
</cp:coreProperties>
</file>