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79AE" w:rsidRDefault="00413F2F" w:rsidP="00413F2F">
      <w:pPr>
        <w:pStyle w:val="a4"/>
      </w:pPr>
      <w:r>
        <w:rPr>
          <w:rFonts w:hint="eastAsia"/>
        </w:rPr>
        <w:t xml:space="preserve">Storm </w:t>
      </w:r>
      <w:r>
        <w:rPr>
          <w:rFonts w:hint="eastAsia"/>
        </w:rPr>
        <w:t>笔记</w:t>
      </w:r>
    </w:p>
    <w:p w:rsidR="00B2420F" w:rsidRPr="00B2420F" w:rsidRDefault="00B2420F" w:rsidP="00B2420F">
      <w:r w:rsidRPr="00B2420F">
        <w:rPr>
          <w:rFonts w:hint="eastAsia"/>
        </w:rPr>
        <w:t>试想一下你自己实现实时计算的方案？</w:t>
      </w:r>
    </w:p>
    <w:p w:rsidR="00B2420F" w:rsidRPr="00B2420F" w:rsidRDefault="00B2420F" w:rsidP="00B2420F">
      <w:r w:rsidRPr="00B2420F">
        <w:rPr>
          <w:rFonts w:hint="eastAsia"/>
        </w:rPr>
        <w:t>数据源务必实时，所以采用</w:t>
      </w:r>
      <w:r w:rsidRPr="00B2420F">
        <w:t>Message Queue</w:t>
      </w:r>
      <w:r w:rsidRPr="00B2420F">
        <w:rPr>
          <w:rFonts w:hint="eastAsia"/>
        </w:rPr>
        <w:t>作为数据源，消息处理</w:t>
      </w:r>
      <w:r w:rsidRPr="00B2420F">
        <w:t>Comsumer</w:t>
      </w:r>
      <w:r w:rsidRPr="00B2420F">
        <w:rPr>
          <w:rFonts w:hint="eastAsia"/>
        </w:rPr>
        <w:t>实时从</w:t>
      </w:r>
      <w:r w:rsidRPr="00B2420F">
        <w:t>MQ</w:t>
      </w:r>
      <w:r w:rsidRPr="00B2420F">
        <w:rPr>
          <w:rFonts w:hint="eastAsia"/>
        </w:rPr>
        <w:t>获取数据进行处理，返回结果到</w:t>
      </w:r>
      <w:r w:rsidRPr="00B2420F">
        <w:t>Web</w:t>
      </w:r>
      <w:r w:rsidRPr="00B2420F">
        <w:rPr>
          <w:rFonts w:hint="eastAsia"/>
        </w:rPr>
        <w:t>或写</w:t>
      </w:r>
      <w:r w:rsidRPr="00B2420F">
        <w:t>DB</w:t>
      </w:r>
      <w:r w:rsidRPr="00B2420F">
        <w:rPr>
          <w:rFonts w:hint="eastAsia"/>
        </w:rPr>
        <w:t>。</w:t>
      </w:r>
    </w:p>
    <w:p w:rsidR="00B2420F" w:rsidRPr="00B2420F" w:rsidRDefault="00B2420F" w:rsidP="00B2420F">
      <w:r w:rsidRPr="00B2420F">
        <w:rPr>
          <w:rFonts w:hint="eastAsia"/>
        </w:rPr>
        <w:t>这种方式有以下几个缺陷：</w:t>
      </w:r>
    </w:p>
    <w:p w:rsidR="00B2420F" w:rsidRPr="00B2420F" w:rsidRDefault="00B2420F" w:rsidP="00B2420F">
      <w:r w:rsidRPr="00B2420F">
        <w:t>1</w:t>
      </w:r>
      <w:r w:rsidRPr="00B2420F">
        <w:rPr>
          <w:rFonts w:hint="eastAsia"/>
        </w:rPr>
        <w:t>、单机模式，能处理的数据量有限</w:t>
      </w:r>
    </w:p>
    <w:p w:rsidR="00B2420F" w:rsidRPr="00B2420F" w:rsidRDefault="00B2420F" w:rsidP="00B2420F">
      <w:r w:rsidRPr="00B2420F">
        <w:t>2</w:t>
      </w:r>
      <w:r w:rsidRPr="00B2420F">
        <w:rPr>
          <w:rFonts w:hint="eastAsia"/>
        </w:rPr>
        <w:t>、不健壮，服务器</w:t>
      </w:r>
      <w:proofErr w:type="gramStart"/>
      <w:r w:rsidRPr="00B2420F">
        <w:rPr>
          <w:rFonts w:hint="eastAsia"/>
        </w:rPr>
        <w:t>挂掉即结束</w:t>
      </w:r>
      <w:proofErr w:type="gramEnd"/>
      <w:r w:rsidRPr="00B2420F">
        <w:rPr>
          <w:rFonts w:hint="eastAsia"/>
        </w:rPr>
        <w:t>。而</w:t>
      </w:r>
      <w:r w:rsidRPr="00B2420F">
        <w:t>Storm</w:t>
      </w:r>
      <w:r w:rsidRPr="00B2420F">
        <w:rPr>
          <w:rFonts w:hint="eastAsia"/>
        </w:rPr>
        <w:t>集群节点挂掉后，任务会重新分配给其他节点，作业不受影响。</w:t>
      </w:r>
    </w:p>
    <w:p w:rsidR="00B2420F" w:rsidRPr="00B2420F" w:rsidRDefault="00B2420F" w:rsidP="00B2420F">
      <w:r w:rsidRPr="00B2420F">
        <w:t>3</w:t>
      </w:r>
      <w:r w:rsidRPr="00B2420F">
        <w:rPr>
          <w:rFonts w:hint="eastAsia"/>
        </w:rPr>
        <w:t>、失败重试、事务等，你需要在代码上进行控制，过多精力放在业务开发之外。</w:t>
      </w:r>
    </w:p>
    <w:p w:rsidR="00B2420F" w:rsidRDefault="00B2420F" w:rsidP="00B2420F">
      <w:r w:rsidRPr="00B2420F">
        <w:t>4</w:t>
      </w:r>
      <w:r w:rsidRPr="00B2420F">
        <w:rPr>
          <w:rFonts w:hint="eastAsia"/>
        </w:rPr>
        <w:t>、伸缩性差：</w:t>
      </w:r>
      <w:r w:rsidRPr="00B2420F">
        <w:rPr>
          <w:rFonts w:hint="eastAsia"/>
        </w:rPr>
        <w:t xml:space="preserve"> </w:t>
      </w:r>
      <w:r w:rsidRPr="00B2420F">
        <w:rPr>
          <w:rFonts w:hint="eastAsia"/>
        </w:rPr>
        <w:t>当一个消息处理者的消息量达到阀值，你需要对这些数据进行分流，</w:t>
      </w:r>
      <w:r w:rsidRPr="00B2420F">
        <w:rPr>
          <w:rFonts w:hint="eastAsia"/>
        </w:rPr>
        <w:t xml:space="preserve"> </w:t>
      </w:r>
      <w:r w:rsidRPr="00B2420F">
        <w:rPr>
          <w:rFonts w:hint="eastAsia"/>
        </w:rPr>
        <w:t>你需要配置这些新的处理者以让他们处理分流的消息。</w:t>
      </w:r>
    </w:p>
    <w:p w:rsidR="00CE66D5" w:rsidRPr="00CE66D5" w:rsidRDefault="00CE66D5" w:rsidP="00CE66D5">
      <w:r w:rsidRPr="00CE66D5">
        <w:t>Storm</w:t>
      </w:r>
      <w:r w:rsidRPr="00CE66D5">
        <w:rPr>
          <w:rFonts w:hint="eastAsia"/>
        </w:rPr>
        <w:t>的一些关键特性</w:t>
      </w:r>
    </w:p>
    <w:p w:rsidR="00095F37" w:rsidRPr="00CE66D5" w:rsidRDefault="00CB6E8F" w:rsidP="00CE66D5">
      <w:pPr>
        <w:numPr>
          <w:ilvl w:val="0"/>
          <w:numId w:val="15"/>
        </w:numPr>
      </w:pPr>
      <w:r w:rsidRPr="00CE66D5">
        <w:rPr>
          <w:rFonts w:hint="eastAsia"/>
          <w:b/>
          <w:bCs/>
        </w:rPr>
        <w:t>适用场景广泛</w:t>
      </w:r>
      <w:r w:rsidRPr="00CE66D5">
        <w:rPr>
          <w:rFonts w:hint="eastAsia"/>
        </w:rPr>
        <w:t>：</w:t>
      </w:r>
      <w:r w:rsidRPr="00CE66D5">
        <w:rPr>
          <w:rFonts w:hint="eastAsia"/>
        </w:rPr>
        <w:t xml:space="preserve"> </w:t>
      </w:r>
      <w:r w:rsidRPr="00CE66D5">
        <w:t>storm</w:t>
      </w:r>
      <w:r w:rsidRPr="00CE66D5">
        <w:rPr>
          <w:rFonts w:hint="eastAsia"/>
        </w:rPr>
        <w:t>可以实时处理消息和更新</w:t>
      </w:r>
      <w:r w:rsidRPr="00CE66D5">
        <w:t>DB</w:t>
      </w:r>
      <w:r w:rsidRPr="00CE66D5">
        <w:rPr>
          <w:rFonts w:hint="eastAsia"/>
        </w:rPr>
        <w:t>，对一个数据量进行持续的查询并返回客户端（持续计算），对一个耗资源的查询作实时并行化的处理</w:t>
      </w:r>
      <w:r w:rsidRPr="00CE66D5">
        <w:t>(</w:t>
      </w:r>
      <w:r w:rsidRPr="00CE66D5">
        <w:rPr>
          <w:rFonts w:hint="eastAsia"/>
        </w:rPr>
        <w:t>分布式方法调用，即</w:t>
      </w:r>
      <w:r w:rsidRPr="00CE66D5">
        <w:t>DRPC</w:t>
      </w:r>
      <w:r w:rsidRPr="00CE66D5">
        <w:rPr>
          <w:rFonts w:hint="eastAsia"/>
        </w:rPr>
        <w:t>），</w:t>
      </w:r>
      <w:r w:rsidRPr="00CE66D5">
        <w:t>storm</w:t>
      </w:r>
      <w:r w:rsidRPr="00CE66D5">
        <w:rPr>
          <w:rFonts w:hint="eastAsia"/>
        </w:rPr>
        <w:t>的这些基础</w:t>
      </w:r>
      <w:r w:rsidRPr="00CE66D5">
        <w:t>API</w:t>
      </w:r>
      <w:r w:rsidRPr="00CE66D5">
        <w:rPr>
          <w:rFonts w:hint="eastAsia"/>
        </w:rPr>
        <w:t>可以满足大量的场景。</w:t>
      </w:r>
    </w:p>
    <w:p w:rsidR="00095F37" w:rsidRPr="00CE66D5" w:rsidRDefault="00CB6E8F" w:rsidP="00CE66D5">
      <w:pPr>
        <w:numPr>
          <w:ilvl w:val="0"/>
          <w:numId w:val="15"/>
        </w:numPr>
      </w:pPr>
      <w:r w:rsidRPr="00CE66D5">
        <w:t xml:space="preserve"> </w:t>
      </w:r>
      <w:r w:rsidRPr="00CE66D5">
        <w:rPr>
          <w:rFonts w:hint="eastAsia"/>
          <w:b/>
          <w:bCs/>
        </w:rPr>
        <w:t>可伸缩性高</w:t>
      </w:r>
      <w:r w:rsidRPr="00CE66D5">
        <w:t>:  Storm</w:t>
      </w:r>
      <w:r w:rsidRPr="00CE66D5">
        <w:rPr>
          <w:rFonts w:hint="eastAsia"/>
        </w:rPr>
        <w:t>的可伸缩性可以让</w:t>
      </w:r>
      <w:r w:rsidRPr="00CE66D5">
        <w:t>storm</w:t>
      </w:r>
      <w:r w:rsidRPr="00CE66D5">
        <w:rPr>
          <w:rFonts w:hint="eastAsia"/>
        </w:rPr>
        <w:t>每秒可以处理的消息量达到很高。扩展一个实时计算任务，你所需要做的就是加机器并且提高这个计算任务的并行度</w:t>
      </w:r>
      <w:r w:rsidRPr="00CE66D5">
        <w:rPr>
          <w:rFonts w:hint="eastAsia"/>
        </w:rPr>
        <w:t xml:space="preserve"> </w:t>
      </w:r>
      <w:r w:rsidRPr="00CE66D5">
        <w:rPr>
          <w:rFonts w:hint="eastAsia"/>
        </w:rPr>
        <w:t>。</w:t>
      </w:r>
      <w:r w:rsidRPr="00CE66D5">
        <w:t>Storm</w:t>
      </w:r>
      <w:r w:rsidRPr="00CE66D5">
        <w:rPr>
          <w:rFonts w:hint="eastAsia"/>
        </w:rPr>
        <w:t>使用</w:t>
      </w:r>
      <w:r w:rsidRPr="00CE66D5">
        <w:t>ZooKeeper</w:t>
      </w:r>
      <w:r w:rsidRPr="00CE66D5">
        <w:rPr>
          <w:rFonts w:hint="eastAsia"/>
        </w:rPr>
        <w:t>来协调集群内的各种配置使得</w:t>
      </w:r>
      <w:r w:rsidRPr="00CE66D5">
        <w:t>Storm</w:t>
      </w:r>
      <w:r w:rsidRPr="00CE66D5">
        <w:rPr>
          <w:rFonts w:hint="eastAsia"/>
        </w:rPr>
        <w:t>的集群可以很容易的扩展。</w:t>
      </w:r>
    </w:p>
    <w:p w:rsidR="00CE66D5" w:rsidRPr="00CE66D5" w:rsidRDefault="00CE66D5" w:rsidP="00CE66D5">
      <w:r w:rsidRPr="00CE66D5">
        <w:t xml:space="preserve">3. </w:t>
      </w:r>
      <w:r w:rsidRPr="00CE66D5">
        <w:rPr>
          <w:rFonts w:hint="eastAsia"/>
          <w:b/>
          <w:bCs/>
        </w:rPr>
        <w:t>保证无数据丢失</w:t>
      </w:r>
      <w:r w:rsidRPr="00CE66D5">
        <w:rPr>
          <w:rFonts w:hint="eastAsia"/>
        </w:rPr>
        <w:t>：</w:t>
      </w:r>
      <w:r w:rsidRPr="00CE66D5">
        <w:rPr>
          <w:rFonts w:hint="eastAsia"/>
        </w:rPr>
        <w:t xml:space="preserve"> </w:t>
      </w:r>
      <w:r w:rsidRPr="00CE66D5">
        <w:rPr>
          <w:rFonts w:hint="eastAsia"/>
        </w:rPr>
        <w:t>实时系统必须保证所有的数据被成功的处理。</w:t>
      </w:r>
      <w:r w:rsidRPr="00CE66D5">
        <w:rPr>
          <w:rFonts w:hint="eastAsia"/>
        </w:rPr>
        <w:t xml:space="preserve"> </w:t>
      </w:r>
      <w:r w:rsidRPr="00CE66D5">
        <w:rPr>
          <w:rFonts w:hint="eastAsia"/>
        </w:rPr>
        <w:t>那些会丢失数据的系统的适用场景非常窄，</w:t>
      </w:r>
      <w:r w:rsidRPr="00CE66D5">
        <w:rPr>
          <w:rFonts w:hint="eastAsia"/>
        </w:rPr>
        <w:t xml:space="preserve"> </w:t>
      </w:r>
      <w:r w:rsidRPr="00CE66D5">
        <w:rPr>
          <w:rFonts w:hint="eastAsia"/>
        </w:rPr>
        <w:t>而</w:t>
      </w:r>
      <w:r w:rsidRPr="00CE66D5">
        <w:t>storm</w:t>
      </w:r>
      <w:r w:rsidRPr="00CE66D5">
        <w:rPr>
          <w:rFonts w:hint="eastAsia"/>
        </w:rPr>
        <w:t>保证每一条消息都会被处理，</w:t>
      </w:r>
      <w:r w:rsidRPr="00CE66D5">
        <w:rPr>
          <w:rFonts w:hint="eastAsia"/>
        </w:rPr>
        <w:t xml:space="preserve"> </w:t>
      </w:r>
      <w:r w:rsidRPr="00CE66D5">
        <w:rPr>
          <w:rFonts w:hint="eastAsia"/>
        </w:rPr>
        <w:t>这一点和</w:t>
      </w:r>
      <w:r w:rsidRPr="00CE66D5">
        <w:t>S4</w:t>
      </w:r>
      <w:r w:rsidRPr="00CE66D5">
        <w:rPr>
          <w:rFonts w:hint="eastAsia"/>
        </w:rPr>
        <w:t>相比有巨大的反差。</w:t>
      </w:r>
    </w:p>
    <w:p w:rsidR="00AA3BAB" w:rsidRPr="00AA3BAB" w:rsidRDefault="00AA3BAB" w:rsidP="00AA3BAB">
      <w:r w:rsidRPr="00AA3BAB">
        <w:t xml:space="preserve">4. </w:t>
      </w:r>
      <w:r w:rsidRPr="00AA3BAB">
        <w:rPr>
          <w:rFonts w:hint="eastAsia"/>
          <w:b/>
          <w:bCs/>
        </w:rPr>
        <w:t>异常健壮</w:t>
      </w:r>
      <w:r w:rsidRPr="00AA3BAB">
        <w:rPr>
          <w:rFonts w:hint="eastAsia"/>
        </w:rPr>
        <w:t>：</w:t>
      </w:r>
      <w:r w:rsidRPr="00AA3BAB">
        <w:rPr>
          <w:rFonts w:hint="eastAsia"/>
        </w:rPr>
        <w:t xml:space="preserve"> </w:t>
      </w:r>
      <w:r w:rsidRPr="00AA3BAB">
        <w:t>storm</w:t>
      </w:r>
      <w:r w:rsidRPr="00AA3BAB">
        <w:rPr>
          <w:rFonts w:hint="eastAsia"/>
        </w:rPr>
        <w:t>集群非常容易管理，</w:t>
      </w:r>
      <w:proofErr w:type="gramStart"/>
      <w:r w:rsidRPr="00AA3BAB">
        <w:rPr>
          <w:rFonts w:hint="eastAsia"/>
        </w:rPr>
        <w:t>轮流重</w:t>
      </w:r>
      <w:proofErr w:type="gramEnd"/>
      <w:r w:rsidRPr="00AA3BAB">
        <w:rPr>
          <w:rFonts w:hint="eastAsia"/>
        </w:rPr>
        <w:t>启节点不影响应用。</w:t>
      </w:r>
    </w:p>
    <w:p w:rsidR="00AA3BAB" w:rsidRPr="00AA3BAB" w:rsidRDefault="00AA3BAB" w:rsidP="00AA3BAB">
      <w:r w:rsidRPr="00AA3BAB">
        <w:t xml:space="preserve">5. </w:t>
      </w:r>
      <w:r w:rsidRPr="00AA3BAB">
        <w:rPr>
          <w:rFonts w:hint="eastAsia"/>
          <w:b/>
          <w:bCs/>
        </w:rPr>
        <w:t>容错性好</w:t>
      </w:r>
      <w:r w:rsidRPr="00AA3BAB">
        <w:rPr>
          <w:rFonts w:hint="eastAsia"/>
        </w:rPr>
        <w:t>：在消息处理过程中出现异常，</w:t>
      </w:r>
      <w:r w:rsidRPr="00AA3BAB">
        <w:rPr>
          <w:rFonts w:hint="eastAsia"/>
        </w:rPr>
        <w:t xml:space="preserve"> </w:t>
      </w:r>
      <w:r w:rsidRPr="00AA3BAB">
        <w:t>storm</w:t>
      </w:r>
      <w:r w:rsidRPr="00AA3BAB">
        <w:rPr>
          <w:rFonts w:hint="eastAsia"/>
        </w:rPr>
        <w:t>会进行重试</w:t>
      </w:r>
    </w:p>
    <w:p w:rsidR="00AA3BAB" w:rsidRPr="00AA3BAB" w:rsidRDefault="00AA3BAB" w:rsidP="00AA3BAB">
      <w:r w:rsidRPr="00AA3BAB">
        <w:t xml:space="preserve">6. </w:t>
      </w:r>
      <w:r w:rsidRPr="00AA3BAB">
        <w:rPr>
          <w:rFonts w:hint="eastAsia"/>
          <w:b/>
          <w:bCs/>
        </w:rPr>
        <w:t>语言无关性</w:t>
      </w:r>
      <w:r w:rsidRPr="00AA3BAB">
        <w:rPr>
          <w:rFonts w:hint="eastAsia"/>
        </w:rPr>
        <w:t>：</w:t>
      </w:r>
      <w:r w:rsidRPr="00AA3BAB">
        <w:rPr>
          <w:rFonts w:hint="eastAsia"/>
        </w:rPr>
        <w:t xml:space="preserve"> </w:t>
      </w:r>
      <w:r w:rsidRPr="00AA3BAB">
        <w:t>Storm</w:t>
      </w:r>
      <w:r w:rsidRPr="00AA3BAB">
        <w:rPr>
          <w:rFonts w:hint="eastAsia"/>
        </w:rPr>
        <w:t>的</w:t>
      </w:r>
      <w:r w:rsidRPr="00AA3BAB">
        <w:t>topology</w:t>
      </w:r>
      <w:r w:rsidRPr="00AA3BAB">
        <w:rPr>
          <w:rFonts w:hint="eastAsia"/>
        </w:rPr>
        <w:t>和消息处理组件</w:t>
      </w:r>
      <w:r w:rsidRPr="00AA3BAB">
        <w:t>(Bolt)</w:t>
      </w:r>
      <w:r w:rsidRPr="00AA3BAB">
        <w:rPr>
          <w:rFonts w:hint="eastAsia"/>
        </w:rPr>
        <w:t>可以用任何语言来定义，</w:t>
      </w:r>
      <w:r w:rsidRPr="00AA3BAB">
        <w:rPr>
          <w:rFonts w:hint="eastAsia"/>
        </w:rPr>
        <w:t xml:space="preserve"> </w:t>
      </w:r>
      <w:r w:rsidRPr="00AA3BAB">
        <w:rPr>
          <w:rFonts w:hint="eastAsia"/>
        </w:rPr>
        <w:t>这一点使得任何人都可以使用</w:t>
      </w:r>
      <w:r w:rsidRPr="00AA3BAB">
        <w:t>storm.</w:t>
      </w:r>
    </w:p>
    <w:p w:rsidR="00CE66D5" w:rsidRDefault="00AA3BAB" w:rsidP="00AA3BAB">
      <w:pPr>
        <w:pStyle w:val="1"/>
      </w:pPr>
      <w:r>
        <w:t>Storm</w:t>
      </w:r>
      <w:r>
        <w:rPr>
          <w:rFonts w:hint="eastAsia"/>
        </w:rPr>
        <w:t>原理和概念详解</w:t>
      </w:r>
    </w:p>
    <w:p w:rsidR="00AA3BAB" w:rsidRDefault="008520D4" w:rsidP="008520D4">
      <w:pPr>
        <w:pStyle w:val="2"/>
        <w:spacing w:before="156" w:after="156"/>
      </w:pPr>
      <w:r>
        <w:rPr>
          <w:rFonts w:hint="eastAsia"/>
        </w:rPr>
        <w:t>S</w:t>
      </w:r>
      <w:r>
        <w:t xml:space="preserve">torm </w:t>
      </w:r>
      <w:r>
        <w:rPr>
          <w:rFonts w:hint="eastAsia"/>
        </w:rPr>
        <w:t>集群架构</w:t>
      </w:r>
      <w:r>
        <w:rPr>
          <w:rFonts w:hint="eastAsia"/>
        </w:rPr>
        <w:t xml:space="preserve"> </w:t>
      </w:r>
    </w:p>
    <w:p w:rsidR="005033BD" w:rsidRPr="005033BD" w:rsidRDefault="005033BD" w:rsidP="005033BD">
      <w:r w:rsidRPr="005033BD">
        <w:t>Nimbus</w:t>
      </w:r>
      <w:r w:rsidRPr="005033BD">
        <w:rPr>
          <w:rFonts w:hint="eastAsia"/>
        </w:rPr>
        <w:t>（主节点，</w:t>
      </w:r>
      <w:r w:rsidRPr="005033BD">
        <w:t>master</w:t>
      </w:r>
      <w:r w:rsidRPr="005033BD">
        <w:rPr>
          <w:rFonts w:hint="eastAsia"/>
        </w:rPr>
        <w:t>）和</w:t>
      </w:r>
      <w:r w:rsidRPr="005033BD">
        <w:t>Supervisor</w:t>
      </w:r>
      <w:r w:rsidRPr="005033BD">
        <w:rPr>
          <w:rFonts w:hint="eastAsia"/>
        </w:rPr>
        <w:t>（工作节点，</w:t>
      </w:r>
      <w:r w:rsidRPr="005033BD">
        <w:t>slave</w:t>
      </w:r>
      <w:r w:rsidRPr="005033BD">
        <w:rPr>
          <w:rFonts w:hint="eastAsia"/>
        </w:rPr>
        <w:t>）之间的所有协调工作都是通过一个</w:t>
      </w:r>
      <w:r w:rsidRPr="005033BD">
        <w:t>Zookeeper</w:t>
      </w:r>
      <w:r w:rsidRPr="005033BD">
        <w:rPr>
          <w:rFonts w:hint="eastAsia"/>
        </w:rPr>
        <w:t>集群来完成。</w:t>
      </w:r>
    </w:p>
    <w:p w:rsidR="005033BD" w:rsidRPr="005033BD" w:rsidRDefault="005033BD" w:rsidP="005033BD">
      <w:r w:rsidRPr="005033BD">
        <w:rPr>
          <w:rFonts w:hint="eastAsia"/>
          <w:b/>
          <w:bCs/>
        </w:rPr>
        <w:t>并且，</w:t>
      </w:r>
      <w:r w:rsidRPr="005033BD">
        <w:rPr>
          <w:b/>
          <w:bCs/>
        </w:rPr>
        <w:t>nimbus</w:t>
      </w:r>
      <w:r w:rsidRPr="005033BD">
        <w:rPr>
          <w:rFonts w:hint="eastAsia"/>
          <w:b/>
          <w:bCs/>
        </w:rPr>
        <w:t>进程和</w:t>
      </w:r>
      <w:r w:rsidRPr="005033BD">
        <w:rPr>
          <w:b/>
          <w:bCs/>
        </w:rPr>
        <w:t>supervisor</w:t>
      </w:r>
      <w:r w:rsidRPr="005033BD">
        <w:rPr>
          <w:rFonts w:hint="eastAsia"/>
          <w:b/>
          <w:bCs/>
        </w:rPr>
        <w:t>都是快速失败（</w:t>
      </w:r>
      <w:r w:rsidRPr="005033BD">
        <w:rPr>
          <w:b/>
          <w:bCs/>
        </w:rPr>
        <w:t>fail-fast)</w:t>
      </w:r>
      <w:r w:rsidRPr="005033BD">
        <w:rPr>
          <w:rFonts w:hint="eastAsia"/>
          <w:b/>
          <w:bCs/>
        </w:rPr>
        <w:t>和无状态的。所有的状</w:t>
      </w:r>
      <w:r w:rsidRPr="005033BD">
        <w:rPr>
          <w:rFonts w:hint="eastAsia"/>
          <w:b/>
          <w:bCs/>
        </w:rPr>
        <w:lastRenderedPageBreak/>
        <w:t>态要么在</w:t>
      </w:r>
      <w:r w:rsidRPr="005033BD">
        <w:rPr>
          <w:b/>
          <w:bCs/>
        </w:rPr>
        <w:t>Zookeeper</w:t>
      </w:r>
      <w:r w:rsidRPr="005033BD">
        <w:rPr>
          <w:rFonts w:hint="eastAsia"/>
          <w:b/>
          <w:bCs/>
        </w:rPr>
        <w:t>里面，</w:t>
      </w:r>
      <w:r w:rsidRPr="005033BD">
        <w:rPr>
          <w:rFonts w:hint="eastAsia"/>
          <w:b/>
          <w:bCs/>
        </w:rPr>
        <w:t xml:space="preserve"> </w:t>
      </w:r>
      <w:r w:rsidRPr="005033BD">
        <w:rPr>
          <w:rFonts w:hint="eastAsia"/>
          <w:b/>
          <w:bCs/>
        </w:rPr>
        <w:t>要么在本地磁盘上。</w:t>
      </w:r>
    </w:p>
    <w:p w:rsidR="008520D4" w:rsidRPr="005033BD" w:rsidRDefault="008520D4" w:rsidP="008520D4"/>
    <w:p w:rsidR="008520D4" w:rsidRDefault="002E3FD2" w:rsidP="008520D4">
      <w:r>
        <w:rPr>
          <w:noProof/>
        </w:rPr>
        <w:drawing>
          <wp:inline distT="0" distB="0" distL="0" distR="0" wp14:anchorId="20A32283" wp14:editId="59879ABA">
            <wp:extent cx="5274310" cy="3406140"/>
            <wp:effectExtent l="0" t="0" r="2540" b="3810"/>
            <wp:docPr id="7183" name="图片 7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6A" w:rsidRDefault="00993D6A" w:rsidP="008520D4">
      <w:r>
        <w:t>当</w:t>
      </w:r>
      <w:r>
        <w:rPr>
          <w:rFonts w:hint="eastAsia"/>
        </w:rPr>
        <w:t xml:space="preserve">storm </w:t>
      </w:r>
      <w:r>
        <w:rPr>
          <w:rFonts w:hint="eastAsia"/>
        </w:rPr>
        <w:t>集群需要重启的时候，可以逐台机器进行重启，以保证数据不会丢失。</w:t>
      </w:r>
      <w:r>
        <w:rPr>
          <w:rFonts w:hint="eastAsia"/>
        </w:rPr>
        <w:t xml:space="preserve"> </w:t>
      </w:r>
    </w:p>
    <w:p w:rsidR="00993D6A" w:rsidRDefault="00993D6A" w:rsidP="00993D6A">
      <w:pPr>
        <w:pStyle w:val="2"/>
        <w:spacing w:before="156" w:after="156"/>
      </w:pPr>
      <w:r>
        <w:t>工作原理</w:t>
      </w:r>
    </w:p>
    <w:p w:rsidR="009E2210" w:rsidRDefault="004F21D9" w:rsidP="009E2210">
      <w:pPr>
        <w:pStyle w:val="3"/>
        <w:spacing w:before="156" w:after="156"/>
      </w:pPr>
      <w:r w:rsidRPr="004F21D9">
        <w:t>Nimbus</w:t>
      </w:r>
    </w:p>
    <w:p w:rsidR="004F21D9" w:rsidRPr="004F21D9" w:rsidRDefault="004F21D9" w:rsidP="004F21D9">
      <w:r w:rsidRPr="004F21D9">
        <w:t xml:space="preserve"> </w:t>
      </w:r>
      <w:r w:rsidRPr="004F21D9">
        <w:rPr>
          <w:rFonts w:hint="eastAsia"/>
        </w:rPr>
        <w:t>负责在集群分发的代码，</w:t>
      </w:r>
      <w:r w:rsidRPr="00621273">
        <w:rPr>
          <w:highlight w:val="yellow"/>
        </w:rPr>
        <w:t>topo</w:t>
      </w:r>
      <w:r w:rsidRPr="00621273">
        <w:rPr>
          <w:rFonts w:hint="eastAsia"/>
          <w:highlight w:val="yellow"/>
        </w:rPr>
        <w:t>只能在</w:t>
      </w:r>
      <w:r w:rsidRPr="00621273">
        <w:rPr>
          <w:highlight w:val="yellow"/>
        </w:rPr>
        <w:t>nimbus</w:t>
      </w:r>
      <w:r w:rsidRPr="00621273">
        <w:rPr>
          <w:rFonts w:hint="eastAsia"/>
          <w:highlight w:val="yellow"/>
        </w:rPr>
        <w:t>机器上提交</w:t>
      </w:r>
      <w:r w:rsidRPr="004F21D9">
        <w:rPr>
          <w:rFonts w:hint="eastAsia"/>
        </w:rPr>
        <w:t>，将任务分配给其他机器，和故障监测。</w:t>
      </w:r>
    </w:p>
    <w:p w:rsidR="009E2210" w:rsidRDefault="004F21D9" w:rsidP="009E2210">
      <w:pPr>
        <w:pStyle w:val="3"/>
        <w:spacing w:before="156" w:after="156"/>
      </w:pPr>
      <w:r w:rsidRPr="004F21D9">
        <w:t>Supervisor</w:t>
      </w:r>
    </w:p>
    <w:p w:rsidR="004F21D9" w:rsidRDefault="004F21D9" w:rsidP="004F21D9">
      <w:r w:rsidRPr="004F21D9">
        <w:rPr>
          <w:rFonts w:hint="eastAsia"/>
        </w:rPr>
        <w:t>监听分配给它的节点，根据</w:t>
      </w:r>
      <w:r w:rsidRPr="004F21D9">
        <w:t xml:space="preserve">Nimbus </w:t>
      </w:r>
      <w:r w:rsidRPr="004F21D9">
        <w:rPr>
          <w:rFonts w:hint="eastAsia"/>
        </w:rPr>
        <w:t>的委派在必要时启动和关闭工作进程。</w:t>
      </w:r>
      <w:r w:rsidRPr="004F21D9">
        <w:rPr>
          <w:rFonts w:hint="eastAsia"/>
        </w:rPr>
        <w:t xml:space="preserve"> </w:t>
      </w:r>
      <w:r w:rsidRPr="004F21D9">
        <w:rPr>
          <w:rFonts w:hint="eastAsia"/>
        </w:rPr>
        <w:t>每个工作进程执行</w:t>
      </w:r>
      <w:r w:rsidRPr="004F21D9">
        <w:t xml:space="preserve">topology </w:t>
      </w:r>
      <w:r w:rsidRPr="004F21D9">
        <w:rPr>
          <w:rFonts w:hint="eastAsia"/>
        </w:rPr>
        <w:t>的一个子集。一个运行中的</w:t>
      </w:r>
      <w:r w:rsidRPr="004F21D9">
        <w:t xml:space="preserve">topology </w:t>
      </w:r>
      <w:r w:rsidRPr="004F21D9">
        <w:rPr>
          <w:rFonts w:hint="eastAsia"/>
        </w:rPr>
        <w:t>由很多运行在很多机器上的工作进程组成。</w:t>
      </w:r>
    </w:p>
    <w:p w:rsidR="00621273" w:rsidRPr="00621273" w:rsidRDefault="00621273" w:rsidP="00621273">
      <w:r w:rsidRPr="00621273">
        <w:rPr>
          <w:rFonts w:hint="eastAsia"/>
        </w:rPr>
        <w:t>在</w:t>
      </w:r>
      <w:r w:rsidRPr="00621273">
        <w:t>Storm</w:t>
      </w:r>
      <w:r w:rsidRPr="00621273">
        <w:rPr>
          <w:rFonts w:hint="eastAsia"/>
        </w:rPr>
        <w:t>中有对于流</w:t>
      </w:r>
      <w:r w:rsidRPr="00621273">
        <w:rPr>
          <w:color w:val="FF0000"/>
        </w:rPr>
        <w:t>stream</w:t>
      </w:r>
      <w:r w:rsidRPr="00621273">
        <w:rPr>
          <w:rFonts w:hint="eastAsia"/>
        </w:rPr>
        <w:t>的抽象，</w:t>
      </w:r>
      <w:r w:rsidRPr="00621273">
        <w:rPr>
          <w:rFonts w:hint="eastAsia"/>
          <w:color w:val="FF0000"/>
        </w:rPr>
        <w:t>流是一个不间断的无界的连续</w:t>
      </w:r>
      <w:r w:rsidRPr="00621273">
        <w:rPr>
          <w:color w:val="FF0000"/>
        </w:rPr>
        <w:t>tuple</w:t>
      </w:r>
      <w:r w:rsidRPr="00621273">
        <w:rPr>
          <w:rFonts w:hint="eastAsia"/>
        </w:rPr>
        <w:t>，注意</w:t>
      </w:r>
      <w:r w:rsidRPr="00621273">
        <w:t>Storm</w:t>
      </w:r>
      <w:r w:rsidRPr="00621273">
        <w:rPr>
          <w:rFonts w:hint="eastAsia"/>
        </w:rPr>
        <w:t>在建模事件流时，把</w:t>
      </w:r>
      <w:r w:rsidRPr="00621273">
        <w:rPr>
          <w:rFonts w:hint="eastAsia"/>
          <w:color w:val="FF0000"/>
        </w:rPr>
        <w:t>流中的事件抽象为</w:t>
      </w:r>
      <w:r w:rsidRPr="00621273">
        <w:rPr>
          <w:color w:val="FF0000"/>
        </w:rPr>
        <w:t>tuple</w:t>
      </w:r>
      <w:r w:rsidRPr="00621273">
        <w:rPr>
          <w:rFonts w:hint="eastAsia"/>
        </w:rPr>
        <w:t>即元组</w:t>
      </w:r>
    </w:p>
    <w:p w:rsidR="00621273" w:rsidRDefault="00621273" w:rsidP="004F21D9">
      <w:r w:rsidRPr="00621273">
        <w:rPr>
          <w:noProof/>
        </w:rPr>
        <w:drawing>
          <wp:inline distT="0" distB="0" distL="0" distR="0" wp14:anchorId="207EE584" wp14:editId="5304586E">
            <wp:extent cx="5274310" cy="1565910"/>
            <wp:effectExtent l="0" t="0" r="2540" b="0"/>
            <wp:docPr id="11269" name="Picture 2" descr="C:\Users\lvpeng\AppData\Local\YNote\data\qq8A6E2AC88C6C8D3D7BF4CA5D6250637E\e4f0360c75094c74ad1457ee0fd281a1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" name="Picture 2" descr="C:\Users\lvpeng\AppData\Local\YNote\data\qq8A6E2AC88C6C8D3D7BF4CA5D6250637E\e4f0360c75094c74ad1457ee0fd281a1\clipboar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E2210" w:rsidRDefault="009E2210" w:rsidP="009E2210">
      <w:pPr>
        <w:pStyle w:val="3"/>
        <w:spacing w:before="156" w:after="156"/>
      </w:pPr>
      <w:r>
        <w:rPr>
          <w:rFonts w:hint="eastAsia"/>
        </w:rPr>
        <w:lastRenderedPageBreak/>
        <w:t>S</w:t>
      </w:r>
      <w:r>
        <w:t xml:space="preserve">pout </w:t>
      </w:r>
      <w:proofErr w:type="gramStart"/>
      <w:r>
        <w:t>And</w:t>
      </w:r>
      <w:proofErr w:type="gramEnd"/>
      <w:r>
        <w:t xml:space="preserve"> Bolt </w:t>
      </w:r>
    </w:p>
    <w:p w:rsidR="00ED1DBF" w:rsidRPr="00ED1DBF" w:rsidRDefault="00ED1DBF" w:rsidP="00ED1DBF">
      <w:r w:rsidRPr="00ED1DBF">
        <w:t>Storm</w:t>
      </w:r>
      <w:r w:rsidRPr="00ED1DBF">
        <w:rPr>
          <w:rFonts w:hint="eastAsia"/>
        </w:rPr>
        <w:t>认为每个</w:t>
      </w:r>
      <w:r w:rsidRPr="00ED1DBF">
        <w:t>stream</w:t>
      </w:r>
      <w:r w:rsidRPr="00ED1DBF">
        <w:rPr>
          <w:rFonts w:hint="eastAsia"/>
        </w:rPr>
        <w:t>都有一个源，也就是原始元组的源头，叫做</w:t>
      </w:r>
      <w:r w:rsidRPr="00ED1DBF">
        <w:t>Spout</w:t>
      </w:r>
      <w:r w:rsidRPr="00ED1DBF">
        <w:rPr>
          <w:rFonts w:hint="eastAsia"/>
        </w:rPr>
        <w:t>（管口）</w:t>
      </w:r>
    </w:p>
    <w:p w:rsidR="00ED1DBF" w:rsidRPr="00ED1DBF" w:rsidRDefault="00ED1DBF" w:rsidP="00ED1DBF">
      <w:r w:rsidRPr="00ED1DBF">
        <w:br/>
      </w:r>
      <w:r w:rsidRPr="00ED1DBF">
        <w:t>处理</w:t>
      </w:r>
      <w:r w:rsidRPr="00ED1DBF">
        <w:t>stream</w:t>
      </w:r>
      <w:r w:rsidRPr="00ED1DBF">
        <w:rPr>
          <w:rFonts w:hint="eastAsia"/>
        </w:rPr>
        <w:t>内的</w:t>
      </w:r>
      <w:r w:rsidRPr="00ED1DBF">
        <w:t>tuple</w:t>
      </w:r>
      <w:r w:rsidRPr="00ED1DBF">
        <w:rPr>
          <w:rFonts w:hint="eastAsia"/>
        </w:rPr>
        <w:t>，抽象为</w:t>
      </w:r>
      <w:r w:rsidRPr="00ED1DBF">
        <w:t>Bolt</w:t>
      </w:r>
      <w:r w:rsidRPr="00ED1DBF">
        <w:rPr>
          <w:rFonts w:hint="eastAsia"/>
        </w:rPr>
        <w:t>，</w:t>
      </w:r>
      <w:r w:rsidRPr="00ED1DBF">
        <w:t>bolt</w:t>
      </w:r>
      <w:r w:rsidRPr="00ED1DBF">
        <w:rPr>
          <w:rFonts w:hint="eastAsia"/>
        </w:rPr>
        <w:t>可以消费任意数量的输入流，只要将流方向导向该</w:t>
      </w:r>
      <w:r w:rsidRPr="00ED1DBF">
        <w:t>bolt</w:t>
      </w:r>
      <w:r w:rsidRPr="00ED1DBF">
        <w:rPr>
          <w:rFonts w:hint="eastAsia"/>
        </w:rPr>
        <w:t>，同时它也可以发送新的流给其他</w:t>
      </w:r>
      <w:r w:rsidRPr="00ED1DBF">
        <w:t>bolt</w:t>
      </w:r>
      <w:r w:rsidRPr="00ED1DBF">
        <w:rPr>
          <w:rFonts w:hint="eastAsia"/>
        </w:rPr>
        <w:t>使用，这样一来，只要打开特定的</w:t>
      </w:r>
      <w:r w:rsidRPr="00ED1DBF">
        <w:t>spout</w:t>
      </w:r>
      <w:r w:rsidRPr="00ED1DBF">
        <w:rPr>
          <w:rFonts w:hint="eastAsia"/>
        </w:rPr>
        <w:t>再将</w:t>
      </w:r>
      <w:r w:rsidRPr="00ED1DBF">
        <w:t>spout</w:t>
      </w:r>
      <w:r w:rsidRPr="00ED1DBF">
        <w:rPr>
          <w:rFonts w:hint="eastAsia"/>
        </w:rPr>
        <w:t>中流出的</w:t>
      </w:r>
      <w:r w:rsidRPr="00ED1DBF">
        <w:t>tuple</w:t>
      </w:r>
      <w:r w:rsidRPr="00ED1DBF">
        <w:rPr>
          <w:rFonts w:hint="eastAsia"/>
        </w:rPr>
        <w:t>导向特定的</w:t>
      </w:r>
      <w:r w:rsidRPr="00ED1DBF">
        <w:t>bolt</w:t>
      </w:r>
      <w:r w:rsidRPr="00ED1DBF">
        <w:rPr>
          <w:rFonts w:hint="eastAsia"/>
        </w:rPr>
        <w:t>，又</w:t>
      </w:r>
      <w:r w:rsidRPr="00ED1DBF">
        <w:t>bolt</w:t>
      </w:r>
      <w:r w:rsidRPr="00ED1DBF">
        <w:rPr>
          <w:rFonts w:hint="eastAsia"/>
        </w:rPr>
        <w:t>对导入</w:t>
      </w:r>
      <w:proofErr w:type="gramStart"/>
      <w:r w:rsidRPr="00ED1DBF">
        <w:rPr>
          <w:rFonts w:hint="eastAsia"/>
        </w:rPr>
        <w:t>的流做处理</w:t>
      </w:r>
      <w:proofErr w:type="gramEnd"/>
      <w:r w:rsidRPr="00ED1DBF">
        <w:rPr>
          <w:rFonts w:hint="eastAsia"/>
        </w:rPr>
        <w:t>后再导向其他</w:t>
      </w:r>
      <w:r w:rsidRPr="00ED1DBF">
        <w:t>bolt</w:t>
      </w:r>
      <w:r w:rsidRPr="00ED1DBF">
        <w:rPr>
          <w:rFonts w:hint="eastAsia"/>
        </w:rPr>
        <w:t>或者目的地。</w:t>
      </w:r>
    </w:p>
    <w:p w:rsidR="00ED1DBF" w:rsidRPr="00ED1DBF" w:rsidRDefault="00ED1DBF" w:rsidP="00ED1DBF">
      <w:r w:rsidRPr="00ED1DBF">
        <w:rPr>
          <w:rFonts w:hint="eastAsia"/>
        </w:rPr>
        <w:t>可以认为</w:t>
      </w:r>
      <w:r w:rsidRPr="00ED1DBF">
        <w:t>spout</w:t>
      </w:r>
      <w:r w:rsidRPr="00ED1DBF">
        <w:rPr>
          <w:rFonts w:hint="eastAsia"/>
        </w:rPr>
        <w:t>就是水龙头，并且每个水龙头里流出的水是不同的，我们想拿到哪种水就拧开哪个水龙头，然后使用管道将水龙头的水导向到一个水处理器（</w:t>
      </w:r>
      <w:r w:rsidRPr="00ED1DBF">
        <w:t>bolt</w:t>
      </w:r>
      <w:r w:rsidRPr="00ED1DBF">
        <w:rPr>
          <w:rFonts w:hint="eastAsia"/>
        </w:rPr>
        <w:t>），水处理器处理后再使用管道导向另一个处理器或者存入容器中。</w:t>
      </w:r>
    </w:p>
    <w:p w:rsidR="00621273" w:rsidRDefault="00ED1DBF" w:rsidP="004F21D9">
      <w:r w:rsidRPr="00ED1DBF">
        <w:rPr>
          <w:noProof/>
        </w:rPr>
        <w:drawing>
          <wp:inline distT="0" distB="0" distL="0" distR="0" wp14:anchorId="32D3376B" wp14:editId="00A2557F">
            <wp:extent cx="5274310" cy="1625600"/>
            <wp:effectExtent l="0" t="0" r="2540" b="0"/>
            <wp:docPr id="12292" name="Picture 2" descr="C:\Users\lvpeng\AppData\Local\YNote\data\qq8A6E2AC88C6C8D3D7BF4CA5D6250637E\b80d81f85b8445ad8223b5ae279cc52b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" name="Picture 2" descr="C:\Users\lvpeng\AppData\Local\YNote\data\qq8A6E2AC88C6C8D3D7BF4CA5D6250637E\b80d81f85b8445ad8223b5ae279cc52b\clipboar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E2210" w:rsidRPr="009E2210" w:rsidRDefault="009E2210" w:rsidP="009E2210">
      <w:r w:rsidRPr="009E2210">
        <w:rPr>
          <w:rFonts w:hint="eastAsia"/>
        </w:rPr>
        <w:t>为了增大水处理效率，我们很自然就想到</w:t>
      </w:r>
      <w:proofErr w:type="gramStart"/>
      <w:r w:rsidRPr="009E2210">
        <w:rPr>
          <w:rFonts w:hint="eastAsia"/>
        </w:rPr>
        <w:t>在同个水源</w:t>
      </w:r>
      <w:proofErr w:type="gramEnd"/>
      <w:r w:rsidRPr="009E2210">
        <w:rPr>
          <w:rFonts w:hint="eastAsia"/>
        </w:rPr>
        <w:t>处接上多个水龙头并使用多个水处理器，这样就可以提高效率。</w:t>
      </w:r>
    </w:p>
    <w:p w:rsidR="009E2210" w:rsidRDefault="009E2210" w:rsidP="004F21D9">
      <w:r>
        <w:rPr>
          <w:noProof/>
        </w:rPr>
        <w:drawing>
          <wp:inline distT="0" distB="0" distL="0" distR="0" wp14:anchorId="67C30704" wp14:editId="07194247">
            <wp:extent cx="5274310" cy="2305685"/>
            <wp:effectExtent l="0" t="0" r="2540" b="0"/>
            <wp:docPr id="7184" name="图片 7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DB" w:rsidRPr="009E2210" w:rsidRDefault="00315DDB" w:rsidP="00315DDB">
      <w:pPr>
        <w:pStyle w:val="3"/>
        <w:spacing w:before="156" w:after="156"/>
      </w:pPr>
      <w:r>
        <w:rPr>
          <w:rFonts w:hint="eastAsia"/>
        </w:rPr>
        <w:t>Topology</w:t>
      </w:r>
    </w:p>
    <w:p w:rsidR="001C2F60" w:rsidRPr="001C2F60" w:rsidRDefault="001C2F60" w:rsidP="001C2F60">
      <w:r w:rsidRPr="001C2F60">
        <w:t>Storm</w:t>
      </w:r>
      <w:r w:rsidRPr="001C2F60">
        <w:rPr>
          <w:rFonts w:hint="eastAsia"/>
        </w:rPr>
        <w:t>将流中元素抽象为</w:t>
      </w:r>
      <w:r w:rsidRPr="001C2F60">
        <w:t>tuple</w:t>
      </w:r>
      <w:r w:rsidRPr="001C2F60">
        <w:rPr>
          <w:rFonts w:hint="eastAsia"/>
        </w:rPr>
        <w:t>，</w:t>
      </w:r>
      <w:r w:rsidRPr="001C2F60">
        <w:rPr>
          <w:rFonts w:hint="eastAsia"/>
          <w:b/>
        </w:rPr>
        <w:t>一个</w:t>
      </w:r>
      <w:r w:rsidRPr="001C2F60">
        <w:rPr>
          <w:b/>
        </w:rPr>
        <w:t>tuple</w:t>
      </w:r>
      <w:r w:rsidRPr="001C2F60">
        <w:rPr>
          <w:rFonts w:hint="eastAsia"/>
          <w:b/>
        </w:rPr>
        <w:t>就是一个值列表</w:t>
      </w:r>
      <w:r w:rsidRPr="001C2F60">
        <w:rPr>
          <w:b/>
        </w:rPr>
        <w:t>value list</w:t>
      </w:r>
      <w:r w:rsidRPr="001C2F60">
        <w:rPr>
          <w:rFonts w:hint="eastAsia"/>
        </w:rPr>
        <w:t>，</w:t>
      </w:r>
      <w:r w:rsidRPr="001C2F60">
        <w:t>list</w:t>
      </w:r>
      <w:r w:rsidRPr="001C2F60">
        <w:rPr>
          <w:rFonts w:hint="eastAsia"/>
        </w:rPr>
        <w:t>中的每个</w:t>
      </w:r>
      <w:r w:rsidRPr="001C2F60">
        <w:t>value</w:t>
      </w:r>
      <w:r w:rsidRPr="001C2F60">
        <w:rPr>
          <w:rFonts w:hint="eastAsia"/>
        </w:rPr>
        <w:t>都有一个</w:t>
      </w:r>
      <w:r w:rsidRPr="001C2F60">
        <w:t>name</w:t>
      </w:r>
      <w:r w:rsidRPr="001C2F60">
        <w:rPr>
          <w:rFonts w:hint="eastAsia"/>
        </w:rPr>
        <w:t>，并且该</w:t>
      </w:r>
      <w:r w:rsidRPr="001C2F60">
        <w:rPr>
          <w:color w:val="FF0000"/>
        </w:rPr>
        <w:t>value</w:t>
      </w:r>
      <w:r w:rsidRPr="001C2F60">
        <w:rPr>
          <w:rFonts w:hint="eastAsia"/>
          <w:color w:val="FF0000"/>
        </w:rPr>
        <w:t>可以是</w:t>
      </w:r>
      <w:proofErr w:type="gramStart"/>
      <w:r w:rsidRPr="001C2F60">
        <w:rPr>
          <w:rFonts w:hint="eastAsia"/>
          <w:color w:val="FF0000"/>
        </w:rPr>
        <w:t>任意可</w:t>
      </w:r>
      <w:proofErr w:type="gramEnd"/>
      <w:r w:rsidRPr="001C2F60">
        <w:rPr>
          <w:rFonts w:hint="eastAsia"/>
          <w:color w:val="FF0000"/>
        </w:rPr>
        <w:t>序列化的类型</w:t>
      </w:r>
      <w:r w:rsidRPr="001C2F60">
        <w:rPr>
          <w:rFonts w:hint="eastAsia"/>
        </w:rPr>
        <w:t>。拓扑的每个节点都要说明它所发射出的元组的字段的</w:t>
      </w:r>
      <w:r w:rsidRPr="001C2F60">
        <w:t>name</w:t>
      </w:r>
      <w:r w:rsidRPr="001C2F60">
        <w:rPr>
          <w:rFonts w:hint="eastAsia"/>
        </w:rPr>
        <w:t>，其他节点只需要订阅该</w:t>
      </w:r>
      <w:r w:rsidRPr="001C2F60">
        <w:t>name</w:t>
      </w:r>
      <w:r w:rsidRPr="001C2F60">
        <w:rPr>
          <w:rFonts w:hint="eastAsia"/>
        </w:rPr>
        <w:t>就可以接收处理。</w:t>
      </w:r>
    </w:p>
    <w:p w:rsidR="00B2420F" w:rsidRDefault="001C2F60" w:rsidP="00B2420F">
      <w:r w:rsidRPr="001C2F60">
        <w:rPr>
          <w:noProof/>
        </w:rPr>
        <w:lastRenderedPageBreak/>
        <w:drawing>
          <wp:inline distT="0" distB="0" distL="0" distR="0" wp14:anchorId="5BBBF90D" wp14:editId="64032277">
            <wp:extent cx="5274310" cy="4742815"/>
            <wp:effectExtent l="0" t="0" r="2540" b="635"/>
            <wp:docPr id="14340" name="Picture 2" descr="C:\Users\lvpeng\AppData\Local\YNote\data\qq8A6E2AC88C6C8D3D7BF4CA5D6250637E\77d85d3308f84f9b95f547a3ca508256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" name="Picture 2" descr="C:\Users\lvpeng\AppData\Local\YNote\data\qq8A6E2AC88C6C8D3D7BF4CA5D6250637E\77d85d3308f84f9b95f547a3ca508256\clipboar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C2F60" w:rsidRPr="001C2F60" w:rsidRDefault="001C2F60" w:rsidP="00F073AC">
      <w:pPr>
        <w:pStyle w:val="4"/>
      </w:pPr>
      <w:r w:rsidRPr="001C2F60">
        <w:t>Streams</w:t>
      </w:r>
      <w:r w:rsidRPr="001C2F60">
        <w:rPr>
          <w:rFonts w:hint="eastAsia"/>
        </w:rPr>
        <w:t>：消息流</w:t>
      </w:r>
    </w:p>
    <w:p w:rsidR="001C2F60" w:rsidRPr="001C2F60" w:rsidRDefault="001C2F60" w:rsidP="001C2F60">
      <w:r w:rsidRPr="001C2F60">
        <w:rPr>
          <w:rFonts w:hint="eastAsia"/>
        </w:rPr>
        <w:t>消息流是一个没有边界的</w:t>
      </w:r>
      <w:r w:rsidRPr="001C2F60">
        <w:t>tuple</w:t>
      </w:r>
      <w:r w:rsidRPr="001C2F60">
        <w:rPr>
          <w:rFonts w:hint="eastAsia"/>
        </w:rPr>
        <w:t>序列，而这些</w:t>
      </w:r>
      <w:r w:rsidRPr="001C2F60">
        <w:t>tuples</w:t>
      </w:r>
      <w:r w:rsidRPr="001C2F60">
        <w:rPr>
          <w:rFonts w:hint="eastAsia"/>
        </w:rPr>
        <w:t>会被以一种分布式的方式并行创建和处理。</w:t>
      </w:r>
      <w:r w:rsidRPr="001C2F60">
        <w:rPr>
          <w:rFonts w:hint="eastAsia"/>
        </w:rPr>
        <w:t xml:space="preserve"> </w:t>
      </w:r>
      <w:r w:rsidRPr="001C2F60">
        <w:rPr>
          <w:rFonts w:hint="eastAsia"/>
        </w:rPr>
        <w:t>每个</w:t>
      </w:r>
      <w:r w:rsidRPr="001C2F60">
        <w:t>tuple</w:t>
      </w:r>
      <w:r w:rsidRPr="001C2F60">
        <w:rPr>
          <w:rFonts w:hint="eastAsia"/>
        </w:rPr>
        <w:t>可以包含多列，字段类型可以是：</w:t>
      </w:r>
      <w:r w:rsidRPr="001C2F60">
        <w:rPr>
          <w:rFonts w:hint="eastAsia"/>
        </w:rPr>
        <w:t xml:space="preserve"> </w:t>
      </w:r>
      <w:r w:rsidRPr="001C2F60">
        <w:t>integer, long, short, byte, string, double, float, boolean</w:t>
      </w:r>
      <w:r w:rsidRPr="001C2F60">
        <w:rPr>
          <w:rFonts w:hint="eastAsia"/>
        </w:rPr>
        <w:t>和</w:t>
      </w:r>
      <w:r w:rsidRPr="001C2F60">
        <w:t>byte array</w:t>
      </w:r>
      <w:r w:rsidRPr="001C2F60">
        <w:rPr>
          <w:rFonts w:hint="eastAsia"/>
        </w:rPr>
        <w:t>。</w:t>
      </w:r>
      <w:r w:rsidRPr="001C2F60">
        <w:rPr>
          <w:rFonts w:hint="eastAsia"/>
        </w:rPr>
        <w:t xml:space="preserve"> </w:t>
      </w:r>
      <w:r w:rsidRPr="001C2F60">
        <w:rPr>
          <w:rFonts w:hint="eastAsia"/>
        </w:rPr>
        <w:t>你还可以自定义类型</w:t>
      </w:r>
      <w:r w:rsidRPr="001C2F60">
        <w:rPr>
          <w:rFonts w:hint="eastAsia"/>
        </w:rPr>
        <w:t xml:space="preserve"> </w:t>
      </w:r>
      <w:r w:rsidRPr="001C2F60">
        <w:t xml:space="preserve">— </w:t>
      </w:r>
      <w:r w:rsidRPr="001C2F60">
        <w:rPr>
          <w:rFonts w:hint="eastAsia"/>
        </w:rPr>
        <w:t>只要你实现对应的序列化器。</w:t>
      </w:r>
    </w:p>
    <w:p w:rsidR="001C2F60" w:rsidRPr="001C2F60" w:rsidRDefault="001C2F60" w:rsidP="00F073AC">
      <w:pPr>
        <w:pStyle w:val="4"/>
      </w:pPr>
      <w:r w:rsidRPr="001C2F60">
        <w:t>Spouts</w:t>
      </w:r>
      <w:r w:rsidRPr="001C2F60">
        <w:rPr>
          <w:rFonts w:hint="eastAsia"/>
        </w:rPr>
        <w:t>：消息源</w:t>
      </w:r>
    </w:p>
    <w:p w:rsidR="001C2F60" w:rsidRPr="001C2F60" w:rsidRDefault="001C2F60" w:rsidP="001C2F60">
      <w:r w:rsidRPr="001C2F60">
        <w:t>Spouts</w:t>
      </w:r>
      <w:r w:rsidRPr="001C2F60">
        <w:rPr>
          <w:rFonts w:hint="eastAsia"/>
        </w:rPr>
        <w:t>是</w:t>
      </w:r>
      <w:r w:rsidRPr="001C2F60">
        <w:t>topology</w:t>
      </w:r>
      <w:r w:rsidRPr="001C2F60">
        <w:rPr>
          <w:rFonts w:hint="eastAsia"/>
        </w:rPr>
        <w:t>消息生产者。</w:t>
      </w:r>
      <w:r w:rsidRPr="001C2F60">
        <w:t>Spout</w:t>
      </w:r>
      <w:r w:rsidRPr="001C2F60">
        <w:rPr>
          <w:rFonts w:hint="eastAsia"/>
        </w:rPr>
        <w:t>从一个外部源</w:t>
      </w:r>
      <w:r w:rsidRPr="001C2F60">
        <w:t>(</w:t>
      </w:r>
      <w:r w:rsidRPr="001C2F60">
        <w:rPr>
          <w:rFonts w:hint="eastAsia"/>
        </w:rPr>
        <w:t>消息队列</w:t>
      </w:r>
      <w:r w:rsidRPr="001C2F60">
        <w:t>)</w:t>
      </w:r>
      <w:r w:rsidRPr="001C2F60">
        <w:rPr>
          <w:rFonts w:hint="eastAsia"/>
        </w:rPr>
        <w:t>读取数据向</w:t>
      </w:r>
      <w:r w:rsidRPr="001C2F60">
        <w:t>topology</w:t>
      </w:r>
      <w:r w:rsidRPr="001C2F60">
        <w:rPr>
          <w:rFonts w:hint="eastAsia"/>
        </w:rPr>
        <w:t>发出</w:t>
      </w:r>
      <w:r w:rsidRPr="001C2F60">
        <w:t>tuple</w:t>
      </w:r>
      <w:r w:rsidRPr="001C2F60">
        <w:rPr>
          <w:rFonts w:hint="eastAsia"/>
        </w:rPr>
        <w:t>。</w:t>
      </w:r>
      <w:r w:rsidRPr="001C2F60">
        <w:rPr>
          <w:rFonts w:hint="eastAsia"/>
        </w:rPr>
        <w:t xml:space="preserve"> </w:t>
      </w:r>
      <w:r w:rsidRPr="001C2F60">
        <w:rPr>
          <w:rFonts w:hint="eastAsia"/>
          <w:b/>
          <w:bCs/>
        </w:rPr>
        <w:t>消息源</w:t>
      </w:r>
      <w:r w:rsidRPr="001C2F60">
        <w:rPr>
          <w:b/>
          <w:bCs/>
        </w:rPr>
        <w:t>Spouts</w:t>
      </w:r>
      <w:r w:rsidRPr="001C2F60">
        <w:rPr>
          <w:rFonts w:hint="eastAsia"/>
          <w:b/>
          <w:bCs/>
        </w:rPr>
        <w:t>可以是可靠的也可以是不可靠的</w:t>
      </w:r>
      <w:r w:rsidRPr="001C2F60">
        <w:rPr>
          <w:rFonts w:hint="eastAsia"/>
        </w:rPr>
        <w:t>。一个可靠的消息源可以重新发射一个处理失败的</w:t>
      </w:r>
      <w:r w:rsidRPr="001C2F60">
        <w:t>tuple</w:t>
      </w:r>
      <w:r w:rsidRPr="001C2F60">
        <w:rPr>
          <w:rFonts w:hint="eastAsia"/>
        </w:rPr>
        <w:t>，</w:t>
      </w:r>
      <w:r w:rsidRPr="001C2F60">
        <w:rPr>
          <w:rFonts w:hint="eastAsia"/>
        </w:rPr>
        <w:t xml:space="preserve"> </w:t>
      </w:r>
      <w:r w:rsidRPr="001C2F60">
        <w:rPr>
          <w:rFonts w:hint="eastAsia"/>
        </w:rPr>
        <w:t>一个不可靠的消息源</w:t>
      </w:r>
      <w:r w:rsidRPr="001C2F60">
        <w:t>Spouts</w:t>
      </w:r>
      <w:r w:rsidRPr="001C2F60">
        <w:rPr>
          <w:rFonts w:hint="eastAsia"/>
        </w:rPr>
        <w:t>不会。</w:t>
      </w:r>
    </w:p>
    <w:p w:rsidR="001C2F60" w:rsidRPr="001C2F60" w:rsidRDefault="001C2F60" w:rsidP="001C2F60">
      <w:r w:rsidRPr="001C2F60">
        <w:t>Spout</w:t>
      </w:r>
      <w:r w:rsidRPr="001C2F60">
        <w:rPr>
          <w:rFonts w:hint="eastAsia"/>
        </w:rPr>
        <w:t>类的方法</w:t>
      </w:r>
      <w:r w:rsidRPr="001C2F60">
        <w:t>nextTuple</w:t>
      </w:r>
      <w:r w:rsidRPr="001C2F60">
        <w:rPr>
          <w:rFonts w:hint="eastAsia"/>
        </w:rPr>
        <w:t>不断发射</w:t>
      </w:r>
      <w:r w:rsidRPr="001C2F60">
        <w:t>tuple</w:t>
      </w:r>
      <w:r w:rsidRPr="001C2F60">
        <w:rPr>
          <w:rFonts w:hint="eastAsia"/>
        </w:rPr>
        <w:t>到</w:t>
      </w:r>
      <w:r w:rsidRPr="001C2F60">
        <w:t>topology</w:t>
      </w:r>
      <w:r w:rsidRPr="001C2F60">
        <w:rPr>
          <w:rFonts w:hint="eastAsia"/>
        </w:rPr>
        <w:t>，</w:t>
      </w:r>
      <w:r w:rsidRPr="001C2F60">
        <w:t>storm</w:t>
      </w:r>
      <w:r w:rsidRPr="001C2F60">
        <w:rPr>
          <w:rFonts w:hint="eastAsia"/>
        </w:rPr>
        <w:t>在检测到一个</w:t>
      </w:r>
      <w:r w:rsidRPr="001C2F60">
        <w:t>tuple</w:t>
      </w:r>
      <w:r w:rsidRPr="001C2F60">
        <w:rPr>
          <w:rFonts w:hint="eastAsia"/>
        </w:rPr>
        <w:t>被整个</w:t>
      </w:r>
      <w:r w:rsidRPr="001C2F60">
        <w:t>topology</w:t>
      </w:r>
      <w:r w:rsidRPr="001C2F60">
        <w:rPr>
          <w:rFonts w:hint="eastAsia"/>
        </w:rPr>
        <w:t>成功处理的时候调用</w:t>
      </w:r>
      <w:r w:rsidRPr="001C2F60">
        <w:t xml:space="preserve">ack, </w:t>
      </w:r>
      <w:r w:rsidRPr="001C2F60">
        <w:rPr>
          <w:rFonts w:hint="eastAsia"/>
        </w:rPr>
        <w:t>否则调用</w:t>
      </w:r>
      <w:r w:rsidRPr="001C2F60">
        <w:t>fail</w:t>
      </w:r>
      <w:r w:rsidRPr="001C2F60">
        <w:rPr>
          <w:rFonts w:hint="eastAsia"/>
        </w:rPr>
        <w:t>。</w:t>
      </w:r>
    </w:p>
    <w:p w:rsidR="001C2F60" w:rsidRPr="001C2F60" w:rsidRDefault="001C2F60" w:rsidP="001C2F60">
      <w:r w:rsidRPr="001C2F60">
        <w:rPr>
          <w:highlight w:val="yellow"/>
        </w:rPr>
        <w:t>storm</w:t>
      </w:r>
      <w:r w:rsidRPr="001C2F60">
        <w:rPr>
          <w:rFonts w:hint="eastAsia"/>
          <w:highlight w:val="yellow"/>
        </w:rPr>
        <w:t>只对可靠的</w:t>
      </w:r>
      <w:r w:rsidRPr="001C2F60">
        <w:rPr>
          <w:highlight w:val="yellow"/>
        </w:rPr>
        <w:t>spout</w:t>
      </w:r>
      <w:r w:rsidRPr="001C2F60">
        <w:rPr>
          <w:rFonts w:hint="eastAsia"/>
          <w:highlight w:val="yellow"/>
        </w:rPr>
        <w:t>调用</w:t>
      </w:r>
      <w:r w:rsidRPr="001C2F60">
        <w:rPr>
          <w:highlight w:val="yellow"/>
        </w:rPr>
        <w:t>ack</w:t>
      </w:r>
      <w:r w:rsidRPr="001C2F60">
        <w:rPr>
          <w:rFonts w:hint="eastAsia"/>
          <w:highlight w:val="yellow"/>
        </w:rPr>
        <w:t>和</w:t>
      </w:r>
      <w:r w:rsidRPr="001C2F60">
        <w:rPr>
          <w:highlight w:val="yellow"/>
        </w:rPr>
        <w:t>fail</w:t>
      </w:r>
      <w:r w:rsidRPr="001C2F60">
        <w:rPr>
          <w:rFonts w:hint="eastAsia"/>
          <w:highlight w:val="yellow"/>
        </w:rPr>
        <w:t>。</w:t>
      </w:r>
    </w:p>
    <w:p w:rsidR="001C2F60" w:rsidRPr="001C2F60" w:rsidRDefault="001C2F60" w:rsidP="00F073AC">
      <w:pPr>
        <w:pStyle w:val="4"/>
      </w:pPr>
      <w:r w:rsidRPr="001C2F60">
        <w:t>Bolts</w:t>
      </w:r>
      <w:r w:rsidRPr="001C2F60">
        <w:rPr>
          <w:rFonts w:hint="eastAsia"/>
        </w:rPr>
        <w:t>：消息处理者</w:t>
      </w:r>
    </w:p>
    <w:p w:rsidR="001C2F60" w:rsidRPr="001C2F60" w:rsidRDefault="001C2F60" w:rsidP="001C2F60">
      <w:r w:rsidRPr="001C2F60">
        <w:rPr>
          <w:rFonts w:hint="eastAsia"/>
        </w:rPr>
        <w:t>消息处理逻辑被封装在</w:t>
      </w:r>
      <w:r w:rsidRPr="001C2F60">
        <w:t>bolts</w:t>
      </w:r>
      <w:r w:rsidRPr="001C2F60">
        <w:rPr>
          <w:rFonts w:hint="eastAsia"/>
        </w:rPr>
        <w:t>里面，</w:t>
      </w:r>
      <w:r w:rsidRPr="001C2F60">
        <w:t>Bolts</w:t>
      </w:r>
      <w:r w:rsidRPr="001C2F60">
        <w:rPr>
          <w:rFonts w:hint="eastAsia"/>
        </w:rPr>
        <w:t>可以做很多事情：</w:t>
      </w:r>
      <w:r w:rsidRPr="001C2F60">
        <w:rPr>
          <w:rFonts w:hint="eastAsia"/>
        </w:rPr>
        <w:t xml:space="preserve"> </w:t>
      </w:r>
      <w:r w:rsidRPr="001C2F60">
        <w:rPr>
          <w:rFonts w:hint="eastAsia"/>
        </w:rPr>
        <w:t>过滤，</w:t>
      </w:r>
      <w:r w:rsidRPr="001C2F60">
        <w:rPr>
          <w:rFonts w:hint="eastAsia"/>
        </w:rPr>
        <w:t xml:space="preserve"> </w:t>
      </w:r>
      <w:r w:rsidRPr="001C2F60">
        <w:rPr>
          <w:rFonts w:hint="eastAsia"/>
        </w:rPr>
        <w:t>聚合，</w:t>
      </w:r>
      <w:r w:rsidRPr="001C2F60">
        <w:rPr>
          <w:rFonts w:hint="eastAsia"/>
        </w:rPr>
        <w:t xml:space="preserve"> </w:t>
      </w:r>
      <w:r w:rsidRPr="001C2F60">
        <w:rPr>
          <w:rFonts w:hint="eastAsia"/>
        </w:rPr>
        <w:t>查</w:t>
      </w:r>
      <w:r w:rsidRPr="001C2F60">
        <w:rPr>
          <w:rFonts w:hint="eastAsia"/>
        </w:rPr>
        <w:lastRenderedPageBreak/>
        <w:t>询数据库等。</w:t>
      </w:r>
    </w:p>
    <w:p w:rsidR="001C2F60" w:rsidRPr="001C2F60" w:rsidRDefault="001C2F60" w:rsidP="001C2F60">
      <w:r w:rsidRPr="001C2F60">
        <w:t>Bolts</w:t>
      </w:r>
      <w:r w:rsidRPr="001C2F60">
        <w:rPr>
          <w:rFonts w:hint="eastAsia"/>
        </w:rPr>
        <w:t>可以简单的</w:t>
      </w:r>
      <w:proofErr w:type="gramStart"/>
      <w:r w:rsidRPr="001C2F60">
        <w:rPr>
          <w:rFonts w:hint="eastAsia"/>
        </w:rPr>
        <w:t>做消息流</w:t>
      </w:r>
      <w:proofErr w:type="gramEnd"/>
      <w:r w:rsidRPr="001C2F60">
        <w:rPr>
          <w:rFonts w:hint="eastAsia"/>
        </w:rPr>
        <w:t>的传递。复杂的消息</w:t>
      </w:r>
      <w:proofErr w:type="gramStart"/>
      <w:r w:rsidRPr="001C2F60">
        <w:rPr>
          <w:rFonts w:hint="eastAsia"/>
        </w:rPr>
        <w:t>流处理</w:t>
      </w:r>
      <w:proofErr w:type="gramEnd"/>
      <w:r w:rsidRPr="001C2F60">
        <w:rPr>
          <w:rFonts w:hint="eastAsia"/>
        </w:rPr>
        <w:t>往往需要很多步骤，</w:t>
      </w:r>
      <w:r w:rsidRPr="001C2F60">
        <w:rPr>
          <w:rFonts w:hint="eastAsia"/>
        </w:rPr>
        <w:t xml:space="preserve"> </w:t>
      </w:r>
      <w:r w:rsidRPr="001C2F60">
        <w:rPr>
          <w:rFonts w:hint="eastAsia"/>
        </w:rPr>
        <w:t>从而也就需要经过很多</w:t>
      </w:r>
      <w:r w:rsidRPr="001C2F60">
        <w:t>Bolts</w:t>
      </w:r>
      <w:r w:rsidRPr="001C2F60">
        <w:rPr>
          <w:rFonts w:hint="eastAsia"/>
        </w:rPr>
        <w:t>。第一级</w:t>
      </w:r>
      <w:r w:rsidRPr="001C2F60">
        <w:t>Bolt</w:t>
      </w:r>
      <w:r w:rsidRPr="001C2F60">
        <w:rPr>
          <w:rFonts w:hint="eastAsia"/>
        </w:rPr>
        <w:t>的输出可以作为下一级</w:t>
      </w:r>
      <w:r w:rsidRPr="001C2F60">
        <w:t>Bolt</w:t>
      </w:r>
      <w:r w:rsidRPr="001C2F60">
        <w:rPr>
          <w:rFonts w:hint="eastAsia"/>
        </w:rPr>
        <w:t>的输入。而</w:t>
      </w:r>
      <w:r w:rsidRPr="001C2F60">
        <w:t>Spout</w:t>
      </w:r>
      <w:r w:rsidRPr="001C2F60">
        <w:rPr>
          <w:rFonts w:hint="eastAsia"/>
        </w:rPr>
        <w:t>不能有</w:t>
      </w:r>
      <w:r w:rsidR="00F073AC">
        <w:rPr>
          <w:rFonts w:hint="eastAsia"/>
        </w:rPr>
        <w:t>下</w:t>
      </w:r>
      <w:r w:rsidRPr="001C2F60">
        <w:rPr>
          <w:rFonts w:hint="eastAsia"/>
        </w:rPr>
        <w:t>一级。</w:t>
      </w:r>
    </w:p>
    <w:p w:rsidR="001C2F60" w:rsidRPr="001C2F60" w:rsidRDefault="001C2F60" w:rsidP="001C2F60">
      <w:r w:rsidRPr="001C2F60">
        <w:t>Bolts</w:t>
      </w:r>
      <w:r w:rsidRPr="001C2F60">
        <w:rPr>
          <w:rFonts w:hint="eastAsia"/>
        </w:rPr>
        <w:t>的主要方法是</w:t>
      </w:r>
      <w:r w:rsidRPr="001C2F60">
        <w:t>execute</w:t>
      </w:r>
      <w:r w:rsidRPr="001C2F60">
        <w:rPr>
          <w:rFonts w:hint="eastAsia"/>
        </w:rPr>
        <w:t>（死循环）连续处理传入的</w:t>
      </w:r>
      <w:r w:rsidRPr="001C2F60">
        <w:t>tuple</w:t>
      </w:r>
      <w:r w:rsidRPr="001C2F60">
        <w:rPr>
          <w:rFonts w:hint="eastAsia"/>
        </w:rPr>
        <w:t>，成功处理完每一个</w:t>
      </w:r>
      <w:r w:rsidRPr="001C2F60">
        <w:t>tuple</w:t>
      </w:r>
      <w:r w:rsidRPr="001C2F60">
        <w:rPr>
          <w:rFonts w:hint="eastAsia"/>
        </w:rPr>
        <w:t>调用</w:t>
      </w:r>
      <w:r w:rsidRPr="001C2F60">
        <w:t>OutputCollector</w:t>
      </w:r>
      <w:r w:rsidRPr="001C2F60">
        <w:rPr>
          <w:rFonts w:hint="eastAsia"/>
        </w:rPr>
        <w:t>的</w:t>
      </w:r>
      <w:r w:rsidRPr="001C2F60">
        <w:t>ack</w:t>
      </w:r>
      <w:r w:rsidRPr="001C2F60">
        <w:rPr>
          <w:rFonts w:hint="eastAsia"/>
        </w:rPr>
        <w:t>方法，以通知</w:t>
      </w:r>
      <w:r w:rsidRPr="001C2F60">
        <w:t>storm</w:t>
      </w:r>
      <w:r w:rsidRPr="001C2F60">
        <w:rPr>
          <w:rFonts w:hint="eastAsia"/>
        </w:rPr>
        <w:t>这个</w:t>
      </w:r>
      <w:r w:rsidRPr="001C2F60">
        <w:t>tuple</w:t>
      </w:r>
      <w:r w:rsidRPr="001C2F60">
        <w:rPr>
          <w:rFonts w:hint="eastAsia"/>
        </w:rPr>
        <w:t>被处理完成了。当处理失败时，可以调</w:t>
      </w:r>
      <w:r w:rsidRPr="001C2F60">
        <w:t>fail</w:t>
      </w:r>
      <w:r w:rsidRPr="001C2F60">
        <w:rPr>
          <w:rFonts w:hint="eastAsia"/>
        </w:rPr>
        <w:t>方法通知</w:t>
      </w:r>
      <w:r w:rsidRPr="001C2F60">
        <w:t>Spout</w:t>
      </w:r>
      <w:r w:rsidRPr="001C2F60">
        <w:rPr>
          <w:rFonts w:hint="eastAsia"/>
        </w:rPr>
        <w:t>端可以重新发送该</w:t>
      </w:r>
      <w:r w:rsidRPr="001C2F60">
        <w:t>tuple</w:t>
      </w:r>
      <w:r w:rsidRPr="001C2F60">
        <w:rPr>
          <w:rFonts w:hint="eastAsia"/>
        </w:rPr>
        <w:t>。</w:t>
      </w:r>
    </w:p>
    <w:p w:rsidR="001C2F60" w:rsidRPr="001C2F60" w:rsidRDefault="001C2F60" w:rsidP="001C2F60">
      <w:r w:rsidRPr="001C2F60">
        <w:rPr>
          <w:rFonts w:hint="eastAsia"/>
        </w:rPr>
        <w:t>流程是：</w:t>
      </w:r>
      <w:r w:rsidRPr="001C2F60">
        <w:rPr>
          <w:rFonts w:hint="eastAsia"/>
        </w:rPr>
        <w:t xml:space="preserve"> </w:t>
      </w:r>
      <w:r w:rsidRPr="001C2F60">
        <w:t>Bolts</w:t>
      </w:r>
      <w:r w:rsidRPr="001C2F60">
        <w:rPr>
          <w:rFonts w:hint="eastAsia"/>
        </w:rPr>
        <w:t>处理一个输入</w:t>
      </w:r>
      <w:r w:rsidRPr="001C2F60">
        <w:t xml:space="preserve">tuple, </w:t>
      </w:r>
      <w:r w:rsidRPr="001C2F60">
        <w:rPr>
          <w:rFonts w:hint="eastAsia"/>
        </w:rPr>
        <w:t>然后调用</w:t>
      </w:r>
      <w:r w:rsidRPr="001C2F60">
        <w:t>ack</w:t>
      </w:r>
      <w:r w:rsidRPr="001C2F60">
        <w:rPr>
          <w:rFonts w:hint="eastAsia"/>
        </w:rPr>
        <w:t>通知</w:t>
      </w:r>
      <w:r w:rsidRPr="001C2F60">
        <w:t>storm</w:t>
      </w:r>
      <w:r w:rsidRPr="001C2F60">
        <w:rPr>
          <w:rFonts w:hint="eastAsia"/>
        </w:rPr>
        <w:t>自己已经处理过这个</w:t>
      </w:r>
      <w:r w:rsidRPr="001C2F60">
        <w:t>tuple</w:t>
      </w:r>
      <w:r w:rsidRPr="001C2F60">
        <w:rPr>
          <w:rFonts w:hint="eastAsia"/>
        </w:rPr>
        <w:t>了。</w:t>
      </w:r>
      <w:r w:rsidRPr="001C2F60">
        <w:t>storm</w:t>
      </w:r>
      <w:r w:rsidRPr="001C2F60">
        <w:rPr>
          <w:rFonts w:hint="eastAsia"/>
        </w:rPr>
        <w:t>提供了一个</w:t>
      </w:r>
      <w:r w:rsidRPr="001C2F60">
        <w:t>IBasicBolt</w:t>
      </w:r>
      <w:r w:rsidRPr="001C2F60">
        <w:rPr>
          <w:rFonts w:hint="eastAsia"/>
        </w:rPr>
        <w:t>会自动调用</w:t>
      </w:r>
      <w:r w:rsidRPr="001C2F60">
        <w:t>ack</w:t>
      </w:r>
      <w:r w:rsidRPr="001C2F60">
        <w:rPr>
          <w:rFonts w:hint="eastAsia"/>
        </w:rPr>
        <w:t>。</w:t>
      </w:r>
    </w:p>
    <w:p w:rsidR="001C2F60" w:rsidRPr="001C2F60" w:rsidRDefault="001C2F60" w:rsidP="001C2F60">
      <w:r w:rsidRPr="001C2F60">
        <w:t>Bolts</w:t>
      </w:r>
      <w:r w:rsidRPr="001C2F60">
        <w:rPr>
          <w:rFonts w:hint="eastAsia"/>
        </w:rPr>
        <w:t>使用</w:t>
      </w:r>
      <w:r w:rsidRPr="001C2F60">
        <w:t>OutputCollector</w:t>
      </w:r>
      <w:r w:rsidRPr="001C2F60">
        <w:rPr>
          <w:rFonts w:hint="eastAsia"/>
        </w:rPr>
        <w:t>来发射</w:t>
      </w:r>
      <w:r w:rsidRPr="001C2F60">
        <w:t>tuple</w:t>
      </w:r>
      <w:r w:rsidRPr="001C2F60">
        <w:rPr>
          <w:rFonts w:hint="eastAsia"/>
        </w:rPr>
        <w:t>到下一级</w:t>
      </w:r>
      <w:r w:rsidRPr="001C2F60">
        <w:t>Blot</w:t>
      </w:r>
      <w:r w:rsidRPr="001C2F60">
        <w:rPr>
          <w:rFonts w:hint="eastAsia"/>
        </w:rPr>
        <w:t>。</w:t>
      </w:r>
    </w:p>
    <w:p w:rsidR="001C2F60" w:rsidRPr="001C2F60" w:rsidRDefault="001C2F60" w:rsidP="00B2420F"/>
    <w:p w:rsidR="00413F2F" w:rsidRDefault="00C64EC1" w:rsidP="00C64EC1">
      <w:pPr>
        <w:pStyle w:val="1"/>
      </w:pPr>
      <w:r w:rsidRPr="00C64EC1">
        <w:rPr>
          <w:rFonts w:hint="eastAsia"/>
        </w:rPr>
        <w:t>Storm</w:t>
      </w:r>
      <w:r w:rsidRPr="00C64EC1">
        <w:rPr>
          <w:rFonts w:hint="eastAsia"/>
        </w:rPr>
        <w:t>安装部署与测试运行</w:t>
      </w:r>
    </w:p>
    <w:p w:rsidR="008426F2" w:rsidRDefault="008426F2" w:rsidP="008426F2">
      <w:r>
        <w:rPr>
          <w:rFonts w:hint="eastAsia"/>
        </w:rPr>
        <w:t>官网：</w:t>
      </w:r>
    </w:p>
    <w:p w:rsidR="008426F2" w:rsidRDefault="008426F2" w:rsidP="008426F2">
      <w:r>
        <w:tab/>
        <w:t>http://storm.apache.org/</w:t>
      </w:r>
    </w:p>
    <w:p w:rsidR="008426F2" w:rsidRDefault="008426F2" w:rsidP="008426F2">
      <w:r>
        <w:rPr>
          <w:rFonts w:hint="eastAsia"/>
        </w:rPr>
        <w:t>并不是</w:t>
      </w:r>
      <w:r>
        <w:rPr>
          <w:rFonts w:hint="eastAsia"/>
        </w:rPr>
        <w:t>hadoop</w:t>
      </w:r>
      <w:r>
        <w:rPr>
          <w:rFonts w:hint="eastAsia"/>
        </w:rPr>
        <w:t>生态系统的一个框架</w:t>
      </w:r>
    </w:p>
    <w:p w:rsidR="008426F2" w:rsidRDefault="008426F2" w:rsidP="008426F2">
      <w:r>
        <w:rPr>
          <w:rFonts w:hint="eastAsia"/>
        </w:rPr>
        <w:t>版本：</w:t>
      </w:r>
      <w:r>
        <w:rPr>
          <w:rFonts w:hint="eastAsia"/>
        </w:rPr>
        <w:t>0.9.6</w:t>
      </w:r>
    </w:p>
    <w:p w:rsidR="008426F2" w:rsidRDefault="008426F2" w:rsidP="008426F2">
      <w:r>
        <w:t>http://storm.apache.org/2015/11/05/storm096-released.html</w:t>
      </w:r>
    </w:p>
    <w:p w:rsidR="00C64EC1" w:rsidRDefault="0097410B" w:rsidP="008426F2">
      <w:hyperlink r:id="rId13" w:history="1">
        <w:r w:rsidR="008426F2" w:rsidRPr="001D4212">
          <w:rPr>
            <w:rStyle w:val="a6"/>
          </w:rPr>
          <w:t>http://storm.apache.org/downloads.html</w:t>
        </w:r>
      </w:hyperlink>
    </w:p>
    <w:p w:rsidR="0066554F" w:rsidRDefault="0066554F" w:rsidP="008426F2">
      <w:r w:rsidRPr="0066554F">
        <w:t>http://storm.apache.org/releases/0.9.6/index.html</w:t>
      </w:r>
    </w:p>
    <w:p w:rsidR="008426F2" w:rsidRDefault="008426F2" w:rsidP="008426F2">
      <w:pPr>
        <w:pStyle w:val="2"/>
        <w:spacing w:before="156" w:after="156"/>
      </w:pPr>
      <w:r>
        <w:t>安装</w:t>
      </w:r>
    </w:p>
    <w:p w:rsidR="00457F23" w:rsidRDefault="00457F23" w:rsidP="00015154">
      <w:pPr>
        <w:pStyle w:val="3"/>
        <w:spacing w:before="156" w:after="156"/>
      </w:pPr>
      <w:r>
        <w:rPr>
          <w:rFonts w:hint="eastAsia"/>
        </w:rPr>
        <w:t>下载安装包，上传服务器</w:t>
      </w:r>
    </w:p>
    <w:p w:rsidR="008426F2" w:rsidRDefault="00457F23" w:rsidP="00457F23">
      <w:proofErr w:type="gramStart"/>
      <w:r>
        <w:t>apache-storm-0.9.6.tar.gz</w:t>
      </w:r>
      <w:proofErr w:type="gramEnd"/>
    </w:p>
    <w:p w:rsidR="00457F23" w:rsidRDefault="00457F23" w:rsidP="00015154">
      <w:pPr>
        <w:pStyle w:val="3"/>
        <w:spacing w:before="156" w:after="156"/>
      </w:pPr>
      <w:r>
        <w:rPr>
          <w:rFonts w:hint="eastAsia"/>
        </w:rPr>
        <w:t>安装要求、前提</w:t>
      </w:r>
    </w:p>
    <w:p w:rsidR="00457F23" w:rsidRDefault="00457F23" w:rsidP="00457F23">
      <w:r>
        <w:rPr>
          <w:rFonts w:hint="eastAsia"/>
        </w:rPr>
        <w:t>zookeeper</w:t>
      </w:r>
      <w:r>
        <w:rPr>
          <w:rFonts w:hint="eastAsia"/>
        </w:rPr>
        <w:t>集群</w:t>
      </w:r>
      <w:r>
        <w:rPr>
          <w:rFonts w:hint="eastAsia"/>
        </w:rPr>
        <w:t xml:space="preserve">  python 2.6.6</w:t>
      </w:r>
      <w:r>
        <w:rPr>
          <w:rFonts w:hint="eastAsia"/>
        </w:rPr>
        <w:t>以上</w:t>
      </w:r>
    </w:p>
    <w:p w:rsidR="00457F23" w:rsidRDefault="00457F23" w:rsidP="00015154">
      <w:pPr>
        <w:pStyle w:val="3"/>
        <w:spacing w:before="156" w:after="156"/>
      </w:pPr>
      <w:r>
        <w:rPr>
          <w:rFonts w:hint="eastAsia"/>
        </w:rPr>
        <w:t>解压安装</w:t>
      </w:r>
    </w:p>
    <w:p w:rsidR="00457F23" w:rsidRDefault="00457F23" w:rsidP="00457F23">
      <w:r>
        <w:rPr>
          <w:rFonts w:hint="eastAsia"/>
        </w:rPr>
        <w:tab/>
      </w:r>
      <w:proofErr w:type="gramStart"/>
      <w:r>
        <w:t>tar</w:t>
      </w:r>
      <w:proofErr w:type="gramEnd"/>
      <w:r>
        <w:t xml:space="preserve"> -zxvf apache-storm-0.9.6.tar.gz -C /opt/modules/</w:t>
      </w:r>
    </w:p>
    <w:p w:rsidR="00764846" w:rsidRDefault="00764846" w:rsidP="00015154">
      <w:pPr>
        <w:pStyle w:val="3"/>
        <w:spacing w:before="156" w:after="156"/>
      </w:pPr>
      <w:r w:rsidRPr="00764846">
        <w:rPr>
          <w:rFonts w:hint="eastAsia"/>
        </w:rPr>
        <w:t>进入解压路径，修改配置文件</w:t>
      </w:r>
    </w:p>
    <w:p w:rsidR="00764846" w:rsidRDefault="00764846" w:rsidP="00764846">
      <w:r>
        <w:rPr>
          <w:rFonts w:hint="eastAsia"/>
        </w:rPr>
        <w:t>conf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storm_</w:t>
      </w:r>
      <w:proofErr w:type="gramStart"/>
      <w:r>
        <w:t>env.ini  storm.yaml</w:t>
      </w:r>
      <w:proofErr w:type="gramEnd"/>
    </w:p>
    <w:p w:rsidR="00764846" w:rsidRDefault="00764846" w:rsidP="00764846">
      <w:r>
        <w:t xml:space="preserve">storm_evn.ini </w:t>
      </w:r>
      <w:r>
        <w:t>：</w:t>
      </w:r>
      <w:r>
        <w:t>JAVA_HOME:/opt/modules/jdk1.7.0_67</w:t>
      </w:r>
    </w:p>
    <w:p w:rsidR="00764846" w:rsidRDefault="00764846" w:rsidP="00764846">
      <w:r>
        <w:t>storm.yaml:</w:t>
      </w:r>
      <w:r w:rsidR="00E64F8D">
        <w:t xml:space="preserve"> </w:t>
      </w:r>
      <w:r>
        <w:rPr>
          <w:rFonts w:hint="eastAsia"/>
        </w:rPr>
        <w:t xml:space="preserve">yaml </w:t>
      </w:r>
      <w:r>
        <w:rPr>
          <w:rFonts w:hint="eastAsia"/>
        </w:rPr>
        <w:t>有特殊的文件格式要求</w:t>
      </w:r>
    </w:p>
    <w:p w:rsidR="0066554F" w:rsidRDefault="0066554F" w:rsidP="0066554F">
      <w:pPr>
        <w:pStyle w:val="a3"/>
      </w:pPr>
      <w:r>
        <w:t>storm.zookeeper.servers:</w:t>
      </w:r>
    </w:p>
    <w:p w:rsidR="0066554F" w:rsidRDefault="00015154" w:rsidP="0066554F">
      <w:pPr>
        <w:pStyle w:val="a3"/>
      </w:pPr>
      <w:r>
        <w:lastRenderedPageBreak/>
        <w:t xml:space="preserve">    </w:t>
      </w:r>
      <w:r w:rsidR="0066554F">
        <w:t>- "hive-stu.ibeifeng.com"</w:t>
      </w:r>
    </w:p>
    <w:p w:rsidR="0066554F" w:rsidRDefault="0066554F" w:rsidP="0066554F">
      <w:pPr>
        <w:pStyle w:val="a3"/>
      </w:pPr>
      <w:r>
        <w:rPr>
          <w:rFonts w:hint="eastAsia"/>
        </w:rPr>
        <w:t xml:space="preserve">nimbus.host: "nimbus"     nimbus </w:t>
      </w:r>
      <w:r>
        <w:rPr>
          <w:rFonts w:hint="eastAsia"/>
        </w:rPr>
        <w:t>主节点</w:t>
      </w:r>
    </w:p>
    <w:p w:rsidR="00015154" w:rsidRDefault="0066554F" w:rsidP="00015154">
      <w:pPr>
        <w:pStyle w:val="a3"/>
      </w:pPr>
      <w:r>
        <w:rPr>
          <w:rFonts w:hint="eastAsia"/>
        </w:rPr>
        <w:t xml:space="preserve">storm.local.dir: </w:t>
      </w:r>
      <w:proofErr w:type="gramStart"/>
      <w:r>
        <w:rPr>
          <w:rFonts w:hint="eastAsia"/>
        </w:rPr>
        <w:t>"</w:t>
      </w:r>
      <w:r w:rsidR="00015154" w:rsidRPr="00015154">
        <w:t xml:space="preserve"> /</w:t>
      </w:r>
      <w:proofErr w:type="gramEnd"/>
      <w:r w:rsidR="00015154" w:rsidRPr="00015154">
        <w:t>usr/local/storm/workspace</w:t>
      </w:r>
      <w:r w:rsidR="00015154" w:rsidRPr="00015154">
        <w:rPr>
          <w:rFonts w:hint="eastAsia"/>
        </w:rPr>
        <w:t xml:space="preserve"> </w:t>
      </w:r>
      <w:r>
        <w:rPr>
          <w:rFonts w:hint="eastAsia"/>
        </w:rPr>
        <w:t xml:space="preserve">"  </w:t>
      </w:r>
    </w:p>
    <w:p w:rsidR="0066554F" w:rsidRDefault="0066554F" w:rsidP="00015154">
      <w:pPr>
        <w:pStyle w:val="a3"/>
      </w:pPr>
      <w:r>
        <w:rPr>
          <w:rFonts w:hint="eastAsia"/>
        </w:rPr>
        <w:t>参数指定</w:t>
      </w:r>
      <w:r>
        <w:rPr>
          <w:rFonts w:hint="eastAsia"/>
        </w:rPr>
        <w:t>storm</w:t>
      </w:r>
      <w:r>
        <w:rPr>
          <w:rFonts w:hint="eastAsia"/>
        </w:rPr>
        <w:t>本地文件存放目录，存放任务</w:t>
      </w:r>
      <w:r>
        <w:rPr>
          <w:rFonts w:hint="eastAsia"/>
        </w:rPr>
        <w:t>jar</w:t>
      </w:r>
      <w:r>
        <w:rPr>
          <w:rFonts w:hint="eastAsia"/>
        </w:rPr>
        <w:t>的目录</w:t>
      </w:r>
    </w:p>
    <w:p w:rsidR="0066554F" w:rsidRDefault="00015154" w:rsidP="00015154">
      <w:pPr>
        <w:pStyle w:val="a3"/>
      </w:pPr>
      <w:r>
        <w:t>s</w:t>
      </w:r>
      <w:r w:rsidR="0066554F">
        <w:t>upervisor.slots.ports:</w:t>
      </w:r>
    </w:p>
    <w:p w:rsidR="0066554F" w:rsidRDefault="0066554F" w:rsidP="00015154">
      <w:pPr>
        <w:pStyle w:val="a3"/>
      </w:pPr>
      <w:r>
        <w:t xml:space="preserve">    - 6700</w:t>
      </w:r>
    </w:p>
    <w:p w:rsidR="0066554F" w:rsidRDefault="0066554F" w:rsidP="00015154">
      <w:pPr>
        <w:pStyle w:val="a3"/>
      </w:pPr>
      <w:r>
        <w:t xml:space="preserve">    - 6701</w:t>
      </w:r>
    </w:p>
    <w:p w:rsidR="0066554F" w:rsidRDefault="0066554F" w:rsidP="00015154">
      <w:pPr>
        <w:pStyle w:val="a3"/>
      </w:pPr>
      <w:r>
        <w:t xml:space="preserve">    - 6702</w:t>
      </w:r>
    </w:p>
    <w:p w:rsidR="0066554F" w:rsidRDefault="0066554F" w:rsidP="00015154">
      <w:pPr>
        <w:pStyle w:val="a3"/>
      </w:pPr>
      <w:r>
        <w:t xml:space="preserve">    - 6703</w:t>
      </w:r>
    </w:p>
    <w:p w:rsidR="0066554F" w:rsidRDefault="0066554F" w:rsidP="00015154">
      <w:pPr>
        <w:pStyle w:val="a3"/>
      </w:pPr>
      <w:r>
        <w:rPr>
          <w:rFonts w:hint="eastAsia"/>
        </w:rPr>
        <w:tab/>
      </w:r>
      <w:r>
        <w:rPr>
          <w:rFonts w:hint="eastAsia"/>
        </w:rPr>
        <w:t>指定</w:t>
      </w:r>
      <w:r>
        <w:rPr>
          <w:rFonts w:hint="eastAsia"/>
        </w:rPr>
        <w:t>supervisor</w:t>
      </w:r>
      <w:r>
        <w:rPr>
          <w:rFonts w:hint="eastAsia"/>
        </w:rPr>
        <w:t>节点启动一些工作进程</w:t>
      </w:r>
      <w:r>
        <w:rPr>
          <w:rFonts w:hint="eastAsia"/>
        </w:rPr>
        <w:t xml:space="preserve"> worker </w:t>
      </w:r>
      <w:r>
        <w:rPr>
          <w:rFonts w:hint="eastAsia"/>
        </w:rPr>
        <w:t>所使用的默认端口</w:t>
      </w:r>
    </w:p>
    <w:p w:rsidR="0066554F" w:rsidRDefault="0066554F" w:rsidP="00015154">
      <w:pPr>
        <w:pStyle w:val="a3"/>
      </w:pPr>
      <w:r>
        <w:rPr>
          <w:rFonts w:hint="eastAsia"/>
        </w:rPr>
        <w:t xml:space="preserve"> supervisor storm</w:t>
      </w:r>
      <w:r>
        <w:rPr>
          <w:rFonts w:hint="eastAsia"/>
        </w:rPr>
        <w:t>的从节点</w:t>
      </w:r>
    </w:p>
    <w:p w:rsidR="0066554F" w:rsidRDefault="0066554F" w:rsidP="00015154">
      <w:pPr>
        <w:pStyle w:val="a3"/>
      </w:pPr>
      <w:r>
        <w:rPr>
          <w:rFonts w:hint="eastAsia"/>
        </w:rPr>
        <w:t>ui</w:t>
      </w:r>
      <w:r w:rsidR="00015154">
        <w:t>.port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storm web</w:t>
      </w:r>
      <w:r>
        <w:rPr>
          <w:rFonts w:hint="eastAsia"/>
        </w:rPr>
        <w:t>监控页面</w:t>
      </w:r>
    </w:p>
    <w:p w:rsidR="0097410B" w:rsidRPr="0097410B" w:rsidRDefault="0097410B" w:rsidP="0097410B">
      <w:r w:rsidRPr="0097410B">
        <w:rPr>
          <w:b/>
          <w:bCs/>
        </w:rPr>
        <w:t>storm.zookeeper.servers</w:t>
      </w:r>
      <w:r w:rsidRPr="0097410B">
        <w:rPr>
          <w:rFonts w:hint="eastAsia"/>
          <w:b/>
          <w:bCs/>
        </w:rPr>
        <w:t>：</w:t>
      </w:r>
      <w:r w:rsidRPr="0097410B">
        <w:rPr>
          <w:rFonts w:hint="eastAsia"/>
        </w:rPr>
        <w:t>这是一个为</w:t>
      </w:r>
      <w:r w:rsidRPr="0097410B">
        <w:t>Storm</w:t>
      </w:r>
      <w:r w:rsidRPr="0097410B">
        <w:rPr>
          <w:rFonts w:hint="eastAsia"/>
        </w:rPr>
        <w:t>集群配置的</w:t>
      </w:r>
      <w:r w:rsidRPr="0097410B">
        <w:t>Zookeeper</w:t>
      </w:r>
      <w:r w:rsidRPr="0097410B">
        <w:rPr>
          <w:rFonts w:hint="eastAsia"/>
        </w:rPr>
        <w:t>集群的主机列表</w:t>
      </w:r>
    </w:p>
    <w:p w:rsidR="0097410B" w:rsidRPr="0097410B" w:rsidRDefault="0097410B" w:rsidP="0097410B">
      <w:r w:rsidRPr="0097410B">
        <w:rPr>
          <w:b/>
          <w:bCs/>
        </w:rPr>
        <w:t>storm.local.dir</w:t>
      </w:r>
      <w:r w:rsidRPr="0097410B">
        <w:rPr>
          <w:rFonts w:hint="eastAsia"/>
          <w:b/>
          <w:bCs/>
        </w:rPr>
        <w:t>：</w:t>
      </w:r>
      <w:r w:rsidRPr="0097410B">
        <w:t>Nimbus</w:t>
      </w:r>
      <w:r w:rsidRPr="0097410B">
        <w:rPr>
          <w:rFonts w:hint="eastAsia"/>
        </w:rPr>
        <w:t>和</w:t>
      </w:r>
      <w:r w:rsidRPr="0097410B">
        <w:t>Supervisor</w:t>
      </w:r>
      <w:r w:rsidRPr="0097410B">
        <w:rPr>
          <w:rFonts w:hint="eastAsia"/>
        </w:rPr>
        <w:t>守护程序需要一个本地磁盘目录存储小量状态（像</w:t>
      </w:r>
      <w:r w:rsidRPr="0097410B">
        <w:t>jars</w:t>
      </w:r>
      <w:r w:rsidRPr="0097410B">
        <w:rPr>
          <w:rFonts w:hint="eastAsia"/>
        </w:rPr>
        <w:t>，</w:t>
      </w:r>
      <w:r w:rsidRPr="0097410B">
        <w:t>confs</w:t>
      </w:r>
      <w:r w:rsidRPr="0097410B">
        <w:rPr>
          <w:rFonts w:hint="eastAsia"/>
        </w:rPr>
        <w:t>，其它），每台机器</w:t>
      </w:r>
      <w:proofErr w:type="gramStart"/>
      <w:r w:rsidRPr="0097410B">
        <w:rPr>
          <w:rFonts w:hint="eastAsia"/>
        </w:rPr>
        <w:t>都创建</w:t>
      </w:r>
      <w:proofErr w:type="gramEnd"/>
      <w:r w:rsidRPr="0097410B">
        <w:rPr>
          <w:rFonts w:hint="eastAsia"/>
        </w:rPr>
        <w:t>这些目录，赋可写权限</w:t>
      </w:r>
    </w:p>
    <w:p w:rsidR="0097410B" w:rsidRPr="0097410B" w:rsidRDefault="0097410B" w:rsidP="0097410B">
      <w:r w:rsidRPr="0097410B">
        <w:rPr>
          <w:b/>
          <w:bCs/>
        </w:rPr>
        <w:t>java.library.path</w:t>
      </w:r>
      <w:r w:rsidRPr="0097410B">
        <w:rPr>
          <w:rFonts w:hint="eastAsia"/>
          <w:b/>
          <w:bCs/>
        </w:rPr>
        <w:t>：</w:t>
      </w:r>
      <w:r w:rsidRPr="0097410B">
        <w:rPr>
          <w:rFonts w:hint="eastAsia"/>
        </w:rPr>
        <w:t>这是</w:t>
      </w:r>
      <w:r w:rsidRPr="0097410B">
        <w:t>Storm</w:t>
      </w:r>
      <w:r w:rsidRPr="0097410B">
        <w:rPr>
          <w:rFonts w:hint="eastAsia"/>
        </w:rPr>
        <w:t>使用的本地库（</w:t>
      </w:r>
      <w:r w:rsidRPr="0097410B">
        <w:t>ZeroMQ</w:t>
      </w:r>
      <w:r w:rsidRPr="0097410B">
        <w:rPr>
          <w:rFonts w:hint="eastAsia"/>
        </w:rPr>
        <w:t>和</w:t>
      </w:r>
      <w:r w:rsidRPr="0097410B">
        <w:t>JZMQ</w:t>
      </w:r>
      <w:r w:rsidRPr="0097410B">
        <w:rPr>
          <w:rFonts w:hint="eastAsia"/>
        </w:rPr>
        <w:t>）载入路径。大多数安装，默认路径</w:t>
      </w:r>
      <w:r w:rsidRPr="0097410B">
        <w:t>"/usr/local/lib:/opt/local/lib:/usr/lib"</w:t>
      </w:r>
      <w:r w:rsidRPr="0097410B">
        <w:rPr>
          <w:rFonts w:hint="eastAsia"/>
        </w:rPr>
        <w:t>就行，所以你可能不需要配置它。</w:t>
      </w:r>
    </w:p>
    <w:p w:rsidR="0097410B" w:rsidRPr="0097410B" w:rsidRDefault="0097410B" w:rsidP="0097410B">
      <w:r w:rsidRPr="0097410B">
        <w:rPr>
          <w:b/>
          <w:bCs/>
        </w:rPr>
        <w:t>supervisor.slots.ports: </w:t>
      </w:r>
      <w:r w:rsidRPr="0097410B">
        <w:rPr>
          <w:rFonts w:hint="eastAsia"/>
        </w:rPr>
        <w:t>每一台</w:t>
      </w:r>
      <w:r w:rsidRPr="0097410B">
        <w:t>worker</w:t>
      </w:r>
      <w:r w:rsidRPr="0097410B">
        <w:rPr>
          <w:rFonts w:hint="eastAsia"/>
        </w:rPr>
        <w:t>机器，你用这个配置来指定多少</w:t>
      </w:r>
      <w:r w:rsidRPr="0097410B">
        <w:t>workers</w:t>
      </w:r>
      <w:r w:rsidRPr="0097410B">
        <w:rPr>
          <w:rFonts w:hint="eastAsia"/>
        </w:rPr>
        <w:t>运行在那台机。每个</w:t>
      </w:r>
      <w:r w:rsidRPr="0097410B">
        <w:t>worker</w:t>
      </w:r>
      <w:r w:rsidRPr="0097410B">
        <w:rPr>
          <w:rFonts w:hint="eastAsia"/>
        </w:rPr>
        <w:t>使用单一端口接收消息，并且这个设置定义哪个端口是打开的且可以使用。如果你定义</w:t>
      </w:r>
      <w:r w:rsidRPr="0097410B">
        <w:t>5</w:t>
      </w:r>
      <w:r w:rsidRPr="0097410B">
        <w:rPr>
          <w:rFonts w:hint="eastAsia"/>
        </w:rPr>
        <w:t>个端口，那么</w:t>
      </w:r>
      <w:r w:rsidRPr="0097410B">
        <w:t>Storm</w:t>
      </w:r>
      <w:r w:rsidRPr="0097410B">
        <w:rPr>
          <w:rFonts w:hint="eastAsia"/>
        </w:rPr>
        <w:t>将在这台机分配</w:t>
      </w:r>
      <w:r w:rsidRPr="0097410B">
        <w:t>5</w:t>
      </w:r>
      <w:r w:rsidRPr="0097410B">
        <w:rPr>
          <w:rFonts w:hint="eastAsia"/>
        </w:rPr>
        <w:t>个</w:t>
      </w:r>
      <w:r w:rsidRPr="0097410B">
        <w:t>worker</w:t>
      </w:r>
      <w:r w:rsidRPr="0097410B">
        <w:rPr>
          <w:rFonts w:hint="eastAsia"/>
        </w:rPr>
        <w:t>运行。</w:t>
      </w:r>
    </w:p>
    <w:p w:rsidR="0097410B" w:rsidRPr="0097410B" w:rsidRDefault="0097410B" w:rsidP="0097410B">
      <w:pPr>
        <w:rPr>
          <w:rFonts w:hint="eastAsia"/>
        </w:rPr>
      </w:pPr>
    </w:p>
    <w:p w:rsidR="00015154" w:rsidRDefault="00015154" w:rsidP="00015154">
      <w:pPr>
        <w:pStyle w:val="3"/>
        <w:spacing w:before="156" w:after="156"/>
      </w:pPr>
      <w:r w:rsidRPr="00015154">
        <w:rPr>
          <w:rFonts w:hint="eastAsia"/>
        </w:rPr>
        <w:t>测试运行</w:t>
      </w:r>
    </w:p>
    <w:p w:rsidR="008C57E5" w:rsidRDefault="008C57E5" w:rsidP="008C57E5">
      <w:pPr>
        <w:jc w:val="left"/>
      </w:pPr>
      <w:r>
        <w:rPr>
          <w:rFonts w:hint="eastAsia"/>
        </w:rPr>
        <w:t xml:space="preserve">web </w:t>
      </w:r>
      <w:r>
        <w:rPr>
          <w:rFonts w:hint="eastAsia"/>
        </w:rPr>
        <w:t>界面；</w:t>
      </w:r>
      <w:r>
        <w:rPr>
          <w:rFonts w:hint="eastAsia"/>
        </w:rPr>
        <w:t xml:space="preserve"> </w:t>
      </w:r>
      <w:hyperlink r:id="rId14" w:history="1">
        <w:r w:rsidRPr="00A342BB">
          <w:rPr>
            <w:rStyle w:val="a6"/>
          </w:rPr>
          <w:t>http://hadoop-senior.ibeifeng.com:9081/index.html</w:t>
        </w:r>
      </w:hyperlink>
    </w:p>
    <w:p w:rsidR="008C57E5" w:rsidRPr="008C57E5" w:rsidRDefault="008C57E5" w:rsidP="008C57E5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3589A7B" wp14:editId="3B80C615">
            <wp:extent cx="5274310" cy="28041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525" w:rsidRDefault="00015154" w:rsidP="008C4525">
      <w:pPr>
        <w:pStyle w:val="3"/>
        <w:spacing w:before="156" w:after="156"/>
      </w:pPr>
      <w:r>
        <w:rPr>
          <w:rFonts w:hint="eastAsia"/>
        </w:rPr>
        <w:lastRenderedPageBreak/>
        <w:t>启动</w:t>
      </w:r>
      <w:r>
        <w:rPr>
          <w:rFonts w:hint="eastAsia"/>
        </w:rPr>
        <w:t>Nimbus</w:t>
      </w:r>
      <w:r>
        <w:rPr>
          <w:rFonts w:hint="eastAsia"/>
        </w:rPr>
        <w:t>进程：</w:t>
      </w:r>
    </w:p>
    <w:p w:rsidR="00015154" w:rsidRDefault="00015154" w:rsidP="00015154">
      <w:r>
        <w:rPr>
          <w:rFonts w:hint="eastAsia"/>
        </w:rPr>
        <w:t>需要在配置文件中</w:t>
      </w:r>
      <w:r>
        <w:rPr>
          <w:rFonts w:hint="eastAsia"/>
        </w:rPr>
        <w:t>nimbus.host</w:t>
      </w:r>
      <w:r>
        <w:rPr>
          <w:rFonts w:hint="eastAsia"/>
        </w:rPr>
        <w:t>该参数指定的服务器上启动</w:t>
      </w:r>
    </w:p>
    <w:p w:rsidR="00015154" w:rsidRDefault="00015154" w:rsidP="00015154">
      <w:r>
        <w:t xml:space="preserve"> *****bin/storm nimbus****</w:t>
      </w:r>
    </w:p>
    <w:p w:rsidR="00015154" w:rsidRDefault="00015154" w:rsidP="008C4525">
      <w:pPr>
        <w:pStyle w:val="a3"/>
      </w:pPr>
      <w:r>
        <w:t xml:space="preserve"> $ </w:t>
      </w:r>
      <w:proofErr w:type="gramStart"/>
      <w:r>
        <w:t>nohup</w:t>
      </w:r>
      <w:proofErr w:type="gramEnd"/>
      <w:r>
        <w:t xml:space="preserve"> bin/storm nimbus &gt; /dev/null 2&gt;&amp;1 &amp;</w:t>
      </w:r>
    </w:p>
    <w:p w:rsidR="00015154" w:rsidRDefault="00015154" w:rsidP="008C4525">
      <w:pPr>
        <w:pStyle w:val="a3"/>
      </w:pPr>
      <w:r>
        <w:t xml:space="preserve"> </w:t>
      </w:r>
      <w:proofErr w:type="gramStart"/>
      <w:r>
        <w:t>jps</w:t>
      </w:r>
      <w:proofErr w:type="gramEnd"/>
    </w:p>
    <w:p w:rsidR="00015154" w:rsidRDefault="00015154" w:rsidP="008C4525">
      <w:pPr>
        <w:pStyle w:val="a3"/>
      </w:pPr>
      <w:r>
        <w:rPr>
          <w:rFonts w:hint="eastAsia"/>
        </w:rPr>
        <w:t xml:space="preserve"> 4309 config_value </w:t>
      </w:r>
      <w:r>
        <w:rPr>
          <w:rFonts w:hint="eastAsia"/>
        </w:rPr>
        <w:t>表示正在启动读取配置文件中</w:t>
      </w:r>
    </w:p>
    <w:p w:rsidR="00015154" w:rsidRDefault="00015154" w:rsidP="008C4525">
      <w:pPr>
        <w:pStyle w:val="a3"/>
      </w:pPr>
      <w:r>
        <w:t xml:space="preserve"> 4184 nimbus</w:t>
      </w:r>
    </w:p>
    <w:p w:rsidR="00015154" w:rsidRDefault="00015154" w:rsidP="008C4525">
      <w:pPr>
        <w:pStyle w:val="a3"/>
      </w:pPr>
      <w:r>
        <w:t xml:space="preserve">$ </w:t>
      </w:r>
      <w:proofErr w:type="gramStart"/>
      <w:r>
        <w:t>ps</w:t>
      </w:r>
      <w:proofErr w:type="gramEnd"/>
      <w:r>
        <w:t xml:space="preserve"> -ef | grep daemon.nimbus</w:t>
      </w:r>
    </w:p>
    <w:p w:rsidR="00015154" w:rsidRDefault="00015154" w:rsidP="008C4525">
      <w:pPr>
        <w:pStyle w:val="3"/>
        <w:spacing w:before="156" w:after="156"/>
      </w:pPr>
      <w:r>
        <w:rPr>
          <w:rFonts w:hint="eastAsia"/>
        </w:rPr>
        <w:t>启动</w:t>
      </w:r>
      <w:r>
        <w:rPr>
          <w:rFonts w:hint="eastAsia"/>
        </w:rPr>
        <w:t>Supervisor</w:t>
      </w:r>
      <w:r>
        <w:rPr>
          <w:rFonts w:hint="eastAsia"/>
        </w:rPr>
        <w:t>进程：</w:t>
      </w:r>
    </w:p>
    <w:p w:rsidR="00015154" w:rsidRDefault="00015154" w:rsidP="004F653D">
      <w:pPr>
        <w:pStyle w:val="a3"/>
      </w:pPr>
      <w:r>
        <w:t xml:space="preserve"> </w:t>
      </w:r>
      <w:proofErr w:type="gramStart"/>
      <w:r>
        <w:t>$  nohup</w:t>
      </w:r>
      <w:proofErr w:type="gramEnd"/>
      <w:r>
        <w:t xml:space="preserve"> bin/storm supervisor &gt; /dev/null 2&gt;&amp;1 &amp;</w:t>
      </w:r>
    </w:p>
    <w:p w:rsidR="00015154" w:rsidRDefault="00015154" w:rsidP="004F653D">
      <w:pPr>
        <w:pStyle w:val="a3"/>
      </w:pPr>
      <w:r>
        <w:t xml:space="preserve"> </w:t>
      </w:r>
      <w:proofErr w:type="gramStart"/>
      <w:r>
        <w:t>jps</w:t>
      </w:r>
      <w:proofErr w:type="gramEnd"/>
    </w:p>
    <w:p w:rsidR="00015154" w:rsidRDefault="00015154" w:rsidP="004F653D">
      <w:pPr>
        <w:pStyle w:val="a3"/>
      </w:pPr>
      <w:r>
        <w:t xml:space="preserve"> 4472 config_value</w:t>
      </w:r>
    </w:p>
    <w:p w:rsidR="00015154" w:rsidRDefault="00015154" w:rsidP="004F653D">
      <w:pPr>
        <w:pStyle w:val="a3"/>
      </w:pPr>
      <w:r>
        <w:t xml:space="preserve"> 4441 supervisor</w:t>
      </w:r>
    </w:p>
    <w:p w:rsidR="00015154" w:rsidRDefault="00015154" w:rsidP="004F653D">
      <w:pPr>
        <w:pStyle w:val="a3"/>
      </w:pPr>
      <w:r>
        <w:t xml:space="preserve">  $ </w:t>
      </w:r>
      <w:proofErr w:type="gramStart"/>
      <w:r>
        <w:t>ps</w:t>
      </w:r>
      <w:proofErr w:type="gramEnd"/>
      <w:r>
        <w:t xml:space="preserve"> -ef | grep daemon.supervisor</w:t>
      </w:r>
    </w:p>
    <w:p w:rsidR="00015154" w:rsidRDefault="00015154" w:rsidP="00492DAB">
      <w:pPr>
        <w:pStyle w:val="3"/>
        <w:spacing w:before="156" w:after="156"/>
      </w:pPr>
      <w:r>
        <w:t xml:space="preserve"> </w:t>
      </w:r>
      <w:r>
        <w:rPr>
          <w:rFonts w:hint="eastAsia"/>
        </w:rPr>
        <w:t>启动</w:t>
      </w:r>
      <w:r>
        <w:rPr>
          <w:rFonts w:hint="eastAsia"/>
        </w:rPr>
        <w:t>ui</w:t>
      </w:r>
      <w:r>
        <w:rPr>
          <w:rFonts w:hint="eastAsia"/>
        </w:rPr>
        <w:t>进程：一定是在</w:t>
      </w:r>
      <w:r>
        <w:rPr>
          <w:rFonts w:hint="eastAsia"/>
        </w:rPr>
        <w:t>Nimbus</w:t>
      </w:r>
      <w:r>
        <w:rPr>
          <w:rFonts w:hint="eastAsia"/>
        </w:rPr>
        <w:t>节点上启动</w:t>
      </w:r>
    </w:p>
    <w:p w:rsidR="00015154" w:rsidRDefault="00015154" w:rsidP="00492DAB">
      <w:pPr>
        <w:pStyle w:val="a3"/>
      </w:pPr>
      <w:r>
        <w:t xml:space="preserve">$ </w:t>
      </w:r>
      <w:proofErr w:type="gramStart"/>
      <w:r>
        <w:t>nohup</w:t>
      </w:r>
      <w:proofErr w:type="gramEnd"/>
      <w:r>
        <w:t xml:space="preserve"> bin/storm ui &gt; /dev/null 2&gt;&amp;1 &amp;</w:t>
      </w:r>
    </w:p>
    <w:p w:rsidR="00015154" w:rsidRDefault="00015154" w:rsidP="00492DAB">
      <w:pPr>
        <w:pStyle w:val="a3"/>
      </w:pPr>
      <w:r>
        <w:t>4593 config_value</w:t>
      </w:r>
    </w:p>
    <w:p w:rsidR="00015154" w:rsidRDefault="00015154" w:rsidP="00492DAB">
      <w:pPr>
        <w:pStyle w:val="a3"/>
      </w:pPr>
      <w:r>
        <w:t>4592 core</w:t>
      </w:r>
    </w:p>
    <w:p w:rsidR="00015154" w:rsidRDefault="00015154" w:rsidP="00492DAB">
      <w:pPr>
        <w:pStyle w:val="a3"/>
      </w:pPr>
      <w:r>
        <w:t xml:space="preserve">$ </w:t>
      </w:r>
      <w:proofErr w:type="gramStart"/>
      <w:r>
        <w:t>ps</w:t>
      </w:r>
      <w:proofErr w:type="gramEnd"/>
      <w:r>
        <w:t xml:space="preserve"> -ef | grep ui.core</w:t>
      </w:r>
    </w:p>
    <w:p w:rsidR="00015154" w:rsidRDefault="00015154" w:rsidP="00492DAB">
      <w:pPr>
        <w:pStyle w:val="a3"/>
      </w:pPr>
      <w:r>
        <w:rPr>
          <w:rFonts w:hint="eastAsia"/>
        </w:rPr>
        <w:t>端口：</w:t>
      </w:r>
      <w:r>
        <w:rPr>
          <w:rFonts w:hint="eastAsia"/>
        </w:rPr>
        <w:t xml:space="preserve">$ </w:t>
      </w:r>
      <w:proofErr w:type="gramStart"/>
      <w:r>
        <w:rPr>
          <w:rFonts w:hint="eastAsia"/>
        </w:rPr>
        <w:t>netstat</w:t>
      </w:r>
      <w:proofErr w:type="gramEnd"/>
      <w:r>
        <w:rPr>
          <w:rFonts w:hint="eastAsia"/>
        </w:rPr>
        <w:t xml:space="preserve"> -tlnup | grep 8081</w:t>
      </w:r>
    </w:p>
    <w:p w:rsidR="00015154" w:rsidRDefault="00015154" w:rsidP="00015154"/>
    <w:p w:rsidR="00015154" w:rsidRDefault="00015154" w:rsidP="00015154">
      <w:r>
        <w:t>http://hive-stu.ibeifeng.com:8081/index.html</w:t>
      </w:r>
    </w:p>
    <w:p w:rsidR="00015154" w:rsidRDefault="00015154" w:rsidP="00565369">
      <w:pPr>
        <w:pStyle w:val="3"/>
        <w:spacing w:before="156" w:after="156"/>
      </w:pPr>
      <w:r>
        <w:rPr>
          <w:rFonts w:hint="eastAsia"/>
        </w:rPr>
        <w:t>启动</w:t>
      </w:r>
      <w:r>
        <w:rPr>
          <w:rFonts w:hint="eastAsia"/>
        </w:rPr>
        <w:t>logviewer</w:t>
      </w:r>
      <w:r>
        <w:rPr>
          <w:rFonts w:hint="eastAsia"/>
        </w:rPr>
        <w:t>日志收集进程：</w:t>
      </w:r>
    </w:p>
    <w:p w:rsidR="00015154" w:rsidRDefault="00015154" w:rsidP="00CF69C0">
      <w:pPr>
        <w:pStyle w:val="a3"/>
      </w:pPr>
      <w:r>
        <w:rPr>
          <w:rFonts w:hint="eastAsia"/>
        </w:rPr>
        <w:tab/>
      </w:r>
      <w:r w:rsidRPr="00CF69C0">
        <w:rPr>
          <w:rFonts w:hint="eastAsia"/>
          <w:highlight w:val="yellow"/>
        </w:rPr>
        <w:t>一定要在每个</w:t>
      </w:r>
      <w:r w:rsidRPr="00CF69C0">
        <w:rPr>
          <w:rFonts w:hint="eastAsia"/>
          <w:highlight w:val="yellow"/>
        </w:rPr>
        <w:t>supervisor</w:t>
      </w:r>
      <w:r w:rsidRPr="00CF69C0">
        <w:rPr>
          <w:rFonts w:hint="eastAsia"/>
          <w:highlight w:val="yellow"/>
        </w:rPr>
        <w:t>节点上启动</w:t>
      </w:r>
    </w:p>
    <w:p w:rsidR="00015154" w:rsidRDefault="00015154" w:rsidP="00CF69C0">
      <w:pPr>
        <w:pStyle w:val="a3"/>
      </w:pPr>
      <w:r>
        <w:t xml:space="preserve">$ </w:t>
      </w:r>
      <w:proofErr w:type="gramStart"/>
      <w:r>
        <w:t>nohup</w:t>
      </w:r>
      <w:proofErr w:type="gramEnd"/>
      <w:r>
        <w:t xml:space="preserve"> bin/storm logviewer &gt; /dev/null 2&gt;&amp;1 &amp;</w:t>
      </w:r>
    </w:p>
    <w:p w:rsidR="00015154" w:rsidRDefault="00015154" w:rsidP="00CF69C0">
      <w:pPr>
        <w:pStyle w:val="a3"/>
      </w:pPr>
      <w:r>
        <w:t>4718 config_value</w:t>
      </w:r>
    </w:p>
    <w:p w:rsidR="00015154" w:rsidRDefault="00015154" w:rsidP="00CF69C0">
      <w:pPr>
        <w:pStyle w:val="a3"/>
      </w:pPr>
      <w:r>
        <w:t>4717 logviewer</w:t>
      </w:r>
    </w:p>
    <w:p w:rsidR="00015154" w:rsidRDefault="00015154" w:rsidP="00CF69C0">
      <w:pPr>
        <w:pStyle w:val="a3"/>
      </w:pPr>
      <w:r>
        <w:t xml:space="preserve">$ </w:t>
      </w:r>
      <w:proofErr w:type="gramStart"/>
      <w:r>
        <w:t>ps</w:t>
      </w:r>
      <w:proofErr w:type="gramEnd"/>
      <w:r>
        <w:t xml:space="preserve"> -ef | grep daemon.logviewer</w:t>
      </w:r>
    </w:p>
    <w:p w:rsidR="00015154" w:rsidRDefault="00015154" w:rsidP="00015154"/>
    <w:p w:rsidR="00015154" w:rsidRDefault="00015154" w:rsidP="00015154">
      <w:r>
        <w:rPr>
          <w:rFonts w:hint="eastAsia"/>
        </w:rPr>
        <w:t>使用案例</w:t>
      </w:r>
      <w:r>
        <w:rPr>
          <w:rFonts w:hint="eastAsia"/>
        </w:rPr>
        <w:t>wordcount</w:t>
      </w:r>
      <w:r>
        <w:rPr>
          <w:rFonts w:hint="eastAsia"/>
        </w:rPr>
        <w:t>测试：</w:t>
      </w:r>
    </w:p>
    <w:p w:rsidR="00015154" w:rsidRDefault="00015154" w:rsidP="00CF69C0">
      <w:pPr>
        <w:pStyle w:val="a3"/>
      </w:pPr>
      <w:r>
        <w:t>$ bin/storm jar examples/storm-starter/storm-starter-topologies-0.9.6.jar storm.starter.WordCountTopology wordcount</w:t>
      </w:r>
    </w:p>
    <w:p w:rsidR="00D141E9" w:rsidRPr="00D141E9" w:rsidRDefault="00D141E9" w:rsidP="00D141E9">
      <w:r w:rsidRPr="00D141E9">
        <w:rPr>
          <w:rFonts w:hint="eastAsia"/>
        </w:rPr>
        <w:t>Storm</w:t>
      </w:r>
      <w:r w:rsidRPr="00D141E9">
        <w:rPr>
          <w:rFonts w:hint="eastAsia"/>
        </w:rPr>
        <w:t>编程模型</w:t>
      </w:r>
    </w:p>
    <w:p w:rsidR="00252E3B" w:rsidRDefault="00252E3B" w:rsidP="00252E3B">
      <w:pPr>
        <w:pStyle w:val="2"/>
        <w:spacing w:before="156" w:after="156"/>
      </w:pPr>
      <w:r w:rsidRPr="00252E3B">
        <w:rPr>
          <w:rFonts w:hint="eastAsia"/>
        </w:rPr>
        <w:lastRenderedPageBreak/>
        <w:t>Storm</w:t>
      </w:r>
      <w:r w:rsidRPr="00252E3B">
        <w:rPr>
          <w:rFonts w:hint="eastAsia"/>
        </w:rPr>
        <w:t>的安装部署架构</w:t>
      </w:r>
    </w:p>
    <w:p w:rsidR="00D47F00" w:rsidRDefault="00D47F00" w:rsidP="00D47F00">
      <w:r>
        <w:rPr>
          <w:noProof/>
        </w:rPr>
        <w:drawing>
          <wp:inline distT="0" distB="0" distL="0" distR="0" wp14:anchorId="2CB8D824" wp14:editId="30C49389">
            <wp:extent cx="5274310" cy="2308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FBC" w:rsidRPr="00D47F00" w:rsidRDefault="00151FBC" w:rsidP="00D47F00">
      <w:r>
        <w:rPr>
          <w:noProof/>
        </w:rPr>
        <w:drawing>
          <wp:inline distT="0" distB="0" distL="0" distR="0" wp14:anchorId="6089281A" wp14:editId="79A6F5E3">
            <wp:extent cx="5274310" cy="2997835"/>
            <wp:effectExtent l="0" t="0" r="2540" b="0"/>
            <wp:docPr id="7177" name="图片 7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E3B" w:rsidRDefault="00252E3B" w:rsidP="00252E3B">
      <w:pPr>
        <w:pStyle w:val="4"/>
      </w:pPr>
      <w:r>
        <w:rPr>
          <w:rFonts w:hint="eastAsia"/>
        </w:rPr>
        <w:t>nimbus</w:t>
      </w:r>
      <w:r>
        <w:rPr>
          <w:rFonts w:hint="eastAsia"/>
        </w:rPr>
        <w:t>主节点：</w:t>
      </w:r>
    </w:p>
    <w:p w:rsidR="00252E3B" w:rsidRDefault="00252E3B" w:rsidP="00252E3B">
      <w:r>
        <w:rPr>
          <w:rFonts w:hint="eastAsia"/>
        </w:rPr>
        <w:tab/>
        <w:t>1</w:t>
      </w:r>
      <w:r>
        <w:rPr>
          <w:rFonts w:hint="eastAsia"/>
        </w:rPr>
        <w:t>）接收客户端提交的任务请求，任务由</w:t>
      </w:r>
      <w:r>
        <w:rPr>
          <w:rFonts w:hint="eastAsia"/>
        </w:rPr>
        <w:t>Nimbus</w:t>
      </w:r>
      <w:r>
        <w:rPr>
          <w:rFonts w:hint="eastAsia"/>
        </w:rPr>
        <w:t>进行分配，将分配信息提交到</w:t>
      </w:r>
    </w:p>
    <w:p w:rsidR="00252E3B" w:rsidRDefault="00252E3B" w:rsidP="00252E3B">
      <w:r>
        <w:rPr>
          <w:rFonts w:hint="eastAsia"/>
        </w:rPr>
        <w:tab/>
        <w:t>Zookeeper</w:t>
      </w:r>
      <w:r>
        <w:rPr>
          <w:rFonts w:hint="eastAsia"/>
        </w:rPr>
        <w:t>集群（在</w:t>
      </w:r>
      <w:r>
        <w:rPr>
          <w:rFonts w:hint="eastAsia"/>
        </w:rPr>
        <w:t>Zookeeper</w:t>
      </w:r>
      <w:r>
        <w:rPr>
          <w:rFonts w:hint="eastAsia"/>
        </w:rPr>
        <w:t>相应的</w:t>
      </w:r>
      <w:r>
        <w:rPr>
          <w:rFonts w:hint="eastAsia"/>
        </w:rPr>
        <w:t>znode</w:t>
      </w:r>
      <w:r>
        <w:rPr>
          <w:rFonts w:hint="eastAsia"/>
        </w:rPr>
        <w:t>节点上写入任务分配信息，由</w:t>
      </w:r>
      <w:r>
        <w:rPr>
          <w:rFonts w:hint="eastAsia"/>
        </w:rPr>
        <w:t>supervisor</w:t>
      </w:r>
      <w:r>
        <w:rPr>
          <w:rFonts w:hint="eastAsia"/>
        </w:rPr>
        <w:t>查看这些</w:t>
      </w:r>
      <w:r>
        <w:rPr>
          <w:rFonts w:hint="eastAsia"/>
        </w:rPr>
        <w:t>znode</w:t>
      </w:r>
      <w:r>
        <w:rPr>
          <w:rFonts w:hint="eastAsia"/>
        </w:rPr>
        <w:t>上的任务分配信息，获取分配到的任务）</w:t>
      </w:r>
    </w:p>
    <w:p w:rsidR="00252E3B" w:rsidRDefault="00252E3B" w:rsidP="00252E3B">
      <w:r>
        <w:rPr>
          <w:rFonts w:hint="eastAsia"/>
        </w:rPr>
        <w:tab/>
        <w:t>2</w:t>
      </w:r>
      <w:r>
        <w:rPr>
          <w:rFonts w:hint="eastAsia"/>
        </w:rPr>
        <w:t>）监控整个集群的状态（从</w:t>
      </w:r>
      <w:r>
        <w:rPr>
          <w:rFonts w:hint="eastAsia"/>
        </w:rPr>
        <w:t>Zookeeper</w:t>
      </w:r>
      <w:r>
        <w:rPr>
          <w:rFonts w:hint="eastAsia"/>
        </w:rPr>
        <w:t>集群中相应</w:t>
      </w:r>
      <w:r>
        <w:rPr>
          <w:rFonts w:hint="eastAsia"/>
        </w:rPr>
        <w:t>znode</w:t>
      </w:r>
      <w:r>
        <w:rPr>
          <w:rFonts w:hint="eastAsia"/>
        </w:rPr>
        <w:t>上读取</w:t>
      </w:r>
      <w:r>
        <w:rPr>
          <w:rFonts w:hint="eastAsia"/>
        </w:rPr>
        <w:t>supervisor</w:t>
      </w:r>
      <w:r>
        <w:rPr>
          <w:rFonts w:hint="eastAsia"/>
        </w:rPr>
        <w:t>、</w:t>
      </w:r>
      <w:r>
        <w:rPr>
          <w:rFonts w:hint="eastAsia"/>
        </w:rPr>
        <w:t>worker</w:t>
      </w:r>
      <w:r>
        <w:rPr>
          <w:rFonts w:hint="eastAsia"/>
        </w:rPr>
        <w:t>进程的状态信息数据）</w:t>
      </w:r>
    </w:p>
    <w:p w:rsidR="00252E3B" w:rsidRDefault="00252E3B" w:rsidP="00252E3B">
      <w:r>
        <w:rPr>
          <w:rFonts w:hint="eastAsia"/>
        </w:rPr>
        <w:tab/>
        <w:t>3</w:t>
      </w:r>
      <w:r>
        <w:rPr>
          <w:rFonts w:hint="eastAsia"/>
        </w:rPr>
        <w:t>）容错：当任务在某些</w:t>
      </w:r>
      <w:r>
        <w:rPr>
          <w:rFonts w:hint="eastAsia"/>
        </w:rPr>
        <w:t>Supervisor</w:t>
      </w:r>
      <w:r>
        <w:rPr>
          <w:rFonts w:hint="eastAsia"/>
        </w:rPr>
        <w:t>节点上运行的时候由于</w:t>
      </w:r>
      <w:r>
        <w:rPr>
          <w:rFonts w:hint="eastAsia"/>
        </w:rPr>
        <w:t>Supervisor</w:t>
      </w:r>
      <w:r>
        <w:rPr>
          <w:rFonts w:hint="eastAsia"/>
        </w:rPr>
        <w:t>进程失效，重新将这些任务分配给其他</w:t>
      </w:r>
      <w:r>
        <w:rPr>
          <w:rFonts w:hint="eastAsia"/>
        </w:rPr>
        <w:t>supervisor</w:t>
      </w:r>
      <w:r>
        <w:rPr>
          <w:rFonts w:hint="eastAsia"/>
        </w:rPr>
        <w:t>运行</w:t>
      </w:r>
    </w:p>
    <w:p w:rsidR="00252E3B" w:rsidRDefault="00252E3B" w:rsidP="00252E3B">
      <w:pPr>
        <w:pStyle w:val="4"/>
      </w:pPr>
      <w:r>
        <w:rPr>
          <w:rFonts w:hint="eastAsia"/>
        </w:rPr>
        <w:lastRenderedPageBreak/>
        <w:t>Supervisor</w:t>
      </w:r>
      <w:r>
        <w:rPr>
          <w:rFonts w:hint="eastAsia"/>
        </w:rPr>
        <w:t>：</w:t>
      </w:r>
    </w:p>
    <w:p w:rsidR="00D47F00" w:rsidRPr="00D47F00" w:rsidRDefault="00D47F00" w:rsidP="00D47F00">
      <w:r>
        <w:rPr>
          <w:noProof/>
        </w:rPr>
        <w:drawing>
          <wp:inline distT="0" distB="0" distL="0" distR="0" wp14:anchorId="01379D23" wp14:editId="402B3325">
            <wp:extent cx="4191000" cy="3458245"/>
            <wp:effectExtent l="0" t="0" r="0" b="8890"/>
            <wp:docPr id="7173" name="图片 7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4482" cy="34611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252E3B" w:rsidRDefault="00252E3B" w:rsidP="00252E3B">
      <w:r>
        <w:rPr>
          <w:rFonts w:hint="eastAsia"/>
        </w:rPr>
        <w:tab/>
        <w:t>1</w:t>
      </w:r>
      <w:r>
        <w:rPr>
          <w:rFonts w:hint="eastAsia"/>
        </w:rPr>
        <w:t>）需要定时将自己的运行状态信息（心跳信息）汇报给</w:t>
      </w:r>
      <w:r>
        <w:rPr>
          <w:rFonts w:hint="eastAsia"/>
        </w:rPr>
        <w:t>zookeeper</w:t>
      </w:r>
      <w:r>
        <w:rPr>
          <w:rFonts w:hint="eastAsia"/>
        </w:rPr>
        <w:t>（在</w:t>
      </w:r>
      <w:r>
        <w:rPr>
          <w:rFonts w:hint="eastAsia"/>
        </w:rPr>
        <w:t>Zookeeper</w:t>
      </w:r>
      <w:r>
        <w:rPr>
          <w:rFonts w:hint="eastAsia"/>
        </w:rPr>
        <w:t>相应的</w:t>
      </w:r>
      <w:r>
        <w:rPr>
          <w:rFonts w:hint="eastAsia"/>
        </w:rPr>
        <w:t>znode</w:t>
      </w:r>
      <w:r>
        <w:rPr>
          <w:rFonts w:hint="eastAsia"/>
        </w:rPr>
        <w:t>节点上写入心跳信息）</w:t>
      </w:r>
    </w:p>
    <w:p w:rsidR="00252E3B" w:rsidRDefault="00252E3B" w:rsidP="00252E3B">
      <w:r>
        <w:rPr>
          <w:rFonts w:hint="eastAsia"/>
        </w:rPr>
        <w:tab/>
        <w:t>2</w:t>
      </w:r>
      <w:r>
        <w:rPr>
          <w:rFonts w:hint="eastAsia"/>
        </w:rPr>
        <w:t>）接收</w:t>
      </w:r>
      <w:r>
        <w:rPr>
          <w:rFonts w:hint="eastAsia"/>
        </w:rPr>
        <w:t>Nimbus</w:t>
      </w:r>
      <w:r>
        <w:rPr>
          <w:rFonts w:hint="eastAsia"/>
        </w:rPr>
        <w:t>分配给它的任务，负责启动、停止工作进程</w:t>
      </w:r>
      <w:r>
        <w:rPr>
          <w:rFonts w:hint="eastAsia"/>
        </w:rPr>
        <w:t>worker</w:t>
      </w:r>
      <w:r>
        <w:rPr>
          <w:rFonts w:hint="eastAsia"/>
        </w:rPr>
        <w:t>，其本身并不是执行任务的工作进程，</w:t>
      </w:r>
      <w:r>
        <w:rPr>
          <w:rFonts w:hint="eastAsia"/>
        </w:rPr>
        <w:t>worker</w:t>
      </w:r>
      <w:r>
        <w:rPr>
          <w:rFonts w:hint="eastAsia"/>
        </w:rPr>
        <w:t>的</w:t>
      </w:r>
      <w:proofErr w:type="gramStart"/>
      <w:r>
        <w:rPr>
          <w:rFonts w:hint="eastAsia"/>
        </w:rPr>
        <w:t>容错由</w:t>
      </w:r>
      <w:proofErr w:type="gramEnd"/>
      <w:r>
        <w:rPr>
          <w:rFonts w:hint="eastAsia"/>
        </w:rPr>
        <w:t>Supervisor</w:t>
      </w:r>
      <w:r>
        <w:rPr>
          <w:rFonts w:hint="eastAsia"/>
        </w:rPr>
        <w:t>进程负责</w:t>
      </w:r>
    </w:p>
    <w:p w:rsidR="00B47525" w:rsidRDefault="007E7416" w:rsidP="00B47525">
      <w:pPr>
        <w:pStyle w:val="4"/>
      </w:pPr>
      <w:r>
        <w:rPr>
          <w:rFonts w:hint="eastAsia"/>
        </w:rPr>
        <w:t>worker</w:t>
      </w:r>
      <w:r>
        <w:rPr>
          <w:rFonts w:hint="eastAsia"/>
        </w:rPr>
        <w:t>进程：</w:t>
      </w:r>
    </w:p>
    <w:p w:rsidR="007E7416" w:rsidRDefault="007E7416" w:rsidP="007E7416">
      <w:r>
        <w:rPr>
          <w:rFonts w:hint="eastAsia"/>
        </w:rPr>
        <w:t>并不是常驻进程，不能通过手动启动</w:t>
      </w:r>
      <w:r w:rsidR="00B47525">
        <w:rPr>
          <w:rFonts w:hint="eastAsia"/>
        </w:rPr>
        <w:t xml:space="preserve"> </w:t>
      </w:r>
      <w:r>
        <w:rPr>
          <w:rFonts w:hint="eastAsia"/>
        </w:rPr>
        <w:t>真正执行任务的进程</w:t>
      </w:r>
    </w:p>
    <w:p w:rsidR="007E7416" w:rsidRDefault="007E7416" w:rsidP="007E7416">
      <w:r>
        <w:rPr>
          <w:rFonts w:hint="eastAsia"/>
        </w:rPr>
        <w:t>worker</w:t>
      </w:r>
      <w:r>
        <w:rPr>
          <w:rFonts w:hint="eastAsia"/>
        </w:rPr>
        <w:t>进程启动后，也会定时将状态信息汇报给</w:t>
      </w:r>
      <w:r>
        <w:rPr>
          <w:rFonts w:hint="eastAsia"/>
        </w:rPr>
        <w:t>zookeeper</w:t>
      </w:r>
    </w:p>
    <w:p w:rsidR="00B47525" w:rsidRDefault="007E7416" w:rsidP="00B47525">
      <w:pPr>
        <w:pStyle w:val="4"/>
      </w:pPr>
      <w:r>
        <w:rPr>
          <w:rFonts w:hint="eastAsia"/>
        </w:rPr>
        <w:t xml:space="preserve">executor </w:t>
      </w:r>
      <w:r>
        <w:rPr>
          <w:rFonts w:hint="eastAsia"/>
        </w:rPr>
        <w:t>线程：</w:t>
      </w:r>
      <w:r>
        <w:rPr>
          <w:rFonts w:hint="eastAsia"/>
        </w:rPr>
        <w:t xml:space="preserve"> </w:t>
      </w:r>
    </w:p>
    <w:p w:rsidR="007E7416" w:rsidRDefault="007E7416" w:rsidP="007E7416">
      <w:r>
        <w:rPr>
          <w:rFonts w:hint="eastAsia"/>
        </w:rPr>
        <w:t>worker</w:t>
      </w:r>
      <w:r>
        <w:rPr>
          <w:rFonts w:hint="eastAsia"/>
        </w:rPr>
        <w:t>进程来启动，</w:t>
      </w:r>
      <w:r>
        <w:rPr>
          <w:rFonts w:hint="eastAsia"/>
        </w:rPr>
        <w:t>executor</w:t>
      </w:r>
      <w:r>
        <w:rPr>
          <w:rFonts w:hint="eastAsia"/>
        </w:rPr>
        <w:t>负责执行客户提交到</w:t>
      </w:r>
      <w:r>
        <w:rPr>
          <w:rFonts w:hint="eastAsia"/>
        </w:rPr>
        <w:t>Storm</w:t>
      </w:r>
      <w:r>
        <w:rPr>
          <w:rFonts w:hint="eastAsia"/>
        </w:rPr>
        <w:t>集群上任务中</w:t>
      </w:r>
      <w:r>
        <w:rPr>
          <w:rFonts w:hint="eastAsia"/>
        </w:rPr>
        <w:t>Task(spout/bolt)</w:t>
      </w:r>
    </w:p>
    <w:p w:rsidR="00750D33" w:rsidRDefault="00CF69C0" w:rsidP="00750D33">
      <w:pPr>
        <w:pStyle w:val="2"/>
        <w:spacing w:before="156" w:after="156"/>
      </w:pPr>
      <w:r w:rsidRPr="00CF69C0">
        <w:rPr>
          <w:rFonts w:hint="eastAsia"/>
        </w:rPr>
        <w:t>Storm</w:t>
      </w:r>
      <w:r w:rsidRPr="00CF69C0">
        <w:rPr>
          <w:rFonts w:hint="eastAsia"/>
        </w:rPr>
        <w:t>的任务</w:t>
      </w:r>
    </w:p>
    <w:p w:rsidR="00750D33" w:rsidRDefault="00750D33" w:rsidP="00750D33">
      <w:pPr>
        <w:pStyle w:val="3"/>
        <w:spacing w:before="156" w:after="156"/>
      </w:pPr>
      <w:r>
        <w:rPr>
          <w:rFonts w:hint="eastAsia"/>
        </w:rPr>
        <w:t>1</w:t>
      </w:r>
      <w:r>
        <w:rPr>
          <w:rFonts w:hint="eastAsia"/>
        </w:rPr>
        <w:t>、杀掉任务</w:t>
      </w:r>
    </w:p>
    <w:p w:rsidR="00252E3B" w:rsidRPr="00252E3B" w:rsidRDefault="00750D33" w:rsidP="00750D33">
      <w:pPr>
        <w:pStyle w:val="a3"/>
      </w:pPr>
      <w:r>
        <w:t>$ bin/storm kill wordcount</w:t>
      </w:r>
      <w:r>
        <w:tab/>
      </w:r>
      <w:r w:rsidR="00252E3B">
        <w:tab/>
      </w:r>
    </w:p>
    <w:p w:rsidR="00750D33" w:rsidRDefault="00750D33" w:rsidP="00750D33">
      <w:pPr>
        <w:pStyle w:val="3"/>
        <w:spacing w:before="156" w:after="156"/>
      </w:pPr>
      <w:r>
        <w:rPr>
          <w:rFonts w:hint="eastAsia"/>
        </w:rPr>
        <w:t xml:space="preserve">Topology </w:t>
      </w:r>
      <w:r>
        <w:t>:</w:t>
      </w:r>
      <w:r>
        <w:rPr>
          <w:rFonts w:hint="eastAsia"/>
        </w:rPr>
        <w:t xml:space="preserve"> </w:t>
      </w:r>
      <w:r>
        <w:rPr>
          <w:rFonts w:hint="eastAsia"/>
        </w:rPr>
        <w:t>提交到</w:t>
      </w:r>
      <w:r>
        <w:rPr>
          <w:rFonts w:hint="eastAsia"/>
        </w:rPr>
        <w:t>Storm</w:t>
      </w:r>
      <w:r>
        <w:rPr>
          <w:rFonts w:hint="eastAsia"/>
        </w:rPr>
        <w:t>集群上的任务</w:t>
      </w:r>
    </w:p>
    <w:p w:rsidR="00750D33" w:rsidRDefault="00750D33" w:rsidP="00750D33">
      <w:pPr>
        <w:ind w:firstLineChars="250" w:firstLine="600"/>
      </w:pPr>
      <w:r>
        <w:rPr>
          <w:rFonts w:hint="eastAsia"/>
        </w:rPr>
        <w:t>拓扑图</w:t>
      </w:r>
      <w:r>
        <w:rPr>
          <w:rFonts w:hint="eastAsia"/>
        </w:rPr>
        <w:t xml:space="preserve">      </w:t>
      </w:r>
      <w:r>
        <w:rPr>
          <w:rFonts w:hint="eastAsia"/>
        </w:rPr>
        <w:t>有向无环图</w:t>
      </w:r>
      <w:r>
        <w:rPr>
          <w:rFonts w:hint="eastAsia"/>
        </w:rPr>
        <w:t xml:space="preserve">  DAG</w:t>
      </w:r>
    </w:p>
    <w:p w:rsidR="00735D91" w:rsidRDefault="00735D91" w:rsidP="00750D33">
      <w:pPr>
        <w:ind w:firstLineChars="250" w:firstLine="600"/>
      </w:pPr>
      <w:r>
        <w:rPr>
          <w:noProof/>
        </w:rPr>
        <w:lastRenderedPageBreak/>
        <w:drawing>
          <wp:inline distT="0" distB="0" distL="0" distR="0" wp14:anchorId="402D5A43" wp14:editId="5EB18437">
            <wp:extent cx="4695238" cy="2809524"/>
            <wp:effectExtent l="0" t="0" r="0" b="0"/>
            <wp:docPr id="7174" name="图片 7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D33" w:rsidRDefault="00750D33" w:rsidP="00750D33">
      <w:r>
        <w:rPr>
          <w:rFonts w:hint="eastAsia"/>
        </w:rPr>
        <w:t>比较</w:t>
      </w:r>
      <w:r>
        <w:rPr>
          <w:rFonts w:hint="eastAsia"/>
        </w:rPr>
        <w:t>Storm</w:t>
      </w:r>
      <w:r>
        <w:rPr>
          <w:rFonts w:hint="eastAsia"/>
        </w:rPr>
        <w:t>与</w:t>
      </w:r>
      <w:r>
        <w:rPr>
          <w:rFonts w:hint="eastAsia"/>
        </w:rPr>
        <w:t>MapReduce</w:t>
      </w:r>
      <w:r>
        <w:rPr>
          <w:rFonts w:hint="eastAsia"/>
        </w:rPr>
        <w:t>：</w:t>
      </w:r>
    </w:p>
    <w:p w:rsidR="00750D33" w:rsidRDefault="00750D33" w:rsidP="00750D33">
      <w:r>
        <w:rPr>
          <w:rFonts w:hint="eastAsia"/>
        </w:rPr>
        <w:tab/>
        <w:t>1</w:t>
      </w:r>
      <w:r>
        <w:rPr>
          <w:rFonts w:hint="eastAsia"/>
        </w:rPr>
        <w:t>）</w:t>
      </w:r>
      <w:r>
        <w:rPr>
          <w:rFonts w:hint="eastAsia"/>
        </w:rPr>
        <w:t xml:space="preserve">Topology </w:t>
      </w:r>
      <w:r>
        <w:rPr>
          <w:rFonts w:hint="eastAsia"/>
        </w:rPr>
        <w:t>提交到</w:t>
      </w:r>
      <w:r>
        <w:rPr>
          <w:rFonts w:hint="eastAsia"/>
        </w:rPr>
        <w:t>Storm</w:t>
      </w:r>
      <w:r>
        <w:rPr>
          <w:rFonts w:hint="eastAsia"/>
        </w:rPr>
        <w:t>集群上运行，除非手动执行</w:t>
      </w:r>
      <w:r>
        <w:rPr>
          <w:rFonts w:hint="eastAsia"/>
        </w:rPr>
        <w:t>kill</w:t>
      </w:r>
      <w:r>
        <w:rPr>
          <w:rFonts w:hint="eastAsia"/>
        </w:rPr>
        <w:t>命令，否则将一直永远运行下</w:t>
      </w:r>
    </w:p>
    <w:p w:rsidR="00750D33" w:rsidRDefault="00750D33" w:rsidP="00750D33">
      <w:r>
        <w:rPr>
          <w:rFonts w:hint="eastAsia"/>
        </w:rPr>
        <w:tab/>
        <w:t>MapReduce</w:t>
      </w:r>
      <w:r>
        <w:rPr>
          <w:rFonts w:hint="eastAsia"/>
        </w:rPr>
        <w:t>任务把数据处理完就终止</w:t>
      </w:r>
    </w:p>
    <w:p w:rsidR="00750D33" w:rsidRDefault="00750D33" w:rsidP="00750D33">
      <w:r>
        <w:rPr>
          <w:rFonts w:hint="eastAsia"/>
        </w:rPr>
        <w:tab/>
        <w:t>2</w:t>
      </w:r>
      <w:r>
        <w:rPr>
          <w:rFonts w:hint="eastAsia"/>
        </w:rPr>
        <w:t>）实时处理</w:t>
      </w:r>
      <w:r>
        <w:rPr>
          <w:rFonts w:hint="eastAsia"/>
        </w:rPr>
        <w:t xml:space="preserve">  </w:t>
      </w:r>
      <w:r>
        <w:rPr>
          <w:rFonts w:hint="eastAsia"/>
        </w:rPr>
        <w:t>批处理</w:t>
      </w:r>
    </w:p>
    <w:p w:rsidR="00750D33" w:rsidRDefault="00750D33" w:rsidP="00750D33">
      <w:r>
        <w:rPr>
          <w:rFonts w:hint="eastAsia"/>
        </w:rPr>
        <w:tab/>
      </w:r>
      <w:r>
        <w:rPr>
          <w:rFonts w:hint="eastAsia"/>
        </w:rPr>
        <w:t>地铁站：自动扶梯</w:t>
      </w:r>
      <w:r>
        <w:rPr>
          <w:rFonts w:hint="eastAsia"/>
        </w:rPr>
        <w:t xml:space="preserve">    </w:t>
      </w:r>
      <w:r>
        <w:rPr>
          <w:rFonts w:hint="eastAsia"/>
        </w:rPr>
        <w:t>普通电梯</w:t>
      </w:r>
    </w:p>
    <w:p w:rsidR="00750D33" w:rsidRDefault="00750D33" w:rsidP="00750D33">
      <w:r>
        <w:rPr>
          <w:rFonts w:hint="eastAsia"/>
        </w:rPr>
        <w:t>Topology</w:t>
      </w:r>
      <w:r>
        <w:rPr>
          <w:rFonts w:hint="eastAsia"/>
        </w:rPr>
        <w:t>：</w:t>
      </w:r>
    </w:p>
    <w:p w:rsidR="00303FDE" w:rsidRDefault="00303FDE" w:rsidP="00750D33">
      <w:r>
        <w:rPr>
          <w:noProof/>
        </w:rPr>
        <w:drawing>
          <wp:inline distT="0" distB="0" distL="0" distR="0" wp14:anchorId="67B6D993" wp14:editId="4B4F4647">
            <wp:extent cx="5274310" cy="1796415"/>
            <wp:effectExtent l="0" t="0" r="2540" b="0"/>
            <wp:docPr id="7175" name="图片 7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D33" w:rsidRDefault="00750D33" w:rsidP="00750D33">
      <w:r>
        <w:rPr>
          <w:rFonts w:hint="eastAsia"/>
        </w:rPr>
        <w:tab/>
        <w:t xml:space="preserve">spout   </w:t>
      </w:r>
      <w:r>
        <w:rPr>
          <w:rFonts w:hint="eastAsia"/>
        </w:rPr>
        <w:t>数据采集器</w:t>
      </w:r>
      <w:r>
        <w:rPr>
          <w:rFonts w:hint="eastAsia"/>
        </w:rPr>
        <w:t xml:space="preserve"> </w:t>
      </w:r>
      <w:r>
        <w:rPr>
          <w:rFonts w:hint="eastAsia"/>
        </w:rPr>
        <w:t>，由它负责从数据源上获取数据，转发给后面的</w:t>
      </w:r>
      <w:r>
        <w:rPr>
          <w:rFonts w:hint="eastAsia"/>
        </w:rPr>
        <w:t>bolt</w:t>
      </w:r>
      <w:r>
        <w:rPr>
          <w:rFonts w:hint="eastAsia"/>
        </w:rPr>
        <w:t>进行处理</w:t>
      </w:r>
    </w:p>
    <w:p w:rsidR="00750D33" w:rsidRDefault="00750D33" w:rsidP="00750D33">
      <w:r>
        <w:rPr>
          <w:rFonts w:hint="eastAsia"/>
        </w:rPr>
        <w:tab/>
        <w:t>bolt</w:t>
      </w:r>
      <w:r>
        <w:rPr>
          <w:rFonts w:hint="eastAsia"/>
        </w:rPr>
        <w:t>：数据处理器，在</w:t>
      </w:r>
      <w:r>
        <w:rPr>
          <w:rFonts w:hint="eastAsia"/>
        </w:rPr>
        <w:t>bolt</w:t>
      </w:r>
      <w:r>
        <w:rPr>
          <w:rFonts w:hint="eastAsia"/>
        </w:rPr>
        <w:t>里面实现数据的处理逻辑</w:t>
      </w:r>
    </w:p>
    <w:p w:rsidR="00750D33" w:rsidRDefault="00750D33" w:rsidP="00750D33">
      <w:r>
        <w:tab/>
      </w:r>
    </w:p>
    <w:p w:rsidR="00750D33" w:rsidRDefault="00750D33" w:rsidP="00750D33">
      <w:r>
        <w:rPr>
          <w:rFonts w:hint="eastAsia"/>
        </w:rPr>
        <w:tab/>
        <w:t>stream</w:t>
      </w:r>
      <w:r>
        <w:rPr>
          <w:rFonts w:hint="eastAsia"/>
        </w:rPr>
        <w:t>：</w:t>
      </w:r>
      <w:r>
        <w:rPr>
          <w:rFonts w:hint="eastAsia"/>
        </w:rPr>
        <w:t>Tuple</w:t>
      </w:r>
      <w:r>
        <w:rPr>
          <w:rFonts w:hint="eastAsia"/>
        </w:rPr>
        <w:t>格式</w:t>
      </w:r>
      <w:r>
        <w:rPr>
          <w:rFonts w:hint="eastAsia"/>
        </w:rPr>
        <w:t xml:space="preserve">  keyvalue</w:t>
      </w:r>
      <w:r>
        <w:rPr>
          <w:rFonts w:hint="eastAsia"/>
        </w:rPr>
        <w:t>对的集合</w:t>
      </w:r>
    </w:p>
    <w:p w:rsidR="00252E3B" w:rsidRDefault="00750D33" w:rsidP="00750D33">
      <w:r>
        <w:tab/>
        <w:t>{"name":"zhangsan","sex","M","age":26}</w:t>
      </w:r>
    </w:p>
    <w:p w:rsidR="00252E3B" w:rsidRDefault="000E1C20" w:rsidP="00015154">
      <w:r>
        <w:rPr>
          <w:noProof/>
        </w:rPr>
        <w:lastRenderedPageBreak/>
        <w:drawing>
          <wp:inline distT="0" distB="0" distL="0" distR="0" wp14:anchorId="312D9449" wp14:editId="2C43AEA9">
            <wp:extent cx="5274310" cy="1163955"/>
            <wp:effectExtent l="0" t="0" r="2540" b="0"/>
            <wp:docPr id="7176" name="图片 7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86A" w:rsidRDefault="0091486A" w:rsidP="0091486A">
      <w:pPr>
        <w:pStyle w:val="2"/>
        <w:spacing w:before="156" w:after="156"/>
      </w:pPr>
      <w:r>
        <w:rPr>
          <w:rFonts w:hint="eastAsia"/>
        </w:rPr>
        <w:t>zookeeper</w:t>
      </w:r>
      <w:r>
        <w:rPr>
          <w:rFonts w:hint="eastAsia"/>
        </w:rPr>
        <w:t>在</w:t>
      </w:r>
      <w:r>
        <w:rPr>
          <w:rFonts w:hint="eastAsia"/>
        </w:rPr>
        <w:t>Storm</w:t>
      </w:r>
      <w:r>
        <w:rPr>
          <w:rFonts w:hint="eastAsia"/>
        </w:rPr>
        <w:t>中的作用</w:t>
      </w:r>
    </w:p>
    <w:p w:rsidR="0091486A" w:rsidRDefault="0091486A" w:rsidP="0091486A">
      <w:r>
        <w:tab/>
      </w:r>
      <w:proofErr w:type="gramStart"/>
      <w:r>
        <w:t>znode</w:t>
      </w:r>
      <w:proofErr w:type="gramEnd"/>
    </w:p>
    <w:p w:rsidR="0091486A" w:rsidRDefault="0091486A" w:rsidP="0091486A">
      <w:r>
        <w:tab/>
      </w:r>
      <w:r>
        <w:tab/>
        <w:t>/storm</w:t>
      </w:r>
    </w:p>
    <w:p w:rsidR="0091486A" w:rsidRDefault="0091486A" w:rsidP="009148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/workerbeats    worker</w:t>
      </w:r>
      <w:r>
        <w:rPr>
          <w:rFonts w:hint="eastAsia"/>
        </w:rPr>
        <w:t>工作进程的状态信息</w:t>
      </w:r>
    </w:p>
    <w:p w:rsidR="0091486A" w:rsidRDefault="0091486A" w:rsidP="009148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/errors         topology</w:t>
      </w:r>
      <w:r>
        <w:rPr>
          <w:rFonts w:hint="eastAsia"/>
        </w:rPr>
        <w:t>在运行过程中出现异常的</w:t>
      </w:r>
      <w:r>
        <w:rPr>
          <w:rFonts w:hint="eastAsia"/>
        </w:rPr>
        <w:t>task</w:t>
      </w:r>
      <w:r>
        <w:rPr>
          <w:rFonts w:hint="eastAsia"/>
        </w:rPr>
        <w:t>信息，方便</w:t>
      </w:r>
      <w:r>
        <w:rPr>
          <w:rFonts w:hint="eastAsia"/>
        </w:rPr>
        <w:t>Nimbus</w:t>
      </w:r>
      <w:r>
        <w:rPr>
          <w:rFonts w:hint="eastAsia"/>
        </w:rPr>
        <w:t>将运行出错的任务进行重新分配</w:t>
      </w:r>
    </w:p>
    <w:p w:rsidR="0091486A" w:rsidRDefault="0091486A" w:rsidP="009148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/supervisors    Supervisor</w:t>
      </w:r>
      <w:r>
        <w:rPr>
          <w:rFonts w:hint="eastAsia"/>
        </w:rPr>
        <w:t>节点的状态信息</w:t>
      </w:r>
    </w:p>
    <w:p w:rsidR="0091486A" w:rsidRDefault="0091486A" w:rsidP="009148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/storms         Topology</w:t>
      </w:r>
      <w:r>
        <w:rPr>
          <w:rFonts w:hint="eastAsia"/>
        </w:rPr>
        <w:t>的基本配置信息</w:t>
      </w:r>
    </w:p>
    <w:p w:rsidR="0091486A" w:rsidRDefault="0091486A" w:rsidP="009148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/assignments    Topology</w:t>
      </w:r>
      <w:r>
        <w:rPr>
          <w:rFonts w:hint="eastAsia"/>
        </w:rPr>
        <w:t>任务的分配信息</w:t>
      </w:r>
      <w:r>
        <w:rPr>
          <w:rFonts w:hint="eastAsia"/>
        </w:rPr>
        <w:t xml:space="preserve">  </w:t>
      </w:r>
    </w:p>
    <w:p w:rsidR="0091486A" w:rsidRDefault="0091486A" w:rsidP="0091486A"/>
    <w:p w:rsidR="0091486A" w:rsidRDefault="0091486A" w:rsidP="0091486A">
      <w:r>
        <w:rPr>
          <w:rFonts w:hint="eastAsia"/>
        </w:rPr>
        <w:t>/storm/workerbeats/wordcount-3-1471753943/</w:t>
      </w:r>
      <w:r>
        <w:rPr>
          <w:rFonts w:hint="eastAsia"/>
        </w:rPr>
        <w:t>各个</w:t>
      </w:r>
      <w:r>
        <w:rPr>
          <w:rFonts w:hint="eastAsia"/>
        </w:rPr>
        <w:t>worker</w:t>
      </w:r>
      <w:r>
        <w:rPr>
          <w:rFonts w:hint="eastAsia"/>
        </w:rPr>
        <w:t>对应的</w:t>
      </w:r>
      <w:r>
        <w:rPr>
          <w:rFonts w:hint="eastAsia"/>
        </w:rPr>
        <w:t>znode</w:t>
      </w:r>
    </w:p>
    <w:p w:rsidR="00D141E9" w:rsidRDefault="00D141E9" w:rsidP="00D141E9">
      <w:pPr>
        <w:pStyle w:val="1"/>
      </w:pPr>
      <w:r w:rsidRPr="00D141E9">
        <w:rPr>
          <w:rFonts w:hint="eastAsia"/>
        </w:rPr>
        <w:t>Storm</w:t>
      </w:r>
      <w:r w:rsidRPr="00D141E9">
        <w:rPr>
          <w:rFonts w:hint="eastAsia"/>
        </w:rPr>
        <w:t>编程模型</w:t>
      </w:r>
    </w:p>
    <w:p w:rsidR="00F840CD" w:rsidRDefault="00F840CD" w:rsidP="00F840CD">
      <w:r>
        <w:rPr>
          <w:noProof/>
        </w:rPr>
        <w:drawing>
          <wp:inline distT="0" distB="0" distL="0" distR="0" wp14:anchorId="4FFD6526" wp14:editId="200B02B2">
            <wp:extent cx="5274310" cy="3645535"/>
            <wp:effectExtent l="0" t="0" r="2540" b="0"/>
            <wp:docPr id="7178" name="图片 7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07A" w:rsidRDefault="0037607A" w:rsidP="0037607A">
      <w:pPr>
        <w:pStyle w:val="2"/>
        <w:spacing w:before="156" w:after="156"/>
      </w:pPr>
      <w:r>
        <w:rPr>
          <w:rFonts w:hint="eastAsia"/>
        </w:rPr>
        <w:lastRenderedPageBreak/>
        <w:t>API</w:t>
      </w:r>
      <w:r>
        <w:rPr>
          <w:rFonts w:hint="eastAsia"/>
        </w:rPr>
        <w:t>介绍</w:t>
      </w:r>
    </w:p>
    <w:p w:rsidR="0037607A" w:rsidRDefault="00A03A6F" w:rsidP="0037607A">
      <w:r w:rsidRPr="00A03A6F">
        <w:drawing>
          <wp:inline distT="0" distB="0" distL="0" distR="0" wp14:anchorId="724FD04B" wp14:editId="60D8C246">
            <wp:extent cx="5274310" cy="2689860"/>
            <wp:effectExtent l="0" t="0" r="2540" b="0"/>
            <wp:docPr id="10243" name="Picture 2" descr="C:\Users\lvpeng\AppData\Local\YNote\data\qq8A6E2AC88C6C8D3D7BF4CA5D6250637E\8a76668341a24f94a9728b3ded515cd8\021057549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" name="Picture 2" descr="C:\Users\lvpeng\AppData\Local\YNote\data\qq8A6E2AC88C6C8D3D7BF4CA5D6250637E\8a76668341a24f94a9728b3ded515cd8\02105754906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03A6F" w:rsidRPr="00A03A6F" w:rsidRDefault="00A03A6F" w:rsidP="00A03A6F">
      <w:r w:rsidRPr="00A03A6F">
        <w:rPr>
          <w:rFonts w:hint="eastAsia"/>
          <w:highlight w:val="green"/>
        </w:rPr>
        <w:t>绿色</w:t>
      </w:r>
      <w:r w:rsidRPr="00A03A6F">
        <w:rPr>
          <w:rFonts w:hint="eastAsia"/>
        </w:rPr>
        <w:t>是我们最常用的，</w:t>
      </w:r>
      <w:r w:rsidRPr="00A03A6F">
        <w:rPr>
          <w:rFonts w:hint="eastAsia"/>
          <w:color w:val="FF0000"/>
        </w:rPr>
        <w:t>红色</w:t>
      </w:r>
      <w:r w:rsidRPr="00A03A6F">
        <w:rPr>
          <w:rFonts w:hint="eastAsia"/>
        </w:rPr>
        <w:t>是与事务相关的</w:t>
      </w:r>
    </w:p>
    <w:p w:rsidR="00A03A6F" w:rsidRPr="00A03A6F" w:rsidRDefault="00A03A6F" w:rsidP="00A03A6F">
      <w:r w:rsidRPr="00A03A6F">
        <w:t xml:space="preserve">BaseComponent </w:t>
      </w:r>
      <w:r w:rsidRPr="00A03A6F">
        <w:rPr>
          <w:rFonts w:hint="eastAsia"/>
        </w:rPr>
        <w:t>是</w:t>
      </w:r>
      <w:r w:rsidRPr="00A03A6F">
        <w:t>Storm</w:t>
      </w:r>
      <w:r w:rsidRPr="00A03A6F">
        <w:rPr>
          <w:rFonts w:hint="eastAsia"/>
        </w:rPr>
        <w:t>提供的“偷懒”的类，它及其</w:t>
      </w:r>
      <w:proofErr w:type="gramStart"/>
      <w:r w:rsidRPr="00A03A6F">
        <w:rPr>
          <w:rFonts w:hint="eastAsia"/>
        </w:rPr>
        <w:t>子类都或多或少</w:t>
      </w:r>
      <w:proofErr w:type="gramEnd"/>
      <w:r w:rsidR="00C6730C">
        <w:rPr>
          <w:rFonts w:hint="eastAsia"/>
        </w:rPr>
        <w:t>的</w:t>
      </w:r>
      <w:r w:rsidRPr="00A03A6F">
        <w:rPr>
          <w:rFonts w:hint="eastAsia"/>
        </w:rPr>
        <w:t>实现了其接口定义的部分方法。这样我们在用的时候，而不是自己每次都写所有的方法。</w:t>
      </w:r>
    </w:p>
    <w:p w:rsidR="00A03A6F" w:rsidRDefault="00A03A6F" w:rsidP="0037607A">
      <w:r w:rsidRPr="00A03A6F">
        <w:drawing>
          <wp:inline distT="0" distB="0" distL="0" distR="0" wp14:anchorId="65F9180F" wp14:editId="2A1BF2D7">
            <wp:extent cx="5274310" cy="3843655"/>
            <wp:effectExtent l="0" t="0" r="2540" b="4445"/>
            <wp:docPr id="112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03A6F" w:rsidRPr="00A03A6F" w:rsidRDefault="00A03A6F" w:rsidP="00A03A6F">
      <w:r w:rsidRPr="00A03A6F">
        <w:t>Open()</w:t>
      </w:r>
      <w:r w:rsidRPr="00A03A6F">
        <w:rPr>
          <w:rFonts w:hint="eastAsia"/>
        </w:rPr>
        <w:t>是初始化方法</w:t>
      </w:r>
    </w:p>
    <w:p w:rsidR="00A03A6F" w:rsidRPr="00A03A6F" w:rsidRDefault="00A03A6F" w:rsidP="00A03A6F">
      <w:r w:rsidRPr="00A03A6F">
        <w:t>nextTuple()</w:t>
      </w:r>
      <w:r w:rsidRPr="00A03A6F">
        <w:rPr>
          <w:rFonts w:hint="eastAsia"/>
        </w:rPr>
        <w:t>循环发射数据</w:t>
      </w:r>
    </w:p>
    <w:p w:rsidR="00A03A6F" w:rsidRPr="00A03A6F" w:rsidRDefault="00A03A6F" w:rsidP="00A03A6F">
      <w:r w:rsidRPr="00A03A6F">
        <w:t xml:space="preserve">ack() </w:t>
      </w:r>
      <w:r w:rsidRPr="00A03A6F">
        <w:rPr>
          <w:rFonts w:hint="eastAsia"/>
        </w:rPr>
        <w:t>成功处理</w:t>
      </w:r>
      <w:r w:rsidRPr="00A03A6F">
        <w:t>tuple</w:t>
      </w:r>
      <w:r w:rsidRPr="00A03A6F">
        <w:rPr>
          <w:rFonts w:hint="eastAsia"/>
        </w:rPr>
        <w:t>回调方法</w:t>
      </w:r>
    </w:p>
    <w:p w:rsidR="00A03A6F" w:rsidRPr="00A03A6F" w:rsidRDefault="00A03A6F" w:rsidP="00A03A6F">
      <w:r w:rsidRPr="00A03A6F">
        <w:t>Fail()</w:t>
      </w:r>
      <w:r w:rsidRPr="00A03A6F">
        <w:rPr>
          <w:rFonts w:hint="eastAsia"/>
        </w:rPr>
        <w:t>处理失败</w:t>
      </w:r>
      <w:r w:rsidRPr="00A03A6F">
        <w:t>tuple</w:t>
      </w:r>
      <w:r w:rsidRPr="00A03A6F">
        <w:rPr>
          <w:rFonts w:hint="eastAsia"/>
        </w:rPr>
        <w:t>回调方法</w:t>
      </w:r>
    </w:p>
    <w:p w:rsidR="00A03A6F" w:rsidRPr="00A03A6F" w:rsidRDefault="00A03A6F" w:rsidP="00A03A6F">
      <w:r w:rsidRPr="00A03A6F">
        <w:lastRenderedPageBreak/>
        <w:t>activate</w:t>
      </w:r>
      <w:r w:rsidRPr="00A03A6F">
        <w:rPr>
          <w:rFonts w:hint="eastAsia"/>
        </w:rPr>
        <w:t>和</w:t>
      </w:r>
      <w:r w:rsidRPr="00A03A6F">
        <w:t>deactivate </w:t>
      </w:r>
      <w:r w:rsidRPr="00A03A6F">
        <w:rPr>
          <w:rFonts w:hint="eastAsia"/>
        </w:rPr>
        <w:t>：</w:t>
      </w:r>
      <w:r w:rsidRPr="00A03A6F">
        <w:t>spout</w:t>
      </w:r>
      <w:r w:rsidRPr="00A03A6F">
        <w:rPr>
          <w:rFonts w:hint="eastAsia"/>
        </w:rPr>
        <w:t>可以被暂时激活和关闭</w:t>
      </w:r>
    </w:p>
    <w:p w:rsidR="00A03A6F" w:rsidRPr="00A03A6F" w:rsidRDefault="00A03A6F" w:rsidP="00A03A6F">
      <w:r w:rsidRPr="00A03A6F">
        <w:t>close</w:t>
      </w:r>
      <w:r w:rsidRPr="00A03A6F">
        <w:rPr>
          <w:rFonts w:hint="eastAsia"/>
        </w:rPr>
        <w:t>方法在该</w:t>
      </w:r>
      <w:r w:rsidRPr="00A03A6F">
        <w:t>spout</w:t>
      </w:r>
      <w:r w:rsidRPr="00A03A6F">
        <w:rPr>
          <w:rFonts w:hint="eastAsia"/>
        </w:rPr>
        <w:t>关闭前执行，</w:t>
      </w:r>
    </w:p>
    <w:p w:rsidR="00A03A6F" w:rsidRPr="00A03A6F" w:rsidRDefault="00A03A6F" w:rsidP="00A03A6F">
      <w:r w:rsidRPr="00A03A6F">
        <w:rPr>
          <w:rFonts w:hint="eastAsia"/>
        </w:rPr>
        <w:t>但是并不能得到保证其一定被执行，</w:t>
      </w:r>
      <w:r w:rsidRPr="00A03A6F">
        <w:t>kill -9</w:t>
      </w:r>
      <w:r w:rsidRPr="00A03A6F">
        <w:rPr>
          <w:rFonts w:hint="eastAsia"/>
        </w:rPr>
        <w:t>时不执行，</w:t>
      </w:r>
    </w:p>
    <w:p w:rsidR="00A03A6F" w:rsidRDefault="00A03A6F" w:rsidP="00A03A6F">
      <w:r w:rsidRPr="00A03A6F">
        <w:t xml:space="preserve">Storm kill {topoName} </w:t>
      </w:r>
      <w:r w:rsidRPr="00A03A6F">
        <w:rPr>
          <w:rFonts w:hint="eastAsia"/>
        </w:rPr>
        <w:t>时执行</w:t>
      </w:r>
    </w:p>
    <w:p w:rsidR="007D6E1A" w:rsidRPr="00A03A6F" w:rsidRDefault="007D6E1A" w:rsidP="007D6E1A">
      <w:pPr>
        <w:pStyle w:val="3"/>
        <w:spacing w:before="156" w:after="156"/>
      </w:pPr>
      <w:r>
        <w:rPr>
          <w:rFonts w:hint="eastAsia"/>
        </w:rPr>
        <w:t>S</w:t>
      </w:r>
      <w:r>
        <w:t>pout</w:t>
      </w:r>
    </w:p>
    <w:p w:rsidR="00A03A6F" w:rsidRDefault="00A03A6F" w:rsidP="0037607A">
      <w:r>
        <w:rPr>
          <w:noProof/>
        </w:rPr>
        <w:drawing>
          <wp:inline distT="0" distB="0" distL="0" distR="0" wp14:anchorId="475A0305" wp14:editId="3801F04A">
            <wp:extent cx="4000000" cy="2133333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4BE" w:rsidRDefault="00AF64BE" w:rsidP="00AF64BE">
      <w:r w:rsidRPr="00AF64BE">
        <w:rPr>
          <w:rFonts w:hint="eastAsia"/>
        </w:rPr>
        <w:t>原则：通常情况下（</w:t>
      </w:r>
      <w:r w:rsidRPr="00AF64BE">
        <w:t>Shell</w:t>
      </w:r>
      <w:r w:rsidRPr="00AF64BE">
        <w:rPr>
          <w:rFonts w:hint="eastAsia"/>
        </w:rPr>
        <w:t>和事务型的除外），实现一个</w:t>
      </w:r>
      <w:r w:rsidRPr="00AF64BE">
        <w:t>Spout</w:t>
      </w:r>
      <w:r w:rsidRPr="00AF64BE">
        <w:rPr>
          <w:rFonts w:hint="eastAsia"/>
        </w:rPr>
        <w:t>，可以直接实现接口</w:t>
      </w:r>
      <w:r w:rsidRPr="008C2F3D">
        <w:rPr>
          <w:b/>
        </w:rPr>
        <w:t>IRichSpout</w:t>
      </w:r>
      <w:r w:rsidRPr="00AF64BE">
        <w:rPr>
          <w:rFonts w:hint="eastAsia"/>
        </w:rPr>
        <w:t>，如果不想写多余的代码，可以直接继承</w:t>
      </w:r>
      <w:r w:rsidRPr="00AF64BE">
        <w:t>BaseRichSpout</w:t>
      </w:r>
      <w:r w:rsidRPr="00AF64BE">
        <w:rPr>
          <w:rFonts w:hint="eastAsia"/>
        </w:rPr>
        <w:t>。</w:t>
      </w:r>
    </w:p>
    <w:p w:rsidR="00BB4966" w:rsidRDefault="00BB4966" w:rsidP="00AF64BE">
      <w:pPr>
        <w:rPr>
          <w:rFonts w:hint="eastAsia"/>
        </w:rPr>
      </w:pPr>
      <w:r>
        <w:rPr>
          <w:rFonts w:hint="eastAsia"/>
        </w:rPr>
        <w:t xml:space="preserve">Sport tail </w:t>
      </w:r>
      <w:r>
        <w:rPr>
          <w:rFonts w:hint="eastAsia"/>
        </w:rPr>
        <w:t>特性</w:t>
      </w:r>
      <w:r>
        <w:rPr>
          <w:rFonts w:hint="eastAsia"/>
        </w:rPr>
        <w:t xml:space="preserve">  </w:t>
      </w:r>
    </w:p>
    <w:p w:rsidR="007D6E1A" w:rsidRPr="00AF64BE" w:rsidRDefault="007D6E1A" w:rsidP="007D6E1A">
      <w:pPr>
        <w:pStyle w:val="3"/>
        <w:spacing w:before="156" w:after="156"/>
        <w:rPr>
          <w:rFonts w:hint="eastAsia"/>
        </w:rPr>
      </w:pPr>
      <w:r>
        <w:rPr>
          <w:rFonts w:hint="eastAsia"/>
        </w:rPr>
        <w:t>Bolt</w:t>
      </w:r>
    </w:p>
    <w:p w:rsidR="00AF64BE" w:rsidRPr="00AF64BE" w:rsidRDefault="00AF64BE" w:rsidP="0037607A">
      <w:pPr>
        <w:rPr>
          <w:rFonts w:hint="eastAsia"/>
        </w:rPr>
      </w:pPr>
      <w:r w:rsidRPr="00AF64BE">
        <w:drawing>
          <wp:inline distT="0" distB="0" distL="0" distR="0" wp14:anchorId="7FD13959" wp14:editId="3B1BA355">
            <wp:extent cx="5274310" cy="2774950"/>
            <wp:effectExtent l="0" t="0" r="2540" b="635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03A6F" w:rsidRDefault="00AF64BE" w:rsidP="0037607A">
      <w:pPr>
        <w:rPr>
          <w:rFonts w:hint="eastAsia"/>
        </w:rPr>
      </w:pPr>
      <w:r w:rsidRPr="00AF64BE">
        <w:drawing>
          <wp:inline distT="0" distB="0" distL="0" distR="0" wp14:anchorId="25B93979" wp14:editId="723CFEC5">
            <wp:extent cx="4894263" cy="965200"/>
            <wp:effectExtent l="0" t="0" r="1905" b="6350"/>
            <wp:docPr id="12294" name="Picture 6" descr="C:\Users\lvpeng\AppData\Local\YNote\data\qq8A6E2AC88C6C8D3D7BF4CA5D6250637E\74f4356fb1564dc6ab781d105d6fb3ae\021138036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" name="Picture 6" descr="C:\Users\lvpeng\AppData\Local\YNote\data\qq8A6E2AC88C6C8D3D7BF4CA5D6250637E\74f4356fb1564dc6ab781d105d6fb3ae\02113803671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263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AF64BE" w:rsidRPr="00AF64BE" w:rsidRDefault="00AF64BE" w:rsidP="00AF64BE">
      <w:r w:rsidRPr="00AF64BE">
        <w:t>prepare</w:t>
      </w:r>
      <w:r w:rsidRPr="00AF64BE">
        <w:rPr>
          <w:rFonts w:hint="eastAsia"/>
        </w:rPr>
        <w:t>方法进行初始化，传入当前执行的上下文</w:t>
      </w:r>
    </w:p>
    <w:p w:rsidR="00AF64BE" w:rsidRPr="00AF64BE" w:rsidRDefault="00AF64BE" w:rsidP="00AF64BE">
      <w:r w:rsidRPr="00AF64BE">
        <w:lastRenderedPageBreak/>
        <w:t>execute</w:t>
      </w:r>
      <w:r w:rsidRPr="00AF64BE">
        <w:rPr>
          <w:rFonts w:hint="eastAsia"/>
        </w:rPr>
        <w:t>接受一个</w:t>
      </w:r>
      <w:r w:rsidRPr="00AF64BE">
        <w:t>tuple</w:t>
      </w:r>
      <w:r w:rsidRPr="00AF64BE">
        <w:rPr>
          <w:rFonts w:hint="eastAsia"/>
        </w:rPr>
        <w:t>进行处理，也可</w:t>
      </w:r>
      <w:r w:rsidRPr="00AF64BE">
        <w:t>emit</w:t>
      </w:r>
      <w:r w:rsidRPr="00AF64BE">
        <w:rPr>
          <w:rFonts w:hint="eastAsia"/>
        </w:rPr>
        <w:t>数据到下一级组件</w:t>
      </w:r>
    </w:p>
    <w:p w:rsidR="00AF64BE" w:rsidRDefault="00AF64BE" w:rsidP="00AF64BE">
      <w:r w:rsidRPr="00AF64BE">
        <w:t xml:space="preserve">cleanup </w:t>
      </w:r>
      <w:r w:rsidRPr="00AF64BE">
        <w:rPr>
          <w:rFonts w:hint="eastAsia"/>
        </w:rPr>
        <w:t>同</w:t>
      </w:r>
      <w:r w:rsidRPr="00AF64BE">
        <w:t>ISpout</w:t>
      </w:r>
      <w:r w:rsidRPr="00AF64BE">
        <w:rPr>
          <w:rFonts w:hint="eastAsia"/>
        </w:rPr>
        <w:t>的</w:t>
      </w:r>
      <w:r w:rsidRPr="00AF64BE">
        <w:t>close</w:t>
      </w:r>
      <w:r w:rsidRPr="00AF64BE">
        <w:rPr>
          <w:rFonts w:hint="eastAsia"/>
        </w:rPr>
        <w:t>方法，在关闭前调用，不保证其一定执行。</w:t>
      </w:r>
    </w:p>
    <w:p w:rsidR="00C6730C" w:rsidRDefault="00C6730C" w:rsidP="00AF64BE"/>
    <w:p w:rsidR="00C6730C" w:rsidRPr="00C6730C" w:rsidRDefault="00C6730C" w:rsidP="00C6730C">
      <w:r w:rsidRPr="00C6730C">
        <w:t>IBolt</w:t>
      </w:r>
      <w:r w:rsidRPr="00C6730C">
        <w:rPr>
          <w:rFonts w:hint="eastAsia"/>
        </w:rPr>
        <w:t>继承了</w:t>
      </w:r>
      <w:r w:rsidRPr="00C6730C">
        <w:t>Serializable</w:t>
      </w:r>
      <w:r w:rsidRPr="00C6730C">
        <w:rPr>
          <w:rFonts w:hint="eastAsia"/>
        </w:rPr>
        <w:t>，我们在</w:t>
      </w:r>
      <w:r w:rsidRPr="00C6730C">
        <w:t>nimbus</w:t>
      </w:r>
      <w:r w:rsidRPr="00C6730C">
        <w:rPr>
          <w:rFonts w:hint="eastAsia"/>
        </w:rPr>
        <w:t>上提交了</w:t>
      </w:r>
      <w:r w:rsidRPr="00C6730C">
        <w:t>topology</w:t>
      </w:r>
      <w:r w:rsidRPr="00C6730C">
        <w:rPr>
          <w:rFonts w:hint="eastAsia"/>
        </w:rPr>
        <w:t>以后，创建出来的</w:t>
      </w:r>
      <w:r w:rsidRPr="00C6730C">
        <w:t>bolt</w:t>
      </w:r>
      <w:r w:rsidRPr="00C6730C">
        <w:rPr>
          <w:rFonts w:hint="eastAsia"/>
        </w:rPr>
        <w:t>会序列化后发送到具体执行的</w:t>
      </w:r>
      <w:r w:rsidRPr="00C6730C">
        <w:t>worker(</w:t>
      </w:r>
      <w:r w:rsidRPr="00C6730C">
        <w:rPr>
          <w:rFonts w:hint="eastAsia"/>
        </w:rPr>
        <w:t>工作进程</w:t>
      </w:r>
      <w:r w:rsidRPr="00C6730C">
        <w:t>)</w:t>
      </w:r>
      <w:r w:rsidRPr="00C6730C">
        <w:rPr>
          <w:rFonts w:hint="eastAsia"/>
        </w:rPr>
        <w:t>上去。</w:t>
      </w:r>
      <w:r w:rsidRPr="00C6730C">
        <w:t>worker</w:t>
      </w:r>
      <w:r w:rsidRPr="00C6730C">
        <w:rPr>
          <w:rFonts w:hint="eastAsia"/>
        </w:rPr>
        <w:t>在执行该</w:t>
      </w:r>
      <w:r w:rsidRPr="00C6730C">
        <w:t>Bolt</w:t>
      </w:r>
      <w:r w:rsidRPr="00C6730C">
        <w:rPr>
          <w:rFonts w:hint="eastAsia"/>
        </w:rPr>
        <w:t>时，会先调用</w:t>
      </w:r>
      <w:r w:rsidRPr="00C6730C">
        <w:t>prepare</w:t>
      </w:r>
      <w:r w:rsidRPr="00C6730C">
        <w:rPr>
          <w:rFonts w:hint="eastAsia"/>
        </w:rPr>
        <w:t>方法传入当前执行的上下文</w:t>
      </w:r>
      <w:r w:rsidRPr="00C6730C">
        <w:t>.</w:t>
      </w:r>
    </w:p>
    <w:p w:rsidR="00C6730C" w:rsidRPr="00C6730C" w:rsidRDefault="00C6730C" w:rsidP="00C6730C">
      <w:r w:rsidRPr="00C6730C">
        <w:t>execute</w:t>
      </w:r>
      <w:r w:rsidRPr="00C6730C">
        <w:rPr>
          <w:rFonts w:hint="eastAsia"/>
        </w:rPr>
        <w:t>接受一个</w:t>
      </w:r>
      <w:r w:rsidRPr="00C6730C">
        <w:t>tuple</w:t>
      </w:r>
      <w:r w:rsidRPr="00C6730C">
        <w:rPr>
          <w:rFonts w:hint="eastAsia"/>
        </w:rPr>
        <w:t>进行处理，并用</w:t>
      </w:r>
      <w:r w:rsidRPr="00C6730C">
        <w:t>prepare</w:t>
      </w:r>
      <w:r w:rsidRPr="00C6730C">
        <w:rPr>
          <w:rFonts w:hint="eastAsia"/>
        </w:rPr>
        <w:t>方法传入的</w:t>
      </w:r>
      <w:r w:rsidRPr="00C6730C">
        <w:t>OutputCollector</w:t>
      </w:r>
      <w:r w:rsidRPr="00C6730C">
        <w:rPr>
          <w:rFonts w:hint="eastAsia"/>
        </w:rPr>
        <w:t>的</w:t>
      </w:r>
      <w:r w:rsidRPr="00C6730C">
        <w:t>ack</w:t>
      </w:r>
      <w:r w:rsidRPr="00C6730C">
        <w:rPr>
          <w:rFonts w:hint="eastAsia"/>
        </w:rPr>
        <w:t>方法（表示成功）或</w:t>
      </w:r>
      <w:r w:rsidRPr="00C6730C">
        <w:t>fail</w:t>
      </w:r>
      <w:r w:rsidRPr="00C6730C">
        <w:rPr>
          <w:rFonts w:hint="eastAsia"/>
        </w:rPr>
        <w:t>（表示失败）来反馈处理结果</w:t>
      </w:r>
      <w:r w:rsidRPr="00C6730C">
        <w:t>.</w:t>
      </w:r>
      <w:r w:rsidRPr="00C6730C">
        <w:rPr>
          <w:rFonts w:hint="eastAsia"/>
        </w:rPr>
        <w:t>还可以通过</w:t>
      </w:r>
      <w:r w:rsidRPr="00C6730C">
        <w:t>OutputCollector</w:t>
      </w:r>
      <w:r w:rsidRPr="00C6730C">
        <w:rPr>
          <w:rFonts w:hint="eastAsia"/>
        </w:rPr>
        <w:t>的</w:t>
      </w:r>
      <w:r w:rsidRPr="00C6730C">
        <w:t>emit</w:t>
      </w:r>
      <w:r w:rsidRPr="00C6730C">
        <w:rPr>
          <w:rFonts w:hint="eastAsia"/>
        </w:rPr>
        <w:t>方法把结果发射到下一级组件。</w:t>
      </w:r>
    </w:p>
    <w:p w:rsidR="00C6730C" w:rsidRPr="00C6730C" w:rsidRDefault="00C6730C" w:rsidP="00C6730C">
      <w:r w:rsidRPr="00C6730C">
        <w:t>IBasicBolt</w:t>
      </w:r>
      <w:r w:rsidRPr="00C6730C">
        <w:rPr>
          <w:rFonts w:hint="eastAsia"/>
        </w:rPr>
        <w:t>接口，实现该接口的</w:t>
      </w:r>
      <w:r w:rsidRPr="00C6730C">
        <w:t>Bolt</w:t>
      </w:r>
      <w:r w:rsidRPr="00C6730C">
        <w:rPr>
          <w:rFonts w:hint="eastAsia"/>
        </w:rPr>
        <w:t>不用在代码中提供反馈结果了，</w:t>
      </w:r>
      <w:r w:rsidRPr="00C6730C">
        <w:t>Storm</w:t>
      </w:r>
      <w:r w:rsidRPr="00C6730C">
        <w:rPr>
          <w:rFonts w:hint="eastAsia"/>
        </w:rPr>
        <w:t>内部会自动反馈成功。如果你确实要反馈失败，可以抛出</w:t>
      </w:r>
      <w:r w:rsidRPr="00C6730C">
        <w:t>FailedException</w:t>
      </w:r>
      <w:r w:rsidRPr="00C6730C">
        <w:rPr>
          <w:rFonts w:hint="eastAsia"/>
        </w:rPr>
        <w:t>。</w:t>
      </w:r>
    </w:p>
    <w:p w:rsidR="00C6730C" w:rsidRPr="00C6730C" w:rsidRDefault="00C6730C" w:rsidP="00C6730C">
      <w:r w:rsidRPr="00C6730C">
        <w:rPr>
          <w:rFonts w:hint="eastAsia"/>
        </w:rPr>
        <w:t>（后续章节讲到的</w:t>
      </w:r>
      <w:r w:rsidRPr="00C6730C">
        <w:t>Trident</w:t>
      </w:r>
      <w:r w:rsidRPr="00C6730C">
        <w:rPr>
          <w:rFonts w:hint="eastAsia"/>
        </w:rPr>
        <w:t>均不用显性调用</w:t>
      </w:r>
      <w:r w:rsidRPr="00C6730C">
        <w:t>ack</w:t>
      </w:r>
      <w:r w:rsidRPr="00C6730C">
        <w:rPr>
          <w:rFonts w:hint="eastAsia"/>
        </w:rPr>
        <w:t>和</w:t>
      </w:r>
      <w:r w:rsidRPr="00C6730C">
        <w:t>fail</w:t>
      </w:r>
      <w:r w:rsidRPr="00C6730C">
        <w:rPr>
          <w:rFonts w:hint="eastAsia"/>
        </w:rPr>
        <w:t>，框架会自动调。）</w:t>
      </w:r>
    </w:p>
    <w:p w:rsidR="00C6730C" w:rsidRPr="008C2F3D" w:rsidRDefault="00C6730C" w:rsidP="00C6730C">
      <w:pPr>
        <w:rPr>
          <w:i/>
        </w:rPr>
      </w:pPr>
      <w:r w:rsidRPr="008C2F3D">
        <w:rPr>
          <w:rFonts w:hint="eastAsia"/>
          <w:i/>
        </w:rPr>
        <w:t>实现一个</w:t>
      </w:r>
      <w:r w:rsidRPr="008C2F3D">
        <w:rPr>
          <w:i/>
        </w:rPr>
        <w:t>Bolt</w:t>
      </w:r>
      <w:r w:rsidRPr="008C2F3D">
        <w:rPr>
          <w:rFonts w:hint="eastAsia"/>
          <w:i/>
        </w:rPr>
        <w:t>，可以实现</w:t>
      </w:r>
      <w:r w:rsidRPr="008C2F3D">
        <w:rPr>
          <w:i/>
        </w:rPr>
        <w:t>IRichBolt</w:t>
      </w:r>
      <w:r w:rsidRPr="008C2F3D">
        <w:rPr>
          <w:rFonts w:hint="eastAsia"/>
          <w:i/>
        </w:rPr>
        <w:t>接口或继承</w:t>
      </w:r>
      <w:r w:rsidRPr="008C2F3D">
        <w:rPr>
          <w:i/>
        </w:rPr>
        <w:t>BaseRichBolt</w:t>
      </w:r>
      <w:r w:rsidRPr="008C2F3D">
        <w:rPr>
          <w:rFonts w:hint="eastAsia"/>
          <w:i/>
        </w:rPr>
        <w:t>，如果不想自己处理结果反馈，可以实现</w:t>
      </w:r>
      <w:r w:rsidRPr="008C2F3D">
        <w:rPr>
          <w:rFonts w:hint="eastAsia"/>
          <w:i/>
        </w:rPr>
        <w:t xml:space="preserve"> </w:t>
      </w:r>
      <w:r w:rsidRPr="008C2F3D">
        <w:rPr>
          <w:i/>
        </w:rPr>
        <w:t>IBasicBolt</w:t>
      </w:r>
      <w:r w:rsidRPr="008C2F3D">
        <w:rPr>
          <w:rFonts w:hint="eastAsia"/>
          <w:i/>
        </w:rPr>
        <w:t>接口或继承</w:t>
      </w:r>
      <w:r w:rsidRPr="008C2F3D">
        <w:rPr>
          <w:i/>
        </w:rPr>
        <w:t>BaseBasicBolt</w:t>
      </w:r>
      <w:r w:rsidRPr="008C2F3D">
        <w:rPr>
          <w:rFonts w:hint="eastAsia"/>
          <w:i/>
        </w:rPr>
        <w:t>，它实际上相当于自动做了</w:t>
      </w:r>
      <w:r w:rsidRPr="008C2F3D">
        <w:rPr>
          <w:i/>
        </w:rPr>
        <w:t>prepare</w:t>
      </w:r>
      <w:r w:rsidRPr="008C2F3D">
        <w:rPr>
          <w:rFonts w:hint="eastAsia"/>
          <w:i/>
        </w:rPr>
        <w:t>方法和</w:t>
      </w:r>
      <w:r w:rsidRPr="008C2F3D">
        <w:rPr>
          <w:rFonts w:hint="eastAsia"/>
          <w:i/>
        </w:rPr>
        <w:t xml:space="preserve"> </w:t>
      </w:r>
      <w:r w:rsidRPr="008C2F3D">
        <w:rPr>
          <w:i/>
        </w:rPr>
        <w:t>collector.emit.ack(inputTuple)</w:t>
      </w:r>
      <w:r w:rsidRPr="008C2F3D">
        <w:rPr>
          <w:rFonts w:hint="eastAsia"/>
          <w:i/>
        </w:rPr>
        <w:t>。</w:t>
      </w:r>
    </w:p>
    <w:p w:rsidR="00C6730C" w:rsidRDefault="00C6730C" w:rsidP="00AF64BE"/>
    <w:p w:rsidR="007D6E1A" w:rsidRDefault="007D6E1A" w:rsidP="007D6E1A">
      <w:pPr>
        <w:pStyle w:val="2"/>
        <w:spacing w:before="156" w:after="156"/>
      </w:pPr>
      <w:proofErr w:type="gramStart"/>
      <w:r w:rsidRPr="007D6E1A">
        <w:t>stream</w:t>
      </w:r>
      <w:proofErr w:type="gramEnd"/>
      <w:r w:rsidRPr="007D6E1A">
        <w:t xml:space="preserve"> grouping</w:t>
      </w:r>
    </w:p>
    <w:p w:rsidR="007D6E1A" w:rsidRPr="007D6E1A" w:rsidRDefault="007D6E1A" w:rsidP="007D6E1A">
      <w:r w:rsidRPr="007D6E1A">
        <w:rPr>
          <w:rFonts w:hint="eastAsia"/>
        </w:rPr>
        <w:t>用来定义一个</w:t>
      </w:r>
      <w:r w:rsidRPr="007D6E1A">
        <w:t>stream</w:t>
      </w:r>
      <w:r w:rsidR="0093416A">
        <w:rPr>
          <w:rFonts w:hint="eastAsia"/>
        </w:rPr>
        <w:t>应该如何</w:t>
      </w:r>
      <w:r w:rsidRPr="007D6E1A">
        <w:rPr>
          <w:rFonts w:hint="eastAsia"/>
        </w:rPr>
        <w:t>分配给</w:t>
      </w:r>
      <w:r w:rsidRPr="007D6E1A">
        <w:t>Bolts</w:t>
      </w:r>
      <w:r w:rsidRPr="007D6E1A">
        <w:rPr>
          <w:rFonts w:hint="eastAsia"/>
        </w:rPr>
        <w:t>上面的多个</w:t>
      </w:r>
      <w:r w:rsidRPr="007D6E1A">
        <w:t>Tasks</w:t>
      </w:r>
      <w:r w:rsidRPr="007D6E1A">
        <w:rPr>
          <w:rFonts w:hint="eastAsia"/>
        </w:rPr>
        <w:t>。</w:t>
      </w:r>
    </w:p>
    <w:p w:rsidR="007D6E1A" w:rsidRPr="007D6E1A" w:rsidRDefault="007D6E1A" w:rsidP="007D6E1A">
      <w:r w:rsidRPr="007D6E1A">
        <w:t>storm</w:t>
      </w:r>
      <w:r w:rsidRPr="007D6E1A">
        <w:rPr>
          <w:rFonts w:hint="eastAsia"/>
        </w:rPr>
        <w:t>里面有</w:t>
      </w:r>
      <w:r w:rsidRPr="007D6E1A">
        <w:t>6</w:t>
      </w:r>
      <w:r w:rsidRPr="007D6E1A">
        <w:rPr>
          <w:rFonts w:hint="eastAsia"/>
        </w:rPr>
        <w:t>种类型的</w:t>
      </w:r>
      <w:r w:rsidRPr="007D6E1A">
        <w:t>stream grouping:</w:t>
      </w:r>
    </w:p>
    <w:p w:rsidR="0093416A" w:rsidRDefault="007D6E1A" w:rsidP="0093416A">
      <w:pPr>
        <w:pStyle w:val="3"/>
        <w:spacing w:before="156" w:after="156"/>
      </w:pPr>
      <w:r w:rsidRPr="007D6E1A">
        <w:t xml:space="preserve">Shuffle Grouping: </w:t>
      </w:r>
    </w:p>
    <w:p w:rsidR="007D6E1A" w:rsidRPr="007D6E1A" w:rsidRDefault="007D6E1A" w:rsidP="0093416A">
      <w:pPr>
        <w:pStyle w:val="a5"/>
        <w:ind w:left="360" w:firstLineChars="0" w:firstLine="0"/>
      </w:pPr>
      <w:r w:rsidRPr="007D6E1A">
        <w:rPr>
          <w:rFonts w:hint="eastAsia"/>
        </w:rPr>
        <w:t>随机分组，</w:t>
      </w:r>
      <w:r w:rsidRPr="007D6E1A">
        <w:rPr>
          <w:rFonts w:hint="eastAsia"/>
        </w:rPr>
        <w:t xml:space="preserve"> </w:t>
      </w:r>
      <w:r w:rsidRPr="007D6E1A">
        <w:rPr>
          <w:rFonts w:hint="eastAsia"/>
        </w:rPr>
        <w:t>随机派发</w:t>
      </w:r>
      <w:r w:rsidRPr="007D6E1A">
        <w:t>stream</w:t>
      </w:r>
      <w:r w:rsidRPr="007D6E1A">
        <w:rPr>
          <w:rFonts w:hint="eastAsia"/>
        </w:rPr>
        <w:t>里面的</w:t>
      </w:r>
      <w:r w:rsidRPr="007D6E1A">
        <w:t>tuple</w:t>
      </w:r>
      <w:r w:rsidRPr="007D6E1A">
        <w:rPr>
          <w:rFonts w:hint="eastAsia"/>
        </w:rPr>
        <w:t>，</w:t>
      </w:r>
      <w:r w:rsidRPr="007D6E1A">
        <w:rPr>
          <w:rFonts w:hint="eastAsia"/>
        </w:rPr>
        <w:t xml:space="preserve"> </w:t>
      </w:r>
      <w:r w:rsidRPr="007D6E1A">
        <w:rPr>
          <w:rFonts w:hint="eastAsia"/>
        </w:rPr>
        <w:t>保证每个</w:t>
      </w:r>
      <w:r w:rsidRPr="007D6E1A">
        <w:t>bolt</w:t>
      </w:r>
      <w:r w:rsidRPr="007D6E1A">
        <w:rPr>
          <w:rFonts w:hint="eastAsia"/>
        </w:rPr>
        <w:t>接收到的</w:t>
      </w:r>
      <w:r w:rsidRPr="007D6E1A">
        <w:t>tuple</w:t>
      </w:r>
      <w:r w:rsidRPr="007D6E1A">
        <w:rPr>
          <w:rFonts w:hint="eastAsia"/>
        </w:rPr>
        <w:t>数目相同。轮询，平均分配。</w:t>
      </w:r>
    </w:p>
    <w:p w:rsidR="0093416A" w:rsidRDefault="007D6E1A" w:rsidP="0093416A">
      <w:pPr>
        <w:pStyle w:val="3"/>
        <w:spacing w:before="156" w:after="156"/>
      </w:pPr>
      <w:r w:rsidRPr="007D6E1A">
        <w:t xml:space="preserve"> Fields Grouping</w:t>
      </w:r>
      <w:r w:rsidRPr="007D6E1A">
        <w:rPr>
          <w:rFonts w:hint="eastAsia"/>
        </w:rPr>
        <w:t>：</w:t>
      </w:r>
    </w:p>
    <w:p w:rsidR="007D6E1A" w:rsidRPr="007D6E1A" w:rsidRDefault="007D6E1A" w:rsidP="007D6E1A">
      <w:r w:rsidRPr="007D6E1A">
        <w:rPr>
          <w:rFonts w:hint="eastAsia"/>
        </w:rPr>
        <w:t>按字段分组，</w:t>
      </w:r>
      <w:r w:rsidRPr="007D6E1A">
        <w:rPr>
          <w:rFonts w:hint="eastAsia"/>
        </w:rPr>
        <w:t xml:space="preserve"> </w:t>
      </w:r>
      <w:r w:rsidRPr="007D6E1A">
        <w:rPr>
          <w:rFonts w:hint="eastAsia"/>
        </w:rPr>
        <w:t>比如按</w:t>
      </w:r>
      <w:r w:rsidRPr="007D6E1A">
        <w:t>userid</w:t>
      </w:r>
      <w:r w:rsidRPr="007D6E1A">
        <w:rPr>
          <w:rFonts w:hint="eastAsia"/>
        </w:rPr>
        <w:t>来分组，</w:t>
      </w:r>
      <w:r w:rsidRPr="007D6E1A">
        <w:rPr>
          <w:rFonts w:hint="eastAsia"/>
        </w:rPr>
        <w:t xml:space="preserve"> </w:t>
      </w:r>
      <w:r w:rsidRPr="007D6E1A">
        <w:rPr>
          <w:rFonts w:hint="eastAsia"/>
        </w:rPr>
        <w:t>具有同样</w:t>
      </w:r>
      <w:r w:rsidRPr="007D6E1A">
        <w:t>userid</w:t>
      </w:r>
      <w:r w:rsidRPr="007D6E1A">
        <w:rPr>
          <w:rFonts w:hint="eastAsia"/>
        </w:rPr>
        <w:t>的</w:t>
      </w:r>
      <w:r w:rsidRPr="007D6E1A">
        <w:t>tuple</w:t>
      </w:r>
      <w:r w:rsidRPr="007D6E1A">
        <w:rPr>
          <w:rFonts w:hint="eastAsia"/>
        </w:rPr>
        <w:t>会被分到相同的</w:t>
      </w:r>
      <w:r w:rsidRPr="007D6E1A">
        <w:t>Bolts</w:t>
      </w:r>
      <w:r w:rsidRPr="007D6E1A">
        <w:rPr>
          <w:rFonts w:hint="eastAsia"/>
        </w:rPr>
        <w:t>，</w:t>
      </w:r>
      <w:r w:rsidRPr="007D6E1A">
        <w:rPr>
          <w:rFonts w:hint="eastAsia"/>
        </w:rPr>
        <w:t xml:space="preserve"> </w:t>
      </w:r>
      <w:r w:rsidRPr="007D6E1A">
        <w:rPr>
          <w:rFonts w:hint="eastAsia"/>
        </w:rPr>
        <w:t>而不同的</w:t>
      </w:r>
      <w:r w:rsidRPr="007D6E1A">
        <w:t>userid</w:t>
      </w:r>
      <w:r w:rsidRPr="007D6E1A">
        <w:rPr>
          <w:rFonts w:hint="eastAsia"/>
        </w:rPr>
        <w:t>则会被分配到不同的</w:t>
      </w:r>
      <w:r w:rsidRPr="007D6E1A">
        <w:t>Bolts</w:t>
      </w:r>
      <w:r w:rsidRPr="007D6E1A">
        <w:rPr>
          <w:rFonts w:hint="eastAsia"/>
        </w:rPr>
        <w:t>。</w:t>
      </w:r>
    </w:p>
    <w:p w:rsidR="0093416A" w:rsidRDefault="007D6E1A" w:rsidP="0093416A">
      <w:pPr>
        <w:pStyle w:val="3"/>
        <w:spacing w:before="156" w:after="156"/>
      </w:pPr>
      <w:r w:rsidRPr="007D6E1A">
        <w:t>All Grouping</w:t>
      </w:r>
      <w:r w:rsidRPr="007D6E1A">
        <w:rPr>
          <w:rFonts w:hint="eastAsia"/>
        </w:rPr>
        <w:t>：</w:t>
      </w:r>
    </w:p>
    <w:p w:rsidR="007D6E1A" w:rsidRPr="007D6E1A" w:rsidRDefault="007D6E1A" w:rsidP="007D6E1A">
      <w:r w:rsidRPr="007D6E1A">
        <w:rPr>
          <w:rFonts w:hint="eastAsia"/>
        </w:rPr>
        <w:t xml:space="preserve"> </w:t>
      </w:r>
      <w:r w:rsidRPr="007D6E1A">
        <w:rPr>
          <w:rFonts w:hint="eastAsia"/>
        </w:rPr>
        <w:t>广播发送，</w:t>
      </w:r>
      <w:r w:rsidRPr="007D6E1A">
        <w:rPr>
          <w:rFonts w:hint="eastAsia"/>
        </w:rPr>
        <w:t xml:space="preserve"> </w:t>
      </w:r>
      <w:r w:rsidRPr="007D6E1A">
        <w:rPr>
          <w:rFonts w:hint="eastAsia"/>
        </w:rPr>
        <w:t>对于每一个</w:t>
      </w:r>
      <w:r w:rsidRPr="007D6E1A">
        <w:t>tuple</w:t>
      </w:r>
      <w:r w:rsidRPr="007D6E1A">
        <w:rPr>
          <w:rFonts w:hint="eastAsia"/>
        </w:rPr>
        <w:t>，</w:t>
      </w:r>
      <w:r w:rsidRPr="007D6E1A">
        <w:rPr>
          <w:rFonts w:hint="eastAsia"/>
        </w:rPr>
        <w:t xml:space="preserve"> </w:t>
      </w:r>
      <w:r w:rsidRPr="007D6E1A">
        <w:rPr>
          <w:rFonts w:hint="eastAsia"/>
        </w:rPr>
        <w:t>所有的</w:t>
      </w:r>
      <w:r w:rsidRPr="007D6E1A">
        <w:t>Bolts</w:t>
      </w:r>
      <w:r w:rsidRPr="007D6E1A">
        <w:rPr>
          <w:rFonts w:hint="eastAsia"/>
        </w:rPr>
        <w:t>都会收到。</w:t>
      </w:r>
    </w:p>
    <w:p w:rsidR="0093416A" w:rsidRDefault="007D6E1A" w:rsidP="0093416A">
      <w:pPr>
        <w:pStyle w:val="3"/>
        <w:spacing w:before="156" w:after="156"/>
      </w:pPr>
      <w:r w:rsidRPr="007D6E1A">
        <w:t xml:space="preserve">Global Grouping: </w:t>
      </w:r>
    </w:p>
    <w:p w:rsidR="007D6E1A" w:rsidRPr="007D6E1A" w:rsidRDefault="007D6E1A" w:rsidP="0093416A">
      <w:r w:rsidRPr="007D6E1A">
        <w:rPr>
          <w:rFonts w:hint="eastAsia"/>
        </w:rPr>
        <w:t>全局分组，</w:t>
      </w:r>
      <w:r w:rsidRPr="007D6E1A">
        <w:rPr>
          <w:rFonts w:hint="eastAsia"/>
        </w:rPr>
        <w:t xml:space="preserve"> </w:t>
      </w:r>
      <w:r w:rsidRPr="007D6E1A">
        <w:rPr>
          <w:rFonts w:hint="eastAsia"/>
        </w:rPr>
        <w:t>这个</w:t>
      </w:r>
      <w:r w:rsidRPr="007D6E1A">
        <w:t>tuple</w:t>
      </w:r>
      <w:r w:rsidRPr="007D6E1A">
        <w:rPr>
          <w:rFonts w:hint="eastAsia"/>
        </w:rPr>
        <w:t>被分配到</w:t>
      </w:r>
      <w:r w:rsidRPr="007D6E1A">
        <w:t>storm</w:t>
      </w:r>
      <w:r w:rsidRPr="007D6E1A">
        <w:rPr>
          <w:rFonts w:hint="eastAsia"/>
        </w:rPr>
        <w:t>中的一个</w:t>
      </w:r>
      <w:r w:rsidRPr="007D6E1A">
        <w:t>bolt</w:t>
      </w:r>
      <w:r w:rsidRPr="007D6E1A">
        <w:rPr>
          <w:rFonts w:hint="eastAsia"/>
        </w:rPr>
        <w:t>的其中一个</w:t>
      </w:r>
      <w:r w:rsidRPr="007D6E1A">
        <w:t>task</w:t>
      </w:r>
      <w:r w:rsidRPr="007D6E1A">
        <w:rPr>
          <w:rFonts w:hint="eastAsia"/>
        </w:rPr>
        <w:t>。再具体一点就是分配给</w:t>
      </w:r>
      <w:r w:rsidRPr="007D6E1A">
        <w:t>id</w:t>
      </w:r>
      <w:r w:rsidRPr="007D6E1A">
        <w:rPr>
          <w:rFonts w:hint="eastAsia"/>
        </w:rPr>
        <w:t>值最低的那个</w:t>
      </w:r>
      <w:r w:rsidRPr="007D6E1A">
        <w:t>task</w:t>
      </w:r>
      <w:r w:rsidRPr="007D6E1A">
        <w:rPr>
          <w:rFonts w:hint="eastAsia"/>
        </w:rPr>
        <w:t>。</w:t>
      </w:r>
    </w:p>
    <w:p w:rsidR="0093416A" w:rsidRDefault="007D6E1A" w:rsidP="0093416A">
      <w:pPr>
        <w:pStyle w:val="3"/>
        <w:spacing w:before="156" w:after="156"/>
      </w:pPr>
      <w:r w:rsidRPr="007D6E1A">
        <w:t>Non Grouping:</w:t>
      </w:r>
    </w:p>
    <w:p w:rsidR="007D6E1A" w:rsidRPr="007D6E1A" w:rsidRDefault="007D6E1A" w:rsidP="007D6E1A">
      <w:r w:rsidRPr="007D6E1A">
        <w:t xml:space="preserve"> </w:t>
      </w:r>
      <w:r w:rsidRPr="007D6E1A">
        <w:rPr>
          <w:rFonts w:hint="eastAsia"/>
        </w:rPr>
        <w:t>不分组，</w:t>
      </w:r>
      <w:r w:rsidRPr="007D6E1A">
        <w:rPr>
          <w:rFonts w:hint="eastAsia"/>
        </w:rPr>
        <w:t xml:space="preserve"> </w:t>
      </w:r>
      <w:r w:rsidRPr="007D6E1A">
        <w:rPr>
          <w:rFonts w:hint="eastAsia"/>
        </w:rPr>
        <w:t>这个分组的意思是说</w:t>
      </w:r>
      <w:r w:rsidRPr="007D6E1A">
        <w:t>stream</w:t>
      </w:r>
      <w:r w:rsidRPr="007D6E1A">
        <w:rPr>
          <w:rFonts w:hint="eastAsia"/>
        </w:rPr>
        <w:t>不关心到底谁会收到它的</w:t>
      </w:r>
      <w:r w:rsidRPr="007D6E1A">
        <w:t>tuple</w:t>
      </w:r>
      <w:r w:rsidRPr="007D6E1A">
        <w:rPr>
          <w:rFonts w:hint="eastAsia"/>
        </w:rPr>
        <w:t>。目前这</w:t>
      </w:r>
      <w:r w:rsidRPr="007D6E1A">
        <w:rPr>
          <w:rFonts w:hint="eastAsia"/>
        </w:rPr>
        <w:lastRenderedPageBreak/>
        <w:t>种分组和</w:t>
      </w:r>
      <w:r w:rsidRPr="007D6E1A">
        <w:t>Shuffle grouping</w:t>
      </w:r>
      <w:r w:rsidRPr="007D6E1A">
        <w:rPr>
          <w:rFonts w:hint="eastAsia"/>
        </w:rPr>
        <w:t>是一样的效果，不平均分配。</w:t>
      </w:r>
    </w:p>
    <w:p w:rsidR="00436AD3" w:rsidRDefault="007D6E1A" w:rsidP="00436AD3">
      <w:pPr>
        <w:pStyle w:val="3"/>
        <w:spacing w:before="156" w:after="156"/>
      </w:pPr>
      <w:r w:rsidRPr="007D6E1A">
        <w:t>Direct Grouping:</w:t>
      </w:r>
    </w:p>
    <w:p w:rsidR="007D6E1A" w:rsidRPr="007D6E1A" w:rsidRDefault="007D6E1A" w:rsidP="007D6E1A">
      <w:r w:rsidRPr="007D6E1A">
        <w:rPr>
          <w:rFonts w:hint="eastAsia"/>
        </w:rPr>
        <w:t>直接分组，</w:t>
      </w:r>
      <w:r w:rsidRPr="007D6E1A">
        <w:rPr>
          <w:rFonts w:hint="eastAsia"/>
        </w:rPr>
        <w:t xml:space="preserve"> </w:t>
      </w:r>
      <w:r w:rsidRPr="007D6E1A">
        <w:rPr>
          <w:rFonts w:hint="eastAsia"/>
        </w:rPr>
        <w:t>这是一种比较特别的分组方法，用这</w:t>
      </w:r>
      <w:r w:rsidR="00A51449">
        <w:rPr>
          <w:rFonts w:hint="eastAsia"/>
        </w:rPr>
        <w:t>种分组意味着消息的发送者决定</w:t>
      </w:r>
      <w:r w:rsidRPr="007D6E1A">
        <w:rPr>
          <w:rFonts w:hint="eastAsia"/>
        </w:rPr>
        <w:t>由消息接收者的哪个</w:t>
      </w:r>
      <w:r w:rsidRPr="007D6E1A">
        <w:t>task</w:t>
      </w:r>
      <w:r w:rsidRPr="007D6E1A">
        <w:rPr>
          <w:rFonts w:hint="eastAsia"/>
        </w:rPr>
        <w:t>处理这个消息。</w:t>
      </w:r>
      <w:r w:rsidRPr="007D6E1A">
        <w:rPr>
          <w:rFonts w:hint="eastAsia"/>
        </w:rPr>
        <w:t xml:space="preserve"> </w:t>
      </w:r>
      <w:r w:rsidRPr="007D6E1A">
        <w:rPr>
          <w:rFonts w:hint="eastAsia"/>
        </w:rPr>
        <w:t>只有被声明为</w:t>
      </w:r>
      <w:r w:rsidRPr="007D6E1A">
        <w:t>Direct Stream</w:t>
      </w:r>
      <w:r w:rsidRPr="007D6E1A">
        <w:rPr>
          <w:rFonts w:hint="eastAsia"/>
        </w:rPr>
        <w:t>的消息流可以声明这种分组方法。而且这种消息</w:t>
      </w:r>
      <w:r w:rsidRPr="007D6E1A">
        <w:t>tuple</w:t>
      </w:r>
      <w:r w:rsidRPr="007D6E1A">
        <w:rPr>
          <w:rFonts w:hint="eastAsia"/>
        </w:rPr>
        <w:t>必须使用</w:t>
      </w:r>
      <w:r w:rsidRPr="007D6E1A">
        <w:t>emitDirect</w:t>
      </w:r>
      <w:r w:rsidRPr="007D6E1A">
        <w:rPr>
          <w:rFonts w:hint="eastAsia"/>
        </w:rPr>
        <w:t>方法来发射。消息处理者可以通过</w:t>
      </w:r>
      <w:r w:rsidRPr="007D6E1A">
        <w:t>TopologyContext</w:t>
      </w:r>
      <w:r w:rsidRPr="007D6E1A">
        <w:rPr>
          <w:rFonts w:hint="eastAsia"/>
        </w:rPr>
        <w:t>来或者处理它的消息的</w:t>
      </w:r>
      <w:r w:rsidRPr="007D6E1A">
        <w:t>taskid (OutputCollector.emit</w:t>
      </w:r>
      <w:r w:rsidRPr="007D6E1A">
        <w:rPr>
          <w:rFonts w:hint="eastAsia"/>
        </w:rPr>
        <w:t>方法也会返回</w:t>
      </w:r>
      <w:r w:rsidRPr="007D6E1A">
        <w:t>taskid)</w:t>
      </w:r>
    </w:p>
    <w:p w:rsidR="007D6E1A" w:rsidRPr="007D6E1A" w:rsidRDefault="007D6E1A" w:rsidP="00AF64BE">
      <w:pPr>
        <w:rPr>
          <w:rFonts w:hint="eastAsia"/>
        </w:rPr>
      </w:pPr>
    </w:p>
    <w:p w:rsidR="00A51449" w:rsidRPr="00A51449" w:rsidRDefault="00A51449" w:rsidP="00A51449">
      <w:r w:rsidRPr="00A51449">
        <w:t>stream grouping</w:t>
      </w:r>
      <w:r w:rsidRPr="00A51449">
        <w:rPr>
          <w:rFonts w:hint="eastAsia"/>
        </w:rPr>
        <w:t>就是用来定义一个</w:t>
      </w:r>
      <w:r w:rsidRPr="00A51449">
        <w:t>stream</w:t>
      </w:r>
      <w:r w:rsidRPr="00A51449">
        <w:rPr>
          <w:rFonts w:hint="eastAsia"/>
        </w:rPr>
        <w:t>应该如果</w:t>
      </w:r>
      <w:r w:rsidRPr="00A51449">
        <w:rPr>
          <w:rFonts w:hint="eastAsia"/>
          <w:b/>
          <w:bCs/>
        </w:rPr>
        <w:t>分配给</w:t>
      </w:r>
      <w:r w:rsidRPr="00A51449">
        <w:rPr>
          <w:b/>
          <w:bCs/>
        </w:rPr>
        <w:t>Bolts</w:t>
      </w:r>
      <w:r w:rsidRPr="00A51449">
        <w:rPr>
          <w:rFonts w:hint="eastAsia"/>
          <w:b/>
          <w:bCs/>
        </w:rPr>
        <w:t>上面的多个</w:t>
      </w:r>
    </w:p>
    <w:p w:rsidR="00A51449" w:rsidRPr="00A51449" w:rsidRDefault="00A51449" w:rsidP="00A51449">
      <w:r w:rsidRPr="00A51449">
        <w:rPr>
          <w:b/>
          <w:bCs/>
        </w:rPr>
        <w:t>Executors(</w:t>
      </w:r>
      <w:r w:rsidRPr="00A51449">
        <w:rPr>
          <w:rFonts w:hint="eastAsia"/>
          <w:b/>
          <w:bCs/>
        </w:rPr>
        <w:t>多线程，并发度</w:t>
      </w:r>
      <w:r w:rsidRPr="00A51449">
        <w:rPr>
          <w:b/>
          <w:bCs/>
        </w:rPr>
        <w:t>)</w:t>
      </w:r>
    </w:p>
    <w:p w:rsidR="00A51449" w:rsidRPr="00A51449" w:rsidRDefault="00A51449" w:rsidP="00A51449">
      <w:r w:rsidRPr="00A51449">
        <w:rPr>
          <w:rFonts w:hint="eastAsia"/>
        </w:rPr>
        <w:t>注：不是一个</w:t>
      </w:r>
      <w:r w:rsidRPr="00A51449">
        <w:t>spout</w:t>
      </w:r>
      <w:r w:rsidRPr="00A51449">
        <w:rPr>
          <w:rFonts w:hint="eastAsia"/>
        </w:rPr>
        <w:t>或</w:t>
      </w:r>
      <w:r w:rsidRPr="00A51449">
        <w:t>bolt emit</w:t>
      </w:r>
      <w:r w:rsidRPr="00A51449">
        <w:rPr>
          <w:rFonts w:hint="eastAsia"/>
        </w:rPr>
        <w:t>到多个</w:t>
      </w:r>
      <w:r w:rsidRPr="00A51449">
        <w:t>bolt</w:t>
      </w:r>
      <w:r w:rsidRPr="00A51449">
        <w:rPr>
          <w:rFonts w:hint="eastAsia"/>
        </w:rPr>
        <w:t>（广播方式）。</w:t>
      </w:r>
    </w:p>
    <w:p w:rsidR="00A51449" w:rsidRPr="00A51449" w:rsidRDefault="00A51449" w:rsidP="00A51449">
      <w:r w:rsidRPr="00A51449">
        <w:t>storm</w:t>
      </w:r>
      <w:r w:rsidRPr="00A51449">
        <w:rPr>
          <w:rFonts w:hint="eastAsia"/>
        </w:rPr>
        <w:t>里面有</w:t>
      </w:r>
      <w:r w:rsidRPr="00A51449">
        <w:t>6</w:t>
      </w:r>
      <w:r w:rsidRPr="00A51449">
        <w:rPr>
          <w:rFonts w:hint="eastAsia"/>
        </w:rPr>
        <w:t>种类型的</w:t>
      </w:r>
      <w:r w:rsidRPr="00A51449">
        <w:t>stream grouping</w:t>
      </w:r>
      <w:r w:rsidRPr="00A51449">
        <w:rPr>
          <w:rFonts w:hint="eastAsia"/>
        </w:rPr>
        <w:t>。</w:t>
      </w:r>
    </w:p>
    <w:p w:rsidR="00A51449" w:rsidRPr="00A51449" w:rsidRDefault="00A51449" w:rsidP="00A51449">
      <w:r w:rsidRPr="00A51449">
        <w:rPr>
          <w:rFonts w:hint="eastAsia"/>
          <w:b/>
          <w:bCs/>
        </w:rPr>
        <w:t>单线程下均等同于</w:t>
      </w:r>
      <w:r w:rsidRPr="00A51449">
        <w:rPr>
          <w:b/>
          <w:bCs/>
        </w:rPr>
        <w:t>All Grouping</w:t>
      </w:r>
    </w:p>
    <w:p w:rsidR="00592F0C" w:rsidRPr="00A51449" w:rsidRDefault="00592F0C" w:rsidP="00A51449">
      <w:pPr>
        <w:numPr>
          <w:ilvl w:val="0"/>
          <w:numId w:val="17"/>
        </w:numPr>
      </w:pPr>
      <w:r w:rsidRPr="00A51449">
        <w:t>Shuffle Grouping</w:t>
      </w:r>
    </w:p>
    <w:p w:rsidR="00A51449" w:rsidRPr="00A51449" w:rsidRDefault="00A51449" w:rsidP="00A51449">
      <w:r w:rsidRPr="00A51449">
        <w:rPr>
          <w:rFonts w:hint="eastAsia"/>
        </w:rPr>
        <w:t>轮询，平均分配。随机派发</w:t>
      </w:r>
      <w:r w:rsidRPr="00A51449">
        <w:t>stream</w:t>
      </w:r>
      <w:r w:rsidRPr="00A51449">
        <w:rPr>
          <w:rFonts w:hint="eastAsia"/>
        </w:rPr>
        <w:t>里面的</w:t>
      </w:r>
      <w:r w:rsidRPr="00A51449">
        <w:t>tuple</w:t>
      </w:r>
      <w:r w:rsidRPr="00A51449">
        <w:rPr>
          <w:rFonts w:hint="eastAsia"/>
        </w:rPr>
        <w:t>，保证每个</w:t>
      </w:r>
      <w:r w:rsidRPr="00A51449">
        <w:t>bolt</w:t>
      </w:r>
      <w:r w:rsidRPr="00A51449">
        <w:rPr>
          <w:rFonts w:hint="eastAsia"/>
        </w:rPr>
        <w:t>接收到的</w:t>
      </w:r>
      <w:r w:rsidRPr="00A51449">
        <w:t>tuple</w:t>
      </w:r>
      <w:r w:rsidRPr="00A51449">
        <w:rPr>
          <w:rFonts w:hint="eastAsia"/>
        </w:rPr>
        <w:t>数目相同。</w:t>
      </w:r>
    </w:p>
    <w:p w:rsidR="00A51449" w:rsidRPr="00A51449" w:rsidRDefault="00A51449" w:rsidP="00A51449">
      <w:r w:rsidRPr="00A51449">
        <w:t xml:space="preserve">2. Non Grouping: </w:t>
      </w:r>
      <w:r w:rsidRPr="00A51449">
        <w:rPr>
          <w:rFonts w:hint="eastAsia"/>
        </w:rPr>
        <w:t>无分组，</w:t>
      </w:r>
      <w:r w:rsidRPr="00A51449">
        <w:rPr>
          <w:rFonts w:hint="eastAsia"/>
        </w:rPr>
        <w:t xml:space="preserve"> </w:t>
      </w:r>
      <w:r w:rsidRPr="00A51449">
        <w:rPr>
          <w:rFonts w:hint="eastAsia"/>
        </w:rPr>
        <w:t>这种分组和</w:t>
      </w:r>
      <w:r w:rsidRPr="00A51449">
        <w:t>Shuffle grouping</w:t>
      </w:r>
      <w:r w:rsidRPr="00A51449">
        <w:rPr>
          <w:rFonts w:hint="eastAsia"/>
        </w:rPr>
        <w:t>是一样的效果，多线程下不平均分配。</w:t>
      </w:r>
    </w:p>
    <w:p w:rsidR="00A51449" w:rsidRPr="00A51449" w:rsidRDefault="00A51449" w:rsidP="00A51449">
      <w:r w:rsidRPr="00A51449">
        <w:t>3. Fields Grouping</w:t>
      </w:r>
      <w:r w:rsidRPr="00A51449">
        <w:rPr>
          <w:rFonts w:hint="eastAsia"/>
        </w:rPr>
        <w:t>：按</w:t>
      </w:r>
      <w:r w:rsidRPr="00A51449">
        <w:t>Field</w:t>
      </w:r>
      <w:r w:rsidRPr="00A51449">
        <w:rPr>
          <w:rFonts w:hint="eastAsia"/>
        </w:rPr>
        <w:t>分组，比如按</w:t>
      </w:r>
      <w:r w:rsidRPr="00A51449">
        <w:t>word</w:t>
      </w:r>
      <w:r w:rsidRPr="00A51449">
        <w:rPr>
          <w:rFonts w:hint="eastAsia"/>
        </w:rPr>
        <w:t>来分组，</w:t>
      </w:r>
      <w:r w:rsidRPr="00A51449">
        <w:rPr>
          <w:rFonts w:hint="eastAsia"/>
        </w:rPr>
        <w:t xml:space="preserve"> </w:t>
      </w:r>
      <w:r w:rsidRPr="00A51449">
        <w:rPr>
          <w:rFonts w:hint="eastAsia"/>
        </w:rPr>
        <w:t>具有同样</w:t>
      </w:r>
      <w:r w:rsidRPr="00A51449">
        <w:t>word</w:t>
      </w:r>
      <w:r w:rsidRPr="00A51449">
        <w:rPr>
          <w:rFonts w:hint="eastAsia"/>
        </w:rPr>
        <w:t>的</w:t>
      </w:r>
      <w:r w:rsidRPr="00A51449">
        <w:t>tuple</w:t>
      </w:r>
      <w:r w:rsidRPr="00A51449">
        <w:rPr>
          <w:rFonts w:hint="eastAsia"/>
        </w:rPr>
        <w:t>会被分到相同的</w:t>
      </w:r>
      <w:r w:rsidRPr="00A51449">
        <w:t>Bolts</w:t>
      </w:r>
      <w:r w:rsidRPr="00A51449">
        <w:rPr>
          <w:rFonts w:hint="eastAsia"/>
        </w:rPr>
        <w:t>，</w:t>
      </w:r>
      <w:r w:rsidRPr="00A51449">
        <w:rPr>
          <w:rFonts w:hint="eastAsia"/>
        </w:rPr>
        <w:t xml:space="preserve"> </w:t>
      </w:r>
      <w:r w:rsidRPr="00A51449">
        <w:rPr>
          <w:rFonts w:hint="eastAsia"/>
        </w:rPr>
        <w:t>而不同的</w:t>
      </w:r>
      <w:r w:rsidRPr="00A51449">
        <w:t>word</w:t>
      </w:r>
      <w:r w:rsidRPr="00A51449">
        <w:rPr>
          <w:rFonts w:hint="eastAsia"/>
        </w:rPr>
        <w:t>则会被分配到不同的</w:t>
      </w:r>
      <w:r w:rsidRPr="00A51449">
        <w:t>Bolts</w:t>
      </w:r>
      <w:r w:rsidRPr="00A51449">
        <w:rPr>
          <w:rFonts w:hint="eastAsia"/>
        </w:rPr>
        <w:t>。</w:t>
      </w:r>
    </w:p>
    <w:p w:rsidR="00A51449" w:rsidRPr="00A51449" w:rsidRDefault="00A51449" w:rsidP="00A51449">
      <w:r w:rsidRPr="00A51449">
        <w:rPr>
          <w:rFonts w:hint="eastAsia"/>
        </w:rPr>
        <w:t>作用：</w:t>
      </w:r>
      <w:r w:rsidRPr="00A51449">
        <w:t>1</w:t>
      </w:r>
      <w:r w:rsidRPr="00A51449">
        <w:rPr>
          <w:rFonts w:hint="eastAsia"/>
        </w:rPr>
        <w:t>、过滤，从源端（</w:t>
      </w:r>
      <w:r w:rsidRPr="00A51449">
        <w:t>Spout</w:t>
      </w:r>
      <w:r w:rsidRPr="00A51449">
        <w:rPr>
          <w:rFonts w:hint="eastAsia"/>
        </w:rPr>
        <w:t>或上一级</w:t>
      </w:r>
      <w:r w:rsidRPr="00A51449">
        <w:t>Bolt</w:t>
      </w:r>
      <w:r w:rsidRPr="00A51449">
        <w:rPr>
          <w:rFonts w:hint="eastAsia"/>
        </w:rPr>
        <w:t>）多输出</w:t>
      </w:r>
      <w:r w:rsidRPr="00A51449">
        <w:t>Fields</w:t>
      </w:r>
      <w:r w:rsidRPr="00A51449">
        <w:rPr>
          <w:rFonts w:hint="eastAsia"/>
        </w:rPr>
        <w:t>中选择某些</w:t>
      </w:r>
      <w:r w:rsidRPr="00A51449">
        <w:t>Field</w:t>
      </w:r>
    </w:p>
    <w:p w:rsidR="00A51449" w:rsidRPr="00A51449" w:rsidRDefault="00A51449" w:rsidP="00A51449">
      <w:r w:rsidRPr="00A51449">
        <w:t xml:space="preserve">           2</w:t>
      </w:r>
      <w:r w:rsidRPr="00A51449">
        <w:rPr>
          <w:rFonts w:hint="eastAsia"/>
        </w:rPr>
        <w:t>、相同的</w:t>
      </w:r>
      <w:r w:rsidRPr="00A51449">
        <w:t>tuple</w:t>
      </w:r>
      <w:r w:rsidRPr="00A51449">
        <w:rPr>
          <w:rFonts w:hint="eastAsia"/>
        </w:rPr>
        <w:t>会分发给同一个</w:t>
      </w:r>
      <w:r w:rsidRPr="00A51449">
        <w:t>Executer</w:t>
      </w:r>
      <w:r w:rsidRPr="00A51449">
        <w:rPr>
          <w:rFonts w:hint="eastAsia"/>
        </w:rPr>
        <w:t>或</w:t>
      </w:r>
      <w:r w:rsidRPr="00A51449">
        <w:t>task</w:t>
      </w:r>
      <w:r w:rsidRPr="00A51449">
        <w:rPr>
          <w:rFonts w:hint="eastAsia"/>
        </w:rPr>
        <w:t>处理</w:t>
      </w:r>
    </w:p>
    <w:p w:rsidR="00A51449" w:rsidRPr="00A51449" w:rsidRDefault="00A51449" w:rsidP="00A51449">
      <w:r w:rsidRPr="00A51449">
        <w:rPr>
          <w:rFonts w:hint="eastAsia"/>
        </w:rPr>
        <w:t>典型场景：</w:t>
      </w:r>
      <w:r w:rsidRPr="00A51449">
        <w:t xml:space="preserve"> </w:t>
      </w:r>
      <w:r w:rsidRPr="00A51449">
        <w:rPr>
          <w:rFonts w:hint="eastAsia"/>
        </w:rPr>
        <w:t>去重操作、</w:t>
      </w:r>
      <w:r w:rsidRPr="00A51449">
        <w:t>Join</w:t>
      </w:r>
    </w:p>
    <w:p w:rsidR="00A03A6F" w:rsidRDefault="007E7CAF" w:rsidP="007E7CAF">
      <w:pPr>
        <w:pStyle w:val="2"/>
        <w:spacing w:before="156" w:after="156"/>
      </w:pPr>
      <w:r>
        <w:rPr>
          <w:rFonts w:hint="eastAsia"/>
        </w:rPr>
        <w:t>并发度</w:t>
      </w:r>
    </w:p>
    <w:p w:rsidR="00D912F6" w:rsidRPr="00D912F6" w:rsidRDefault="00D912F6" w:rsidP="00D912F6">
      <w:r w:rsidRPr="00D912F6">
        <w:rPr>
          <w:rFonts w:hint="eastAsia"/>
        </w:rPr>
        <w:t>一个</w:t>
      </w:r>
      <w:r w:rsidRPr="00D912F6">
        <w:t>Topology</w:t>
      </w:r>
      <w:r w:rsidRPr="00D912F6">
        <w:rPr>
          <w:rFonts w:hint="eastAsia"/>
        </w:rPr>
        <w:t>可以包含一个或多个</w:t>
      </w:r>
      <w:r w:rsidRPr="00D912F6">
        <w:rPr>
          <w:b/>
          <w:bCs/>
        </w:rPr>
        <w:t>worker</w:t>
      </w:r>
      <w:r w:rsidRPr="00D912F6">
        <w:t>(</w:t>
      </w:r>
      <w:r w:rsidRPr="00D912F6">
        <w:rPr>
          <w:rFonts w:hint="eastAsia"/>
        </w:rPr>
        <w:t>并行的跑在不同的</w:t>
      </w:r>
      <w:r w:rsidRPr="00D912F6">
        <w:t>machine</w:t>
      </w:r>
      <w:r w:rsidRPr="00D912F6">
        <w:rPr>
          <w:rFonts w:hint="eastAsia"/>
        </w:rPr>
        <w:t>上</w:t>
      </w:r>
      <w:r w:rsidRPr="00D912F6">
        <w:t xml:space="preserve">), </w:t>
      </w:r>
      <w:r w:rsidRPr="00D912F6">
        <w:rPr>
          <w:rFonts w:hint="eastAsia"/>
        </w:rPr>
        <w:t>所以</w:t>
      </w:r>
      <w:r w:rsidRPr="00D912F6">
        <w:t>worker process</w:t>
      </w:r>
      <w:r w:rsidRPr="00D912F6">
        <w:rPr>
          <w:rFonts w:hint="eastAsia"/>
        </w:rPr>
        <w:t>就是执行一个</w:t>
      </w:r>
      <w:r w:rsidRPr="00D912F6">
        <w:t>topology</w:t>
      </w:r>
      <w:r w:rsidRPr="00D912F6">
        <w:rPr>
          <w:rFonts w:hint="eastAsia"/>
        </w:rPr>
        <w:t>的子集</w:t>
      </w:r>
      <w:r w:rsidRPr="00D912F6">
        <w:t xml:space="preserve">, </w:t>
      </w:r>
      <w:r w:rsidRPr="00D912F6">
        <w:rPr>
          <w:rFonts w:hint="eastAsia"/>
        </w:rPr>
        <w:t>并且</w:t>
      </w:r>
      <w:r w:rsidRPr="00D912F6">
        <w:t>worker</w:t>
      </w:r>
      <w:r w:rsidRPr="00D912F6">
        <w:rPr>
          <w:rFonts w:hint="eastAsia"/>
        </w:rPr>
        <w:t>只能对应于一个</w:t>
      </w:r>
      <w:r w:rsidRPr="00D912F6">
        <w:t>topology</w:t>
      </w:r>
    </w:p>
    <w:p w:rsidR="00D912F6" w:rsidRPr="00D912F6" w:rsidRDefault="00D912F6" w:rsidP="00D912F6">
      <w:r w:rsidRPr="00D912F6">
        <w:rPr>
          <w:rFonts w:hint="eastAsia"/>
        </w:rPr>
        <w:t>一个</w:t>
      </w:r>
      <w:r w:rsidRPr="00D912F6">
        <w:t>worker</w:t>
      </w:r>
      <w:r w:rsidRPr="00D912F6">
        <w:rPr>
          <w:rFonts w:hint="eastAsia"/>
        </w:rPr>
        <w:t>可用包含一个或多个</w:t>
      </w:r>
      <w:r w:rsidRPr="00D912F6">
        <w:rPr>
          <w:b/>
          <w:bCs/>
        </w:rPr>
        <w:t>executor</w:t>
      </w:r>
      <w:r w:rsidRPr="00D912F6">
        <w:t xml:space="preserve">, </w:t>
      </w:r>
      <w:r w:rsidRPr="00D912F6">
        <w:rPr>
          <w:rFonts w:hint="eastAsia"/>
        </w:rPr>
        <w:t>每个</w:t>
      </w:r>
      <w:r w:rsidRPr="00D912F6">
        <w:t>component (spout</w:t>
      </w:r>
      <w:r w:rsidRPr="00D912F6">
        <w:rPr>
          <w:rFonts w:hint="eastAsia"/>
        </w:rPr>
        <w:t>或</w:t>
      </w:r>
      <w:r w:rsidRPr="00D912F6">
        <w:t>bolt)</w:t>
      </w:r>
      <w:r w:rsidRPr="00D912F6">
        <w:rPr>
          <w:rFonts w:hint="eastAsia"/>
        </w:rPr>
        <w:t>至少对应于一个</w:t>
      </w:r>
      <w:r w:rsidRPr="00D912F6">
        <w:t xml:space="preserve">executor, </w:t>
      </w:r>
      <w:r w:rsidRPr="00D912F6">
        <w:rPr>
          <w:rFonts w:hint="eastAsia"/>
        </w:rPr>
        <w:t>所以可以说</w:t>
      </w:r>
      <w:r w:rsidRPr="00D912F6">
        <w:t>executor</w:t>
      </w:r>
      <w:r w:rsidRPr="00D912F6">
        <w:rPr>
          <w:rFonts w:hint="eastAsia"/>
        </w:rPr>
        <w:t>执行一个</w:t>
      </w:r>
      <w:r w:rsidRPr="00D912F6">
        <w:t>compenent</w:t>
      </w:r>
      <w:r w:rsidRPr="00D912F6">
        <w:rPr>
          <w:rFonts w:hint="eastAsia"/>
        </w:rPr>
        <w:t>的子集</w:t>
      </w:r>
      <w:r w:rsidRPr="00D912F6">
        <w:t xml:space="preserve">, </w:t>
      </w:r>
      <w:r w:rsidRPr="00D912F6">
        <w:rPr>
          <w:rFonts w:hint="eastAsia"/>
        </w:rPr>
        <w:t>同时一个</w:t>
      </w:r>
      <w:r w:rsidRPr="00D912F6">
        <w:t>executor</w:t>
      </w:r>
      <w:r w:rsidRPr="00D912F6">
        <w:rPr>
          <w:rFonts w:hint="eastAsia"/>
        </w:rPr>
        <w:t>只能对应于一个</w:t>
      </w:r>
      <w:r w:rsidRPr="00D912F6">
        <w:t>component</w:t>
      </w:r>
    </w:p>
    <w:p w:rsidR="00D912F6" w:rsidRPr="00D912F6" w:rsidRDefault="00D912F6" w:rsidP="00D912F6">
      <w:r w:rsidRPr="00D912F6">
        <w:rPr>
          <w:b/>
          <w:bCs/>
        </w:rPr>
        <w:t>Task</w:t>
      </w:r>
      <w:r w:rsidRPr="00D912F6">
        <w:rPr>
          <w:rFonts w:hint="eastAsia"/>
        </w:rPr>
        <w:t>就是具体的处理逻辑对象</w:t>
      </w:r>
      <w:r w:rsidRPr="00D912F6">
        <w:t xml:space="preserve">, </w:t>
      </w:r>
      <w:r w:rsidRPr="00D912F6">
        <w:rPr>
          <w:rFonts w:hint="eastAsia"/>
        </w:rPr>
        <w:t>一个</w:t>
      </w:r>
      <w:r w:rsidRPr="00D912F6">
        <w:t>executor</w:t>
      </w:r>
      <w:r w:rsidRPr="00D912F6">
        <w:rPr>
          <w:rFonts w:hint="eastAsia"/>
        </w:rPr>
        <w:t>线程可以执行一个或多个</w:t>
      </w:r>
      <w:r w:rsidRPr="00D912F6">
        <w:t>tasks</w:t>
      </w:r>
    </w:p>
    <w:p w:rsidR="00D912F6" w:rsidRPr="00D912F6" w:rsidRDefault="00D912F6" w:rsidP="00D912F6">
      <w:r w:rsidRPr="00D912F6">
        <w:rPr>
          <w:rFonts w:hint="eastAsia"/>
        </w:rPr>
        <w:t>但一般默认每个</w:t>
      </w:r>
      <w:r w:rsidRPr="00D912F6">
        <w:t>executor</w:t>
      </w:r>
      <w:r w:rsidRPr="00D912F6">
        <w:rPr>
          <w:rFonts w:hint="eastAsia"/>
        </w:rPr>
        <w:t>只执行一个</w:t>
      </w:r>
      <w:r w:rsidRPr="00D912F6">
        <w:t xml:space="preserve">task, </w:t>
      </w:r>
      <w:r w:rsidRPr="00D912F6">
        <w:rPr>
          <w:rFonts w:hint="eastAsia"/>
        </w:rPr>
        <w:t>所以我们往往认为</w:t>
      </w:r>
      <w:r w:rsidRPr="00D912F6">
        <w:t>task</w:t>
      </w:r>
      <w:r w:rsidRPr="00D912F6">
        <w:rPr>
          <w:rFonts w:hint="eastAsia"/>
        </w:rPr>
        <w:t>就是执行线程</w:t>
      </w:r>
      <w:r w:rsidRPr="00D912F6">
        <w:t xml:space="preserve">, </w:t>
      </w:r>
      <w:r w:rsidRPr="00D912F6">
        <w:rPr>
          <w:rFonts w:hint="eastAsia"/>
        </w:rPr>
        <w:t>其实不是。</w:t>
      </w:r>
    </w:p>
    <w:p w:rsidR="00D912F6" w:rsidRPr="00D912F6" w:rsidRDefault="00D912F6" w:rsidP="00D912F6">
      <w:r w:rsidRPr="00D912F6">
        <w:t>task</w:t>
      </w:r>
      <w:r w:rsidRPr="00D912F6">
        <w:rPr>
          <w:rFonts w:hint="eastAsia"/>
        </w:rPr>
        <w:t>代表最大并发度</w:t>
      </w:r>
      <w:r w:rsidRPr="00D912F6">
        <w:t xml:space="preserve">, </w:t>
      </w:r>
      <w:r w:rsidRPr="00D912F6">
        <w:rPr>
          <w:rFonts w:hint="eastAsia"/>
        </w:rPr>
        <w:t>一个</w:t>
      </w:r>
      <w:r w:rsidRPr="00D912F6">
        <w:t>component</w:t>
      </w:r>
      <w:r w:rsidRPr="00D912F6">
        <w:rPr>
          <w:rFonts w:hint="eastAsia"/>
        </w:rPr>
        <w:t>的</w:t>
      </w:r>
      <w:r w:rsidRPr="00D912F6">
        <w:t>task</w:t>
      </w:r>
      <w:r w:rsidRPr="00D912F6">
        <w:rPr>
          <w:rFonts w:hint="eastAsia"/>
        </w:rPr>
        <w:t>数是不会改变的</w:t>
      </w:r>
      <w:r w:rsidRPr="00D912F6">
        <w:t xml:space="preserve">, </w:t>
      </w:r>
      <w:r w:rsidRPr="00D912F6">
        <w:rPr>
          <w:rFonts w:hint="eastAsia"/>
        </w:rPr>
        <w:t>但是一个</w:t>
      </w:r>
      <w:r w:rsidRPr="00D912F6">
        <w:lastRenderedPageBreak/>
        <w:t>componet</w:t>
      </w:r>
      <w:r w:rsidRPr="00D912F6">
        <w:rPr>
          <w:rFonts w:hint="eastAsia"/>
        </w:rPr>
        <w:t>的</w:t>
      </w:r>
      <w:r w:rsidRPr="00D912F6">
        <w:t>executer</w:t>
      </w:r>
      <w:r w:rsidRPr="00D912F6">
        <w:rPr>
          <w:rFonts w:hint="eastAsia"/>
        </w:rPr>
        <w:t>数目是会发生变化的（</w:t>
      </w:r>
      <w:r w:rsidRPr="00D912F6">
        <w:t>storm rebalance</w:t>
      </w:r>
      <w:r w:rsidRPr="00D912F6">
        <w:rPr>
          <w:rFonts w:hint="eastAsia"/>
        </w:rPr>
        <w:t>命令），</w:t>
      </w:r>
    </w:p>
    <w:p w:rsidR="00D912F6" w:rsidRPr="00D912F6" w:rsidRDefault="00D912F6" w:rsidP="00D912F6">
      <w:r w:rsidRPr="00D912F6">
        <w:t>task</w:t>
      </w:r>
      <w:r w:rsidRPr="00D912F6">
        <w:rPr>
          <w:rFonts w:hint="eastAsia"/>
        </w:rPr>
        <w:t>数</w:t>
      </w:r>
      <w:r w:rsidRPr="00D912F6">
        <w:t>&gt;=executor</w:t>
      </w:r>
      <w:r w:rsidRPr="00D912F6">
        <w:rPr>
          <w:rFonts w:hint="eastAsia"/>
        </w:rPr>
        <w:t>数</w:t>
      </w:r>
      <w:r w:rsidRPr="00D912F6">
        <w:t>, executor</w:t>
      </w:r>
      <w:r w:rsidRPr="00D912F6">
        <w:rPr>
          <w:rFonts w:hint="eastAsia"/>
        </w:rPr>
        <w:t>数代表实际并发数</w:t>
      </w:r>
      <w:r w:rsidRPr="00D912F6">
        <w:rPr>
          <w:rFonts w:hint="eastAsia"/>
        </w:rPr>
        <w:t xml:space="preserve"> </w:t>
      </w:r>
    </w:p>
    <w:p w:rsidR="00D912F6" w:rsidRDefault="00BF5CA7" w:rsidP="00D912F6">
      <w:r>
        <w:rPr>
          <w:noProof/>
        </w:rPr>
        <w:drawing>
          <wp:inline distT="0" distB="0" distL="0" distR="0" wp14:anchorId="6798ACFA" wp14:editId="6B5A2EC0">
            <wp:extent cx="5274310" cy="35134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CB5" w:rsidRPr="00D36CB5" w:rsidRDefault="00D36CB5" w:rsidP="00D36CB5">
      <w:r w:rsidRPr="00D36CB5">
        <w:rPr>
          <w:rFonts w:hint="eastAsia"/>
        </w:rPr>
        <w:t>通过</w:t>
      </w:r>
      <w:r w:rsidRPr="00D36CB5">
        <w:t>setBolt</w:t>
      </w:r>
      <w:r w:rsidRPr="00D36CB5">
        <w:rPr>
          <w:rFonts w:hint="eastAsia"/>
        </w:rPr>
        <w:t>和</w:t>
      </w:r>
      <w:r w:rsidRPr="00D36CB5">
        <w:t>setSpout</w:t>
      </w:r>
      <w:r w:rsidRPr="00D36CB5">
        <w:rPr>
          <w:rFonts w:hint="eastAsia"/>
        </w:rPr>
        <w:t>一共定义</w:t>
      </w:r>
      <w:r w:rsidRPr="00D36CB5">
        <w:t>2+2+6=10</w:t>
      </w:r>
      <w:r w:rsidRPr="00D36CB5">
        <w:rPr>
          <w:rFonts w:hint="eastAsia"/>
        </w:rPr>
        <w:t>个</w:t>
      </w:r>
      <w:r w:rsidRPr="00D36CB5">
        <w:t xml:space="preserve">executor threads </w:t>
      </w:r>
      <w:r w:rsidRPr="00D36CB5">
        <w:br/>
      </w:r>
      <w:r w:rsidRPr="00D36CB5">
        <w:rPr>
          <w:rFonts w:hint="eastAsia"/>
        </w:rPr>
        <w:t>并且同</w:t>
      </w:r>
      <w:r w:rsidRPr="00D36CB5">
        <w:t>setNumWorkers</w:t>
      </w:r>
      <w:r w:rsidRPr="00D36CB5">
        <w:rPr>
          <w:rFonts w:hint="eastAsia"/>
        </w:rPr>
        <w:t>设置</w:t>
      </w:r>
      <w:r w:rsidRPr="00D36CB5">
        <w:t>2</w:t>
      </w:r>
      <w:r w:rsidRPr="00D36CB5">
        <w:rPr>
          <w:rFonts w:hint="eastAsia"/>
        </w:rPr>
        <w:t>个</w:t>
      </w:r>
      <w:r w:rsidRPr="00D36CB5">
        <w:t xml:space="preserve">workers, </w:t>
      </w:r>
      <w:r w:rsidRPr="00D36CB5">
        <w:rPr>
          <w:rFonts w:hint="eastAsia"/>
        </w:rPr>
        <w:t>所以</w:t>
      </w:r>
      <w:r w:rsidRPr="00D36CB5">
        <w:t>storm</w:t>
      </w:r>
      <w:r w:rsidRPr="00D36CB5">
        <w:rPr>
          <w:rFonts w:hint="eastAsia"/>
        </w:rPr>
        <w:t>会平均在每个</w:t>
      </w:r>
      <w:r w:rsidRPr="00D36CB5">
        <w:t>worker</w:t>
      </w:r>
      <w:r w:rsidRPr="00D36CB5">
        <w:rPr>
          <w:rFonts w:hint="eastAsia"/>
        </w:rPr>
        <w:t>上</w:t>
      </w:r>
      <w:r w:rsidRPr="00D36CB5">
        <w:t>run 5</w:t>
      </w:r>
      <w:r w:rsidRPr="00D36CB5">
        <w:rPr>
          <w:rFonts w:hint="eastAsia"/>
        </w:rPr>
        <w:t>个</w:t>
      </w:r>
      <w:r w:rsidRPr="00D36CB5">
        <w:t xml:space="preserve">executors </w:t>
      </w:r>
      <w:r w:rsidRPr="00D36CB5">
        <w:br/>
      </w:r>
      <w:r w:rsidRPr="00D36CB5">
        <w:rPr>
          <w:rFonts w:hint="eastAsia"/>
        </w:rPr>
        <w:t>而对于</w:t>
      </w:r>
      <w:r w:rsidRPr="00D36CB5">
        <w:t xml:space="preserve">green-bolt, </w:t>
      </w:r>
      <w:r w:rsidRPr="00D36CB5">
        <w:rPr>
          <w:rFonts w:hint="eastAsia"/>
        </w:rPr>
        <w:t>定义了</w:t>
      </w:r>
      <w:r w:rsidRPr="00D36CB5">
        <w:t>4</w:t>
      </w:r>
      <w:r w:rsidRPr="00D36CB5">
        <w:rPr>
          <w:rFonts w:hint="eastAsia"/>
        </w:rPr>
        <w:t>个</w:t>
      </w:r>
      <w:r w:rsidRPr="00D36CB5">
        <w:t xml:space="preserve">tasks, </w:t>
      </w:r>
      <w:r w:rsidRPr="00D36CB5">
        <w:rPr>
          <w:rFonts w:hint="eastAsia"/>
        </w:rPr>
        <w:t>所以每个</w:t>
      </w:r>
      <w:r w:rsidRPr="00D36CB5">
        <w:t>executor</w:t>
      </w:r>
      <w:r w:rsidRPr="00D36CB5">
        <w:rPr>
          <w:rFonts w:hint="eastAsia"/>
        </w:rPr>
        <w:t>中有</w:t>
      </w:r>
      <w:r w:rsidRPr="00D36CB5">
        <w:t>2</w:t>
      </w:r>
      <w:r w:rsidRPr="00D36CB5">
        <w:rPr>
          <w:rFonts w:hint="eastAsia"/>
        </w:rPr>
        <w:t>个</w:t>
      </w:r>
      <w:r w:rsidRPr="00D36CB5">
        <w:t>tasks</w:t>
      </w:r>
    </w:p>
    <w:p w:rsidR="00D36CB5" w:rsidRDefault="00D36CB5" w:rsidP="00D912F6"/>
    <w:p w:rsidR="00D36CB5" w:rsidRPr="00D36CB5" w:rsidRDefault="00D36CB5" w:rsidP="00D912F6">
      <w:pPr>
        <w:rPr>
          <w:rFonts w:hint="eastAsia"/>
        </w:rPr>
      </w:pPr>
    </w:p>
    <w:p w:rsidR="007E7CAF" w:rsidRPr="007E7CAF" w:rsidRDefault="007E7CAF" w:rsidP="007E7CAF">
      <w:r w:rsidRPr="007E7CAF">
        <w:rPr>
          <w:rFonts w:hint="eastAsia"/>
        </w:rPr>
        <w:t>场景分析：</w:t>
      </w:r>
    </w:p>
    <w:p w:rsidR="007E7CAF" w:rsidRPr="007E7CAF" w:rsidRDefault="007E7CAF" w:rsidP="007E7CAF">
      <w:r w:rsidRPr="007E7CAF">
        <w:rPr>
          <w:rFonts w:hint="eastAsia"/>
        </w:rPr>
        <w:t>单线程下：加减乘除，和任何处理类</w:t>
      </w:r>
      <w:r w:rsidRPr="007E7CAF">
        <w:t>Operate</w:t>
      </w:r>
      <w:r w:rsidRPr="007E7CAF">
        <w:rPr>
          <w:rFonts w:hint="eastAsia"/>
        </w:rPr>
        <w:t>，汇总</w:t>
      </w:r>
    </w:p>
    <w:p w:rsidR="007E7CAF" w:rsidRPr="007E7CAF" w:rsidRDefault="007E7CAF" w:rsidP="007E7CAF">
      <w:r w:rsidRPr="007E7CAF">
        <w:rPr>
          <w:rFonts w:hint="eastAsia"/>
        </w:rPr>
        <w:t>多线程下：</w:t>
      </w:r>
    </w:p>
    <w:p w:rsidR="007E7CAF" w:rsidRPr="007E7CAF" w:rsidRDefault="007E7CAF" w:rsidP="007E7CAF">
      <w:r w:rsidRPr="007E7CAF">
        <w:t>1</w:t>
      </w:r>
      <w:r w:rsidRPr="007E7CAF">
        <w:rPr>
          <w:rFonts w:hint="eastAsia"/>
        </w:rPr>
        <w:t>、局部加减乘除</w:t>
      </w:r>
    </w:p>
    <w:p w:rsidR="007E7CAF" w:rsidRPr="007E7CAF" w:rsidRDefault="007E7CAF" w:rsidP="007E7CAF">
      <w:r w:rsidRPr="007E7CAF">
        <w:t>2</w:t>
      </w:r>
      <w:r w:rsidRPr="007E7CAF">
        <w:rPr>
          <w:rFonts w:hint="eastAsia"/>
        </w:rPr>
        <w:t>、做处理类</w:t>
      </w:r>
      <w:r w:rsidRPr="007E7CAF">
        <w:t>Operate</w:t>
      </w:r>
      <w:r w:rsidRPr="007E7CAF">
        <w:rPr>
          <w:rFonts w:hint="eastAsia"/>
        </w:rPr>
        <w:t>，如</w:t>
      </w:r>
      <w:r w:rsidRPr="007E7CAF">
        <w:t>split</w:t>
      </w:r>
    </w:p>
    <w:p w:rsidR="007E7CAF" w:rsidRPr="007E7CAF" w:rsidRDefault="007E7CAF" w:rsidP="007E7CAF">
      <w:r w:rsidRPr="007E7CAF">
        <w:t>3</w:t>
      </w:r>
      <w:r w:rsidRPr="007E7CAF">
        <w:rPr>
          <w:rFonts w:hint="eastAsia"/>
        </w:rPr>
        <w:t>、持久化，如入</w:t>
      </w:r>
      <w:r w:rsidRPr="007E7CAF">
        <w:t>DB</w:t>
      </w:r>
    </w:p>
    <w:p w:rsidR="007E7CAF" w:rsidRPr="007E7CAF" w:rsidRDefault="007E7CAF" w:rsidP="007E7CAF">
      <w:r w:rsidRPr="007E7CAF">
        <w:rPr>
          <w:rFonts w:hint="eastAsia"/>
        </w:rPr>
        <w:t>以</w:t>
      </w:r>
      <w:r w:rsidRPr="007E7CAF">
        <w:t xml:space="preserve">WordCountTopology.java </w:t>
      </w:r>
      <w:r w:rsidRPr="007E7CAF">
        <w:rPr>
          <w:rFonts w:hint="eastAsia"/>
        </w:rPr>
        <w:t>为例讲解</w:t>
      </w:r>
    </w:p>
    <w:p w:rsidR="007E7CAF" w:rsidRPr="007E7CAF" w:rsidRDefault="007E7CAF" w:rsidP="007E7CAF">
      <w:r w:rsidRPr="007E7CAF">
        <w:rPr>
          <w:rFonts w:hint="eastAsia"/>
          <w:b/>
          <w:bCs/>
        </w:rPr>
        <w:t>思考题：如何计算：</w:t>
      </w:r>
      <w:r w:rsidRPr="007E7CAF">
        <w:rPr>
          <w:b/>
          <w:bCs/>
        </w:rPr>
        <w:t>word</w:t>
      </w:r>
      <w:r w:rsidRPr="007E7CAF">
        <w:rPr>
          <w:rFonts w:hint="eastAsia"/>
          <w:b/>
          <w:bCs/>
        </w:rPr>
        <w:t>总数和</w:t>
      </w:r>
      <w:r w:rsidRPr="007E7CAF">
        <w:rPr>
          <w:b/>
          <w:bCs/>
        </w:rPr>
        <w:t>word</w:t>
      </w:r>
      <w:r w:rsidRPr="007E7CAF">
        <w:rPr>
          <w:rFonts w:hint="eastAsia"/>
          <w:b/>
          <w:bCs/>
        </w:rPr>
        <w:t>个数</w:t>
      </w:r>
      <w:r w:rsidRPr="007E7CAF">
        <w:rPr>
          <w:rFonts w:hint="eastAsia"/>
          <w:b/>
          <w:bCs/>
        </w:rPr>
        <w:t xml:space="preserve">   </w:t>
      </w:r>
      <w:r w:rsidRPr="007E7CAF">
        <w:rPr>
          <w:rFonts w:hint="eastAsia"/>
          <w:b/>
          <w:bCs/>
        </w:rPr>
        <w:t>？并且在高并发下完成</w:t>
      </w:r>
    </w:p>
    <w:p w:rsidR="007E7CAF" w:rsidRPr="007E7CAF" w:rsidRDefault="007E7CAF" w:rsidP="007E7CAF">
      <w:r w:rsidRPr="007E7CAF">
        <w:rPr>
          <w:rFonts w:hint="eastAsia"/>
          <w:b/>
          <w:bCs/>
        </w:rPr>
        <w:t>前者是总行数，后者是去重</w:t>
      </w:r>
      <w:r w:rsidRPr="007E7CAF">
        <w:rPr>
          <w:b/>
          <w:bCs/>
        </w:rPr>
        <w:t>word</w:t>
      </w:r>
      <w:r w:rsidRPr="007E7CAF">
        <w:rPr>
          <w:rFonts w:hint="eastAsia"/>
          <w:b/>
          <w:bCs/>
        </w:rPr>
        <w:t>个数</w:t>
      </w:r>
    </w:p>
    <w:p w:rsidR="007E7CAF" w:rsidRPr="007E7CAF" w:rsidRDefault="007E7CAF" w:rsidP="007E7CAF">
      <w:r w:rsidRPr="007E7CAF">
        <w:rPr>
          <w:rFonts w:hint="eastAsia"/>
          <w:b/>
          <w:bCs/>
        </w:rPr>
        <w:t>类似企业场景：计算网站</w:t>
      </w:r>
      <w:r w:rsidRPr="007E7CAF">
        <w:rPr>
          <w:b/>
          <w:bCs/>
        </w:rPr>
        <w:t>PV</w:t>
      </w:r>
      <w:r w:rsidRPr="007E7CAF">
        <w:rPr>
          <w:rFonts w:hint="eastAsia"/>
          <w:b/>
          <w:bCs/>
        </w:rPr>
        <w:t>和</w:t>
      </w:r>
      <w:r w:rsidRPr="007E7CAF">
        <w:rPr>
          <w:b/>
          <w:bCs/>
        </w:rPr>
        <w:t>UV</w:t>
      </w:r>
    </w:p>
    <w:p w:rsidR="009118E9" w:rsidRPr="009118E9" w:rsidRDefault="009118E9" w:rsidP="009118E9">
      <w:pPr>
        <w:pStyle w:val="3"/>
        <w:spacing w:before="156" w:after="156"/>
      </w:pPr>
      <w:r w:rsidRPr="009118E9">
        <w:rPr>
          <w:rFonts w:hint="eastAsia"/>
        </w:rPr>
        <w:t>动态设置并发度</w:t>
      </w:r>
    </w:p>
    <w:p w:rsidR="009118E9" w:rsidRPr="009118E9" w:rsidRDefault="009118E9" w:rsidP="009118E9">
      <w:r w:rsidRPr="009118E9">
        <w:t>Storm</w:t>
      </w:r>
      <w:r w:rsidRPr="009118E9">
        <w:rPr>
          <w:rFonts w:hint="eastAsia"/>
        </w:rPr>
        <w:t>支持在不</w:t>
      </w:r>
      <w:r w:rsidRPr="009118E9">
        <w:t>restart topology</w:t>
      </w:r>
      <w:r w:rsidRPr="009118E9">
        <w:rPr>
          <w:rFonts w:hint="eastAsia"/>
        </w:rPr>
        <w:t>的情况下</w:t>
      </w:r>
      <w:r w:rsidRPr="009118E9">
        <w:t xml:space="preserve">, </w:t>
      </w:r>
      <w:r w:rsidRPr="009118E9">
        <w:rPr>
          <w:rFonts w:hint="eastAsia"/>
        </w:rPr>
        <w:t>动态的改变</w:t>
      </w:r>
      <w:r w:rsidRPr="009118E9">
        <w:t>(</w:t>
      </w:r>
      <w:r w:rsidRPr="009118E9">
        <w:rPr>
          <w:rFonts w:hint="eastAsia"/>
        </w:rPr>
        <w:t>增减</w:t>
      </w:r>
      <w:r w:rsidRPr="009118E9">
        <w:t>)worker processes</w:t>
      </w:r>
      <w:r w:rsidRPr="009118E9">
        <w:rPr>
          <w:rFonts w:hint="eastAsia"/>
        </w:rPr>
        <w:t>的数目和</w:t>
      </w:r>
      <w:r w:rsidRPr="009118E9">
        <w:t>executors</w:t>
      </w:r>
      <w:r w:rsidRPr="009118E9">
        <w:rPr>
          <w:rFonts w:hint="eastAsia"/>
        </w:rPr>
        <w:t>的数目</w:t>
      </w:r>
      <w:r w:rsidRPr="009118E9">
        <w:t xml:space="preserve">, </w:t>
      </w:r>
      <w:r w:rsidRPr="009118E9">
        <w:rPr>
          <w:rFonts w:hint="eastAsia"/>
        </w:rPr>
        <w:t>称为</w:t>
      </w:r>
      <w:r w:rsidRPr="009118E9">
        <w:t xml:space="preserve">rebalancing. </w:t>
      </w:r>
      <w:r w:rsidRPr="009118E9">
        <w:br/>
      </w:r>
      <w:r w:rsidRPr="009118E9">
        <w:rPr>
          <w:rFonts w:hint="eastAsia"/>
        </w:rPr>
        <w:lastRenderedPageBreak/>
        <w:t>通过</w:t>
      </w:r>
      <w:r w:rsidRPr="009118E9">
        <w:t xml:space="preserve">Storm web UI, </w:t>
      </w:r>
      <w:r w:rsidRPr="009118E9">
        <w:rPr>
          <w:rFonts w:hint="eastAsia"/>
        </w:rPr>
        <w:t>或者通过</w:t>
      </w:r>
      <w:r w:rsidRPr="009118E9">
        <w:t>storm rebalance</w:t>
      </w:r>
      <w:r w:rsidRPr="009118E9">
        <w:rPr>
          <w:rFonts w:hint="eastAsia"/>
        </w:rPr>
        <w:t>命令</w:t>
      </w:r>
    </w:p>
    <w:p w:rsidR="009118E9" w:rsidRPr="009118E9" w:rsidRDefault="009118E9" w:rsidP="009118E9">
      <w:r w:rsidRPr="009118E9">
        <w:t xml:space="preserve"># Reconfigure the topology "mytopology" to use 5 worker processes, </w:t>
      </w:r>
    </w:p>
    <w:p w:rsidR="009118E9" w:rsidRPr="009118E9" w:rsidRDefault="009118E9" w:rsidP="009118E9">
      <w:r w:rsidRPr="009118E9">
        <w:t xml:space="preserve"># </w:t>
      </w:r>
      <w:proofErr w:type="gramStart"/>
      <w:r w:rsidRPr="009118E9">
        <w:t>the</w:t>
      </w:r>
      <w:proofErr w:type="gramEnd"/>
      <w:r w:rsidRPr="009118E9">
        <w:t xml:space="preserve"> spout "blue-spout" to use 3 executors and </w:t>
      </w:r>
    </w:p>
    <w:p w:rsidR="009118E9" w:rsidRPr="009118E9" w:rsidRDefault="009118E9" w:rsidP="009118E9">
      <w:r w:rsidRPr="009118E9">
        <w:t xml:space="preserve"># </w:t>
      </w:r>
      <w:proofErr w:type="gramStart"/>
      <w:r w:rsidRPr="009118E9">
        <w:t>the</w:t>
      </w:r>
      <w:proofErr w:type="gramEnd"/>
      <w:r w:rsidRPr="009118E9">
        <w:t xml:space="preserve"> bolt "yellow-bolt" to use 10 executors. </w:t>
      </w:r>
    </w:p>
    <w:p w:rsidR="009118E9" w:rsidRPr="009118E9" w:rsidRDefault="009118E9" w:rsidP="009118E9">
      <w:proofErr w:type="gramStart"/>
      <w:r w:rsidRPr="009118E9">
        <w:t>storm</w:t>
      </w:r>
      <w:proofErr w:type="gramEnd"/>
      <w:r w:rsidRPr="009118E9">
        <w:t xml:space="preserve"> rebalance mytopology -n 5 -e blue-spout=3 -e yellow-bolt=10</w:t>
      </w:r>
    </w:p>
    <w:p w:rsidR="009118E9" w:rsidRPr="009118E9" w:rsidRDefault="009118E9" w:rsidP="009118E9">
      <w:r w:rsidRPr="009118E9">
        <w:rPr>
          <w:rFonts w:hint="eastAsia"/>
        </w:rPr>
        <w:t>其中</w:t>
      </w:r>
      <w:r w:rsidRPr="009118E9">
        <w:t xml:space="preserve">mytopology </w:t>
      </w:r>
      <w:r w:rsidRPr="009118E9">
        <w:rPr>
          <w:rFonts w:hint="eastAsia"/>
        </w:rPr>
        <w:t>是</w:t>
      </w:r>
      <w:r w:rsidRPr="009118E9">
        <w:t>topo</w:t>
      </w:r>
      <w:r w:rsidRPr="009118E9">
        <w:rPr>
          <w:rFonts w:hint="eastAsia"/>
        </w:rPr>
        <w:t>名，</w:t>
      </w:r>
      <w:r w:rsidRPr="009118E9">
        <w:t>blue-spout</w:t>
      </w:r>
      <w:r w:rsidRPr="009118E9">
        <w:rPr>
          <w:rFonts w:hint="eastAsia"/>
        </w:rPr>
        <w:t>对应</w:t>
      </w:r>
      <w:r w:rsidRPr="009118E9">
        <w:t>setSpout("blue-spout“…</w:t>
      </w:r>
    </w:p>
    <w:p w:rsidR="007E7CAF" w:rsidRPr="007E7CAF" w:rsidRDefault="007E7CAF" w:rsidP="007E7CAF">
      <w:pPr>
        <w:rPr>
          <w:rFonts w:hint="eastAsia"/>
        </w:rPr>
      </w:pPr>
    </w:p>
    <w:p w:rsidR="008C5A32" w:rsidRDefault="008C5A32" w:rsidP="008C5A32">
      <w:pPr>
        <w:pStyle w:val="2"/>
        <w:spacing w:before="156" w:after="156"/>
      </w:pPr>
      <w:r>
        <w:rPr>
          <w:rFonts w:hint="eastAsia"/>
        </w:rPr>
        <w:t>Topology</w:t>
      </w:r>
      <w:r>
        <w:rPr>
          <w:rFonts w:hint="eastAsia"/>
        </w:rPr>
        <w:t>的构造</w:t>
      </w:r>
    </w:p>
    <w:p w:rsidR="004E1FEB" w:rsidRPr="004E1FEB" w:rsidRDefault="004E1FEB" w:rsidP="004E1FEB">
      <w:r>
        <w:rPr>
          <w:noProof/>
        </w:rPr>
        <w:drawing>
          <wp:inline distT="0" distB="0" distL="0" distR="0" wp14:anchorId="4EEB5523" wp14:editId="1863AA32">
            <wp:extent cx="5274310" cy="2495550"/>
            <wp:effectExtent l="0" t="0" r="2540" b="0"/>
            <wp:docPr id="7179" name="图片 7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A32" w:rsidRDefault="008C5A32" w:rsidP="008C5A32">
      <w:r>
        <w:t>backtype.storm.topology.TopologyBuilder</w:t>
      </w:r>
      <w:r>
        <w:tab/>
      </w:r>
    </w:p>
    <w:p w:rsidR="008C5A32" w:rsidRDefault="008C5A32" w:rsidP="008C5A32">
      <w:r>
        <w:tab/>
      </w:r>
    </w:p>
    <w:p w:rsidR="008C5A32" w:rsidRDefault="008C5A32" w:rsidP="008C5A32">
      <w:r>
        <w:tab/>
      </w:r>
    </w:p>
    <w:p w:rsidR="008C5A32" w:rsidRDefault="008C5A32" w:rsidP="008C5A32">
      <w:pPr>
        <w:pStyle w:val="2"/>
        <w:spacing w:before="156" w:after="156"/>
      </w:pPr>
      <w:r>
        <w:rPr>
          <w:rFonts w:hint="eastAsia"/>
        </w:rPr>
        <w:t>Spout</w:t>
      </w:r>
      <w:r>
        <w:rPr>
          <w:rFonts w:hint="eastAsia"/>
        </w:rPr>
        <w:t>组件的编写</w:t>
      </w:r>
    </w:p>
    <w:p w:rsidR="008C5A32" w:rsidRDefault="008C5A32" w:rsidP="008C5A32">
      <w:r>
        <w:rPr>
          <w:rFonts w:hint="eastAsia"/>
        </w:rPr>
        <w:t>实现接口</w:t>
      </w:r>
      <w:r>
        <w:rPr>
          <w:rFonts w:hint="eastAsia"/>
        </w:rPr>
        <w:t xml:space="preserve"> backtype.storm.topology.IRichSpout;</w:t>
      </w:r>
      <w:r>
        <w:rPr>
          <w:rFonts w:hint="eastAsia"/>
        </w:rPr>
        <w:tab/>
      </w:r>
    </w:p>
    <w:p w:rsidR="008C5A32" w:rsidRDefault="008C5A32" w:rsidP="008C5A32">
      <w:r>
        <w:rPr>
          <w:rFonts w:hint="eastAsia"/>
        </w:rPr>
        <w:t>或者继承</w:t>
      </w:r>
      <w:r>
        <w:rPr>
          <w:rFonts w:hint="eastAsia"/>
        </w:rPr>
        <w:t>backtype.storm.topology.base.BaseRichSpout;</w:t>
      </w:r>
    </w:p>
    <w:p w:rsidR="008C5A32" w:rsidRDefault="008C5A32" w:rsidP="008C5A32">
      <w:pPr>
        <w:pStyle w:val="a3"/>
      </w:pPr>
      <w:r>
        <w:tab/>
      </w:r>
      <w:r>
        <w:tab/>
        <w:t>@Override</w:t>
      </w:r>
    </w:p>
    <w:p w:rsidR="008C5A32" w:rsidRDefault="008C5A32" w:rsidP="008C5A32">
      <w:pPr>
        <w:pStyle w:val="a3"/>
      </w:pPr>
      <w:r>
        <w:tab/>
      </w:r>
      <w:proofErr w:type="gramStart"/>
      <w:r>
        <w:t>public</w:t>
      </w:r>
      <w:proofErr w:type="gramEnd"/>
      <w:r>
        <w:t xml:space="preserve"> void open(Map conf, TopologyContext context, SpoutOutputCollector collector) {</w:t>
      </w:r>
    </w:p>
    <w:p w:rsidR="008C5A32" w:rsidRDefault="008C5A32" w:rsidP="008C5A32">
      <w:pPr>
        <w:pStyle w:val="a3"/>
      </w:pPr>
      <w:r>
        <w:tab/>
      </w:r>
      <w:r>
        <w:tab/>
        <w:t>// TODO Auto-generated method stub</w:t>
      </w:r>
    </w:p>
    <w:p w:rsidR="008C5A32" w:rsidRDefault="008C5A32" w:rsidP="008C5A32">
      <w:pPr>
        <w:pStyle w:val="a3"/>
      </w:pPr>
    </w:p>
    <w:p w:rsidR="008C5A32" w:rsidRDefault="008C5A32" w:rsidP="008C5A32">
      <w:pPr>
        <w:pStyle w:val="a3"/>
      </w:pPr>
      <w:r>
        <w:tab/>
        <w:t>}</w:t>
      </w:r>
      <w:r>
        <w:tab/>
      </w:r>
    </w:p>
    <w:p w:rsidR="008C5A32" w:rsidRDefault="008C5A32" w:rsidP="008C5A32">
      <w:r>
        <w:rPr>
          <w:rFonts w:hint="eastAsia"/>
        </w:rPr>
        <w:t xml:space="preserve">open </w:t>
      </w:r>
      <w:r>
        <w:rPr>
          <w:rFonts w:hint="eastAsia"/>
        </w:rPr>
        <w:t>方法，是</w:t>
      </w:r>
      <w:r>
        <w:rPr>
          <w:rFonts w:hint="eastAsia"/>
        </w:rPr>
        <w:t>spout</w:t>
      </w:r>
      <w:r>
        <w:rPr>
          <w:rFonts w:hint="eastAsia"/>
        </w:rPr>
        <w:t>的组件初始化方法，而且</w:t>
      </w:r>
      <w:r>
        <w:rPr>
          <w:rFonts w:hint="eastAsia"/>
        </w:rPr>
        <w:t>Spout</w:t>
      </w:r>
      <w:r>
        <w:rPr>
          <w:rFonts w:hint="eastAsia"/>
        </w:rPr>
        <w:t>实例创建后首先被调用，只调用一次</w:t>
      </w:r>
    </w:p>
    <w:p w:rsidR="008C5A32" w:rsidRDefault="008C5A32" w:rsidP="008C5A32">
      <w:pPr>
        <w:pStyle w:val="a3"/>
      </w:pPr>
      <w:r>
        <w:t>@Override</w:t>
      </w:r>
    </w:p>
    <w:p w:rsidR="008C5A32" w:rsidRDefault="008C5A32" w:rsidP="008C5A32">
      <w:pPr>
        <w:pStyle w:val="a3"/>
      </w:pPr>
      <w:proofErr w:type="gramStart"/>
      <w:r>
        <w:t>public</w:t>
      </w:r>
      <w:proofErr w:type="gramEnd"/>
      <w:r>
        <w:t xml:space="preserve"> void close() {</w:t>
      </w:r>
    </w:p>
    <w:p w:rsidR="008C5A32" w:rsidRDefault="008C5A32" w:rsidP="008C5A32">
      <w:pPr>
        <w:pStyle w:val="a3"/>
      </w:pPr>
      <w:r>
        <w:rPr>
          <w:rFonts w:hint="eastAsia"/>
        </w:rPr>
        <w:tab/>
        <w:t xml:space="preserve">// </w:t>
      </w:r>
      <w:r>
        <w:rPr>
          <w:rFonts w:hint="eastAsia"/>
        </w:rPr>
        <w:t>对于资源的释放关闭，可以在该方法中实现</w:t>
      </w:r>
    </w:p>
    <w:p w:rsidR="008C5A32" w:rsidRDefault="008C5A32" w:rsidP="008C5A32">
      <w:pPr>
        <w:pStyle w:val="a3"/>
      </w:pPr>
      <w:r>
        <w:t>}</w:t>
      </w:r>
    </w:p>
    <w:p w:rsidR="008C5A32" w:rsidRDefault="008C5A32" w:rsidP="008C5A32">
      <w:pPr>
        <w:pStyle w:val="a3"/>
      </w:pPr>
      <w:r>
        <w:t>@Override</w:t>
      </w:r>
    </w:p>
    <w:p w:rsidR="008C5A32" w:rsidRDefault="008C5A32" w:rsidP="008C5A32">
      <w:pPr>
        <w:pStyle w:val="a3"/>
      </w:pPr>
      <w:proofErr w:type="gramStart"/>
      <w:r>
        <w:t>public</w:t>
      </w:r>
      <w:proofErr w:type="gramEnd"/>
      <w:r>
        <w:t xml:space="preserve"> void nextTuple() {</w:t>
      </w:r>
    </w:p>
    <w:p w:rsidR="008C5A32" w:rsidRDefault="008C5A32" w:rsidP="008C5A32">
      <w:pPr>
        <w:pStyle w:val="a3"/>
      </w:pPr>
      <w:r>
        <w:rPr>
          <w:rFonts w:hint="eastAsia"/>
        </w:rPr>
        <w:lastRenderedPageBreak/>
        <w:tab/>
        <w:t xml:space="preserve">// </w:t>
      </w:r>
      <w:r>
        <w:rPr>
          <w:rFonts w:hint="eastAsia"/>
        </w:rPr>
        <w:t>实现如何从数据源上获取数据的逻辑</w:t>
      </w:r>
    </w:p>
    <w:p w:rsidR="008C5A32" w:rsidRDefault="008C5A32" w:rsidP="008C5A32">
      <w:pPr>
        <w:pStyle w:val="a3"/>
      </w:pPr>
      <w:r>
        <w:rPr>
          <w:rFonts w:hint="eastAsia"/>
        </w:rPr>
        <w:tab/>
        <w:t xml:space="preserve">// </w:t>
      </w:r>
      <w:r>
        <w:rPr>
          <w:rFonts w:hint="eastAsia"/>
        </w:rPr>
        <w:t>以及向后面的组件</w:t>
      </w:r>
      <w:r>
        <w:rPr>
          <w:rFonts w:hint="eastAsia"/>
        </w:rPr>
        <w:t>bolt</w:t>
      </w:r>
      <w:r>
        <w:rPr>
          <w:rFonts w:hint="eastAsia"/>
        </w:rPr>
        <w:t>发射数据</w:t>
      </w:r>
    </w:p>
    <w:p w:rsidR="008C5A32" w:rsidRDefault="008C5A32" w:rsidP="008C5A32">
      <w:pPr>
        <w:pStyle w:val="a3"/>
      </w:pPr>
      <w:r>
        <w:t>}</w:t>
      </w:r>
      <w:r>
        <w:tab/>
      </w:r>
    </w:p>
    <w:p w:rsidR="008C5A32" w:rsidRDefault="008C5A32" w:rsidP="008C5A32"/>
    <w:p w:rsidR="008C5A32" w:rsidRDefault="008C5A32" w:rsidP="008C5A32">
      <w:r>
        <w:rPr>
          <w:rFonts w:hint="eastAsia"/>
        </w:rPr>
        <w:t xml:space="preserve">nextTuple </w:t>
      </w:r>
      <w:r>
        <w:rPr>
          <w:rFonts w:hint="eastAsia"/>
        </w:rPr>
        <w:t>循环调用</w:t>
      </w:r>
    </w:p>
    <w:p w:rsidR="008C5A32" w:rsidRDefault="008C5A32" w:rsidP="008C5A32">
      <w:pPr>
        <w:pStyle w:val="a3"/>
      </w:pPr>
      <w:r>
        <w:t>@Override</w:t>
      </w:r>
    </w:p>
    <w:p w:rsidR="008C5A32" w:rsidRDefault="008C5A32" w:rsidP="008C5A32">
      <w:pPr>
        <w:pStyle w:val="a3"/>
      </w:pPr>
      <w:proofErr w:type="gramStart"/>
      <w:r>
        <w:t>public</w:t>
      </w:r>
      <w:proofErr w:type="gramEnd"/>
      <w:r>
        <w:t xml:space="preserve"> void ack(Object msgId) {</w:t>
      </w:r>
    </w:p>
    <w:p w:rsidR="008C5A32" w:rsidRDefault="008C5A32" w:rsidP="008C5A32">
      <w:pPr>
        <w:pStyle w:val="a3"/>
      </w:pPr>
      <w:r>
        <w:tab/>
        <w:t>// TODO Auto-generated method stub</w:t>
      </w:r>
    </w:p>
    <w:p w:rsidR="008C5A32" w:rsidRDefault="008C5A32" w:rsidP="008C5A32">
      <w:pPr>
        <w:pStyle w:val="a3"/>
      </w:pPr>
    </w:p>
    <w:p w:rsidR="008C5A32" w:rsidRDefault="008C5A32" w:rsidP="008C5A32">
      <w:pPr>
        <w:pStyle w:val="a3"/>
      </w:pPr>
      <w:r>
        <w:t>}</w:t>
      </w:r>
    </w:p>
    <w:p w:rsidR="008C5A32" w:rsidRDefault="008C5A32" w:rsidP="008C5A32">
      <w:r>
        <w:rPr>
          <w:rFonts w:hint="eastAsia"/>
        </w:rPr>
        <w:t>Topology</w:t>
      </w:r>
      <w:r>
        <w:rPr>
          <w:rFonts w:hint="eastAsia"/>
        </w:rPr>
        <w:t>启用了消息可靠性保障机制，当某个</w:t>
      </w:r>
      <w:r>
        <w:rPr>
          <w:rFonts w:hint="eastAsia"/>
        </w:rPr>
        <w:t>Tuple</w:t>
      </w:r>
      <w:r>
        <w:rPr>
          <w:rFonts w:hint="eastAsia"/>
        </w:rPr>
        <w:t>在</w:t>
      </w:r>
      <w:r>
        <w:rPr>
          <w:rFonts w:hint="eastAsia"/>
        </w:rPr>
        <w:t>Topology</w:t>
      </w:r>
      <w:r>
        <w:rPr>
          <w:rFonts w:hint="eastAsia"/>
        </w:rPr>
        <w:t>上处理成功后，调用</w:t>
      </w:r>
      <w:r>
        <w:rPr>
          <w:rFonts w:hint="eastAsia"/>
        </w:rPr>
        <w:t>ack</w:t>
      </w:r>
      <w:r>
        <w:rPr>
          <w:rFonts w:hint="eastAsia"/>
        </w:rPr>
        <w:t>方法执行一些消息处理成功后该干的事情</w:t>
      </w:r>
    </w:p>
    <w:p w:rsidR="008C5A32" w:rsidRDefault="008C5A32" w:rsidP="008C5A32">
      <w:pPr>
        <w:pStyle w:val="a3"/>
      </w:pPr>
      <w:r>
        <w:t>@Override</w:t>
      </w:r>
    </w:p>
    <w:p w:rsidR="008C5A32" w:rsidRDefault="008C5A32" w:rsidP="008C5A32">
      <w:pPr>
        <w:pStyle w:val="a3"/>
      </w:pPr>
      <w:proofErr w:type="gramStart"/>
      <w:r>
        <w:t>public</w:t>
      </w:r>
      <w:proofErr w:type="gramEnd"/>
      <w:r>
        <w:t xml:space="preserve"> void fail(Object msgId) {</w:t>
      </w:r>
    </w:p>
    <w:p w:rsidR="008C5A32" w:rsidRDefault="008C5A32" w:rsidP="008C5A32">
      <w:pPr>
        <w:pStyle w:val="a3"/>
      </w:pPr>
      <w:r>
        <w:rPr>
          <w:rFonts w:hint="eastAsia"/>
        </w:rPr>
        <w:tab/>
        <w:t>// Topology</w:t>
      </w:r>
      <w:r>
        <w:rPr>
          <w:rFonts w:hint="eastAsia"/>
        </w:rPr>
        <w:t>启用了消息可靠性保障机制，某个</w:t>
      </w:r>
      <w:r>
        <w:rPr>
          <w:rFonts w:hint="eastAsia"/>
        </w:rPr>
        <w:t>Tuple</w:t>
      </w:r>
      <w:r>
        <w:rPr>
          <w:rFonts w:hint="eastAsia"/>
        </w:rPr>
        <w:t>在后面处理失败，该干什么</w:t>
      </w:r>
    </w:p>
    <w:p w:rsidR="008C5A32" w:rsidRDefault="008C5A32" w:rsidP="008C5A32">
      <w:pPr>
        <w:pStyle w:val="a3"/>
      </w:pPr>
      <w:r>
        <w:rPr>
          <w:rFonts w:hint="eastAsia"/>
        </w:rPr>
        <w:tab/>
        <w:t xml:space="preserve">// </w:t>
      </w:r>
      <w:r>
        <w:rPr>
          <w:rFonts w:hint="eastAsia"/>
        </w:rPr>
        <w:t>比如重试，重试达到最大可重试就丢弃</w:t>
      </w:r>
    </w:p>
    <w:p w:rsidR="008C5A32" w:rsidRDefault="008C5A32" w:rsidP="008C5A32">
      <w:pPr>
        <w:pStyle w:val="a3"/>
      </w:pPr>
      <w:r>
        <w:t>}</w:t>
      </w:r>
    </w:p>
    <w:p w:rsidR="008C5A32" w:rsidRDefault="008C5A32" w:rsidP="008C5A32"/>
    <w:p w:rsidR="008C5A32" w:rsidRDefault="008C5A32" w:rsidP="008C5A32">
      <w:pPr>
        <w:pStyle w:val="a3"/>
      </w:pPr>
      <w:r>
        <w:tab/>
        <w:t>@Override</w:t>
      </w:r>
    </w:p>
    <w:p w:rsidR="008C5A32" w:rsidRDefault="008C5A32" w:rsidP="008C5A32">
      <w:pPr>
        <w:pStyle w:val="a3"/>
      </w:pPr>
      <w:r>
        <w:tab/>
      </w:r>
      <w:proofErr w:type="gramStart"/>
      <w:r>
        <w:t>public</w:t>
      </w:r>
      <w:proofErr w:type="gramEnd"/>
      <w:r>
        <w:t xml:space="preserve"> void declareOutputFields(OutputFieldsDeclarer declarer) {</w:t>
      </w:r>
    </w:p>
    <w:p w:rsidR="008C5A32" w:rsidRDefault="008C5A32" w:rsidP="008C5A32">
      <w:pPr>
        <w:pStyle w:val="a3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声明向后面组件发射的</w:t>
      </w:r>
      <w:r>
        <w:rPr>
          <w:rFonts w:hint="eastAsia"/>
        </w:rPr>
        <w:t>Tuple keys</w:t>
      </w:r>
      <w:r>
        <w:rPr>
          <w:rFonts w:hint="eastAsia"/>
        </w:rPr>
        <w:t>依次是什么</w:t>
      </w:r>
    </w:p>
    <w:p w:rsidR="008C5A32" w:rsidRDefault="008C5A32" w:rsidP="008C5A32">
      <w:pPr>
        <w:pStyle w:val="a3"/>
      </w:pPr>
    </w:p>
    <w:p w:rsidR="008C5A32" w:rsidRDefault="008C5A32" w:rsidP="008C5A32">
      <w:pPr>
        <w:pStyle w:val="a3"/>
      </w:pPr>
      <w:r>
        <w:tab/>
        <w:t>}</w:t>
      </w:r>
    </w:p>
    <w:p w:rsidR="008C5A32" w:rsidRDefault="008C5A32" w:rsidP="008C5A32"/>
    <w:p w:rsidR="008C5A32" w:rsidRDefault="008C5A32" w:rsidP="008C5A32">
      <w:pPr>
        <w:pStyle w:val="a3"/>
      </w:pPr>
      <w:r>
        <w:tab/>
        <w:t>@Override</w:t>
      </w:r>
    </w:p>
    <w:p w:rsidR="008C5A32" w:rsidRDefault="008C5A32" w:rsidP="008C5A32">
      <w:pPr>
        <w:pStyle w:val="a3"/>
      </w:pPr>
      <w:r>
        <w:tab/>
      </w:r>
      <w:proofErr w:type="gramStart"/>
      <w:r>
        <w:t>public</w:t>
      </w:r>
      <w:proofErr w:type="gramEnd"/>
      <w:r>
        <w:t xml:space="preserve"> Map&lt;String, Object&gt; getComponentConfiguration() {</w:t>
      </w:r>
    </w:p>
    <w:p w:rsidR="008C5A32" w:rsidRDefault="008C5A32" w:rsidP="008C5A32">
      <w:pPr>
        <w:pStyle w:val="a3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设置该组件</w:t>
      </w:r>
      <w:r>
        <w:rPr>
          <w:rFonts w:hint="eastAsia"/>
        </w:rPr>
        <w:t>Spout</w:t>
      </w:r>
      <w:r>
        <w:rPr>
          <w:rFonts w:hint="eastAsia"/>
        </w:rPr>
        <w:t>一些专用的参数</w:t>
      </w:r>
    </w:p>
    <w:p w:rsidR="008C5A32" w:rsidRDefault="008C5A32" w:rsidP="008C5A32">
      <w:pPr>
        <w:pStyle w:val="a3"/>
      </w:pPr>
      <w:r>
        <w:tab/>
      </w:r>
      <w:r>
        <w:tab/>
      </w:r>
      <w:proofErr w:type="gramStart"/>
      <w:r>
        <w:t>return</w:t>
      </w:r>
      <w:proofErr w:type="gramEnd"/>
      <w:r>
        <w:t xml:space="preserve"> null;</w:t>
      </w:r>
    </w:p>
    <w:p w:rsidR="008C5A32" w:rsidRDefault="008C5A32" w:rsidP="008C5A32">
      <w:pPr>
        <w:pStyle w:val="a3"/>
      </w:pPr>
      <w:r>
        <w:tab/>
        <w:t>}</w:t>
      </w:r>
    </w:p>
    <w:p w:rsidR="008C5A32" w:rsidRDefault="008C5A32" w:rsidP="00410C3F">
      <w:pPr>
        <w:pStyle w:val="a3"/>
      </w:pPr>
      <w:r>
        <w:tab/>
      </w:r>
      <w:r>
        <w:rPr>
          <w:rFonts w:hint="eastAsia"/>
        </w:rPr>
        <w:t xml:space="preserve">kafkaSpout </w:t>
      </w:r>
      <w:r>
        <w:rPr>
          <w:rFonts w:hint="eastAsia"/>
        </w:rPr>
        <w:t>向后发射的</w:t>
      </w:r>
      <w:r>
        <w:rPr>
          <w:rFonts w:hint="eastAsia"/>
        </w:rPr>
        <w:t>Tuple  {"str":"msg"}</w:t>
      </w:r>
    </w:p>
    <w:p w:rsidR="008C5A32" w:rsidRDefault="008C5A32" w:rsidP="008C5A32">
      <w:r>
        <w:rPr>
          <w:rFonts w:hint="eastAsia"/>
        </w:rPr>
        <w:t>注意点：</w:t>
      </w:r>
    </w:p>
    <w:p w:rsidR="008C5A32" w:rsidRDefault="008C5A32" w:rsidP="008C5A32">
      <w:r>
        <w:rPr>
          <w:rFonts w:hint="eastAsia"/>
        </w:rPr>
        <w:tab/>
      </w:r>
      <w:r w:rsidRPr="008C5A32">
        <w:rPr>
          <w:rFonts w:hint="eastAsia"/>
          <w:highlight w:val="yellow"/>
        </w:rPr>
        <w:t>Topology</w:t>
      </w:r>
      <w:r w:rsidRPr="008C5A32">
        <w:rPr>
          <w:rFonts w:hint="eastAsia"/>
          <w:highlight w:val="yellow"/>
        </w:rPr>
        <w:t>中使用的一些类，最好都要实现序列化接口</w:t>
      </w:r>
      <w:r w:rsidRPr="008C5A32">
        <w:rPr>
          <w:rFonts w:hint="eastAsia"/>
          <w:highlight w:val="yellow"/>
        </w:rPr>
        <w:t xml:space="preserve"> java.io.Serializable</w:t>
      </w:r>
    </w:p>
    <w:p w:rsidR="008C5A32" w:rsidRDefault="008C5A32" w:rsidP="00410C3F">
      <w:pPr>
        <w:pStyle w:val="2"/>
        <w:spacing w:before="156" w:after="156"/>
      </w:pPr>
      <w:r>
        <w:tab/>
      </w:r>
      <w:r>
        <w:rPr>
          <w:rFonts w:hint="eastAsia"/>
        </w:rPr>
        <w:t>Bolt</w:t>
      </w:r>
      <w:r>
        <w:rPr>
          <w:rFonts w:hint="eastAsia"/>
        </w:rPr>
        <w:t>组件</w:t>
      </w:r>
    </w:p>
    <w:p w:rsidR="008C5A32" w:rsidRDefault="008C5A32" w:rsidP="008C5A32">
      <w:r>
        <w:rPr>
          <w:rFonts w:hint="eastAsia"/>
        </w:rPr>
        <w:t>实现</w:t>
      </w:r>
      <w:r>
        <w:rPr>
          <w:rFonts w:hint="eastAsia"/>
        </w:rPr>
        <w:t>backtype.storm.topology.IRichBolt</w:t>
      </w:r>
      <w:r>
        <w:rPr>
          <w:rFonts w:hint="eastAsia"/>
        </w:rPr>
        <w:tab/>
      </w:r>
    </w:p>
    <w:p w:rsidR="008C5A32" w:rsidRDefault="008C5A32" w:rsidP="008C5A32">
      <w:r>
        <w:rPr>
          <w:rFonts w:hint="eastAsia"/>
        </w:rPr>
        <w:t>或者继承</w:t>
      </w:r>
      <w:r>
        <w:rPr>
          <w:rFonts w:hint="eastAsia"/>
        </w:rPr>
        <w:t>backtype.storm.topology.base.BaseRichBolt</w:t>
      </w:r>
    </w:p>
    <w:p w:rsidR="008C5A32" w:rsidRDefault="008C5A32" w:rsidP="004D7B79">
      <w:pPr>
        <w:pStyle w:val="a3"/>
      </w:pPr>
      <w:r>
        <w:t>@Override</w:t>
      </w:r>
    </w:p>
    <w:p w:rsidR="008C5A32" w:rsidRDefault="008C5A32" w:rsidP="004D7B79">
      <w:pPr>
        <w:pStyle w:val="a3"/>
      </w:pPr>
      <w:proofErr w:type="gramStart"/>
      <w:r>
        <w:t>public</w:t>
      </w:r>
      <w:proofErr w:type="gramEnd"/>
      <w:r>
        <w:t xml:space="preserve"> void prepare(Map stormConf, TopologyContext context, OutputCollector collector) {</w:t>
      </w:r>
    </w:p>
    <w:p w:rsidR="008C5A32" w:rsidRDefault="008C5A32" w:rsidP="004D7B79">
      <w:pPr>
        <w:pStyle w:val="a3"/>
      </w:pPr>
      <w:r>
        <w:rPr>
          <w:rFonts w:hint="eastAsia"/>
        </w:rPr>
        <w:tab/>
        <w:t>//</w:t>
      </w:r>
      <w:r>
        <w:rPr>
          <w:rFonts w:hint="eastAsia"/>
        </w:rPr>
        <w:t>类似于</w:t>
      </w:r>
      <w:r>
        <w:rPr>
          <w:rFonts w:hint="eastAsia"/>
        </w:rPr>
        <w:t>spout</w:t>
      </w:r>
      <w:r>
        <w:rPr>
          <w:rFonts w:hint="eastAsia"/>
        </w:rPr>
        <w:t>中</w:t>
      </w:r>
      <w:r>
        <w:rPr>
          <w:rFonts w:hint="eastAsia"/>
        </w:rPr>
        <w:t>open</w:t>
      </w:r>
      <w:r>
        <w:rPr>
          <w:rFonts w:hint="eastAsia"/>
        </w:rPr>
        <w:t>方法</w:t>
      </w:r>
    </w:p>
    <w:p w:rsidR="008C5A32" w:rsidRDefault="008C5A32" w:rsidP="004D7B79">
      <w:pPr>
        <w:pStyle w:val="a3"/>
      </w:pPr>
      <w:r>
        <w:t>}</w:t>
      </w:r>
    </w:p>
    <w:p w:rsidR="008C5A32" w:rsidRDefault="008C5A32" w:rsidP="008C5A32">
      <w:r>
        <w:tab/>
      </w:r>
    </w:p>
    <w:p w:rsidR="008C5A32" w:rsidRDefault="008C5A32" w:rsidP="008C5A32">
      <w:r>
        <w:rPr>
          <w:rFonts w:hint="eastAsia"/>
        </w:rPr>
        <w:t>SpoutOutputCollector spout</w:t>
      </w:r>
      <w:r>
        <w:rPr>
          <w:rFonts w:hint="eastAsia"/>
        </w:rPr>
        <w:t>组件中</w:t>
      </w:r>
      <w:r>
        <w:rPr>
          <w:rFonts w:hint="eastAsia"/>
        </w:rPr>
        <w:t>tuple</w:t>
      </w:r>
      <w:r>
        <w:rPr>
          <w:rFonts w:hint="eastAsia"/>
        </w:rPr>
        <w:t>的发射器</w:t>
      </w:r>
    </w:p>
    <w:p w:rsidR="008C5A32" w:rsidRDefault="008C5A32" w:rsidP="008C5A32">
      <w:r>
        <w:rPr>
          <w:rFonts w:hint="eastAsia"/>
        </w:rPr>
        <w:lastRenderedPageBreak/>
        <w:t>OutputCollector bolt</w:t>
      </w:r>
      <w:r>
        <w:rPr>
          <w:rFonts w:hint="eastAsia"/>
        </w:rPr>
        <w:t>组件中</w:t>
      </w:r>
      <w:r>
        <w:rPr>
          <w:rFonts w:hint="eastAsia"/>
        </w:rPr>
        <w:t>tuple</w:t>
      </w:r>
      <w:r>
        <w:rPr>
          <w:rFonts w:hint="eastAsia"/>
        </w:rPr>
        <w:t>发射器</w:t>
      </w:r>
    </w:p>
    <w:p w:rsidR="008C5A32" w:rsidRDefault="008C5A32" w:rsidP="004D7B79">
      <w:pPr>
        <w:pStyle w:val="a3"/>
      </w:pPr>
    </w:p>
    <w:p w:rsidR="008C5A32" w:rsidRDefault="008C5A32" w:rsidP="004D7B79">
      <w:pPr>
        <w:pStyle w:val="a3"/>
      </w:pPr>
      <w:r>
        <w:tab/>
        <w:t>@Override</w:t>
      </w:r>
    </w:p>
    <w:p w:rsidR="008C5A32" w:rsidRDefault="008C5A32" w:rsidP="004D7B79">
      <w:pPr>
        <w:pStyle w:val="a3"/>
      </w:pPr>
      <w:r>
        <w:tab/>
      </w:r>
      <w:proofErr w:type="gramStart"/>
      <w:r>
        <w:t>public</w:t>
      </w:r>
      <w:proofErr w:type="gramEnd"/>
      <w:r>
        <w:t xml:space="preserve"> void execute(Tuple input) {</w:t>
      </w:r>
    </w:p>
    <w:p w:rsidR="008C5A32" w:rsidRDefault="008C5A32" w:rsidP="004D7B79">
      <w:pPr>
        <w:pStyle w:val="a3"/>
      </w:pPr>
      <w:r>
        <w:tab/>
      </w:r>
      <w:r>
        <w:tab/>
        <w:t>// TODO Auto-generated method stub</w:t>
      </w:r>
    </w:p>
    <w:p w:rsidR="008C5A32" w:rsidRDefault="008C5A32" w:rsidP="004D7B79">
      <w:pPr>
        <w:pStyle w:val="a3"/>
      </w:pPr>
    </w:p>
    <w:p w:rsidR="008C5A32" w:rsidRDefault="008C5A32" w:rsidP="004D7B79">
      <w:pPr>
        <w:pStyle w:val="a3"/>
      </w:pPr>
      <w:r>
        <w:tab/>
        <w:t>}</w:t>
      </w:r>
    </w:p>
    <w:p w:rsidR="008C5A32" w:rsidRDefault="008C5A32" w:rsidP="008C5A32">
      <w:r>
        <w:rPr>
          <w:rFonts w:hint="eastAsia"/>
        </w:rPr>
        <w:t xml:space="preserve">execute </w:t>
      </w:r>
      <w:r>
        <w:rPr>
          <w:rFonts w:hint="eastAsia"/>
        </w:rPr>
        <w:t>类似于</w:t>
      </w:r>
      <w:r>
        <w:rPr>
          <w:rFonts w:hint="eastAsia"/>
        </w:rPr>
        <w:t>Spout</w:t>
      </w:r>
      <w:r>
        <w:rPr>
          <w:rFonts w:hint="eastAsia"/>
        </w:rPr>
        <w:t>的</w:t>
      </w:r>
      <w:r>
        <w:rPr>
          <w:rFonts w:hint="eastAsia"/>
        </w:rPr>
        <w:t>nextTuple</w:t>
      </w:r>
      <w:r>
        <w:rPr>
          <w:rFonts w:hint="eastAsia"/>
        </w:rPr>
        <w:t>方法</w:t>
      </w:r>
    </w:p>
    <w:p w:rsidR="008C5A32" w:rsidRDefault="008C5A32" w:rsidP="008C5A32"/>
    <w:p w:rsidR="008C5A32" w:rsidRDefault="008C5A32" w:rsidP="009560A8">
      <w:pPr>
        <w:pStyle w:val="a3"/>
      </w:pPr>
      <w:r>
        <w:tab/>
        <w:t>@Override</w:t>
      </w:r>
    </w:p>
    <w:p w:rsidR="008C5A32" w:rsidRDefault="008C5A32" w:rsidP="009560A8">
      <w:pPr>
        <w:pStyle w:val="a3"/>
      </w:pPr>
      <w:r>
        <w:tab/>
      </w:r>
      <w:proofErr w:type="gramStart"/>
      <w:r>
        <w:t>public</w:t>
      </w:r>
      <w:proofErr w:type="gramEnd"/>
      <w:r>
        <w:t xml:space="preserve"> void cleanup() {</w:t>
      </w:r>
    </w:p>
    <w:p w:rsidR="008C5A32" w:rsidRDefault="008C5A32" w:rsidP="009560A8">
      <w:pPr>
        <w:pStyle w:val="a3"/>
      </w:pPr>
      <w:r>
        <w:tab/>
      </w:r>
      <w:r>
        <w:tab/>
        <w:t>// TODO Auto-generated method stub</w:t>
      </w:r>
    </w:p>
    <w:p w:rsidR="008C5A32" w:rsidRDefault="008C5A32" w:rsidP="009560A8">
      <w:pPr>
        <w:pStyle w:val="a3"/>
      </w:pPr>
    </w:p>
    <w:p w:rsidR="008C5A32" w:rsidRDefault="008C5A32" w:rsidP="009560A8">
      <w:pPr>
        <w:pStyle w:val="a3"/>
      </w:pPr>
      <w:r>
        <w:tab/>
        <w:t>}</w:t>
      </w:r>
    </w:p>
    <w:p w:rsidR="008C5A32" w:rsidRDefault="008C5A32" w:rsidP="008C5A32">
      <w:r>
        <w:rPr>
          <w:rFonts w:hint="eastAsia"/>
        </w:rPr>
        <w:t>类似于</w:t>
      </w:r>
      <w:r>
        <w:rPr>
          <w:rFonts w:hint="eastAsia"/>
        </w:rPr>
        <w:t>spout</w:t>
      </w:r>
      <w:r>
        <w:rPr>
          <w:rFonts w:hint="eastAsia"/>
        </w:rPr>
        <w:t>中</w:t>
      </w:r>
      <w:r>
        <w:rPr>
          <w:rFonts w:hint="eastAsia"/>
        </w:rPr>
        <w:t>close</w:t>
      </w:r>
      <w:r>
        <w:rPr>
          <w:rFonts w:hint="eastAsia"/>
        </w:rPr>
        <w:t>方法</w:t>
      </w:r>
    </w:p>
    <w:p w:rsidR="008C5A32" w:rsidRDefault="008C5A32" w:rsidP="008C5A32"/>
    <w:p w:rsidR="008C5A32" w:rsidRDefault="008C5A32" w:rsidP="009560A8">
      <w:pPr>
        <w:pStyle w:val="a3"/>
      </w:pPr>
      <w:r>
        <w:tab/>
        <w:t>@Override</w:t>
      </w:r>
    </w:p>
    <w:p w:rsidR="008C5A32" w:rsidRDefault="008C5A32" w:rsidP="009560A8">
      <w:pPr>
        <w:pStyle w:val="a3"/>
      </w:pPr>
      <w:r>
        <w:tab/>
      </w:r>
      <w:proofErr w:type="gramStart"/>
      <w:r>
        <w:t>public</w:t>
      </w:r>
      <w:proofErr w:type="gramEnd"/>
      <w:r>
        <w:t xml:space="preserve"> void declareOutputFields(OutputFieldsDeclarer declarer) {</w:t>
      </w:r>
    </w:p>
    <w:p w:rsidR="008C5A32" w:rsidRDefault="008C5A32" w:rsidP="009560A8">
      <w:pPr>
        <w:pStyle w:val="a3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声明向后面组件发射的</w:t>
      </w:r>
      <w:r>
        <w:rPr>
          <w:rFonts w:hint="eastAsia"/>
        </w:rPr>
        <w:t>Tuple keys</w:t>
      </w:r>
      <w:r>
        <w:rPr>
          <w:rFonts w:hint="eastAsia"/>
        </w:rPr>
        <w:t>依次是什么</w:t>
      </w:r>
    </w:p>
    <w:p w:rsidR="008C5A32" w:rsidRDefault="008C5A32" w:rsidP="009560A8">
      <w:pPr>
        <w:pStyle w:val="a3"/>
      </w:pPr>
    </w:p>
    <w:p w:rsidR="008C5A32" w:rsidRDefault="008C5A32" w:rsidP="009560A8">
      <w:pPr>
        <w:pStyle w:val="a3"/>
      </w:pPr>
      <w:r>
        <w:tab/>
        <w:t>}</w:t>
      </w:r>
    </w:p>
    <w:p w:rsidR="008C5A32" w:rsidRDefault="008C5A32" w:rsidP="009560A8">
      <w:pPr>
        <w:pStyle w:val="a3"/>
      </w:pPr>
      <w:r>
        <w:tab/>
        <w:t>@Override</w:t>
      </w:r>
    </w:p>
    <w:p w:rsidR="008C5A32" w:rsidRDefault="008C5A32" w:rsidP="009560A8">
      <w:pPr>
        <w:pStyle w:val="a3"/>
      </w:pPr>
      <w:r>
        <w:tab/>
      </w:r>
      <w:proofErr w:type="gramStart"/>
      <w:r>
        <w:t>public</w:t>
      </w:r>
      <w:proofErr w:type="gramEnd"/>
      <w:r>
        <w:t xml:space="preserve"> Map&lt;String, Object&gt; getComponentConfiguration() {</w:t>
      </w:r>
    </w:p>
    <w:p w:rsidR="008C5A32" w:rsidRDefault="008C5A32" w:rsidP="009560A8">
      <w:pPr>
        <w:pStyle w:val="a3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设置该组件</w:t>
      </w:r>
      <w:r>
        <w:rPr>
          <w:rFonts w:hint="eastAsia"/>
        </w:rPr>
        <w:t>Spout</w:t>
      </w:r>
      <w:r>
        <w:rPr>
          <w:rFonts w:hint="eastAsia"/>
        </w:rPr>
        <w:t>一些专用的参数</w:t>
      </w:r>
    </w:p>
    <w:p w:rsidR="008C5A32" w:rsidRDefault="008C5A32" w:rsidP="009560A8">
      <w:pPr>
        <w:pStyle w:val="a3"/>
      </w:pPr>
      <w:r>
        <w:tab/>
      </w:r>
      <w:r>
        <w:tab/>
      </w:r>
      <w:proofErr w:type="gramStart"/>
      <w:r>
        <w:t>return</w:t>
      </w:r>
      <w:proofErr w:type="gramEnd"/>
      <w:r>
        <w:t xml:space="preserve"> null;</w:t>
      </w:r>
    </w:p>
    <w:p w:rsidR="008C5A32" w:rsidRDefault="008C5A32" w:rsidP="009560A8">
      <w:pPr>
        <w:pStyle w:val="a3"/>
      </w:pPr>
      <w:r>
        <w:tab/>
        <w:t>}</w:t>
      </w:r>
      <w:r>
        <w:tab/>
      </w:r>
    </w:p>
    <w:p w:rsidR="008C5A32" w:rsidRDefault="008C5A32" w:rsidP="008C5A32">
      <w:r>
        <w:tab/>
      </w:r>
    </w:p>
    <w:p w:rsidR="008C5A32" w:rsidRDefault="008C5A32" w:rsidP="00446C85">
      <w:pPr>
        <w:pStyle w:val="2"/>
        <w:spacing w:before="156" w:after="156"/>
      </w:pPr>
      <w:r>
        <w:rPr>
          <w:rFonts w:hint="eastAsia"/>
        </w:rPr>
        <w:t>数据流分组</w:t>
      </w:r>
      <w:r>
        <w:rPr>
          <w:rFonts w:hint="eastAsia"/>
        </w:rPr>
        <w:t xml:space="preserve">  </w:t>
      </w:r>
      <w:r>
        <w:rPr>
          <w:rFonts w:hint="eastAsia"/>
        </w:rPr>
        <w:t>方式</w:t>
      </w:r>
    </w:p>
    <w:p w:rsidR="008C5A32" w:rsidRDefault="008C5A32" w:rsidP="008C5A32">
      <w:r>
        <w:rPr>
          <w:rFonts w:hint="eastAsia"/>
        </w:rPr>
        <w:t xml:space="preserve">shuffleGrouping   </w:t>
      </w:r>
      <w:r>
        <w:rPr>
          <w:rFonts w:hint="eastAsia"/>
        </w:rPr>
        <w:t>随机分配</w:t>
      </w:r>
    </w:p>
    <w:p w:rsidR="008C5A32" w:rsidRDefault="008C5A32" w:rsidP="008C5A32">
      <w:r>
        <w:rPr>
          <w:rFonts w:hint="eastAsia"/>
        </w:rPr>
        <w:t xml:space="preserve">fieldsGrouping </w:t>
      </w:r>
      <w:r>
        <w:rPr>
          <w:rFonts w:hint="eastAsia"/>
        </w:rPr>
        <w:t>根据</w:t>
      </w:r>
      <w:r>
        <w:rPr>
          <w:rFonts w:hint="eastAsia"/>
        </w:rPr>
        <w:t>key</w:t>
      </w:r>
      <w:r>
        <w:rPr>
          <w:rFonts w:hint="eastAsia"/>
        </w:rPr>
        <w:t>分组进行分配</w:t>
      </w:r>
    </w:p>
    <w:p w:rsidR="008C5A32" w:rsidRDefault="008C5A32" w:rsidP="008C5A32">
      <w:r>
        <w:rPr>
          <w:rFonts w:hint="eastAsia"/>
        </w:rPr>
        <w:t xml:space="preserve">globalGrouping </w:t>
      </w:r>
      <w:r>
        <w:rPr>
          <w:rFonts w:hint="eastAsia"/>
        </w:rPr>
        <w:t>全局分组</w:t>
      </w:r>
      <w:r>
        <w:rPr>
          <w:rFonts w:hint="eastAsia"/>
        </w:rPr>
        <w:t xml:space="preserve">  </w:t>
      </w:r>
      <w:r>
        <w:rPr>
          <w:rFonts w:hint="eastAsia"/>
        </w:rPr>
        <w:t>只会将</w:t>
      </w:r>
      <w:r>
        <w:rPr>
          <w:rFonts w:hint="eastAsia"/>
        </w:rPr>
        <w:t>tuple</w:t>
      </w:r>
      <w:r>
        <w:rPr>
          <w:rFonts w:hint="eastAsia"/>
        </w:rPr>
        <w:t>往后面组件中固定一个上发送</w:t>
      </w:r>
    </w:p>
    <w:p w:rsidR="008C5A32" w:rsidRDefault="008C5A32" w:rsidP="008C5A32"/>
    <w:p w:rsidR="008C5A32" w:rsidRDefault="008C5A32" w:rsidP="00CC30B1">
      <w:pPr>
        <w:pStyle w:val="2"/>
        <w:spacing w:before="156" w:after="156"/>
      </w:pPr>
      <w:r>
        <w:rPr>
          <w:rFonts w:hint="eastAsia"/>
        </w:rPr>
        <w:t>消息可靠性保障机制</w:t>
      </w:r>
    </w:p>
    <w:p w:rsidR="002728DA" w:rsidRDefault="002728DA" w:rsidP="002728DA">
      <w:r>
        <w:rPr>
          <w:rFonts w:hint="eastAsia"/>
        </w:rPr>
        <w:t xml:space="preserve">KafkaSpout </w:t>
      </w:r>
      <w:r>
        <w:rPr>
          <w:rFonts w:hint="eastAsia"/>
        </w:rPr>
        <w:t>重复消费消息出现的原因：</w:t>
      </w:r>
    </w:p>
    <w:p w:rsidR="002728DA" w:rsidRDefault="002728DA" w:rsidP="002728DA">
      <w:r>
        <w:rPr>
          <w:rFonts w:hint="eastAsia"/>
        </w:rPr>
        <w:t>KafkaSpout</w:t>
      </w:r>
      <w:r>
        <w:rPr>
          <w:rFonts w:hint="eastAsia"/>
        </w:rPr>
        <w:t>启用了消息可靠性保障机制</w:t>
      </w:r>
    </w:p>
    <w:p w:rsidR="002728DA" w:rsidRDefault="002728DA" w:rsidP="002728DA">
      <w:r>
        <w:rPr>
          <w:rFonts w:hint="eastAsia"/>
        </w:rPr>
        <w:t>SplitBot</w:t>
      </w:r>
      <w:r>
        <w:rPr>
          <w:rFonts w:hint="eastAsia"/>
        </w:rPr>
        <w:t>、</w:t>
      </w:r>
      <w:r>
        <w:rPr>
          <w:rFonts w:hint="eastAsia"/>
        </w:rPr>
        <w:t>CountBolt</w:t>
      </w:r>
      <w:r>
        <w:rPr>
          <w:rFonts w:hint="eastAsia"/>
        </w:rPr>
        <w:t>并没有启用消息可靠性保障机制</w:t>
      </w:r>
      <w:r w:rsidR="008C5A32">
        <w:tab/>
      </w:r>
    </w:p>
    <w:p w:rsidR="00CC30B1" w:rsidRDefault="008C5A32" w:rsidP="002728DA">
      <w:r>
        <w:t>ack</w:t>
      </w:r>
      <w:r w:rsidR="00CC30B1">
        <w:t xml:space="preserve"> </w:t>
      </w:r>
      <w:r>
        <w:tab/>
        <w:t>fail</w:t>
      </w:r>
      <w:r w:rsidR="00CC30B1">
        <w:t xml:space="preserve">   </w:t>
      </w:r>
      <w:r>
        <w:rPr>
          <w:rFonts w:hint="eastAsia"/>
        </w:rPr>
        <w:tab/>
      </w:r>
      <w:r>
        <w:rPr>
          <w:rFonts w:hint="eastAsia"/>
        </w:rPr>
        <w:t>方法</w:t>
      </w:r>
    </w:p>
    <w:p w:rsidR="008C5A32" w:rsidRDefault="008C5A32" w:rsidP="00CC30B1">
      <w:pPr>
        <w:pStyle w:val="3"/>
        <w:spacing w:before="156" w:after="156"/>
      </w:pPr>
      <w:r>
        <w:rPr>
          <w:rFonts w:hint="eastAsia"/>
        </w:rPr>
        <w:lastRenderedPageBreak/>
        <w:t>Spout</w:t>
      </w:r>
      <w:r>
        <w:rPr>
          <w:rFonts w:hint="eastAsia"/>
        </w:rPr>
        <w:t>端：</w:t>
      </w:r>
    </w:p>
    <w:p w:rsidR="008C5A32" w:rsidRDefault="008C5A32" w:rsidP="008C5A32">
      <w:r>
        <w:rPr>
          <w:rFonts w:hint="eastAsia"/>
        </w:rPr>
        <w:t>1</w:t>
      </w:r>
      <w:r>
        <w:rPr>
          <w:rFonts w:hint="eastAsia"/>
        </w:rPr>
        <w:t>）发射器发射</w:t>
      </w:r>
      <w:r>
        <w:rPr>
          <w:rFonts w:hint="eastAsia"/>
        </w:rPr>
        <w:t>tuple</w:t>
      </w:r>
      <w:r>
        <w:rPr>
          <w:rFonts w:hint="eastAsia"/>
        </w:rPr>
        <w:t>时，需要指定一个</w:t>
      </w:r>
      <w:r>
        <w:rPr>
          <w:rFonts w:hint="eastAsia"/>
        </w:rPr>
        <w:t>msgID</w:t>
      </w:r>
    </w:p>
    <w:p w:rsidR="008C5A32" w:rsidRDefault="002728DA" w:rsidP="002728DA">
      <w:pPr>
        <w:pStyle w:val="a3"/>
      </w:pPr>
      <w:r>
        <w:tab/>
      </w:r>
      <w:proofErr w:type="gramStart"/>
      <w:r w:rsidR="008C5A32">
        <w:t>collector.emit(</w:t>
      </w:r>
      <w:proofErr w:type="gramEnd"/>
      <w:r w:rsidR="008C5A32">
        <w:t>n</w:t>
      </w:r>
      <w:r>
        <w:t>ew Values(sentence),mssageId );</w:t>
      </w:r>
      <w:r w:rsidR="008C5A32">
        <w:tab/>
      </w:r>
    </w:p>
    <w:p w:rsidR="008C5A32" w:rsidRDefault="008C5A32" w:rsidP="008C5A32">
      <w:r>
        <w:rPr>
          <w:rFonts w:hint="eastAsia"/>
        </w:rPr>
        <w:t>2</w:t>
      </w:r>
      <w:r>
        <w:rPr>
          <w:rFonts w:hint="eastAsia"/>
        </w:rPr>
        <w:t>）使用缓存所发射的</w:t>
      </w:r>
      <w:r>
        <w:rPr>
          <w:rFonts w:hint="eastAsia"/>
        </w:rPr>
        <w:t>tuple</w:t>
      </w:r>
      <w:r>
        <w:rPr>
          <w:rFonts w:hint="eastAsia"/>
        </w:rPr>
        <w:t>，</w:t>
      </w:r>
      <w:r>
        <w:rPr>
          <w:rFonts w:hint="eastAsia"/>
        </w:rPr>
        <w:t>Map  key=msgID,value = Values</w:t>
      </w:r>
    </w:p>
    <w:p w:rsidR="008C5A32" w:rsidRDefault="00CC30B1" w:rsidP="002728DA">
      <w:pPr>
        <w:pStyle w:val="a3"/>
      </w:pPr>
      <w:r>
        <w:tab/>
      </w:r>
      <w:proofErr w:type="gramStart"/>
      <w:r w:rsidR="008C5A32">
        <w:t>pri</w:t>
      </w:r>
      <w:r w:rsidR="002728DA">
        <w:t>vate</w:t>
      </w:r>
      <w:proofErr w:type="gramEnd"/>
      <w:r w:rsidR="002728DA">
        <w:t xml:space="preserve"> Map&lt;Object,Values&gt; tuples;</w:t>
      </w:r>
      <w:r w:rsidR="008C5A32">
        <w:tab/>
      </w:r>
    </w:p>
    <w:p w:rsidR="002728DA" w:rsidRDefault="008C5A32" w:rsidP="008C5A32">
      <w:r>
        <w:rPr>
          <w:rFonts w:hint="eastAsia"/>
        </w:rPr>
        <w:t>3</w:t>
      </w:r>
      <w:r>
        <w:rPr>
          <w:rFonts w:hint="eastAsia"/>
        </w:rPr>
        <w:t>）</w:t>
      </w:r>
      <w:r w:rsidR="002728DA" w:rsidRPr="002728DA">
        <w:rPr>
          <w:rFonts w:hint="eastAsia"/>
        </w:rPr>
        <w:t>Spout</w:t>
      </w:r>
      <w:r w:rsidR="002728DA" w:rsidRPr="002728DA">
        <w:rPr>
          <w:rFonts w:hint="eastAsia"/>
        </w:rPr>
        <w:t>接收到后面组件对</w:t>
      </w:r>
      <w:r w:rsidR="002728DA" w:rsidRPr="002728DA">
        <w:rPr>
          <w:rFonts w:hint="eastAsia"/>
        </w:rPr>
        <w:t>tuple</w:t>
      </w:r>
      <w:r w:rsidR="002728DA" w:rsidRPr="002728DA">
        <w:rPr>
          <w:rFonts w:hint="eastAsia"/>
        </w:rPr>
        <w:t>处理成功的确认信息，调用</w:t>
      </w:r>
      <w:r w:rsidR="002728DA" w:rsidRPr="002728DA">
        <w:rPr>
          <w:rFonts w:hint="eastAsia"/>
        </w:rPr>
        <w:t>ack</w:t>
      </w:r>
      <w:r w:rsidR="002728DA" w:rsidRPr="002728DA">
        <w:rPr>
          <w:rFonts w:hint="eastAsia"/>
        </w:rPr>
        <w:t>方法，</w:t>
      </w:r>
      <w:r w:rsidR="002728DA" w:rsidRPr="002728DA">
        <w:rPr>
          <w:rFonts w:hint="eastAsia"/>
        </w:rPr>
        <w:t>ack</w:t>
      </w:r>
      <w:r w:rsidR="002728DA" w:rsidRPr="002728DA">
        <w:rPr>
          <w:rFonts w:hint="eastAsia"/>
        </w:rPr>
        <w:t>方法内实现</w:t>
      </w:r>
      <w:r w:rsidR="002728DA" w:rsidRPr="002728DA">
        <w:rPr>
          <w:rFonts w:hint="eastAsia"/>
        </w:rPr>
        <w:t>tuple</w:t>
      </w:r>
      <w:r w:rsidR="002728DA" w:rsidRPr="002728DA">
        <w:rPr>
          <w:rFonts w:hint="eastAsia"/>
        </w:rPr>
        <w:t>处理成功所要做的事情，比如将</w:t>
      </w:r>
      <w:r w:rsidR="002728DA" w:rsidRPr="002728DA">
        <w:rPr>
          <w:rFonts w:hint="eastAsia"/>
        </w:rPr>
        <w:t>tuple</w:t>
      </w:r>
      <w:r w:rsidR="002728DA" w:rsidRPr="002728DA">
        <w:rPr>
          <w:rFonts w:hint="eastAsia"/>
        </w:rPr>
        <w:t>从内存</w:t>
      </w:r>
      <w:r w:rsidR="002728DA" w:rsidRPr="002728DA">
        <w:rPr>
          <w:rFonts w:hint="eastAsia"/>
        </w:rPr>
        <w:t>map</w:t>
      </w:r>
      <w:r w:rsidR="002728DA" w:rsidRPr="002728DA">
        <w:rPr>
          <w:rFonts w:hint="eastAsia"/>
        </w:rPr>
        <w:t>中移除</w:t>
      </w:r>
      <w:r w:rsidR="00CC30B1">
        <w:rPr>
          <w:rFonts w:hint="eastAsia"/>
        </w:rPr>
        <w:tab/>
      </w:r>
    </w:p>
    <w:p w:rsidR="008C5A32" w:rsidRDefault="008C5A32" w:rsidP="002728DA">
      <w:pPr>
        <w:pStyle w:val="a3"/>
      </w:pPr>
      <w:r>
        <w:rPr>
          <w:rFonts w:hint="eastAsia"/>
        </w:rPr>
        <w:t xml:space="preserve">// </w:t>
      </w:r>
      <w:r>
        <w:rPr>
          <w:rFonts w:hint="eastAsia"/>
        </w:rPr>
        <w:t>确认发射成功，将</w:t>
      </w:r>
      <w:r>
        <w:rPr>
          <w:rFonts w:hint="eastAsia"/>
        </w:rPr>
        <w:t>tuple</w:t>
      </w:r>
      <w:r>
        <w:rPr>
          <w:rFonts w:hint="eastAsia"/>
        </w:rPr>
        <w:t>从缓存中移除</w:t>
      </w:r>
    </w:p>
    <w:p w:rsidR="008C5A32" w:rsidRDefault="00CC30B1" w:rsidP="002728DA">
      <w:pPr>
        <w:pStyle w:val="a3"/>
      </w:pPr>
      <w:r>
        <w:tab/>
      </w:r>
      <w:proofErr w:type="gramStart"/>
      <w:r w:rsidR="008C5A32">
        <w:t>tuples.remove(</w:t>
      </w:r>
      <w:proofErr w:type="gramEnd"/>
      <w:r w:rsidR="008C5A32">
        <w:t>msgId);</w:t>
      </w:r>
    </w:p>
    <w:p w:rsidR="008C5A32" w:rsidRDefault="00CC30B1" w:rsidP="008C5A32">
      <w:r>
        <w:rPr>
          <w:rFonts w:hint="eastAsia"/>
        </w:rPr>
        <w:tab/>
      </w:r>
      <w:r w:rsidR="008C5A32">
        <w:rPr>
          <w:rFonts w:hint="eastAsia"/>
        </w:rPr>
        <w:t>4</w:t>
      </w:r>
      <w:r w:rsidR="008C5A32">
        <w:rPr>
          <w:rFonts w:hint="eastAsia"/>
        </w:rPr>
        <w:t>）</w:t>
      </w:r>
      <w:r w:rsidR="008C5A32">
        <w:rPr>
          <w:rFonts w:hint="eastAsia"/>
        </w:rPr>
        <w:t>fail</w:t>
      </w:r>
      <w:r w:rsidR="008C5A32">
        <w:rPr>
          <w:rFonts w:hint="eastAsia"/>
        </w:rPr>
        <w:t>方法</w:t>
      </w:r>
      <w:r w:rsidR="002728DA" w:rsidRPr="002728DA">
        <w:rPr>
          <w:rFonts w:hint="eastAsia"/>
        </w:rPr>
        <w:t>失败，或者超时，</w:t>
      </w:r>
      <w:r w:rsidR="002728DA" w:rsidRPr="002728DA">
        <w:rPr>
          <w:rFonts w:hint="eastAsia"/>
        </w:rPr>
        <w:t>spout</w:t>
      </w:r>
      <w:r w:rsidR="002728DA" w:rsidRPr="002728DA">
        <w:rPr>
          <w:rFonts w:hint="eastAsia"/>
        </w:rPr>
        <w:t>调用</w:t>
      </w:r>
      <w:r w:rsidR="002728DA" w:rsidRPr="002728DA">
        <w:rPr>
          <w:rFonts w:hint="eastAsia"/>
        </w:rPr>
        <w:t>fail</w:t>
      </w:r>
      <w:r w:rsidR="002728DA" w:rsidRPr="002728DA">
        <w:rPr>
          <w:rFonts w:hint="eastAsia"/>
        </w:rPr>
        <w:t>方法</w:t>
      </w:r>
    </w:p>
    <w:p w:rsidR="008C5A32" w:rsidRDefault="008C5A32" w:rsidP="002728DA">
      <w:pPr>
        <w:pStyle w:val="a3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重试</w:t>
      </w:r>
    </w:p>
    <w:p w:rsidR="008C5A32" w:rsidRDefault="00CC30B1" w:rsidP="002728DA">
      <w:pPr>
        <w:pStyle w:val="a3"/>
      </w:pPr>
      <w:r>
        <w:tab/>
      </w:r>
      <w:r w:rsidR="008C5A32">
        <w:t xml:space="preserve">Values values = </w:t>
      </w:r>
      <w:proofErr w:type="gramStart"/>
      <w:r w:rsidR="008C5A32">
        <w:t>tuples.get(</w:t>
      </w:r>
      <w:proofErr w:type="gramEnd"/>
      <w:r w:rsidR="008C5A32">
        <w:t>msgId);</w:t>
      </w:r>
    </w:p>
    <w:p w:rsidR="008C5A32" w:rsidRDefault="008C5A32" w:rsidP="002728DA">
      <w:pPr>
        <w:pStyle w:val="a3"/>
      </w:pPr>
      <w:r>
        <w:rPr>
          <w:rFonts w:hint="eastAsia"/>
        </w:rPr>
        <w:tab/>
        <w:t xml:space="preserve">// </w:t>
      </w:r>
      <w:r>
        <w:rPr>
          <w:rFonts w:hint="eastAsia"/>
        </w:rPr>
        <w:t>重新发射</w:t>
      </w:r>
    </w:p>
    <w:p w:rsidR="008C5A32" w:rsidRDefault="008C5A32" w:rsidP="002728DA">
      <w:pPr>
        <w:pStyle w:val="a3"/>
      </w:pPr>
      <w:r>
        <w:tab/>
      </w:r>
      <w:proofErr w:type="gramStart"/>
      <w:r>
        <w:t>collector.emit(</w:t>
      </w:r>
      <w:proofErr w:type="gramEnd"/>
      <w:r>
        <w:t>values,msgId );</w:t>
      </w:r>
    </w:p>
    <w:p w:rsidR="00AE5B24" w:rsidRDefault="00AE5B24" w:rsidP="00AE5B24">
      <w:r>
        <w:rPr>
          <w:rFonts w:hint="eastAsia"/>
        </w:rPr>
        <w:t xml:space="preserve">// </w:t>
      </w:r>
      <w:r>
        <w:rPr>
          <w:rFonts w:hint="eastAsia"/>
        </w:rPr>
        <w:t>设置</w:t>
      </w:r>
      <w:r>
        <w:rPr>
          <w:rFonts w:hint="eastAsia"/>
        </w:rPr>
        <w:t>tuple</w:t>
      </w:r>
      <w:r>
        <w:rPr>
          <w:rFonts w:hint="eastAsia"/>
        </w:rPr>
        <w:t>的处理超时时间</w:t>
      </w:r>
    </w:p>
    <w:p w:rsidR="00AE5B24" w:rsidRPr="00AE5B24" w:rsidRDefault="00AE5B24" w:rsidP="00AE5B24">
      <w:r>
        <w:tab/>
      </w:r>
      <w:r>
        <w:tab/>
      </w:r>
      <w:proofErr w:type="gramStart"/>
      <w:r>
        <w:t>conf.setMessageTimeoutSecs(</w:t>
      </w:r>
      <w:proofErr w:type="gramEnd"/>
      <w:r>
        <w:t>30);</w:t>
      </w:r>
    </w:p>
    <w:p w:rsidR="008C5A32" w:rsidRDefault="008C5A32" w:rsidP="00CC30B1">
      <w:pPr>
        <w:pStyle w:val="3"/>
        <w:spacing w:before="156" w:after="156"/>
      </w:pPr>
      <w:r>
        <w:rPr>
          <w:rFonts w:hint="eastAsia"/>
        </w:rPr>
        <w:tab/>
        <w:t>Bolt</w:t>
      </w:r>
      <w:r>
        <w:rPr>
          <w:rFonts w:hint="eastAsia"/>
        </w:rPr>
        <w:t>端：</w:t>
      </w:r>
    </w:p>
    <w:p w:rsidR="008C5A32" w:rsidRDefault="008C5A32" w:rsidP="008C5A32">
      <w:r>
        <w:rPr>
          <w:rFonts w:hint="eastAsia"/>
        </w:rPr>
        <w:t>1</w:t>
      </w:r>
      <w:r>
        <w:rPr>
          <w:rFonts w:hint="eastAsia"/>
        </w:rPr>
        <w:t>）如果</w:t>
      </w:r>
      <w:r>
        <w:rPr>
          <w:rFonts w:hint="eastAsia"/>
        </w:rPr>
        <w:t>bolt</w:t>
      </w:r>
      <w:proofErr w:type="gramStart"/>
      <w:r>
        <w:rPr>
          <w:rFonts w:hint="eastAsia"/>
        </w:rPr>
        <w:t>端继续</w:t>
      </w:r>
      <w:proofErr w:type="gramEnd"/>
      <w:r>
        <w:rPr>
          <w:rFonts w:hint="eastAsia"/>
        </w:rPr>
        <w:t>往后面组件发射，需要锚定前面的</w:t>
      </w:r>
      <w:r>
        <w:rPr>
          <w:rFonts w:hint="eastAsia"/>
        </w:rPr>
        <w:t>tuple</w:t>
      </w:r>
    </w:p>
    <w:p w:rsidR="008C5A32" w:rsidRDefault="00154884" w:rsidP="00154884">
      <w:pPr>
        <w:pStyle w:val="a3"/>
      </w:pPr>
      <w:r>
        <w:tab/>
        <w:t>/</w:t>
      </w:r>
      <w:r w:rsidR="008C5A32">
        <w:rPr>
          <w:rFonts w:hint="eastAsia"/>
        </w:rPr>
        <w:t xml:space="preserve">/ </w:t>
      </w:r>
      <w:r w:rsidR="008C5A32">
        <w:rPr>
          <w:rFonts w:hint="eastAsia"/>
        </w:rPr>
        <w:t>启用消息可靠性保障机制，需要锚定接收到</w:t>
      </w:r>
      <w:r w:rsidR="008C5A32">
        <w:rPr>
          <w:rFonts w:hint="eastAsia"/>
        </w:rPr>
        <w:t>tuple</w:t>
      </w:r>
    </w:p>
    <w:p w:rsidR="008C5A32" w:rsidRDefault="002D2AFC" w:rsidP="004358D3">
      <w:pPr>
        <w:pStyle w:val="a3"/>
      </w:pPr>
      <w:r>
        <w:tab/>
      </w:r>
      <w:proofErr w:type="gramStart"/>
      <w:r w:rsidR="008C5A32">
        <w:t>collector.emit(</w:t>
      </w:r>
      <w:proofErr w:type="gramEnd"/>
      <w:r w:rsidR="008C5A32">
        <w:t>input,new Values(word));</w:t>
      </w:r>
    </w:p>
    <w:p w:rsidR="008C5A32" w:rsidRDefault="008C5A32" w:rsidP="008C5A32">
      <w:r>
        <w:rPr>
          <w:rFonts w:hint="eastAsia"/>
        </w:rPr>
        <w:t>2</w:t>
      </w:r>
      <w:r>
        <w:rPr>
          <w:rFonts w:hint="eastAsia"/>
        </w:rPr>
        <w:t>）处理完</w:t>
      </w:r>
      <w:r>
        <w:rPr>
          <w:rFonts w:hint="eastAsia"/>
        </w:rPr>
        <w:t>tuple</w:t>
      </w:r>
      <w:r>
        <w:rPr>
          <w:rFonts w:hint="eastAsia"/>
        </w:rPr>
        <w:t>后</w:t>
      </w:r>
    </w:p>
    <w:p w:rsidR="008C5A32" w:rsidRDefault="002D2AFC" w:rsidP="00154884">
      <w:pPr>
        <w:pStyle w:val="a3"/>
      </w:pPr>
      <w:r>
        <w:rPr>
          <w:rFonts w:hint="eastAsia"/>
        </w:rPr>
        <w:tab/>
      </w:r>
      <w:r w:rsidR="008C5A32">
        <w:rPr>
          <w:rFonts w:hint="eastAsia"/>
        </w:rPr>
        <w:t xml:space="preserve">// </w:t>
      </w:r>
      <w:r w:rsidR="008C5A32">
        <w:rPr>
          <w:rFonts w:hint="eastAsia"/>
        </w:rPr>
        <w:t>确认处理结束</w:t>
      </w:r>
    </w:p>
    <w:p w:rsidR="008C5A32" w:rsidRDefault="002D2AFC" w:rsidP="002D2AFC">
      <w:pPr>
        <w:pStyle w:val="a3"/>
      </w:pPr>
      <w:r>
        <w:tab/>
      </w:r>
      <w:proofErr w:type="gramStart"/>
      <w:r w:rsidR="008C5A32">
        <w:t>collector.ack(</w:t>
      </w:r>
      <w:proofErr w:type="gramEnd"/>
      <w:r w:rsidR="008C5A32">
        <w:t>input);</w:t>
      </w:r>
    </w:p>
    <w:p w:rsidR="008C5A32" w:rsidRDefault="008C5A32" w:rsidP="002D2AFC">
      <w:pPr>
        <w:pStyle w:val="a3"/>
      </w:pPr>
    </w:p>
    <w:p w:rsidR="008C5A32" w:rsidRDefault="002D2AFC" w:rsidP="002D2AFC">
      <w:pPr>
        <w:pStyle w:val="a3"/>
      </w:pPr>
      <w:r>
        <w:tab/>
      </w:r>
      <w:proofErr w:type="gramStart"/>
      <w:r w:rsidR="008C5A32">
        <w:t>try{</w:t>
      </w:r>
      <w:proofErr w:type="gramEnd"/>
    </w:p>
    <w:p w:rsidR="008C5A32" w:rsidRDefault="008C5A32" w:rsidP="002D2AFC">
      <w:pPr>
        <w:pStyle w:val="a3"/>
      </w:pPr>
      <w:r>
        <w:tab/>
      </w:r>
      <w:r>
        <w:tab/>
      </w:r>
      <w:proofErr w:type="gramStart"/>
      <w:r>
        <w:t>}catch</w:t>
      </w:r>
      <w:proofErr w:type="gramEnd"/>
      <w:r>
        <w:t>{</w:t>
      </w:r>
    </w:p>
    <w:p w:rsidR="008C5A32" w:rsidRDefault="008C5A32" w:rsidP="002D2AFC">
      <w:pPr>
        <w:pStyle w:val="a3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处理失败</w:t>
      </w:r>
    </w:p>
    <w:p w:rsidR="008C5A32" w:rsidRDefault="008C5A32" w:rsidP="002D2AFC">
      <w:pPr>
        <w:pStyle w:val="a3"/>
      </w:pPr>
      <w:r>
        <w:tab/>
      </w:r>
      <w:r>
        <w:tab/>
      </w:r>
      <w:r>
        <w:tab/>
      </w:r>
      <w:proofErr w:type="gramStart"/>
      <w:r>
        <w:t>collector.fail(</w:t>
      </w:r>
      <w:proofErr w:type="gramEnd"/>
      <w:r>
        <w:t>input);</w:t>
      </w:r>
    </w:p>
    <w:p w:rsidR="008C5A32" w:rsidRDefault="008C5A32" w:rsidP="002D2AFC">
      <w:pPr>
        <w:pStyle w:val="a3"/>
      </w:pPr>
      <w:r>
        <w:tab/>
      </w:r>
      <w:r>
        <w:tab/>
        <w:t>}</w:t>
      </w:r>
    </w:p>
    <w:p w:rsidR="00154884" w:rsidRDefault="00154884" w:rsidP="00154884">
      <w:pPr>
        <w:pStyle w:val="3"/>
        <w:spacing w:before="156" w:after="156"/>
      </w:pPr>
      <w:r>
        <w:rPr>
          <w:rFonts w:hint="eastAsia"/>
        </w:rPr>
        <w:t>acker</w:t>
      </w:r>
      <w:r>
        <w:rPr>
          <w:rFonts w:hint="eastAsia"/>
        </w:rPr>
        <w:t>组件：</w:t>
      </w:r>
    </w:p>
    <w:p w:rsidR="00154884" w:rsidRDefault="00154884" w:rsidP="00154884">
      <w:r>
        <w:rPr>
          <w:rFonts w:hint="eastAsia"/>
        </w:rPr>
        <w:t>执行消息可靠性保障机制的任务</w:t>
      </w:r>
    </w:p>
    <w:p w:rsidR="00154884" w:rsidRDefault="00154884" w:rsidP="0015488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如果启用了消息可靠性保障机制，对</w:t>
      </w:r>
      <w:r>
        <w:rPr>
          <w:rFonts w:hint="eastAsia"/>
        </w:rPr>
        <w:t>Topology</w:t>
      </w:r>
      <w:r>
        <w:rPr>
          <w:rFonts w:hint="eastAsia"/>
        </w:rPr>
        <w:t>运行性能一定会造成下降影响，如果下降程度超过可接受范围，解决办法：增加</w:t>
      </w:r>
      <w:r>
        <w:rPr>
          <w:rFonts w:hint="eastAsia"/>
        </w:rPr>
        <w:t>acker</w:t>
      </w:r>
      <w:r>
        <w:rPr>
          <w:rFonts w:hint="eastAsia"/>
        </w:rPr>
        <w:t>组件的并发度（增加执行</w:t>
      </w:r>
      <w:r>
        <w:rPr>
          <w:rFonts w:hint="eastAsia"/>
        </w:rPr>
        <w:t>acker</w:t>
      </w:r>
      <w:r>
        <w:rPr>
          <w:rFonts w:hint="eastAsia"/>
        </w:rPr>
        <w:t>任务的</w:t>
      </w:r>
      <w:r>
        <w:rPr>
          <w:rFonts w:hint="eastAsia"/>
        </w:rPr>
        <w:t>executor</w:t>
      </w:r>
      <w:r>
        <w:rPr>
          <w:rFonts w:hint="eastAsia"/>
        </w:rPr>
        <w:t>线程个数）</w:t>
      </w:r>
    </w:p>
    <w:p w:rsidR="008C5A32" w:rsidRDefault="00154884" w:rsidP="00154884">
      <w:r>
        <w:tab/>
      </w:r>
      <w:r>
        <w:tab/>
      </w:r>
      <w:r>
        <w:tab/>
      </w:r>
      <w:proofErr w:type="gramStart"/>
      <w:r>
        <w:t>conf.setNumAckers(</w:t>
      </w:r>
      <w:proofErr w:type="gramEnd"/>
      <w:r>
        <w:t>4);</w:t>
      </w:r>
      <w:r w:rsidR="008C5A32">
        <w:tab/>
      </w:r>
      <w:r w:rsidR="008C5A32">
        <w:tab/>
      </w:r>
    </w:p>
    <w:p w:rsidR="008C5A32" w:rsidRDefault="008C5A32" w:rsidP="00151FBC">
      <w:pPr>
        <w:pStyle w:val="2"/>
        <w:spacing w:before="156" w:after="156"/>
      </w:pPr>
      <w:r>
        <w:rPr>
          <w:rFonts w:hint="eastAsia"/>
        </w:rPr>
        <w:t>Storm</w:t>
      </w:r>
      <w:r>
        <w:rPr>
          <w:rFonts w:hint="eastAsia"/>
        </w:rPr>
        <w:t>的并发</w:t>
      </w:r>
    </w:p>
    <w:p w:rsidR="00EC00C0" w:rsidRDefault="00EC00C0" w:rsidP="00EC00C0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worker</w:t>
      </w:r>
      <w:r>
        <w:rPr>
          <w:rFonts w:hint="eastAsia"/>
        </w:rPr>
        <w:t>工作进程级别的并发设置</w:t>
      </w:r>
    </w:p>
    <w:p w:rsidR="00EC00C0" w:rsidRDefault="00EC00C0" w:rsidP="00EC00C0">
      <w:r>
        <w:lastRenderedPageBreak/>
        <w:tab/>
      </w:r>
      <w:proofErr w:type="gramStart"/>
      <w:r>
        <w:t>conf.setNumWorkers(</w:t>
      </w:r>
      <w:proofErr w:type="gramEnd"/>
      <w:r>
        <w:t>2)</w:t>
      </w:r>
    </w:p>
    <w:p w:rsidR="00EC00C0" w:rsidRDefault="00EC00C0" w:rsidP="00EC00C0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executor</w:t>
      </w:r>
      <w:r>
        <w:rPr>
          <w:rFonts w:hint="eastAsia"/>
        </w:rPr>
        <w:t>线程级别的并发</w:t>
      </w:r>
    </w:p>
    <w:p w:rsidR="00EC00C0" w:rsidRDefault="00EC00C0" w:rsidP="00EC00C0">
      <w:r>
        <w:rPr>
          <w:rFonts w:hint="eastAsia"/>
        </w:rPr>
        <w:tab/>
      </w:r>
      <w:r>
        <w:rPr>
          <w:rFonts w:hint="eastAsia"/>
        </w:rPr>
        <w:t>真正能够提高</w:t>
      </w:r>
      <w:r>
        <w:rPr>
          <w:rFonts w:hint="eastAsia"/>
        </w:rPr>
        <w:t>Topology</w:t>
      </w:r>
      <w:r>
        <w:rPr>
          <w:rFonts w:hint="eastAsia"/>
        </w:rPr>
        <w:t>性能的并发级别</w:t>
      </w:r>
    </w:p>
    <w:p w:rsidR="00EC00C0" w:rsidRDefault="00EC00C0" w:rsidP="00EC00C0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Task</w:t>
      </w:r>
      <w:r>
        <w:rPr>
          <w:rFonts w:hint="eastAsia"/>
        </w:rPr>
        <w:t>任务级别的并发</w:t>
      </w:r>
    </w:p>
    <w:p w:rsidR="00EC00C0" w:rsidRDefault="00EC00C0" w:rsidP="00EC00C0">
      <w:pPr>
        <w:ind w:firstLineChars="200" w:firstLine="480"/>
      </w:pPr>
      <w:r>
        <w:rPr>
          <w:rFonts w:hint="eastAsia"/>
        </w:rPr>
        <w:t>设置某个组件（</w:t>
      </w:r>
      <w:r>
        <w:rPr>
          <w:rFonts w:hint="eastAsia"/>
        </w:rPr>
        <w:t>spout</w:t>
      </w:r>
      <w:r>
        <w:rPr>
          <w:rFonts w:hint="eastAsia"/>
        </w:rPr>
        <w:t>、</w:t>
      </w:r>
      <w:r>
        <w:rPr>
          <w:rFonts w:hint="eastAsia"/>
        </w:rPr>
        <w:t>bolt</w:t>
      </w:r>
      <w:r>
        <w:rPr>
          <w:rFonts w:hint="eastAsia"/>
        </w:rPr>
        <w:t>）总任务数</w:t>
      </w:r>
    </w:p>
    <w:p w:rsidR="00EC00C0" w:rsidRDefault="00EC00C0" w:rsidP="00EC00C0">
      <w:pPr>
        <w:ind w:firstLine="420"/>
      </w:pPr>
      <w:proofErr w:type="gramStart"/>
      <w:r>
        <w:t>builder.setBolt(</w:t>
      </w:r>
      <w:proofErr w:type="gramEnd"/>
      <w:r>
        <w:t>SPLIT_BOLT, new SplitBolt(),2).setNumTasks(4)</w:t>
      </w:r>
    </w:p>
    <w:p w:rsidR="00EC00C0" w:rsidRDefault="00EC00C0" w:rsidP="00EC00C0">
      <w:r>
        <w:rPr>
          <w:rFonts w:hint="eastAsia"/>
        </w:rPr>
        <w:tab/>
      </w:r>
      <w:r>
        <w:rPr>
          <w:rFonts w:hint="eastAsia"/>
        </w:rPr>
        <w:t>指定启动两个</w:t>
      </w:r>
      <w:r>
        <w:rPr>
          <w:rFonts w:hint="eastAsia"/>
        </w:rPr>
        <w:t>executor</w:t>
      </w:r>
      <w:r>
        <w:rPr>
          <w:rFonts w:hint="eastAsia"/>
        </w:rPr>
        <w:t>线程来执行</w:t>
      </w:r>
      <w:r>
        <w:rPr>
          <w:rFonts w:hint="eastAsia"/>
        </w:rPr>
        <w:t>splitbolt</w:t>
      </w:r>
      <w:r>
        <w:rPr>
          <w:rFonts w:hint="eastAsia"/>
        </w:rPr>
        <w:t>任务，</w:t>
      </w:r>
    </w:p>
    <w:p w:rsidR="00EC00C0" w:rsidRDefault="00EC00C0" w:rsidP="00EC00C0">
      <w:r>
        <w:rPr>
          <w:rFonts w:hint="eastAsia"/>
        </w:rPr>
        <w:tab/>
        <w:t>setNumTasks(4)</w:t>
      </w:r>
      <w:r>
        <w:rPr>
          <w:rFonts w:hint="eastAsia"/>
        </w:rPr>
        <w:t>表示</w:t>
      </w:r>
      <w:r>
        <w:rPr>
          <w:rFonts w:hint="eastAsia"/>
        </w:rPr>
        <w:t>splitbolt</w:t>
      </w:r>
      <w:r>
        <w:rPr>
          <w:rFonts w:hint="eastAsia"/>
        </w:rPr>
        <w:t>总共有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task</w:t>
      </w:r>
      <w:r>
        <w:rPr>
          <w:rFonts w:hint="eastAsia"/>
        </w:rPr>
        <w:t>，</w:t>
      </w:r>
    </w:p>
    <w:p w:rsidR="00EC00C0" w:rsidRDefault="00EC00C0" w:rsidP="00EC00C0">
      <w:pPr>
        <w:ind w:firstLineChars="200" w:firstLine="480"/>
      </w:pPr>
      <w:r>
        <w:rPr>
          <w:rFonts w:hint="eastAsia"/>
        </w:rPr>
        <w:t>每个</w:t>
      </w:r>
      <w:r>
        <w:rPr>
          <w:rFonts w:hint="eastAsia"/>
        </w:rPr>
        <w:t>executor</w:t>
      </w:r>
      <w:r>
        <w:rPr>
          <w:rFonts w:hint="eastAsia"/>
        </w:rPr>
        <w:t>执行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task</w:t>
      </w:r>
      <w:r>
        <w:rPr>
          <w:rFonts w:hint="eastAsia"/>
        </w:rPr>
        <w:t>，这两个</w:t>
      </w:r>
      <w:r>
        <w:rPr>
          <w:rFonts w:hint="eastAsia"/>
        </w:rPr>
        <w:t>task</w:t>
      </w:r>
      <w:r>
        <w:rPr>
          <w:rFonts w:hint="eastAsia"/>
        </w:rPr>
        <w:t>并不是并发运行，而是轮流执行</w:t>
      </w:r>
    </w:p>
    <w:p w:rsidR="009745F4" w:rsidRPr="00EC00C0" w:rsidRDefault="009745F4" w:rsidP="00EC00C0">
      <w:pPr>
        <w:ind w:firstLineChars="200" w:firstLine="480"/>
      </w:pPr>
      <w:r>
        <w:rPr>
          <w:noProof/>
        </w:rPr>
        <w:drawing>
          <wp:inline distT="0" distB="0" distL="0" distR="0" wp14:anchorId="6F09B4B6" wp14:editId="23626D41">
            <wp:extent cx="5274310" cy="1898015"/>
            <wp:effectExtent l="0" t="0" r="2540" b="6985"/>
            <wp:docPr id="7181" name="图片 7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D06" w:rsidRPr="002B7D06" w:rsidRDefault="002B7D06" w:rsidP="002B7D06">
      <w:r>
        <w:rPr>
          <w:noProof/>
        </w:rPr>
        <w:drawing>
          <wp:inline distT="0" distB="0" distL="0" distR="0" wp14:anchorId="639D40FD" wp14:editId="23DB409F">
            <wp:extent cx="5274310" cy="2412365"/>
            <wp:effectExtent l="0" t="0" r="2540" b="6985"/>
            <wp:docPr id="7180" name="图片 7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A32" w:rsidRDefault="008C5A32" w:rsidP="00151FBC">
      <w:pPr>
        <w:pStyle w:val="4"/>
      </w:pPr>
      <w:r>
        <w:rPr>
          <w:rFonts w:hint="eastAsia"/>
        </w:rPr>
        <w:t>worker</w:t>
      </w:r>
      <w:r>
        <w:rPr>
          <w:rFonts w:hint="eastAsia"/>
        </w:rPr>
        <w:t>工作进程的并发度：</w:t>
      </w:r>
      <w:r>
        <w:rPr>
          <w:rFonts w:hint="eastAsia"/>
        </w:rPr>
        <w:t>Topology</w:t>
      </w:r>
      <w:r>
        <w:rPr>
          <w:rFonts w:hint="eastAsia"/>
        </w:rPr>
        <w:t>由多少个</w:t>
      </w:r>
      <w:r>
        <w:rPr>
          <w:rFonts w:hint="eastAsia"/>
        </w:rPr>
        <w:t>worker</w:t>
      </w:r>
      <w:r>
        <w:rPr>
          <w:rFonts w:hint="eastAsia"/>
        </w:rPr>
        <w:t>来执行</w:t>
      </w:r>
    </w:p>
    <w:p w:rsidR="008C5A32" w:rsidRDefault="008C5A32" w:rsidP="00151FBC">
      <w:pPr>
        <w:pStyle w:val="a3"/>
      </w:pPr>
      <w:r>
        <w:tab/>
        <w:t xml:space="preserve">Config conf = new </w:t>
      </w:r>
      <w:proofErr w:type="gramStart"/>
      <w:r>
        <w:t>Config(</w:t>
      </w:r>
      <w:proofErr w:type="gramEnd"/>
      <w:r>
        <w:t>);</w:t>
      </w:r>
    </w:p>
    <w:p w:rsidR="008C5A32" w:rsidRDefault="008C5A32" w:rsidP="00151FBC">
      <w:pPr>
        <w:pStyle w:val="a3"/>
      </w:pPr>
      <w:r>
        <w:tab/>
      </w:r>
      <w:proofErr w:type="gramStart"/>
      <w:r>
        <w:t>conf.setNumWorkers(</w:t>
      </w:r>
      <w:proofErr w:type="gramEnd"/>
      <w:r>
        <w:t>2);</w:t>
      </w:r>
    </w:p>
    <w:p w:rsidR="008C5A32" w:rsidRDefault="008C5A32" w:rsidP="008C5A32"/>
    <w:p w:rsidR="008C5A32" w:rsidRDefault="008C5A32" w:rsidP="00151FBC">
      <w:pPr>
        <w:pStyle w:val="4"/>
      </w:pPr>
      <w:r>
        <w:rPr>
          <w:rFonts w:hint="eastAsia"/>
        </w:rPr>
        <w:t>executor</w:t>
      </w:r>
      <w:r>
        <w:rPr>
          <w:rFonts w:hint="eastAsia"/>
        </w:rPr>
        <w:t>线程的并发度：指</w:t>
      </w:r>
      <w:r>
        <w:rPr>
          <w:rFonts w:hint="eastAsia"/>
        </w:rPr>
        <w:t>Spout</w:t>
      </w:r>
      <w:r>
        <w:rPr>
          <w:rFonts w:hint="eastAsia"/>
        </w:rPr>
        <w:t>、</w:t>
      </w:r>
      <w:r>
        <w:rPr>
          <w:rFonts w:hint="eastAsia"/>
        </w:rPr>
        <w:t>bolt</w:t>
      </w:r>
      <w:r>
        <w:rPr>
          <w:rFonts w:hint="eastAsia"/>
        </w:rPr>
        <w:t>由多少个线程来执行</w:t>
      </w:r>
    </w:p>
    <w:p w:rsidR="008C5A32" w:rsidRDefault="008C5A32" w:rsidP="00151FBC">
      <w:pPr>
        <w:pStyle w:val="a3"/>
      </w:pPr>
      <w:proofErr w:type="gramStart"/>
      <w:r>
        <w:t>builder.setSpout(</w:t>
      </w:r>
      <w:proofErr w:type="gramEnd"/>
      <w:r>
        <w:t>SPOUT_ID, new SentenceSpout(),2);</w:t>
      </w:r>
    </w:p>
    <w:p w:rsidR="008C5A32" w:rsidRDefault="008C5A32" w:rsidP="00151FBC">
      <w:pPr>
        <w:pStyle w:val="a3"/>
      </w:pPr>
      <w:proofErr w:type="gramStart"/>
      <w:r>
        <w:t>builder.setBolt(</w:t>
      </w:r>
      <w:proofErr w:type="gramEnd"/>
      <w:r>
        <w:t>SPLIT_BOLT, new SplitBolt(),3).shuffleGrouping(SPOUT_ID);</w:t>
      </w:r>
    </w:p>
    <w:p w:rsidR="008C5A32" w:rsidRDefault="008C5A32" w:rsidP="00151FBC">
      <w:pPr>
        <w:pStyle w:val="4"/>
      </w:pPr>
      <w:r>
        <w:rPr>
          <w:rFonts w:hint="eastAsia"/>
        </w:rPr>
        <w:t>直接指定</w:t>
      </w:r>
      <w:r>
        <w:rPr>
          <w:rFonts w:hint="eastAsia"/>
        </w:rPr>
        <w:t>task</w:t>
      </w:r>
      <w:r>
        <w:rPr>
          <w:rFonts w:hint="eastAsia"/>
        </w:rPr>
        <w:t>并发度：</w:t>
      </w:r>
    </w:p>
    <w:p w:rsidR="008C5A32" w:rsidRDefault="008C5A32" w:rsidP="00151FBC">
      <w:pPr>
        <w:pStyle w:val="a3"/>
      </w:pPr>
      <w:proofErr w:type="gramStart"/>
      <w:r>
        <w:t>builder.setBolt(</w:t>
      </w:r>
      <w:proofErr w:type="gramEnd"/>
      <w:r>
        <w:t>SPLIT_BOLT, new SplitBolt(),3).setNumTasks(12).shuffleGrouping(SPOUT_ID);</w:t>
      </w:r>
    </w:p>
    <w:p w:rsidR="008C5A32" w:rsidRDefault="008C5A32" w:rsidP="008C5A32">
      <w:r>
        <w:lastRenderedPageBreak/>
        <w:tab/>
      </w:r>
    </w:p>
    <w:p w:rsidR="008C5A32" w:rsidRDefault="008C5A32" w:rsidP="008C5A32">
      <w:r>
        <w:rPr>
          <w:rFonts w:hint="eastAsia"/>
        </w:rPr>
        <w:t>bolt</w:t>
      </w:r>
      <w:r>
        <w:rPr>
          <w:rFonts w:hint="eastAsia"/>
        </w:rPr>
        <w:t>有</w:t>
      </w:r>
      <w:r>
        <w:rPr>
          <w:rFonts w:hint="eastAsia"/>
        </w:rPr>
        <w:t>12</w:t>
      </w:r>
      <w:r>
        <w:rPr>
          <w:rFonts w:hint="eastAsia"/>
        </w:rPr>
        <w:t>个</w:t>
      </w:r>
      <w:r>
        <w:rPr>
          <w:rFonts w:hint="eastAsia"/>
        </w:rPr>
        <w:t>Task</w:t>
      </w:r>
      <w:r>
        <w:rPr>
          <w:rFonts w:hint="eastAsia"/>
        </w:rPr>
        <w:t>来运行，</w:t>
      </w:r>
      <w:r>
        <w:rPr>
          <w:rFonts w:hint="eastAsia"/>
        </w:rPr>
        <w:t>12task</w:t>
      </w:r>
      <w:r>
        <w:rPr>
          <w:rFonts w:hint="eastAsia"/>
        </w:rPr>
        <w:t>由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executor</w:t>
      </w:r>
      <w:r>
        <w:rPr>
          <w:rFonts w:hint="eastAsia"/>
        </w:rPr>
        <w:t>执行</w:t>
      </w:r>
    </w:p>
    <w:p w:rsidR="00D141E9" w:rsidRDefault="008C5A32" w:rsidP="008C5A32">
      <w:r w:rsidRPr="00151FBC">
        <w:rPr>
          <w:rFonts w:hint="eastAsia"/>
          <w:highlight w:val="yellow"/>
        </w:rPr>
        <w:t>每个</w:t>
      </w:r>
      <w:r w:rsidRPr="00151FBC">
        <w:rPr>
          <w:rFonts w:hint="eastAsia"/>
          <w:highlight w:val="yellow"/>
        </w:rPr>
        <w:t>executor</w:t>
      </w:r>
      <w:r w:rsidRPr="00151FBC">
        <w:rPr>
          <w:rFonts w:hint="eastAsia"/>
          <w:highlight w:val="yellow"/>
        </w:rPr>
        <w:t>线程要运行</w:t>
      </w:r>
      <w:r w:rsidRPr="00151FBC">
        <w:rPr>
          <w:rFonts w:hint="eastAsia"/>
          <w:highlight w:val="yellow"/>
        </w:rPr>
        <w:t>4</w:t>
      </w:r>
      <w:r w:rsidRPr="00151FBC">
        <w:rPr>
          <w:rFonts w:hint="eastAsia"/>
          <w:highlight w:val="yellow"/>
        </w:rPr>
        <w:t>个</w:t>
      </w:r>
      <w:r w:rsidRPr="00151FBC">
        <w:rPr>
          <w:rFonts w:hint="eastAsia"/>
          <w:highlight w:val="yellow"/>
        </w:rPr>
        <w:t>task</w:t>
      </w:r>
      <w:r w:rsidRPr="00151FBC">
        <w:rPr>
          <w:rFonts w:hint="eastAsia"/>
          <w:highlight w:val="yellow"/>
        </w:rPr>
        <w:t>，</w:t>
      </w:r>
      <w:r w:rsidRPr="00151FBC">
        <w:rPr>
          <w:rFonts w:hint="eastAsia"/>
          <w:highlight w:val="yellow"/>
        </w:rPr>
        <w:t>4</w:t>
      </w:r>
      <w:r w:rsidRPr="00151FBC">
        <w:rPr>
          <w:rFonts w:hint="eastAsia"/>
          <w:highlight w:val="yellow"/>
        </w:rPr>
        <w:t>个</w:t>
      </w:r>
      <w:r w:rsidRPr="00151FBC">
        <w:rPr>
          <w:rFonts w:hint="eastAsia"/>
          <w:highlight w:val="yellow"/>
        </w:rPr>
        <w:t>Task</w:t>
      </w:r>
      <w:r w:rsidRPr="00151FBC">
        <w:rPr>
          <w:rFonts w:hint="eastAsia"/>
          <w:highlight w:val="yellow"/>
        </w:rPr>
        <w:t>只能在</w:t>
      </w:r>
      <w:r w:rsidRPr="00151FBC">
        <w:rPr>
          <w:rFonts w:hint="eastAsia"/>
          <w:highlight w:val="yellow"/>
        </w:rPr>
        <w:t>executor</w:t>
      </w:r>
      <w:r w:rsidRPr="00151FBC">
        <w:rPr>
          <w:rFonts w:hint="eastAsia"/>
          <w:highlight w:val="yellow"/>
        </w:rPr>
        <w:t>线程上</w:t>
      </w:r>
      <w:r w:rsidRPr="00151FBC">
        <w:rPr>
          <w:rFonts w:hint="eastAsia"/>
          <w:b/>
          <w:i/>
          <w:highlight w:val="yellow"/>
        </w:rPr>
        <w:t>轮流</w:t>
      </w:r>
      <w:r w:rsidRPr="00151FBC">
        <w:rPr>
          <w:rFonts w:hint="eastAsia"/>
          <w:highlight w:val="yellow"/>
        </w:rPr>
        <w:t>执行</w:t>
      </w:r>
    </w:p>
    <w:p w:rsidR="000E6698" w:rsidRDefault="000E6698" w:rsidP="000E6698">
      <w:pPr>
        <w:pStyle w:val="1"/>
      </w:pPr>
      <w:r w:rsidRPr="000E6698">
        <w:t>事务批处理</w:t>
      </w:r>
    </w:p>
    <w:p w:rsidR="000E6698" w:rsidRPr="000E6698" w:rsidRDefault="000E6698" w:rsidP="000E6698">
      <w:r w:rsidRPr="000E6698">
        <w:rPr>
          <w:rFonts w:hint="eastAsia"/>
        </w:rPr>
        <w:t>对于容错机制，</w:t>
      </w:r>
      <w:r w:rsidRPr="000E6698">
        <w:t>Storm</w:t>
      </w:r>
      <w:r w:rsidRPr="000E6698">
        <w:rPr>
          <w:rFonts w:hint="eastAsia"/>
        </w:rPr>
        <w:t>通过一个系统级别的组件</w:t>
      </w:r>
      <w:r w:rsidRPr="000E6698">
        <w:t>acker</w:t>
      </w:r>
      <w:r w:rsidRPr="000E6698">
        <w:rPr>
          <w:rFonts w:hint="eastAsia"/>
        </w:rPr>
        <w:t>，结合</w:t>
      </w:r>
      <w:r w:rsidRPr="000E6698">
        <w:t>xor</w:t>
      </w:r>
      <w:r w:rsidRPr="000E6698">
        <w:rPr>
          <w:rFonts w:hint="eastAsia"/>
        </w:rPr>
        <w:t>校验机制判断一个</w:t>
      </w:r>
      <w:r w:rsidRPr="000E6698">
        <w:t>tuple</w:t>
      </w:r>
      <w:r w:rsidRPr="000E6698">
        <w:rPr>
          <w:rFonts w:hint="eastAsia"/>
        </w:rPr>
        <w:t>是否发送成功，进而</w:t>
      </w:r>
      <w:r w:rsidRPr="000E6698">
        <w:t>spout</w:t>
      </w:r>
      <w:r w:rsidRPr="000E6698">
        <w:rPr>
          <w:rFonts w:hint="eastAsia"/>
        </w:rPr>
        <w:t>可以重发该</w:t>
      </w:r>
      <w:r w:rsidRPr="000E6698">
        <w:t xml:space="preserve">tuple </w:t>
      </w:r>
      <w:r w:rsidRPr="000E6698">
        <w:rPr>
          <w:rFonts w:hint="eastAsia"/>
        </w:rPr>
        <w:t>，保证一个</w:t>
      </w:r>
      <w:r w:rsidRPr="000E6698">
        <w:t>tuple</w:t>
      </w:r>
      <w:r w:rsidRPr="000E6698">
        <w:rPr>
          <w:rFonts w:hint="eastAsia"/>
        </w:rPr>
        <w:t>在出错的情况下</w:t>
      </w:r>
      <w:r w:rsidRPr="000E6698">
        <w:rPr>
          <w:rFonts w:hint="eastAsia"/>
          <w:b/>
          <w:bCs/>
        </w:rPr>
        <w:t>至少被重发一次</w:t>
      </w:r>
      <w:r w:rsidRPr="000E6698">
        <w:rPr>
          <w:rFonts w:hint="eastAsia"/>
        </w:rPr>
        <w:t>。</w:t>
      </w:r>
    </w:p>
    <w:p w:rsidR="000E6698" w:rsidRPr="000E6698" w:rsidRDefault="000E6698" w:rsidP="000E6698">
      <w:r w:rsidRPr="000E6698">
        <w:rPr>
          <w:rFonts w:hint="eastAsia"/>
        </w:rPr>
        <w:t>但是在需要精确统计</w:t>
      </w:r>
      <w:r w:rsidRPr="000E6698">
        <w:t>tuple</w:t>
      </w:r>
      <w:r w:rsidRPr="000E6698">
        <w:rPr>
          <w:rFonts w:hint="eastAsia"/>
        </w:rPr>
        <w:t>的数量如销售金额场景时，希望每个</w:t>
      </w:r>
      <w:r w:rsidRPr="000E6698">
        <w:t>tuple</w:t>
      </w:r>
      <w:proofErr w:type="gramStart"/>
      <w:r w:rsidRPr="000E6698">
        <w:t>”</w:t>
      </w:r>
      <w:r w:rsidRPr="000E6698">
        <w:rPr>
          <w:rFonts w:hint="eastAsia"/>
          <w:b/>
          <w:bCs/>
        </w:rPr>
        <w:t>被且仅</w:t>
      </w:r>
      <w:proofErr w:type="gramEnd"/>
      <w:r w:rsidRPr="000E6698">
        <w:rPr>
          <w:rFonts w:hint="eastAsia"/>
          <w:b/>
          <w:bCs/>
        </w:rPr>
        <w:t>被处理一次</w:t>
      </w:r>
      <w:proofErr w:type="gramStart"/>
      <w:r w:rsidRPr="000E6698">
        <w:t>”</w:t>
      </w:r>
      <w:proofErr w:type="gramEnd"/>
      <w:r w:rsidRPr="000E6698">
        <w:t xml:space="preserve"> </w:t>
      </w:r>
      <w:r w:rsidRPr="000E6698">
        <w:t>。</w:t>
      </w:r>
      <w:r w:rsidRPr="000E6698">
        <w:t>Storm 0.7.0</w:t>
      </w:r>
      <w:r w:rsidRPr="000E6698">
        <w:rPr>
          <w:rFonts w:hint="eastAsia"/>
        </w:rPr>
        <w:t>引入了</w:t>
      </w:r>
      <w:r w:rsidRPr="000E6698">
        <w:t xml:space="preserve">Transactional Topology, </w:t>
      </w:r>
      <w:r w:rsidRPr="000E6698">
        <w:rPr>
          <w:rFonts w:hint="eastAsia"/>
        </w:rPr>
        <w:t>它可以保证每个</w:t>
      </w:r>
      <w:r w:rsidRPr="000E6698">
        <w:t>tuple</w:t>
      </w:r>
      <w:proofErr w:type="gramStart"/>
      <w:r w:rsidRPr="000E6698">
        <w:t>”</w:t>
      </w:r>
      <w:r w:rsidRPr="000E6698">
        <w:rPr>
          <w:rFonts w:hint="eastAsia"/>
        </w:rPr>
        <w:t>被且仅</w:t>
      </w:r>
      <w:proofErr w:type="gramEnd"/>
      <w:r w:rsidRPr="000E6698">
        <w:rPr>
          <w:rFonts w:hint="eastAsia"/>
        </w:rPr>
        <w:t>被处理一次</w:t>
      </w:r>
      <w:proofErr w:type="gramStart"/>
      <w:r w:rsidRPr="000E6698">
        <w:rPr>
          <w:rFonts w:hint="eastAsia"/>
        </w:rPr>
        <w:t>”</w:t>
      </w:r>
      <w:proofErr w:type="gramEnd"/>
      <w:r w:rsidRPr="000E6698">
        <w:t xml:space="preserve">, </w:t>
      </w:r>
      <w:r w:rsidRPr="000E6698">
        <w:rPr>
          <w:rFonts w:hint="eastAsia"/>
        </w:rPr>
        <w:t>这样我们就可以实现一种非常准确，且高度容错方式来实现计数类应用。</w:t>
      </w:r>
    </w:p>
    <w:p w:rsidR="000E6698" w:rsidRPr="000E6698" w:rsidRDefault="000E6698" w:rsidP="000E6698">
      <w:r w:rsidRPr="000E6698">
        <w:rPr>
          <w:rFonts w:hint="eastAsia"/>
        </w:rPr>
        <w:t>逐个处理单个</w:t>
      </w:r>
      <w:r w:rsidRPr="000E6698">
        <w:t>tuple</w:t>
      </w:r>
      <w:r w:rsidRPr="000E6698">
        <w:rPr>
          <w:rFonts w:hint="eastAsia"/>
        </w:rPr>
        <w:t>，增加很多开销，如写库、输出结果频率过高</w:t>
      </w:r>
    </w:p>
    <w:p w:rsidR="000E6698" w:rsidRPr="000E6698" w:rsidRDefault="000E6698" w:rsidP="000E6698">
      <w:r w:rsidRPr="000E6698">
        <w:rPr>
          <w:rFonts w:hint="eastAsia"/>
        </w:rPr>
        <w:t>事务处理单个</w:t>
      </w:r>
      <w:r w:rsidRPr="000E6698">
        <w:t>tuple</w:t>
      </w:r>
      <w:r w:rsidRPr="000E6698">
        <w:rPr>
          <w:rFonts w:hint="eastAsia"/>
        </w:rPr>
        <w:t>效率比较低，因此</w:t>
      </w:r>
      <w:r w:rsidRPr="000E6698">
        <w:t>storm</w:t>
      </w:r>
      <w:r w:rsidRPr="000E6698">
        <w:rPr>
          <w:rFonts w:hint="eastAsia"/>
        </w:rPr>
        <w:t>中引入</w:t>
      </w:r>
      <w:r w:rsidRPr="000E6698">
        <w:t>batch</w:t>
      </w:r>
      <w:r w:rsidRPr="000E6698">
        <w:rPr>
          <w:rFonts w:hint="eastAsia"/>
        </w:rPr>
        <w:t>处理，</w:t>
      </w:r>
    </w:p>
    <w:p w:rsidR="000E6698" w:rsidRDefault="000E6698" w:rsidP="000E6698">
      <w:r w:rsidRPr="000E6698">
        <w:rPr>
          <w:rFonts w:hint="eastAsia"/>
        </w:rPr>
        <w:t>批处理是一次性处理一批（</w:t>
      </w:r>
      <w:r w:rsidRPr="000E6698">
        <w:t>batch</w:t>
      </w:r>
      <w:r w:rsidRPr="000E6698">
        <w:rPr>
          <w:rFonts w:hint="eastAsia"/>
        </w:rPr>
        <w:t>）</w:t>
      </w:r>
      <w:r w:rsidRPr="000E6698">
        <w:t>tuple</w:t>
      </w:r>
      <w:r w:rsidRPr="000E6698">
        <w:rPr>
          <w:rFonts w:hint="eastAsia"/>
        </w:rPr>
        <w:t>，事务可确保该批次要么全部处理成功，如果有处理失败的则全部不计，</w:t>
      </w:r>
      <w:r w:rsidRPr="000E6698">
        <w:t>Storm</w:t>
      </w:r>
      <w:r w:rsidRPr="000E6698">
        <w:rPr>
          <w:rFonts w:hint="eastAsia"/>
        </w:rPr>
        <w:t>会对失败的批次重新发送，且确保每个</w:t>
      </w:r>
      <w:r w:rsidRPr="000E6698">
        <w:t>batch</w:t>
      </w:r>
      <w:proofErr w:type="gramStart"/>
      <w:r w:rsidRPr="000E6698">
        <w:rPr>
          <w:rFonts w:hint="eastAsia"/>
        </w:rPr>
        <w:t>被且仅</w:t>
      </w:r>
      <w:proofErr w:type="gramEnd"/>
      <w:r w:rsidRPr="000E6698">
        <w:rPr>
          <w:rFonts w:hint="eastAsia"/>
        </w:rPr>
        <w:t>被处理一次。</w:t>
      </w:r>
    </w:p>
    <w:p w:rsidR="000E6698" w:rsidRDefault="000E6698" w:rsidP="000E6698">
      <w:pPr>
        <w:pStyle w:val="2"/>
        <w:spacing w:before="156" w:after="156"/>
      </w:pPr>
      <w:r>
        <w:t>事务机制原理</w:t>
      </w:r>
    </w:p>
    <w:p w:rsidR="000E6698" w:rsidRPr="000E6698" w:rsidRDefault="000E6698" w:rsidP="000E6698">
      <w:r w:rsidRPr="000E6698">
        <w:rPr>
          <w:rFonts w:hint="eastAsia"/>
        </w:rPr>
        <w:t>对于只处理一次的需要，从原理上来讲，需要在发送</w:t>
      </w:r>
      <w:r w:rsidRPr="000E6698">
        <w:t>tuple</w:t>
      </w:r>
      <w:r w:rsidRPr="000E6698">
        <w:rPr>
          <w:rFonts w:hint="eastAsia"/>
        </w:rPr>
        <w:t>的时候带上</w:t>
      </w:r>
      <w:r w:rsidRPr="000E6698">
        <w:t>txid</w:t>
      </w:r>
      <w:r w:rsidRPr="000E6698">
        <w:rPr>
          <w:rFonts w:hint="eastAsia"/>
        </w:rPr>
        <w:t>，在需要事务处理的时候，根据该</w:t>
      </w:r>
      <w:r w:rsidRPr="000E6698">
        <w:t>txid</w:t>
      </w:r>
      <w:r w:rsidRPr="000E6698">
        <w:rPr>
          <w:rFonts w:hint="eastAsia"/>
        </w:rPr>
        <w:t>是否以前已经处理成功来决定是否进行处理，当然需要把</w:t>
      </w:r>
      <w:r w:rsidRPr="000E6698">
        <w:t>txid</w:t>
      </w:r>
      <w:r w:rsidRPr="000E6698">
        <w:rPr>
          <w:rFonts w:hint="eastAsia"/>
        </w:rPr>
        <w:t>和处理结果一起</w:t>
      </w:r>
      <w:proofErr w:type="gramStart"/>
      <w:r w:rsidRPr="000E6698">
        <w:rPr>
          <w:rFonts w:hint="eastAsia"/>
        </w:rPr>
        <w:t>做保</w:t>
      </w:r>
      <w:proofErr w:type="gramEnd"/>
      <w:r w:rsidRPr="000E6698">
        <w:rPr>
          <w:rFonts w:hint="eastAsia"/>
        </w:rPr>
        <w:t>存。</w:t>
      </w:r>
    </w:p>
    <w:p w:rsidR="000E6698" w:rsidRPr="000E6698" w:rsidRDefault="000E6698" w:rsidP="000E6698">
      <w:r w:rsidRPr="000E6698">
        <w:rPr>
          <w:rFonts w:hint="eastAsia"/>
        </w:rPr>
        <w:t>在事务</w:t>
      </w:r>
      <w:r w:rsidRPr="000E6698">
        <w:t>batch</w:t>
      </w:r>
      <w:r w:rsidRPr="000E6698">
        <w:rPr>
          <w:rFonts w:hint="eastAsia"/>
        </w:rPr>
        <w:t>处理中，一批</w:t>
      </w:r>
      <w:r w:rsidRPr="000E6698">
        <w:t>tuple</w:t>
      </w:r>
      <w:r w:rsidRPr="000E6698">
        <w:rPr>
          <w:rFonts w:hint="eastAsia"/>
        </w:rPr>
        <w:t>赋予一个</w:t>
      </w:r>
      <w:r w:rsidRPr="000E6698">
        <w:t>txid</w:t>
      </w:r>
      <w:r w:rsidRPr="000E6698">
        <w:rPr>
          <w:rFonts w:hint="eastAsia"/>
        </w:rPr>
        <w:t>，为了提高</w:t>
      </w:r>
      <w:r w:rsidRPr="000E6698">
        <w:t>batch</w:t>
      </w:r>
      <w:r w:rsidRPr="000E6698">
        <w:rPr>
          <w:rFonts w:hint="eastAsia"/>
        </w:rPr>
        <w:t>之间处理的并行度，</w:t>
      </w:r>
      <w:r w:rsidRPr="000E6698">
        <w:t>storm</w:t>
      </w:r>
      <w:r w:rsidRPr="000E6698">
        <w:rPr>
          <w:rFonts w:hint="eastAsia"/>
        </w:rPr>
        <w:t>采用了</w:t>
      </w:r>
      <w:r w:rsidRPr="000E6698">
        <w:t>pipeline</w:t>
      </w:r>
      <w:r w:rsidRPr="000E6698">
        <w:rPr>
          <w:rFonts w:hint="eastAsia"/>
        </w:rPr>
        <w:t>（管道）处理模型，这样多个事务可以并行执行，但是</w:t>
      </w:r>
      <w:r w:rsidRPr="000E6698">
        <w:t>commit</w:t>
      </w:r>
      <w:r w:rsidRPr="000E6698">
        <w:rPr>
          <w:rFonts w:hint="eastAsia"/>
        </w:rPr>
        <w:t>的是严格按照顺序的。</w:t>
      </w:r>
    </w:p>
    <w:p w:rsidR="000E6698" w:rsidRDefault="000E6698" w:rsidP="000E6698">
      <w:r>
        <w:rPr>
          <w:noProof/>
        </w:rPr>
        <w:drawing>
          <wp:inline distT="0" distB="0" distL="0" distR="0" wp14:anchorId="3C3D155A" wp14:editId="450CACC8">
            <wp:extent cx="5274310" cy="22409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43" w:rsidRDefault="00A47B43" w:rsidP="00A47B43">
      <w:pPr>
        <w:pStyle w:val="3"/>
        <w:spacing w:before="156" w:after="156"/>
      </w:pPr>
      <w:r>
        <w:lastRenderedPageBreak/>
        <w:t>事务</w:t>
      </w:r>
      <w:r>
        <w:rPr>
          <w:rFonts w:hint="eastAsia"/>
        </w:rPr>
        <w:t>T</w:t>
      </w:r>
      <w:r>
        <w:t>opoology</w:t>
      </w:r>
    </w:p>
    <w:p w:rsidR="00A47B43" w:rsidRDefault="00A47B43" w:rsidP="00A47B43">
      <w:r w:rsidRPr="00A47B43">
        <w:drawing>
          <wp:inline distT="0" distB="0" distL="0" distR="0" wp14:anchorId="7A0FBD0F" wp14:editId="7750992F">
            <wp:extent cx="5274310" cy="1596390"/>
            <wp:effectExtent l="0" t="0" r="2540" b="3810"/>
            <wp:docPr id="12291" name="Picture 2" descr="C:\Users\lvpeng\AppData\Local\YNote\data\qq8A6E2AC88C6C8D3D7BF4CA5D6250637E\e6295b65c1434419a9c31586d62e12a0\104170248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" name="Picture 2" descr="C:\Users\lvpeng\AppData\Local\YNote\data\qq8A6E2AC88C6C8D3D7BF4CA5D6250637E\e6295b65c1434419a9c31586d62e12a0\10417024860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47B43" w:rsidRPr="00A47B43" w:rsidRDefault="00A47B43" w:rsidP="00A47B43">
      <w:r w:rsidRPr="00A47B43">
        <w:t xml:space="preserve">Processing </w:t>
      </w:r>
      <w:r w:rsidRPr="00A47B43">
        <w:rPr>
          <w:rFonts w:hint="eastAsia"/>
        </w:rPr>
        <w:t>阶段：多个</w:t>
      </w:r>
      <w:r w:rsidRPr="00A47B43">
        <w:t>batch</w:t>
      </w:r>
      <w:r w:rsidRPr="00A47B43">
        <w:rPr>
          <w:rFonts w:hint="eastAsia"/>
        </w:rPr>
        <w:t>可以并行计算，上面例子中</w:t>
      </w:r>
      <w:r w:rsidRPr="00A47B43">
        <w:t>bolt2</w:t>
      </w:r>
      <w:r w:rsidRPr="00A47B43">
        <w:rPr>
          <w:rFonts w:hint="eastAsia"/>
        </w:rPr>
        <w:t>是普通的</w:t>
      </w:r>
      <w:r w:rsidRPr="00A47B43">
        <w:t>batchbolt(</w:t>
      </w:r>
      <w:r w:rsidRPr="00A47B43">
        <w:rPr>
          <w:rFonts w:hint="eastAsia"/>
        </w:rPr>
        <w:t>实现</w:t>
      </w:r>
      <w:r w:rsidRPr="00A47B43">
        <w:rPr>
          <w:b/>
          <w:bCs/>
        </w:rPr>
        <w:t>IBatchBolt</w:t>
      </w:r>
      <w:r w:rsidRPr="00A47B43">
        <w:t>)</w:t>
      </w:r>
      <w:r w:rsidRPr="00A47B43">
        <w:rPr>
          <w:rFonts w:hint="eastAsia"/>
        </w:rPr>
        <w:t>，那么多个</w:t>
      </w:r>
      <w:r w:rsidRPr="00A47B43">
        <w:t>batch</w:t>
      </w:r>
      <w:r w:rsidRPr="00A47B43">
        <w:rPr>
          <w:rFonts w:hint="eastAsia"/>
        </w:rPr>
        <w:t>在</w:t>
      </w:r>
      <w:r w:rsidRPr="00A47B43">
        <w:rPr>
          <w:rFonts w:hint="eastAsia"/>
        </w:rPr>
        <w:t xml:space="preserve"> </w:t>
      </w:r>
      <w:r w:rsidRPr="00A47B43">
        <w:t>bolt2</w:t>
      </w:r>
      <w:r w:rsidRPr="00A47B43">
        <w:rPr>
          <w:rFonts w:hint="eastAsia"/>
        </w:rPr>
        <w:t>的</w:t>
      </w:r>
      <w:r w:rsidRPr="00A47B43">
        <w:t>task</w:t>
      </w:r>
      <w:r w:rsidRPr="00A47B43">
        <w:rPr>
          <w:rFonts w:hint="eastAsia"/>
        </w:rPr>
        <w:t>之间可以并行执行</w:t>
      </w:r>
      <w:r w:rsidRPr="00A47B43">
        <w:t>.</w:t>
      </w:r>
    </w:p>
    <w:p w:rsidR="00A47B43" w:rsidRPr="00A47B43" w:rsidRDefault="00A47B43" w:rsidP="00A47B43">
      <w:r w:rsidRPr="00A47B43">
        <w:t>Commiting</w:t>
      </w:r>
      <w:r w:rsidRPr="00A47B43">
        <w:rPr>
          <w:rFonts w:hint="eastAsia"/>
        </w:rPr>
        <w:t>阶段：</w:t>
      </w:r>
      <w:r w:rsidRPr="00A47B43">
        <w:t>batch</w:t>
      </w:r>
      <w:r w:rsidRPr="00A47B43">
        <w:rPr>
          <w:rFonts w:hint="eastAsia"/>
        </w:rPr>
        <w:t>之间强制按照顺序进行提交，上图中</w:t>
      </w:r>
      <w:r w:rsidRPr="00A47B43">
        <w:t>Bolt3</w:t>
      </w:r>
      <w:r w:rsidRPr="00A47B43">
        <w:rPr>
          <w:rFonts w:hint="eastAsia"/>
        </w:rPr>
        <w:t>实现</w:t>
      </w:r>
      <w:r w:rsidRPr="00A47B43">
        <w:t>IBatchBolt</w:t>
      </w:r>
      <w:r w:rsidRPr="00A47B43">
        <w:rPr>
          <w:rFonts w:hint="eastAsia"/>
        </w:rPr>
        <w:t>并且标记需要事务处理的</w:t>
      </w:r>
      <w:r w:rsidRPr="00A47B43">
        <w:t>(</w:t>
      </w:r>
      <w:r w:rsidRPr="00A47B43">
        <w:rPr>
          <w:rFonts w:hint="eastAsia"/>
        </w:rPr>
        <w:t>实现了</w:t>
      </w:r>
      <w:r w:rsidRPr="00A47B43">
        <w:t>ICommitter</w:t>
      </w:r>
      <w:r w:rsidRPr="00A47B43">
        <w:rPr>
          <w:rFonts w:hint="eastAsia"/>
        </w:rPr>
        <w:t>接口或者通过</w:t>
      </w:r>
      <w:r w:rsidRPr="00A47B43">
        <w:t>TransactionalTopologyBuilder</w:t>
      </w:r>
      <w:r w:rsidRPr="00A47B43">
        <w:rPr>
          <w:rFonts w:hint="eastAsia"/>
        </w:rPr>
        <w:t>的</w:t>
      </w:r>
      <w:r w:rsidRPr="00A47B43">
        <w:t>setCommitterBolt</w:t>
      </w:r>
      <w:r w:rsidRPr="00A47B43">
        <w:rPr>
          <w:rFonts w:hint="eastAsia"/>
        </w:rPr>
        <w:t>方法把</w:t>
      </w:r>
      <w:r w:rsidRPr="00A47B43">
        <w:t>BatchBolt</w:t>
      </w:r>
      <w:r w:rsidRPr="00A47B43">
        <w:rPr>
          <w:rFonts w:hint="eastAsia"/>
        </w:rPr>
        <w:t>添加到</w:t>
      </w:r>
      <w:r w:rsidRPr="00A47B43">
        <w:t>topology</w:t>
      </w:r>
      <w:r w:rsidRPr="00A47B43">
        <w:rPr>
          <w:rFonts w:hint="eastAsia"/>
        </w:rPr>
        <w:t>里面</w:t>
      </w:r>
      <w:r w:rsidRPr="00A47B43">
        <w:t>)</w:t>
      </w:r>
      <w:r w:rsidRPr="00A47B43">
        <w:rPr>
          <w:rFonts w:hint="eastAsia"/>
        </w:rPr>
        <w:t>，那么在</w:t>
      </w:r>
      <w:r w:rsidRPr="00A47B43">
        <w:t>Storm</w:t>
      </w:r>
      <w:r w:rsidRPr="00A47B43">
        <w:rPr>
          <w:rFonts w:hint="eastAsia"/>
        </w:rPr>
        <w:t>认为可以提交</w:t>
      </w:r>
      <w:r w:rsidRPr="00A47B43">
        <w:t>batch</w:t>
      </w:r>
      <w:r w:rsidRPr="00A47B43">
        <w:rPr>
          <w:rFonts w:hint="eastAsia"/>
        </w:rPr>
        <w:t>的时候调用</w:t>
      </w:r>
      <w:r w:rsidRPr="00A47B43">
        <w:rPr>
          <w:rFonts w:hint="eastAsia"/>
        </w:rPr>
        <w:t xml:space="preserve"> </w:t>
      </w:r>
      <w:r w:rsidRPr="00A47B43">
        <w:t>finishbatch</w:t>
      </w:r>
      <w:r w:rsidRPr="00A47B43">
        <w:rPr>
          <w:rFonts w:hint="eastAsia"/>
        </w:rPr>
        <w:t>，在</w:t>
      </w:r>
      <w:r w:rsidRPr="00A47B43">
        <w:t>finishBatch</w:t>
      </w:r>
      <w:r w:rsidRPr="00A47B43">
        <w:rPr>
          <w:rFonts w:hint="eastAsia"/>
        </w:rPr>
        <w:t>做</w:t>
      </w:r>
      <w:r w:rsidRPr="00A47B43">
        <w:t>txid</w:t>
      </w:r>
      <w:r w:rsidRPr="00A47B43">
        <w:rPr>
          <w:rFonts w:hint="eastAsia"/>
        </w:rPr>
        <w:t>的比较以及状态保存工作。例子中</w:t>
      </w:r>
      <w:r w:rsidRPr="00A47B43">
        <w:t>batch2</w:t>
      </w:r>
      <w:r w:rsidRPr="00A47B43">
        <w:rPr>
          <w:rFonts w:hint="eastAsia"/>
        </w:rPr>
        <w:t>必须等待</w:t>
      </w:r>
      <w:r w:rsidRPr="00A47B43">
        <w:t>batch1</w:t>
      </w:r>
      <w:r w:rsidRPr="00A47B43">
        <w:rPr>
          <w:rFonts w:hint="eastAsia"/>
        </w:rPr>
        <w:t>提交后，才可以进行提交。</w:t>
      </w:r>
    </w:p>
    <w:p w:rsidR="00A47B43" w:rsidRPr="00A47B43" w:rsidRDefault="00A47B43" w:rsidP="00A47B43">
      <w:pPr>
        <w:pStyle w:val="2"/>
        <w:spacing w:before="156" w:after="156"/>
        <w:rPr>
          <w:rFonts w:hint="eastAsia"/>
        </w:rPr>
      </w:pPr>
      <w:r w:rsidRPr="00A47B43">
        <w:rPr>
          <w:rFonts w:hint="eastAsia"/>
        </w:rPr>
        <w:t>事务</w:t>
      </w:r>
      <w:r w:rsidRPr="00A47B43">
        <w:t>Topologies</w:t>
      </w:r>
    </w:p>
    <w:p w:rsidR="00A47B43" w:rsidRPr="00A47B43" w:rsidRDefault="00A47B43" w:rsidP="00A47B43">
      <w:r w:rsidRPr="00A47B43">
        <w:rPr>
          <w:rFonts w:hint="eastAsia"/>
        </w:rPr>
        <w:t>使用</w:t>
      </w:r>
      <w:r w:rsidRPr="00A47B43">
        <w:rPr>
          <w:b/>
          <w:bCs/>
        </w:rPr>
        <w:t>Transactional Topologies</w:t>
      </w:r>
      <w:r w:rsidRPr="00A47B43">
        <w:rPr>
          <w:rFonts w:hint="eastAsia"/>
        </w:rPr>
        <w:t>的时候，</w:t>
      </w:r>
      <w:r w:rsidRPr="00A47B43">
        <w:rPr>
          <w:rFonts w:hint="eastAsia"/>
        </w:rPr>
        <w:t xml:space="preserve"> </w:t>
      </w:r>
      <w:r w:rsidRPr="00A47B43">
        <w:t>storm</w:t>
      </w:r>
      <w:r w:rsidRPr="00A47B43">
        <w:rPr>
          <w:rFonts w:hint="eastAsia"/>
        </w:rPr>
        <w:t>为你做下面这些事情：</w:t>
      </w:r>
    </w:p>
    <w:p w:rsidR="00A47B43" w:rsidRPr="00A47B43" w:rsidRDefault="00A47B43" w:rsidP="00A47B43">
      <w:r w:rsidRPr="00A47B43">
        <w:rPr>
          <w:rFonts w:hint="eastAsia"/>
          <w:b/>
          <w:bCs/>
        </w:rPr>
        <w:t>管理状态</w:t>
      </w:r>
      <w:r w:rsidRPr="00A47B43">
        <w:t>: Storm</w:t>
      </w:r>
      <w:r w:rsidRPr="00A47B43">
        <w:rPr>
          <w:rFonts w:hint="eastAsia"/>
        </w:rPr>
        <w:t>把所有实现</w:t>
      </w:r>
      <w:r w:rsidRPr="00A47B43">
        <w:t>Transactional Topologies</w:t>
      </w:r>
      <w:r w:rsidRPr="00A47B43">
        <w:rPr>
          <w:rFonts w:hint="eastAsia"/>
        </w:rPr>
        <w:t>所必须的状态保存在</w:t>
      </w:r>
      <w:r w:rsidRPr="00A47B43">
        <w:t xml:space="preserve">     </w:t>
      </w:r>
      <w:r w:rsidRPr="00A47B43">
        <w:tab/>
        <w:t>zookeeper</w:t>
      </w:r>
      <w:r w:rsidRPr="00A47B43">
        <w:rPr>
          <w:rFonts w:hint="eastAsia"/>
        </w:rPr>
        <w:t>里面，包括当前</w:t>
      </w:r>
      <w:r w:rsidRPr="00A47B43">
        <w:t>transaction id</w:t>
      </w:r>
      <w:r w:rsidRPr="00A47B43">
        <w:rPr>
          <w:rFonts w:hint="eastAsia"/>
        </w:rPr>
        <w:t>及定义每个</w:t>
      </w:r>
      <w:r w:rsidRPr="00A47B43">
        <w:t>batch</w:t>
      </w:r>
      <w:r w:rsidRPr="00A47B43">
        <w:rPr>
          <w:rFonts w:hint="eastAsia"/>
        </w:rPr>
        <w:t>的一些元数据。</w:t>
      </w:r>
    </w:p>
    <w:p w:rsidR="00A47B43" w:rsidRPr="00A47B43" w:rsidRDefault="00A47B43" w:rsidP="00A47B43">
      <w:r w:rsidRPr="00A47B43">
        <w:rPr>
          <w:rFonts w:hint="eastAsia"/>
          <w:b/>
          <w:bCs/>
        </w:rPr>
        <w:t>协调事务</w:t>
      </w:r>
      <w:r w:rsidRPr="00A47B43">
        <w:t>: Storm</w:t>
      </w:r>
      <w:r w:rsidRPr="00A47B43">
        <w:rPr>
          <w:rFonts w:hint="eastAsia"/>
        </w:rPr>
        <w:t>帮你管理所有事情，如帮你决定在任何一个时间点是该</w:t>
      </w:r>
      <w:r w:rsidRPr="00A47B43">
        <w:t>proccessing</w:t>
      </w:r>
      <w:r w:rsidRPr="00A47B43">
        <w:tab/>
      </w:r>
      <w:r w:rsidRPr="00A47B43">
        <w:rPr>
          <w:rFonts w:hint="eastAsia"/>
        </w:rPr>
        <w:t>还是该</w:t>
      </w:r>
      <w:r w:rsidRPr="00A47B43">
        <w:t>committing</w:t>
      </w:r>
      <w:r w:rsidRPr="00A47B43">
        <w:rPr>
          <w:rFonts w:hint="eastAsia"/>
        </w:rPr>
        <w:t>。</w:t>
      </w:r>
    </w:p>
    <w:p w:rsidR="00A47B43" w:rsidRPr="00A47B43" w:rsidRDefault="00A47B43" w:rsidP="00A47B43">
      <w:r w:rsidRPr="00A47B43">
        <w:rPr>
          <w:rFonts w:hint="eastAsia"/>
          <w:b/>
          <w:bCs/>
        </w:rPr>
        <w:t>错误检测</w:t>
      </w:r>
      <w:r w:rsidRPr="00A47B43">
        <w:t>: Storm</w:t>
      </w:r>
      <w:r w:rsidRPr="00A47B43">
        <w:rPr>
          <w:rFonts w:hint="eastAsia"/>
        </w:rPr>
        <w:t>利用</w:t>
      </w:r>
      <w:r w:rsidRPr="00A47B43">
        <w:t>acking</w:t>
      </w:r>
      <w:r w:rsidRPr="00A47B43">
        <w:rPr>
          <w:rFonts w:hint="eastAsia"/>
        </w:rPr>
        <w:t>框架来高效地检测什么时候一个</w:t>
      </w:r>
      <w:r w:rsidRPr="00A47B43">
        <w:t>batch</w:t>
      </w:r>
      <w:r w:rsidRPr="00A47B43">
        <w:rPr>
          <w:rFonts w:hint="eastAsia"/>
        </w:rPr>
        <w:t>被成功处理了，被成功提交了，或者失败了。</w:t>
      </w:r>
      <w:r w:rsidRPr="00A47B43">
        <w:t>Storm</w:t>
      </w:r>
      <w:r w:rsidRPr="00A47B43">
        <w:rPr>
          <w:rFonts w:hint="eastAsia"/>
        </w:rPr>
        <w:t>然后会相应地</w:t>
      </w:r>
      <w:r w:rsidRPr="00A47B43">
        <w:t>replay</w:t>
      </w:r>
      <w:r w:rsidRPr="00A47B43">
        <w:rPr>
          <w:rFonts w:hint="eastAsia"/>
        </w:rPr>
        <w:t>对应的</w:t>
      </w:r>
      <w:r w:rsidRPr="00A47B43">
        <w:t>batch</w:t>
      </w:r>
      <w:r w:rsidRPr="00A47B43">
        <w:rPr>
          <w:rFonts w:hint="eastAsia"/>
        </w:rPr>
        <w:t>。你不需要自己手</w:t>
      </w:r>
      <w:r w:rsidRPr="00A47B43">
        <w:tab/>
      </w:r>
      <w:r w:rsidRPr="00A47B43">
        <w:rPr>
          <w:rFonts w:hint="eastAsia"/>
        </w:rPr>
        <w:t>动做任何</w:t>
      </w:r>
      <w:r w:rsidRPr="00A47B43">
        <w:rPr>
          <w:b/>
          <w:bCs/>
        </w:rPr>
        <w:t>acking</w:t>
      </w:r>
      <w:r w:rsidRPr="00A47B43">
        <w:rPr>
          <w:rFonts w:hint="eastAsia"/>
        </w:rPr>
        <w:t>或者</w:t>
      </w:r>
      <w:r w:rsidRPr="00A47B43">
        <w:rPr>
          <w:b/>
          <w:bCs/>
        </w:rPr>
        <w:t>anchoring</w:t>
      </w:r>
      <w:r w:rsidRPr="00A47B43">
        <w:t xml:space="preserve"> (emit</w:t>
      </w:r>
      <w:r w:rsidRPr="00A47B43">
        <w:rPr>
          <w:rFonts w:hint="eastAsia"/>
        </w:rPr>
        <w:t>时发生的动作</w:t>
      </w:r>
      <w:r w:rsidRPr="00A47B43">
        <w:t>)</w:t>
      </w:r>
      <w:r w:rsidRPr="00A47B43">
        <w:rPr>
          <w:rFonts w:hint="eastAsia"/>
        </w:rPr>
        <w:t>。</w:t>
      </w:r>
    </w:p>
    <w:p w:rsidR="00A47B43" w:rsidRPr="00A47B43" w:rsidRDefault="00A47B43" w:rsidP="00A47B43">
      <w:r w:rsidRPr="00A47B43">
        <w:rPr>
          <w:rFonts w:hint="eastAsia"/>
          <w:b/>
          <w:bCs/>
        </w:rPr>
        <w:t>内置的批处理</w:t>
      </w:r>
      <w:r w:rsidRPr="00A47B43">
        <w:rPr>
          <w:b/>
          <w:bCs/>
        </w:rPr>
        <w:t>API</w:t>
      </w:r>
      <w:r w:rsidRPr="00A47B43">
        <w:t>: Storm</w:t>
      </w:r>
      <w:r w:rsidRPr="00A47B43">
        <w:rPr>
          <w:rFonts w:hint="eastAsia"/>
        </w:rPr>
        <w:t>在普通</w:t>
      </w:r>
      <w:r w:rsidRPr="00A47B43">
        <w:t>bolt</w:t>
      </w:r>
      <w:r w:rsidRPr="00A47B43">
        <w:rPr>
          <w:rFonts w:hint="eastAsia"/>
        </w:rPr>
        <w:t>之上包装了一层</w:t>
      </w:r>
      <w:r w:rsidRPr="00A47B43">
        <w:t>API</w:t>
      </w:r>
      <w:r w:rsidRPr="00A47B43">
        <w:rPr>
          <w:rFonts w:hint="eastAsia"/>
        </w:rPr>
        <w:t>来提供对</w:t>
      </w:r>
      <w:r w:rsidRPr="00A47B43">
        <w:t>tuple</w:t>
      </w:r>
      <w:r w:rsidRPr="00A47B43">
        <w:rPr>
          <w:rFonts w:hint="eastAsia"/>
        </w:rPr>
        <w:t>的批处理支持。</w:t>
      </w:r>
      <w:r w:rsidRPr="00A47B43">
        <w:t>Storm</w:t>
      </w:r>
      <w:r w:rsidRPr="00A47B43">
        <w:rPr>
          <w:rFonts w:hint="eastAsia"/>
        </w:rPr>
        <w:t>管理所有的协调工作，包括决定什么时候一个</w:t>
      </w:r>
      <w:r w:rsidRPr="00A47B43">
        <w:t>bolt</w:t>
      </w:r>
      <w:r w:rsidRPr="00A47B43">
        <w:rPr>
          <w:rFonts w:hint="eastAsia"/>
        </w:rPr>
        <w:t>接收到一个特定</w:t>
      </w:r>
      <w:r w:rsidRPr="00A47B43">
        <w:t>transaction</w:t>
      </w:r>
      <w:r w:rsidRPr="00A47B43">
        <w:rPr>
          <w:rFonts w:hint="eastAsia"/>
        </w:rPr>
        <w:t>的所有</w:t>
      </w:r>
      <w:r w:rsidRPr="00A47B43">
        <w:t>tuple</w:t>
      </w:r>
      <w:r w:rsidRPr="00A47B43">
        <w:rPr>
          <w:rFonts w:hint="eastAsia"/>
        </w:rPr>
        <w:t>。</w:t>
      </w:r>
      <w:r w:rsidRPr="00A47B43">
        <w:t>Storm</w:t>
      </w:r>
      <w:r w:rsidRPr="00A47B43">
        <w:rPr>
          <w:rFonts w:hint="eastAsia"/>
        </w:rPr>
        <w:t>同时也会自动清理每个</w:t>
      </w:r>
      <w:r w:rsidRPr="00A47B43">
        <w:t>transaction</w:t>
      </w:r>
      <w:r w:rsidRPr="00A47B43">
        <w:rPr>
          <w:rFonts w:hint="eastAsia"/>
        </w:rPr>
        <w:t>所产生的中间数据。</w:t>
      </w:r>
    </w:p>
    <w:p w:rsidR="000E6698" w:rsidRDefault="00983798" w:rsidP="00983798">
      <w:pPr>
        <w:pStyle w:val="2"/>
        <w:spacing w:before="156" w:after="156"/>
      </w:pPr>
      <w:r w:rsidRPr="00983798">
        <w:rPr>
          <w:rFonts w:hint="eastAsia"/>
        </w:rPr>
        <w:t>事务</w:t>
      </w:r>
      <w:r w:rsidRPr="00983798">
        <w:t xml:space="preserve">Topology </w:t>
      </w:r>
      <w:r w:rsidRPr="00983798">
        <w:rPr>
          <w:rFonts w:hint="eastAsia"/>
        </w:rPr>
        <w:t>实现</w:t>
      </w:r>
    </w:p>
    <w:p w:rsidR="00983798" w:rsidRPr="00983798" w:rsidRDefault="00983798" w:rsidP="00983798">
      <w:r w:rsidRPr="00983798">
        <w:rPr>
          <w:rFonts w:hint="eastAsia"/>
        </w:rPr>
        <w:t>事务性的</w:t>
      </w:r>
      <w:r w:rsidRPr="00983798">
        <w:t>spout</w:t>
      </w:r>
      <w:r w:rsidRPr="00983798">
        <w:rPr>
          <w:rFonts w:hint="eastAsia"/>
        </w:rPr>
        <w:t>需要实现</w:t>
      </w:r>
      <w:r w:rsidRPr="00983798">
        <w:t>ITransactionalSpout</w:t>
      </w:r>
      <w:r w:rsidRPr="00983798">
        <w:rPr>
          <w:rFonts w:hint="eastAsia"/>
        </w:rPr>
        <w:t>，这个接口包含两个内部接口类</w:t>
      </w:r>
      <w:r w:rsidRPr="00983798">
        <w:t>Coordinator</w:t>
      </w:r>
      <w:r w:rsidRPr="00983798">
        <w:rPr>
          <w:rFonts w:hint="eastAsia"/>
        </w:rPr>
        <w:t>和</w:t>
      </w:r>
      <w:r w:rsidRPr="00983798">
        <w:t>Emitter</w:t>
      </w:r>
      <w:r w:rsidRPr="00983798">
        <w:rPr>
          <w:rFonts w:hint="eastAsia"/>
        </w:rPr>
        <w:t>。在</w:t>
      </w:r>
      <w:r w:rsidRPr="00983798">
        <w:t>topology</w:t>
      </w:r>
      <w:r w:rsidRPr="00983798">
        <w:rPr>
          <w:rFonts w:hint="eastAsia"/>
        </w:rPr>
        <w:t>运行的时候，事务性的</w:t>
      </w:r>
      <w:r w:rsidRPr="00983798">
        <w:t>spout</w:t>
      </w:r>
      <w:r w:rsidRPr="00983798">
        <w:rPr>
          <w:rFonts w:hint="eastAsia"/>
        </w:rPr>
        <w:t>内部包含</w:t>
      </w:r>
      <w:proofErr w:type="gramStart"/>
      <w:r w:rsidRPr="00983798">
        <w:rPr>
          <w:rFonts w:hint="eastAsia"/>
        </w:rPr>
        <w:t>一</w:t>
      </w:r>
      <w:proofErr w:type="gramEnd"/>
      <w:r w:rsidRPr="00983798">
        <w:rPr>
          <w:rFonts w:hint="eastAsia"/>
        </w:rPr>
        <w:t>个子</w:t>
      </w:r>
      <w:r w:rsidRPr="00983798">
        <w:t>Topology</w:t>
      </w:r>
      <w:r w:rsidRPr="00983798">
        <w:rPr>
          <w:rFonts w:hint="eastAsia"/>
        </w:rPr>
        <w:t>，结构图如下：</w:t>
      </w:r>
    </w:p>
    <w:p w:rsidR="00983798" w:rsidRPr="00983798" w:rsidRDefault="00983798" w:rsidP="00983798">
      <w:r w:rsidRPr="00983798">
        <w:lastRenderedPageBreak/>
        <w:drawing>
          <wp:inline distT="0" distB="0" distL="0" distR="0" wp14:anchorId="6435E1A5" wp14:editId="021E519C">
            <wp:extent cx="3124200" cy="2362200"/>
            <wp:effectExtent l="0" t="0" r="0" b="0"/>
            <wp:docPr id="7" name="Picture 2" descr="C:\Users\lvpeng\AppData\Local\YNote\data\qq8A6E2AC88C6C8D3D7BF4CA5D6250637E\7491841373db41d3abfc8a835a40c268\1041704007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" name="Picture 2" descr="C:\Users\lvpeng\AppData\Local\YNote\data\qq8A6E2AC88C6C8D3D7BF4CA5D6250637E\7491841373db41d3abfc8a835a40c268\10417040071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983798">
        <w:rPr>
          <w:rFonts w:hint="eastAsia"/>
        </w:rPr>
        <w:t>这里面有两种类型的</w:t>
      </w:r>
      <w:r w:rsidRPr="00983798">
        <w:t>tuple</w:t>
      </w:r>
      <w:r w:rsidRPr="00983798">
        <w:rPr>
          <w:rFonts w:hint="eastAsia"/>
        </w:rPr>
        <w:t>，一种是事务性的</w:t>
      </w:r>
      <w:r w:rsidRPr="00983798">
        <w:t>tuple</w:t>
      </w:r>
      <w:r w:rsidRPr="00983798">
        <w:rPr>
          <w:rFonts w:hint="eastAsia"/>
        </w:rPr>
        <w:t>，一种是</w:t>
      </w:r>
      <w:r w:rsidRPr="00983798">
        <w:t>batch</w:t>
      </w:r>
      <w:r w:rsidRPr="00983798">
        <w:rPr>
          <w:rFonts w:hint="eastAsia"/>
        </w:rPr>
        <w:t>中的</w:t>
      </w:r>
      <w:r w:rsidRPr="00983798">
        <w:t>tuple</w:t>
      </w:r>
      <w:r w:rsidRPr="00983798">
        <w:rPr>
          <w:rFonts w:hint="eastAsia"/>
        </w:rPr>
        <w:t>；</w:t>
      </w:r>
    </w:p>
    <w:p w:rsidR="00983798" w:rsidRPr="00983798" w:rsidRDefault="00983798" w:rsidP="00983798">
      <w:r w:rsidRPr="00983798">
        <w:t xml:space="preserve">coordinator </w:t>
      </w:r>
      <w:r w:rsidRPr="00983798">
        <w:rPr>
          <w:rFonts w:hint="eastAsia"/>
        </w:rPr>
        <w:t>开启一个事务准备发射一个</w:t>
      </w:r>
      <w:r w:rsidRPr="00983798">
        <w:t>batch</w:t>
      </w:r>
      <w:r w:rsidRPr="00983798">
        <w:rPr>
          <w:rFonts w:hint="eastAsia"/>
        </w:rPr>
        <w:t>时候，进入一个事务的</w:t>
      </w:r>
      <w:r w:rsidRPr="00983798">
        <w:t>processing</w:t>
      </w:r>
      <w:r w:rsidRPr="00983798">
        <w:rPr>
          <w:rFonts w:hint="eastAsia"/>
        </w:rPr>
        <w:t>阶段，会发射一个事务性</w:t>
      </w:r>
      <w:r w:rsidRPr="00983798">
        <w:rPr>
          <w:rFonts w:hint="eastAsia"/>
        </w:rPr>
        <w:t xml:space="preserve"> </w:t>
      </w:r>
      <w:r w:rsidRPr="00983798">
        <w:t>tuple(transactionAttempt &amp; metadata)</w:t>
      </w:r>
      <w:r w:rsidRPr="00983798">
        <w:rPr>
          <w:rFonts w:hint="eastAsia"/>
        </w:rPr>
        <w:t>到</w:t>
      </w:r>
      <w:proofErr w:type="gramStart"/>
      <w:r w:rsidRPr="00983798">
        <w:rPr>
          <w:rFonts w:hint="eastAsia"/>
        </w:rPr>
        <w:t>”</w:t>
      </w:r>
      <w:proofErr w:type="gramEnd"/>
      <w:r w:rsidRPr="00983798">
        <w:t>batch emit</w:t>
      </w:r>
      <w:proofErr w:type="gramStart"/>
      <w:r w:rsidRPr="00983798">
        <w:t>”</w:t>
      </w:r>
      <w:proofErr w:type="gramEnd"/>
      <w:r w:rsidRPr="00983798">
        <w:rPr>
          <w:rFonts w:hint="eastAsia"/>
        </w:rPr>
        <w:t>流</w:t>
      </w:r>
    </w:p>
    <w:p w:rsidR="00983798" w:rsidRPr="00983798" w:rsidRDefault="00983798" w:rsidP="00983798">
      <w:r w:rsidRPr="00983798">
        <w:t>Emitter</w:t>
      </w:r>
      <w:r w:rsidRPr="00983798">
        <w:rPr>
          <w:rFonts w:hint="eastAsia"/>
        </w:rPr>
        <w:t>以</w:t>
      </w:r>
      <w:r w:rsidRPr="00983798">
        <w:t>all grouping(</w:t>
      </w:r>
      <w:r w:rsidRPr="00983798">
        <w:rPr>
          <w:rFonts w:hint="eastAsia"/>
        </w:rPr>
        <w:t>广播</w:t>
      </w:r>
      <w:r w:rsidRPr="00983798">
        <w:t>)</w:t>
      </w:r>
      <w:r w:rsidRPr="00983798">
        <w:rPr>
          <w:rFonts w:hint="eastAsia"/>
        </w:rPr>
        <w:t>的方式订阅</w:t>
      </w:r>
      <w:r w:rsidRPr="00983798">
        <w:t>coordinator</w:t>
      </w:r>
      <w:r w:rsidRPr="00983798">
        <w:rPr>
          <w:rFonts w:hint="eastAsia"/>
        </w:rPr>
        <w:t>的</w:t>
      </w:r>
      <w:proofErr w:type="gramStart"/>
      <w:r w:rsidRPr="00983798">
        <w:rPr>
          <w:rFonts w:hint="eastAsia"/>
        </w:rPr>
        <w:t>”</w:t>
      </w:r>
      <w:proofErr w:type="gramEnd"/>
      <w:r w:rsidRPr="00983798">
        <w:t>batch emit</w:t>
      </w:r>
      <w:proofErr w:type="gramStart"/>
      <w:r w:rsidRPr="00983798">
        <w:t>”</w:t>
      </w:r>
      <w:proofErr w:type="gramEnd"/>
      <w:r w:rsidRPr="00983798">
        <w:rPr>
          <w:rFonts w:hint="eastAsia"/>
        </w:rPr>
        <w:t>流，负责为每个</w:t>
      </w:r>
      <w:r w:rsidRPr="00983798">
        <w:t>batch</w:t>
      </w:r>
      <w:r w:rsidRPr="00983798">
        <w:rPr>
          <w:rFonts w:hint="eastAsia"/>
        </w:rPr>
        <w:t>实际发射</w:t>
      </w:r>
      <w:r w:rsidRPr="00983798">
        <w:t>tuple</w:t>
      </w:r>
      <w:r w:rsidRPr="00983798">
        <w:rPr>
          <w:rFonts w:hint="eastAsia"/>
        </w:rPr>
        <w:t>。发送的</w:t>
      </w:r>
      <w:r w:rsidRPr="00983798">
        <w:t>tuple</w:t>
      </w:r>
      <w:r w:rsidRPr="00983798">
        <w:rPr>
          <w:rFonts w:hint="eastAsia"/>
        </w:rPr>
        <w:t>都必须以</w:t>
      </w:r>
      <w:r w:rsidRPr="00983798">
        <w:t>TransactionAttempt</w:t>
      </w:r>
      <w:r w:rsidRPr="00983798">
        <w:rPr>
          <w:rFonts w:hint="eastAsia"/>
        </w:rPr>
        <w:t>作为第一个</w:t>
      </w:r>
      <w:r w:rsidRPr="00983798">
        <w:t>field</w:t>
      </w:r>
      <w:r w:rsidRPr="00983798">
        <w:rPr>
          <w:rFonts w:hint="eastAsia"/>
        </w:rPr>
        <w:t>，</w:t>
      </w:r>
      <w:r w:rsidRPr="00983798">
        <w:t>storm</w:t>
      </w:r>
      <w:r w:rsidRPr="00983798">
        <w:rPr>
          <w:rFonts w:hint="eastAsia"/>
        </w:rPr>
        <w:t>根据这个</w:t>
      </w:r>
      <w:r w:rsidRPr="00983798">
        <w:t>field</w:t>
      </w:r>
      <w:r w:rsidRPr="00983798">
        <w:rPr>
          <w:rFonts w:hint="eastAsia"/>
        </w:rPr>
        <w:t>来判断</w:t>
      </w:r>
      <w:r w:rsidRPr="00983798">
        <w:t>tuple</w:t>
      </w:r>
      <w:r w:rsidRPr="00983798">
        <w:rPr>
          <w:rFonts w:hint="eastAsia"/>
        </w:rPr>
        <w:t>属于哪一个</w:t>
      </w:r>
      <w:r w:rsidRPr="00983798">
        <w:t>batch</w:t>
      </w:r>
      <w:r w:rsidRPr="00983798">
        <w:rPr>
          <w:rFonts w:hint="eastAsia"/>
        </w:rPr>
        <w:t>。</w:t>
      </w:r>
    </w:p>
    <w:p w:rsidR="00983798" w:rsidRPr="00983798" w:rsidRDefault="00983798" w:rsidP="00983798">
      <w:r w:rsidRPr="00983798">
        <w:t>coordinator</w:t>
      </w:r>
      <w:r w:rsidRPr="00983798">
        <w:rPr>
          <w:rFonts w:hint="eastAsia"/>
        </w:rPr>
        <w:t>只有一个，</w:t>
      </w:r>
      <w:r w:rsidRPr="00983798">
        <w:t>emitter</w:t>
      </w:r>
      <w:r w:rsidRPr="00983798">
        <w:rPr>
          <w:rFonts w:hint="eastAsia"/>
        </w:rPr>
        <w:t>根据并行度可以有多个实例</w:t>
      </w:r>
    </w:p>
    <w:p w:rsidR="00983798" w:rsidRDefault="00AC6102" w:rsidP="00AC6102">
      <w:pPr>
        <w:pStyle w:val="3"/>
        <w:spacing w:before="156" w:after="156"/>
      </w:pPr>
      <w:r w:rsidRPr="00AC6102">
        <w:t xml:space="preserve">TransactionAttempt </w:t>
      </w:r>
      <w:r w:rsidRPr="00AC6102">
        <w:rPr>
          <w:rFonts w:hint="eastAsia"/>
        </w:rPr>
        <w:t>和</w:t>
      </w:r>
      <w:r w:rsidRPr="00AC6102">
        <w:rPr>
          <w:rFonts w:hint="eastAsia"/>
        </w:rPr>
        <w:t xml:space="preserve"> </w:t>
      </w:r>
      <w:r w:rsidRPr="00AC6102">
        <w:rPr>
          <w:rFonts w:hint="eastAsia"/>
        </w:rPr>
        <w:t>元数据</w:t>
      </w:r>
    </w:p>
    <w:p w:rsidR="00AC6102" w:rsidRPr="00AC6102" w:rsidRDefault="00AC6102" w:rsidP="00AC6102">
      <w:r w:rsidRPr="00AC6102">
        <w:t> TransactionAttempt</w:t>
      </w:r>
      <w:r w:rsidRPr="00AC6102">
        <w:rPr>
          <w:rFonts w:hint="eastAsia"/>
        </w:rPr>
        <w:t>包含两个值：一个</w:t>
      </w:r>
      <w:r w:rsidRPr="00AC6102">
        <w:t>transaction id</w:t>
      </w:r>
      <w:r w:rsidRPr="00AC6102">
        <w:rPr>
          <w:rFonts w:hint="eastAsia"/>
        </w:rPr>
        <w:t>，一个</w:t>
      </w:r>
      <w:r w:rsidRPr="00AC6102">
        <w:t>attempt id</w:t>
      </w:r>
      <w:r w:rsidRPr="00AC6102">
        <w:rPr>
          <w:rFonts w:hint="eastAsia"/>
        </w:rPr>
        <w:t>。</w:t>
      </w:r>
      <w:r w:rsidRPr="00AC6102">
        <w:t>transaction id</w:t>
      </w:r>
      <w:r w:rsidRPr="00AC6102">
        <w:rPr>
          <w:rFonts w:hint="eastAsia"/>
        </w:rPr>
        <w:t>的作用就是我们上面介绍的对于每个</w:t>
      </w:r>
      <w:r w:rsidRPr="00AC6102">
        <w:t>batch</w:t>
      </w:r>
      <w:r w:rsidRPr="00AC6102">
        <w:rPr>
          <w:rFonts w:hint="eastAsia"/>
        </w:rPr>
        <w:t>中的</w:t>
      </w:r>
      <w:r w:rsidRPr="00AC6102">
        <w:t>tuple</w:t>
      </w:r>
      <w:r w:rsidRPr="00AC6102">
        <w:rPr>
          <w:rFonts w:hint="eastAsia"/>
        </w:rPr>
        <w:t>是唯一的，而且不管这个</w:t>
      </w:r>
      <w:r w:rsidRPr="00AC6102">
        <w:t>batch    replay</w:t>
      </w:r>
      <w:r w:rsidRPr="00AC6102">
        <w:rPr>
          <w:rFonts w:hint="eastAsia"/>
        </w:rPr>
        <w:t>多少次都是一样的。</w:t>
      </w:r>
    </w:p>
    <w:p w:rsidR="00AC6102" w:rsidRPr="00AC6102" w:rsidRDefault="00AC6102" w:rsidP="00AC6102">
      <w:r w:rsidRPr="00AC6102">
        <w:t>attempt id</w:t>
      </w:r>
      <w:r w:rsidRPr="00AC6102">
        <w:rPr>
          <w:rFonts w:hint="eastAsia"/>
        </w:rPr>
        <w:t>是对于每个</w:t>
      </w:r>
      <w:r w:rsidRPr="00AC6102">
        <w:t>batch</w:t>
      </w:r>
      <w:r w:rsidRPr="00AC6102">
        <w:rPr>
          <w:rFonts w:hint="eastAsia"/>
        </w:rPr>
        <w:t>唯一的一个</w:t>
      </w:r>
      <w:r w:rsidRPr="00AC6102">
        <w:t>id</w:t>
      </w:r>
      <w:r w:rsidRPr="00AC6102">
        <w:rPr>
          <w:rFonts w:hint="eastAsia"/>
        </w:rPr>
        <w:t>，</w:t>
      </w:r>
      <w:r w:rsidRPr="00AC6102">
        <w:rPr>
          <w:rFonts w:hint="eastAsia"/>
        </w:rPr>
        <w:t xml:space="preserve"> </w:t>
      </w:r>
      <w:r w:rsidRPr="00AC6102">
        <w:rPr>
          <w:rFonts w:hint="eastAsia"/>
        </w:rPr>
        <w:t>但是对于同一个</w:t>
      </w:r>
      <w:r w:rsidRPr="00AC6102">
        <w:t>batch</w:t>
      </w:r>
      <w:r w:rsidRPr="00AC6102">
        <w:rPr>
          <w:rFonts w:hint="eastAsia"/>
        </w:rPr>
        <w:t>，它</w:t>
      </w:r>
      <w:r w:rsidRPr="00AC6102">
        <w:t>replay</w:t>
      </w:r>
      <w:r w:rsidRPr="00AC6102">
        <w:rPr>
          <w:rFonts w:hint="eastAsia"/>
        </w:rPr>
        <w:t>之后的</w:t>
      </w:r>
      <w:r w:rsidRPr="00AC6102">
        <w:t>attempt id</w:t>
      </w:r>
      <w:r w:rsidRPr="00AC6102">
        <w:rPr>
          <w:rFonts w:hint="eastAsia"/>
        </w:rPr>
        <w:t>跟</w:t>
      </w:r>
      <w:r w:rsidRPr="00AC6102">
        <w:t>replay</w:t>
      </w:r>
      <w:r w:rsidRPr="00AC6102">
        <w:rPr>
          <w:rFonts w:hint="eastAsia"/>
        </w:rPr>
        <w:t>之前就不一样了，</w:t>
      </w:r>
    </w:p>
    <w:p w:rsidR="00AC6102" w:rsidRPr="00AC6102" w:rsidRDefault="00AC6102" w:rsidP="00AC6102">
      <w:r w:rsidRPr="00AC6102">
        <w:t xml:space="preserve">       </w:t>
      </w:r>
      <w:r w:rsidRPr="00AC6102">
        <w:t>我们可以把</w:t>
      </w:r>
      <w:r w:rsidRPr="00AC6102">
        <w:t>attempt id</w:t>
      </w:r>
      <w:r w:rsidRPr="00AC6102">
        <w:rPr>
          <w:rFonts w:hint="eastAsia"/>
        </w:rPr>
        <w:t>理解成</w:t>
      </w:r>
      <w:r w:rsidRPr="00AC6102">
        <w:t>replay-times</w:t>
      </w:r>
      <w:r w:rsidRPr="00AC6102">
        <w:rPr>
          <w:rFonts w:hint="eastAsia"/>
        </w:rPr>
        <w:t>，</w:t>
      </w:r>
      <w:r w:rsidRPr="00AC6102">
        <w:rPr>
          <w:rFonts w:hint="eastAsia"/>
        </w:rPr>
        <w:t xml:space="preserve"> </w:t>
      </w:r>
      <w:r w:rsidRPr="00AC6102">
        <w:t>storm</w:t>
      </w:r>
      <w:r w:rsidRPr="00AC6102">
        <w:rPr>
          <w:rFonts w:hint="eastAsia"/>
        </w:rPr>
        <w:t>利用这个</w:t>
      </w:r>
      <w:r w:rsidRPr="00AC6102">
        <w:t>id</w:t>
      </w:r>
      <w:r w:rsidRPr="00AC6102">
        <w:rPr>
          <w:rFonts w:hint="eastAsia"/>
        </w:rPr>
        <w:t>来区别一个</w:t>
      </w:r>
      <w:r w:rsidRPr="00AC6102">
        <w:t>batch</w:t>
      </w:r>
      <w:r w:rsidRPr="00AC6102">
        <w:rPr>
          <w:rFonts w:hint="eastAsia"/>
        </w:rPr>
        <w:t>发射的</w:t>
      </w:r>
      <w:r w:rsidRPr="00AC6102">
        <w:t>tuple</w:t>
      </w:r>
      <w:r w:rsidRPr="00AC6102">
        <w:rPr>
          <w:rFonts w:hint="eastAsia"/>
        </w:rPr>
        <w:t>的不同版本</w:t>
      </w:r>
    </w:p>
    <w:p w:rsidR="00983798" w:rsidRDefault="00983798" w:rsidP="00983798"/>
    <w:p w:rsidR="00AC6102" w:rsidRPr="00AC6102" w:rsidRDefault="00AC6102" w:rsidP="00AC6102">
      <w:r w:rsidRPr="00AC6102">
        <w:t>metadata(</w:t>
      </w:r>
      <w:r w:rsidRPr="00AC6102">
        <w:rPr>
          <w:rFonts w:hint="eastAsia"/>
        </w:rPr>
        <w:t>元数据</w:t>
      </w:r>
      <w:r w:rsidRPr="00AC6102">
        <w:t>)</w:t>
      </w:r>
      <w:r w:rsidRPr="00AC6102">
        <w:rPr>
          <w:rFonts w:hint="eastAsia"/>
        </w:rPr>
        <w:t>中包含当前事务可以从哪个</w:t>
      </w:r>
      <w:r w:rsidRPr="00AC6102">
        <w:t>point</w:t>
      </w:r>
      <w:r w:rsidRPr="00AC6102">
        <w:rPr>
          <w:rFonts w:hint="eastAsia"/>
        </w:rPr>
        <w:t>进行重放数据，存放在</w:t>
      </w:r>
      <w:r w:rsidRPr="00AC6102">
        <w:t>zookeeper</w:t>
      </w:r>
      <w:r w:rsidRPr="00AC6102">
        <w:rPr>
          <w:rFonts w:hint="eastAsia"/>
        </w:rPr>
        <w:t>中的，</w:t>
      </w:r>
      <w:r w:rsidRPr="00AC6102">
        <w:t>spout</w:t>
      </w:r>
      <w:r w:rsidRPr="00AC6102">
        <w:rPr>
          <w:rFonts w:hint="eastAsia"/>
        </w:rPr>
        <w:t>可以通过</w:t>
      </w:r>
      <w:r w:rsidRPr="00AC6102">
        <w:t>Kryo</w:t>
      </w:r>
      <w:r w:rsidRPr="00AC6102">
        <w:rPr>
          <w:rFonts w:hint="eastAsia"/>
        </w:rPr>
        <w:t>从</w:t>
      </w:r>
      <w:r w:rsidRPr="00AC6102">
        <w:t>zookeeper</w:t>
      </w:r>
      <w:r w:rsidRPr="00AC6102">
        <w:rPr>
          <w:rFonts w:hint="eastAsia"/>
        </w:rPr>
        <w:t>中序列化和</w:t>
      </w:r>
      <w:r w:rsidRPr="00AC6102">
        <w:rPr>
          <w:rFonts w:hint="eastAsia"/>
          <w:b/>
          <w:bCs/>
        </w:rPr>
        <w:t>反序列化</w:t>
      </w:r>
      <w:r w:rsidRPr="00AC6102">
        <w:rPr>
          <w:rFonts w:hint="eastAsia"/>
        </w:rPr>
        <w:t>该元数据。</w:t>
      </w:r>
    </w:p>
    <w:p w:rsidR="00AC6102" w:rsidRDefault="00AC6102" w:rsidP="00983798">
      <w:r w:rsidRPr="00AC6102">
        <w:lastRenderedPageBreak/>
        <w:drawing>
          <wp:inline distT="0" distB="0" distL="0" distR="0" wp14:anchorId="6D47F5EA" wp14:editId="69D1DACC">
            <wp:extent cx="5274310" cy="3677920"/>
            <wp:effectExtent l="0" t="0" r="2540" b="0"/>
            <wp:docPr id="163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C6102" w:rsidRDefault="00AC6102" w:rsidP="00AC6102">
      <w:pPr>
        <w:pStyle w:val="2"/>
        <w:spacing w:before="156" w:after="156"/>
      </w:pPr>
      <w:r w:rsidRPr="00AC6102">
        <w:rPr>
          <w:rFonts w:hint="eastAsia"/>
        </w:rPr>
        <w:t>事务性</w:t>
      </w:r>
      <w:r w:rsidRPr="00AC6102">
        <w:t>Bolt</w:t>
      </w:r>
    </w:p>
    <w:p w:rsidR="00AC6102" w:rsidRPr="00AC6102" w:rsidRDefault="00AC6102" w:rsidP="00AC6102">
      <w:r w:rsidRPr="00AC6102">
        <w:t>BaseTransactionalBolt</w:t>
      </w:r>
    </w:p>
    <w:p w:rsidR="00AC6102" w:rsidRPr="00AC6102" w:rsidRDefault="00AC6102" w:rsidP="00AC6102">
      <w:r w:rsidRPr="00AC6102">
        <w:rPr>
          <w:rFonts w:hint="eastAsia"/>
        </w:rPr>
        <w:t>处理</w:t>
      </w:r>
      <w:r w:rsidRPr="00AC6102">
        <w:t>batch</w:t>
      </w:r>
      <w:r w:rsidRPr="00AC6102">
        <w:rPr>
          <w:rFonts w:hint="eastAsia"/>
        </w:rPr>
        <w:t>在一起的</w:t>
      </w:r>
      <w:r w:rsidRPr="00AC6102">
        <w:t>tuples</w:t>
      </w:r>
      <w:r w:rsidRPr="00AC6102">
        <w:rPr>
          <w:rFonts w:hint="eastAsia"/>
        </w:rPr>
        <w:t>，对于每一个</w:t>
      </w:r>
      <w:r w:rsidRPr="00AC6102">
        <w:t>tuple</w:t>
      </w:r>
      <w:proofErr w:type="gramStart"/>
      <w:r w:rsidRPr="00AC6102">
        <w:rPr>
          <w:rFonts w:hint="eastAsia"/>
        </w:rPr>
        <w:t>调用调用</w:t>
      </w:r>
      <w:proofErr w:type="gramEnd"/>
      <w:r w:rsidRPr="00AC6102">
        <w:t>execute</w:t>
      </w:r>
      <w:r w:rsidRPr="00AC6102">
        <w:rPr>
          <w:rFonts w:hint="eastAsia"/>
        </w:rPr>
        <w:t>方</w:t>
      </w:r>
      <w:r w:rsidRPr="00AC6102">
        <w:rPr>
          <w:rFonts w:hint="eastAsia"/>
        </w:rPr>
        <w:t xml:space="preserve"> </w:t>
      </w:r>
      <w:r w:rsidRPr="00AC6102">
        <w:rPr>
          <w:rFonts w:hint="eastAsia"/>
        </w:rPr>
        <w:t>法，而在整个</w:t>
      </w:r>
      <w:r w:rsidRPr="00AC6102">
        <w:t>batch</w:t>
      </w:r>
      <w:r w:rsidRPr="00AC6102">
        <w:rPr>
          <w:rFonts w:hint="eastAsia"/>
        </w:rPr>
        <w:t>处理</w:t>
      </w:r>
      <w:r w:rsidRPr="00AC6102">
        <w:t>(processing)</w:t>
      </w:r>
      <w:r w:rsidRPr="00AC6102">
        <w:rPr>
          <w:rFonts w:hint="eastAsia"/>
        </w:rPr>
        <w:t>完成的时候调用</w:t>
      </w:r>
      <w:r w:rsidRPr="00AC6102">
        <w:t>finishBatch</w:t>
      </w:r>
      <w:r w:rsidRPr="00AC6102">
        <w:rPr>
          <w:rFonts w:hint="eastAsia"/>
        </w:rPr>
        <w:t>方法。如果</w:t>
      </w:r>
      <w:r w:rsidRPr="00AC6102">
        <w:t>BatchBolt</w:t>
      </w:r>
      <w:r w:rsidRPr="00AC6102">
        <w:rPr>
          <w:rFonts w:hint="eastAsia"/>
        </w:rPr>
        <w:t>被标记成</w:t>
      </w:r>
      <w:r w:rsidRPr="00AC6102">
        <w:t>Committer</w:t>
      </w:r>
      <w:r w:rsidRPr="00AC6102">
        <w:rPr>
          <w:rFonts w:hint="eastAsia"/>
        </w:rPr>
        <w:t>，则</w:t>
      </w:r>
      <w:r w:rsidRPr="00AC6102">
        <w:rPr>
          <w:rFonts w:hint="eastAsia"/>
        </w:rPr>
        <w:t xml:space="preserve"> </w:t>
      </w:r>
      <w:r w:rsidRPr="00AC6102">
        <w:rPr>
          <w:rFonts w:hint="eastAsia"/>
        </w:rPr>
        <w:t>只能在</w:t>
      </w:r>
      <w:r w:rsidRPr="00AC6102">
        <w:t>commit</w:t>
      </w:r>
      <w:r w:rsidRPr="00AC6102">
        <w:rPr>
          <w:rFonts w:hint="eastAsia"/>
        </w:rPr>
        <w:t>阶段调用</w:t>
      </w:r>
      <w:r w:rsidRPr="00AC6102">
        <w:t>finishBatch</w:t>
      </w:r>
      <w:r w:rsidRPr="00AC6102">
        <w:rPr>
          <w:rFonts w:hint="eastAsia"/>
        </w:rPr>
        <w:t>方法。一个</w:t>
      </w:r>
      <w:r w:rsidRPr="00AC6102">
        <w:t>batch</w:t>
      </w:r>
      <w:r w:rsidRPr="00AC6102">
        <w:rPr>
          <w:rFonts w:hint="eastAsia"/>
        </w:rPr>
        <w:t>的</w:t>
      </w:r>
      <w:r w:rsidRPr="00AC6102">
        <w:t>commit</w:t>
      </w:r>
      <w:r w:rsidRPr="00AC6102">
        <w:rPr>
          <w:rFonts w:hint="eastAsia"/>
        </w:rPr>
        <w:t>阶段由</w:t>
      </w:r>
      <w:r w:rsidRPr="00AC6102">
        <w:t>storm</w:t>
      </w:r>
      <w:r w:rsidRPr="00AC6102">
        <w:rPr>
          <w:rFonts w:hint="eastAsia"/>
        </w:rPr>
        <w:t>保证只在前一个</w:t>
      </w:r>
      <w:r w:rsidRPr="00AC6102">
        <w:t>batch</w:t>
      </w:r>
      <w:r w:rsidRPr="00AC6102">
        <w:rPr>
          <w:rFonts w:hint="eastAsia"/>
        </w:rPr>
        <w:t>成功提交之后才会执行。并且它会重试直到</w:t>
      </w:r>
      <w:r w:rsidRPr="00AC6102">
        <w:t>topology</w:t>
      </w:r>
      <w:r w:rsidRPr="00AC6102">
        <w:rPr>
          <w:rFonts w:hint="eastAsia"/>
        </w:rPr>
        <w:t>里面的所有</w:t>
      </w:r>
      <w:r w:rsidRPr="00AC6102">
        <w:t>bolt</w:t>
      </w:r>
      <w:r w:rsidRPr="00AC6102">
        <w:rPr>
          <w:rFonts w:hint="eastAsia"/>
        </w:rPr>
        <w:t>在</w:t>
      </w:r>
      <w:r w:rsidRPr="00AC6102">
        <w:t>commit</w:t>
      </w:r>
      <w:r w:rsidRPr="00AC6102">
        <w:rPr>
          <w:rFonts w:hint="eastAsia"/>
        </w:rPr>
        <w:t>完成提交。那么如何知道</w:t>
      </w:r>
      <w:r w:rsidRPr="00AC6102">
        <w:t>batch</w:t>
      </w:r>
      <w:r w:rsidRPr="00AC6102">
        <w:rPr>
          <w:rFonts w:hint="eastAsia"/>
        </w:rPr>
        <w:t>的</w:t>
      </w:r>
      <w:r w:rsidRPr="00AC6102">
        <w:t>processing</w:t>
      </w:r>
      <w:r w:rsidRPr="00AC6102">
        <w:rPr>
          <w:rFonts w:hint="eastAsia"/>
        </w:rPr>
        <w:t>完成了，也就是</w:t>
      </w:r>
      <w:r w:rsidRPr="00AC6102">
        <w:t>bolt</w:t>
      </w:r>
      <w:r w:rsidRPr="00AC6102">
        <w:rPr>
          <w:rFonts w:hint="eastAsia"/>
        </w:rPr>
        <w:t>是否接收处理了</w:t>
      </w:r>
      <w:r w:rsidRPr="00AC6102">
        <w:t>batch</w:t>
      </w:r>
      <w:r w:rsidRPr="00AC6102">
        <w:rPr>
          <w:rFonts w:hint="eastAsia"/>
        </w:rPr>
        <w:t>里面所有的</w:t>
      </w:r>
      <w:r w:rsidRPr="00AC6102">
        <w:t>tuple</w:t>
      </w:r>
      <w:r w:rsidRPr="00AC6102">
        <w:rPr>
          <w:rFonts w:hint="eastAsia"/>
        </w:rPr>
        <w:t>；在</w:t>
      </w:r>
      <w:r w:rsidRPr="00AC6102">
        <w:t>bolt</w:t>
      </w:r>
      <w:r w:rsidRPr="00AC6102">
        <w:rPr>
          <w:rFonts w:hint="eastAsia"/>
        </w:rPr>
        <w:t>内部，有一个</w:t>
      </w:r>
      <w:r w:rsidRPr="00AC6102">
        <w:rPr>
          <w:rFonts w:hint="eastAsia"/>
        </w:rPr>
        <w:t xml:space="preserve"> </w:t>
      </w:r>
      <w:r w:rsidRPr="00AC6102">
        <w:t>CoordinatedBolt</w:t>
      </w:r>
      <w:r w:rsidRPr="00AC6102">
        <w:rPr>
          <w:rFonts w:hint="eastAsia"/>
        </w:rPr>
        <w:t>的模型。</w:t>
      </w:r>
    </w:p>
    <w:p w:rsidR="00AC6102" w:rsidRPr="00AC6102" w:rsidRDefault="00AC6102" w:rsidP="00AC6102">
      <w:r w:rsidRPr="00AC6102">
        <w:rPr>
          <w:lang w:val="it-IT"/>
        </w:rPr>
        <w:t>CoordinateBolt</w:t>
      </w:r>
      <w:r w:rsidRPr="00AC6102">
        <w:rPr>
          <w:rFonts w:hint="eastAsia"/>
        </w:rPr>
        <w:t>具体原理如下：</w:t>
      </w:r>
    </w:p>
    <w:p w:rsidR="00AC6102" w:rsidRDefault="00AC6102" w:rsidP="00AC6102">
      <w:r w:rsidRPr="00AC6102">
        <w:drawing>
          <wp:inline distT="0" distB="0" distL="0" distR="0" wp14:anchorId="41D43E35" wp14:editId="15850476">
            <wp:extent cx="5274310" cy="1807210"/>
            <wp:effectExtent l="0" t="0" r="2540" b="2540"/>
            <wp:docPr id="17412" name="Picture 2" descr="C:\Users\lvpeng\AppData\Local\YNote\data\qq8A6E2AC88C6C8D3D7BF4CA5D6250637E\9ff051bac280468aa4d8a666c0ab04f1\104170453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" name="Picture 2" descr="C:\Users\lvpeng\AppData\Local\YNote\data\qq8A6E2AC88C6C8D3D7BF4CA5D6250637E\9ff051bac280468aa4d8a666c0ab04f1\10417045307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C6102" w:rsidRDefault="00AC6102" w:rsidP="00AC6102">
      <w:pPr>
        <w:pStyle w:val="3"/>
        <w:spacing w:before="156" w:after="156"/>
      </w:pPr>
      <w:r w:rsidRPr="00AC6102">
        <w:t>CoordinateBolt</w:t>
      </w:r>
    </w:p>
    <w:p w:rsidR="00AC6102" w:rsidRPr="00AC6102" w:rsidRDefault="00AC6102" w:rsidP="00AC6102">
      <w:r w:rsidRPr="00AC6102">
        <w:rPr>
          <w:rFonts w:hint="eastAsia"/>
        </w:rPr>
        <w:t>每个</w:t>
      </w:r>
      <w:r w:rsidRPr="00AC6102">
        <w:t>CoordinateBolt</w:t>
      </w:r>
      <w:r w:rsidRPr="00AC6102">
        <w:rPr>
          <w:rFonts w:hint="eastAsia"/>
        </w:rPr>
        <w:t>记录两个值：有哪些</w:t>
      </w:r>
      <w:r w:rsidRPr="00AC6102">
        <w:t>task</w:t>
      </w:r>
      <w:r w:rsidRPr="00AC6102">
        <w:rPr>
          <w:rFonts w:hint="eastAsia"/>
        </w:rPr>
        <w:t>给我发送了</w:t>
      </w:r>
      <w:r w:rsidRPr="00AC6102">
        <w:t>tuple</w:t>
      </w:r>
      <w:r w:rsidRPr="00AC6102">
        <w:rPr>
          <w:rFonts w:hint="eastAsia"/>
        </w:rPr>
        <w:t>（根据</w:t>
      </w:r>
      <w:r w:rsidRPr="00AC6102">
        <w:t>topology</w:t>
      </w:r>
      <w:r w:rsidRPr="00AC6102">
        <w:rPr>
          <w:rFonts w:hint="eastAsia"/>
        </w:rPr>
        <w:t>的</w:t>
      </w:r>
      <w:r w:rsidRPr="00AC6102">
        <w:lastRenderedPageBreak/>
        <w:t>grouping</w:t>
      </w:r>
      <w:r w:rsidRPr="00AC6102">
        <w:rPr>
          <w:rFonts w:hint="eastAsia"/>
        </w:rPr>
        <w:t>信息）；我要给哪些</w:t>
      </w:r>
      <w:r w:rsidRPr="00AC6102">
        <w:t>task</w:t>
      </w:r>
      <w:r w:rsidRPr="00AC6102">
        <w:rPr>
          <w:rFonts w:hint="eastAsia"/>
        </w:rPr>
        <w:t>发送信息（同样根据</w:t>
      </w:r>
      <w:r w:rsidRPr="00AC6102">
        <w:t>groping</w:t>
      </w:r>
      <w:r w:rsidRPr="00AC6102">
        <w:rPr>
          <w:rFonts w:hint="eastAsia"/>
        </w:rPr>
        <w:t>信息）。</w:t>
      </w:r>
    </w:p>
    <w:p w:rsidR="00AC6102" w:rsidRPr="00AC6102" w:rsidRDefault="00AC6102" w:rsidP="00AC6102">
      <w:r w:rsidRPr="00AC6102">
        <w:rPr>
          <w:rFonts w:hint="eastAsia"/>
        </w:rPr>
        <w:t>等所有的</w:t>
      </w:r>
      <w:r w:rsidRPr="00AC6102">
        <w:t>tuple</w:t>
      </w:r>
      <w:r w:rsidRPr="00AC6102">
        <w:rPr>
          <w:rFonts w:hint="eastAsia"/>
        </w:rPr>
        <w:t>都发送完了之后，</w:t>
      </w:r>
      <w:r w:rsidRPr="00AC6102">
        <w:t>CoordinateBolt</w:t>
      </w:r>
      <w:r w:rsidRPr="00AC6102">
        <w:rPr>
          <w:rFonts w:hint="eastAsia"/>
        </w:rPr>
        <w:t>通过另外一个特殊的</w:t>
      </w:r>
      <w:r w:rsidRPr="00AC6102">
        <w:t>stream</w:t>
      </w:r>
      <w:r w:rsidRPr="00AC6102">
        <w:rPr>
          <w:rFonts w:hint="eastAsia"/>
        </w:rPr>
        <w:t>以</w:t>
      </w:r>
      <w:r w:rsidRPr="00AC6102">
        <w:t>emitDirect</w:t>
      </w:r>
      <w:r w:rsidRPr="00AC6102">
        <w:rPr>
          <w:rFonts w:hint="eastAsia"/>
        </w:rPr>
        <w:t>的方式告诉所有它发送过</w:t>
      </w:r>
      <w:r w:rsidRPr="00AC6102">
        <w:rPr>
          <w:rFonts w:hint="eastAsia"/>
        </w:rPr>
        <w:t xml:space="preserve"> </w:t>
      </w:r>
      <w:r w:rsidRPr="00AC6102">
        <w:t>tuple</w:t>
      </w:r>
      <w:r w:rsidRPr="00AC6102">
        <w:rPr>
          <w:rFonts w:hint="eastAsia"/>
        </w:rPr>
        <w:t>的</w:t>
      </w:r>
      <w:r w:rsidRPr="00AC6102">
        <w:t>task</w:t>
      </w:r>
      <w:r w:rsidRPr="00AC6102">
        <w:rPr>
          <w:rFonts w:hint="eastAsia"/>
        </w:rPr>
        <w:t>，它发送了多少</w:t>
      </w:r>
      <w:r w:rsidRPr="00AC6102">
        <w:t>tuple</w:t>
      </w:r>
      <w:r w:rsidRPr="00AC6102">
        <w:rPr>
          <w:rFonts w:hint="eastAsia"/>
        </w:rPr>
        <w:t>给这个</w:t>
      </w:r>
      <w:r w:rsidRPr="00AC6102">
        <w:t>task</w:t>
      </w:r>
      <w:r w:rsidRPr="00AC6102">
        <w:rPr>
          <w:rFonts w:hint="eastAsia"/>
        </w:rPr>
        <w:t>。下游</w:t>
      </w:r>
      <w:r w:rsidRPr="00AC6102">
        <w:t>task</w:t>
      </w:r>
      <w:r w:rsidRPr="00AC6102">
        <w:rPr>
          <w:rFonts w:hint="eastAsia"/>
        </w:rPr>
        <w:t>会将这个数字和自己已经接收到的</w:t>
      </w:r>
      <w:r w:rsidRPr="00AC6102">
        <w:t>tuple</w:t>
      </w:r>
      <w:r w:rsidRPr="00AC6102">
        <w:rPr>
          <w:rFonts w:hint="eastAsia"/>
        </w:rPr>
        <w:t>数量</w:t>
      </w:r>
      <w:proofErr w:type="gramStart"/>
      <w:r w:rsidRPr="00AC6102">
        <w:rPr>
          <w:rFonts w:hint="eastAsia"/>
        </w:rPr>
        <w:t>做对</w:t>
      </w:r>
      <w:proofErr w:type="gramEnd"/>
      <w:r w:rsidRPr="00AC6102">
        <w:rPr>
          <w:rFonts w:hint="eastAsia"/>
        </w:rPr>
        <w:t>比，如果相等，则说明处理</w:t>
      </w:r>
      <w:r w:rsidRPr="00AC6102">
        <w:rPr>
          <w:rFonts w:hint="eastAsia"/>
        </w:rPr>
        <w:t xml:space="preserve"> </w:t>
      </w:r>
      <w:r w:rsidRPr="00AC6102">
        <w:rPr>
          <w:rFonts w:hint="eastAsia"/>
        </w:rPr>
        <w:t>完了所有的</w:t>
      </w:r>
      <w:r w:rsidRPr="00AC6102">
        <w:t>tuple</w:t>
      </w:r>
      <w:r w:rsidRPr="00AC6102">
        <w:rPr>
          <w:rFonts w:hint="eastAsia"/>
        </w:rPr>
        <w:t>。</w:t>
      </w:r>
    </w:p>
    <w:p w:rsidR="00AC6102" w:rsidRDefault="00AC6102" w:rsidP="00AC6102">
      <w:r w:rsidRPr="00AC6102">
        <w:rPr>
          <w:rFonts w:hint="eastAsia"/>
        </w:rPr>
        <w:t>下游</w:t>
      </w:r>
      <w:r w:rsidRPr="00AC6102">
        <w:t>CoordinateBolt</w:t>
      </w:r>
      <w:r w:rsidRPr="00AC6102">
        <w:rPr>
          <w:rFonts w:hint="eastAsia"/>
        </w:rPr>
        <w:t>会重复上面的步骤，通知其下游。</w:t>
      </w:r>
    </w:p>
    <w:p w:rsidR="00380F06" w:rsidRDefault="00380F06" w:rsidP="00380F06">
      <w:pPr>
        <w:pStyle w:val="2"/>
        <w:spacing w:before="156" w:after="156"/>
      </w:pPr>
      <w:r>
        <w:rPr>
          <w:rFonts w:hint="eastAsia"/>
        </w:rPr>
        <w:t>事务</w:t>
      </w:r>
      <w:r>
        <w:rPr>
          <w:rFonts w:hint="eastAsia"/>
        </w:rPr>
        <w:t>API</w:t>
      </w:r>
    </w:p>
    <w:p w:rsidR="001134D2" w:rsidRDefault="001134D2" w:rsidP="001134D2">
      <w:pPr>
        <w:pStyle w:val="2"/>
        <w:spacing w:before="156" w:after="156"/>
      </w:pPr>
      <w:r>
        <w:t>事务处理流程图</w:t>
      </w:r>
    </w:p>
    <w:p w:rsidR="001134D2" w:rsidRPr="001134D2" w:rsidRDefault="001134D2" w:rsidP="001134D2">
      <w:pPr>
        <w:rPr>
          <w:rFonts w:hint="eastAsia"/>
        </w:rPr>
      </w:pPr>
      <w:r w:rsidRPr="001134D2">
        <w:drawing>
          <wp:inline distT="0" distB="0" distL="0" distR="0" wp14:anchorId="29A96DA1" wp14:editId="13D0CABC">
            <wp:extent cx="5274310" cy="3677920"/>
            <wp:effectExtent l="0" t="0" r="2540" b="0"/>
            <wp:docPr id="143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92F0C" w:rsidRPr="00592F0C" w:rsidRDefault="00592F0C" w:rsidP="00592F0C">
      <w:pPr>
        <w:pStyle w:val="3"/>
        <w:spacing w:before="156" w:after="156"/>
      </w:pPr>
      <w:r w:rsidRPr="00592F0C">
        <w:t>Spout</w:t>
      </w:r>
    </w:p>
    <w:p w:rsidR="00592F0C" w:rsidRPr="00592F0C" w:rsidRDefault="00592F0C" w:rsidP="00592F0C">
      <w:pPr>
        <w:pStyle w:val="a3"/>
      </w:pPr>
      <w:hyperlink r:id="rId37" w:history="1">
        <w:r w:rsidRPr="00592F0C">
          <w:rPr>
            <w:rStyle w:val="a6"/>
            <w:b/>
            <w:bCs/>
          </w:rPr>
          <w:t>ITransactionalSpout</w:t>
        </w:r>
      </w:hyperlink>
      <w:hyperlink r:id="rId38" w:history="1">
        <w:r w:rsidRPr="00592F0C">
          <w:rPr>
            <w:rStyle w:val="a6"/>
            <w:b/>
            <w:bCs/>
          </w:rPr>
          <w:t>&lt;T&gt;</w:t>
        </w:r>
      </w:hyperlink>
      <w:r w:rsidRPr="00592F0C">
        <w:rPr>
          <w:rFonts w:hint="eastAsia"/>
        </w:rPr>
        <w:t>，同</w:t>
      </w:r>
      <w:r w:rsidRPr="00592F0C">
        <w:t>BaseTransactionalSpout&lt;T&gt;</w:t>
      </w:r>
      <w:r w:rsidRPr="00592F0C">
        <w:rPr>
          <w:rFonts w:hint="eastAsia"/>
        </w:rPr>
        <w:t>，普通事务</w:t>
      </w:r>
      <w:r w:rsidRPr="00592F0C">
        <w:t>Spout</w:t>
      </w:r>
    </w:p>
    <w:p w:rsidR="00592F0C" w:rsidRPr="00592F0C" w:rsidRDefault="00592F0C" w:rsidP="00592F0C">
      <w:pPr>
        <w:pStyle w:val="a3"/>
      </w:pPr>
      <w:hyperlink r:id="rId39" w:history="1">
        <w:r w:rsidRPr="00592F0C">
          <w:rPr>
            <w:rStyle w:val="a6"/>
            <w:b/>
            <w:bCs/>
          </w:rPr>
          <w:t>IPartitionedTransactionalSpout</w:t>
        </w:r>
      </w:hyperlink>
      <w:hyperlink r:id="rId40" w:history="1">
        <w:r w:rsidRPr="00592F0C">
          <w:rPr>
            <w:rStyle w:val="a6"/>
            <w:b/>
            <w:bCs/>
          </w:rPr>
          <w:t>&lt;T&gt;</w:t>
        </w:r>
      </w:hyperlink>
      <w:r w:rsidRPr="00592F0C">
        <w:rPr>
          <w:rFonts w:hint="eastAsia"/>
        </w:rPr>
        <w:t>，同</w:t>
      </w:r>
      <w:r w:rsidRPr="00592F0C">
        <w:t>BasePartitionedTransactionalSpout&lt;T&gt;</w:t>
      </w:r>
      <w:r w:rsidRPr="00592F0C">
        <w:rPr>
          <w:rFonts w:hint="eastAsia"/>
        </w:rPr>
        <w:t>，分区事务</w:t>
      </w:r>
      <w:r w:rsidRPr="00592F0C">
        <w:t>Spout</w:t>
      </w:r>
    </w:p>
    <w:p w:rsidR="00592F0C" w:rsidRDefault="00592F0C" w:rsidP="00592F0C">
      <w:pPr>
        <w:pStyle w:val="a3"/>
      </w:pPr>
      <w:hyperlink r:id="rId41" w:history="1">
        <w:r w:rsidRPr="00592F0C">
          <w:rPr>
            <w:rStyle w:val="a6"/>
            <w:b/>
            <w:bCs/>
          </w:rPr>
          <w:t>IOpaquePartitionedTransactionalSpout</w:t>
        </w:r>
      </w:hyperlink>
      <w:hyperlink r:id="rId42" w:history="1">
        <w:r w:rsidRPr="00592F0C">
          <w:rPr>
            <w:rStyle w:val="a6"/>
            <w:b/>
            <w:bCs/>
          </w:rPr>
          <w:t>&lt;T&gt;</w:t>
        </w:r>
      </w:hyperlink>
      <w:r w:rsidRPr="00592F0C">
        <w:rPr>
          <w:rFonts w:hint="eastAsia"/>
        </w:rPr>
        <w:t>：同</w:t>
      </w:r>
      <w:r w:rsidRPr="00592F0C">
        <w:t>BaseOpaquePartitionedTransactionalSpout&lt;T&gt;</w:t>
      </w:r>
      <w:r w:rsidRPr="00592F0C">
        <w:rPr>
          <w:rFonts w:hint="eastAsia"/>
        </w:rPr>
        <w:t>，不透明分区事务</w:t>
      </w:r>
      <w:r w:rsidRPr="00592F0C">
        <w:t>Spout</w:t>
      </w:r>
    </w:p>
    <w:p w:rsidR="001134D2" w:rsidRPr="001134D2" w:rsidRDefault="001134D2" w:rsidP="005567A3">
      <w:pPr>
        <w:pStyle w:val="4"/>
      </w:pPr>
      <w:hyperlink r:id="rId43" w:history="1">
        <w:r w:rsidRPr="001134D2">
          <w:rPr>
            <w:rStyle w:val="a6"/>
          </w:rPr>
          <w:t>ITransactionalSpout</w:t>
        </w:r>
      </w:hyperlink>
      <w:hyperlink r:id="rId44" w:history="1">
        <w:r w:rsidRPr="001134D2">
          <w:rPr>
            <w:rStyle w:val="a6"/>
          </w:rPr>
          <w:t>&lt;T&gt;</w:t>
        </w:r>
      </w:hyperlink>
      <w:r w:rsidRPr="001134D2">
        <w:rPr>
          <w:rFonts w:hint="eastAsia"/>
        </w:rPr>
        <w:t>：普通事务</w:t>
      </w:r>
      <w:r w:rsidRPr="001134D2">
        <w:t>Spout</w:t>
      </w:r>
    </w:p>
    <w:p w:rsidR="001134D2" w:rsidRPr="001134D2" w:rsidRDefault="001134D2" w:rsidP="001134D2">
      <w:pPr>
        <w:pStyle w:val="a3"/>
      </w:pPr>
      <w:r w:rsidRPr="001134D2">
        <w:t xml:space="preserve">  -- </w:t>
      </w:r>
      <w:hyperlink r:id="rId45" w:history="1">
        <w:r w:rsidRPr="001134D2">
          <w:rPr>
            <w:rStyle w:val="a6"/>
            <w:b/>
            <w:bCs/>
          </w:rPr>
          <w:t>ITransactionalSpout.Coordinator</w:t>
        </w:r>
      </w:hyperlink>
      <w:hyperlink r:id="rId46" w:history="1">
        <w:r w:rsidRPr="001134D2">
          <w:rPr>
            <w:rStyle w:val="a6"/>
            <w:b/>
            <w:bCs/>
          </w:rPr>
          <w:t>&lt;X&gt;</w:t>
        </w:r>
      </w:hyperlink>
    </w:p>
    <w:p w:rsidR="001134D2" w:rsidRPr="001134D2" w:rsidRDefault="001134D2" w:rsidP="001134D2">
      <w:pPr>
        <w:pStyle w:val="a3"/>
      </w:pPr>
      <w:r w:rsidRPr="001134D2">
        <w:t xml:space="preserve">       --initializeTransaction(BigInteger txid, X prevMetadata) </w:t>
      </w:r>
      <w:r w:rsidRPr="001134D2">
        <w:rPr>
          <w:rFonts w:hint="eastAsia"/>
        </w:rPr>
        <w:t>：</w:t>
      </w:r>
    </w:p>
    <w:p w:rsidR="001134D2" w:rsidRPr="001134D2" w:rsidRDefault="001134D2" w:rsidP="001134D2">
      <w:pPr>
        <w:pStyle w:val="a3"/>
      </w:pPr>
      <w:r w:rsidRPr="001134D2">
        <w:rPr>
          <w:rFonts w:hint="eastAsia"/>
        </w:rPr>
        <w:t>创建一个新的</w:t>
      </w:r>
      <w:r w:rsidRPr="001134D2">
        <w:t>metadata</w:t>
      </w:r>
      <w:r w:rsidRPr="001134D2">
        <w:rPr>
          <w:rFonts w:hint="eastAsia"/>
        </w:rPr>
        <w:t>，当</w:t>
      </w:r>
      <w:hyperlink r:id="rId47" w:history="1">
        <w:r w:rsidRPr="001134D2">
          <w:rPr>
            <w:rStyle w:val="a6"/>
          </w:rPr>
          <w:t>isReady</w:t>
        </w:r>
      </w:hyperlink>
      <w:r w:rsidRPr="001134D2">
        <w:t xml:space="preserve">() </w:t>
      </w:r>
      <w:r w:rsidRPr="001134D2">
        <w:rPr>
          <w:rFonts w:hint="eastAsia"/>
        </w:rPr>
        <w:t>为</w:t>
      </w:r>
      <w:r w:rsidRPr="001134D2">
        <w:t>true</w:t>
      </w:r>
      <w:r w:rsidRPr="001134D2">
        <w:rPr>
          <w:rFonts w:hint="eastAsia"/>
        </w:rPr>
        <w:t>时，发射该</w:t>
      </w:r>
      <w:r w:rsidRPr="001134D2">
        <w:t>metadata</w:t>
      </w:r>
      <w:r w:rsidRPr="001134D2">
        <w:rPr>
          <w:rFonts w:hint="eastAsia"/>
        </w:rPr>
        <w:t>（事务</w:t>
      </w:r>
      <w:r w:rsidRPr="001134D2">
        <w:t>tuple</w:t>
      </w:r>
      <w:r w:rsidRPr="001134D2">
        <w:rPr>
          <w:rFonts w:hint="eastAsia"/>
        </w:rPr>
        <w:t>）到“</w:t>
      </w:r>
      <w:r w:rsidRPr="001134D2">
        <w:t>batch emit”</w:t>
      </w:r>
      <w:r w:rsidRPr="001134D2">
        <w:t>流</w:t>
      </w:r>
    </w:p>
    <w:p w:rsidR="001134D2" w:rsidRPr="001134D2" w:rsidRDefault="001134D2" w:rsidP="001134D2">
      <w:pPr>
        <w:pStyle w:val="a3"/>
      </w:pPr>
      <w:r w:rsidRPr="001134D2">
        <w:t xml:space="preserve">       --</w:t>
      </w:r>
      <w:hyperlink r:id="rId48" w:history="1">
        <w:r w:rsidRPr="001134D2">
          <w:rPr>
            <w:rStyle w:val="a6"/>
            <w:b/>
            <w:bCs/>
          </w:rPr>
          <w:t>isReady</w:t>
        </w:r>
      </w:hyperlink>
      <w:r w:rsidRPr="001134D2">
        <w:t xml:space="preserve">() </w:t>
      </w:r>
      <w:r w:rsidRPr="001134D2">
        <w:rPr>
          <w:rFonts w:hint="eastAsia"/>
        </w:rPr>
        <w:t>：为</w:t>
      </w:r>
      <w:r w:rsidRPr="001134D2">
        <w:t>true</w:t>
      </w:r>
      <w:r w:rsidRPr="001134D2">
        <w:rPr>
          <w:rFonts w:hint="eastAsia"/>
        </w:rPr>
        <w:t>时启动新事务，需要时可以在此</w:t>
      </w:r>
      <w:r w:rsidRPr="001134D2">
        <w:t>sleep</w:t>
      </w:r>
    </w:p>
    <w:p w:rsidR="001134D2" w:rsidRPr="001134D2" w:rsidRDefault="001134D2" w:rsidP="001134D2">
      <w:pPr>
        <w:pStyle w:val="a3"/>
      </w:pPr>
      <w:r w:rsidRPr="001134D2">
        <w:lastRenderedPageBreak/>
        <w:t xml:space="preserve">  -- </w:t>
      </w:r>
      <w:hyperlink r:id="rId49" w:history="1">
        <w:r w:rsidRPr="001134D2">
          <w:rPr>
            <w:rStyle w:val="a6"/>
            <w:b/>
            <w:bCs/>
          </w:rPr>
          <w:t>ITransactionalSpout.Emitter</w:t>
        </w:r>
      </w:hyperlink>
      <w:hyperlink r:id="rId50" w:history="1">
        <w:r w:rsidRPr="001134D2">
          <w:rPr>
            <w:rStyle w:val="a6"/>
            <w:b/>
            <w:bCs/>
          </w:rPr>
          <w:t>&lt;X&gt;</w:t>
        </w:r>
      </w:hyperlink>
    </w:p>
    <w:p w:rsidR="001134D2" w:rsidRPr="001134D2" w:rsidRDefault="001134D2" w:rsidP="001134D2">
      <w:pPr>
        <w:pStyle w:val="a3"/>
      </w:pPr>
      <w:r w:rsidRPr="001134D2">
        <w:t xml:space="preserve">      --</w:t>
      </w:r>
      <w:hyperlink r:id="rId51" w:history="1">
        <w:r w:rsidRPr="001134D2">
          <w:rPr>
            <w:rStyle w:val="a6"/>
            <w:b/>
            <w:bCs/>
          </w:rPr>
          <w:t xml:space="preserve"> </w:t>
        </w:r>
      </w:hyperlink>
      <w:hyperlink r:id="rId52" w:history="1">
        <w:r w:rsidRPr="001134D2">
          <w:rPr>
            <w:rStyle w:val="a6"/>
          </w:rPr>
          <w:t>emitBatch</w:t>
        </w:r>
      </w:hyperlink>
      <w:r w:rsidRPr="001134D2">
        <w:t>(</w:t>
      </w:r>
      <w:hyperlink r:id="rId53" w:history="1">
        <w:r w:rsidRPr="001134D2">
          <w:rPr>
            <w:rStyle w:val="a6"/>
          </w:rPr>
          <w:t>TransactionAttempt</w:t>
        </w:r>
      </w:hyperlink>
      <w:r w:rsidRPr="001134D2">
        <w:t xml:space="preserve"> tx, </w:t>
      </w:r>
      <w:hyperlink r:id="rId54" w:history="1">
        <w:r w:rsidRPr="001134D2">
          <w:rPr>
            <w:rStyle w:val="a6"/>
          </w:rPr>
          <w:t>X</w:t>
        </w:r>
      </w:hyperlink>
      <w:r w:rsidRPr="001134D2">
        <w:t xml:space="preserve"> coordinatorMeta,        </w:t>
      </w:r>
      <w:hyperlink r:id="rId55" w:history="1">
        <w:r w:rsidRPr="001134D2">
          <w:rPr>
            <w:rStyle w:val="a6"/>
          </w:rPr>
          <w:t>BatchOutputCollector</w:t>
        </w:r>
      </w:hyperlink>
      <w:r w:rsidRPr="001134D2">
        <w:t xml:space="preserve"> collector) </w:t>
      </w:r>
      <w:r w:rsidRPr="001134D2">
        <w:rPr>
          <w:rFonts w:hint="eastAsia"/>
        </w:rPr>
        <w:t>：逐个发射</w:t>
      </w:r>
      <w:r w:rsidRPr="001134D2">
        <w:t>batch</w:t>
      </w:r>
      <w:r w:rsidRPr="001134D2">
        <w:rPr>
          <w:rFonts w:hint="eastAsia"/>
        </w:rPr>
        <w:t>的</w:t>
      </w:r>
      <w:r w:rsidRPr="001134D2">
        <w:t>tuple</w:t>
      </w:r>
    </w:p>
    <w:p w:rsidR="005567A3" w:rsidRDefault="005567A3" w:rsidP="005567A3">
      <w:pPr>
        <w:pStyle w:val="4"/>
      </w:pPr>
      <w:hyperlink r:id="rId56" w:history="1">
        <w:r w:rsidRPr="005567A3">
          <w:rPr>
            <w:rStyle w:val="a6"/>
          </w:rPr>
          <w:t>IPartitionedTransactionalSpout</w:t>
        </w:r>
      </w:hyperlink>
      <w:hyperlink r:id="rId57" w:history="1">
        <w:r w:rsidRPr="005567A3">
          <w:rPr>
            <w:rStyle w:val="a6"/>
          </w:rPr>
          <w:t>&lt;T&gt;</w:t>
        </w:r>
      </w:hyperlink>
      <w:r w:rsidRPr="005567A3">
        <w:rPr>
          <w:rFonts w:hint="eastAsia"/>
        </w:rPr>
        <w:t>：分区事务</w:t>
      </w:r>
      <w:r w:rsidRPr="005567A3">
        <w:t>Spout</w:t>
      </w:r>
    </w:p>
    <w:p w:rsidR="005567A3" w:rsidRPr="005567A3" w:rsidRDefault="005567A3" w:rsidP="005567A3">
      <w:pPr>
        <w:pStyle w:val="a3"/>
      </w:pPr>
      <w:r w:rsidRPr="005567A3">
        <w:rPr>
          <w:rFonts w:hint="eastAsia"/>
        </w:rPr>
        <w:t>主流事务</w:t>
      </w:r>
      <w:r w:rsidRPr="005567A3">
        <w:t>Spout</w:t>
      </w:r>
      <w:r w:rsidRPr="005567A3">
        <w:rPr>
          <w:rFonts w:hint="eastAsia"/>
        </w:rPr>
        <w:t>，原因是目前主流</w:t>
      </w:r>
      <w:r w:rsidRPr="005567A3">
        <w:t>Message Queue</w:t>
      </w:r>
      <w:r w:rsidRPr="005567A3">
        <w:rPr>
          <w:rFonts w:hint="eastAsia"/>
        </w:rPr>
        <w:t>都支持分区，分区的作用是增加</w:t>
      </w:r>
      <w:r w:rsidRPr="005567A3">
        <w:t>MQ</w:t>
      </w:r>
      <w:r w:rsidRPr="005567A3">
        <w:rPr>
          <w:rFonts w:hint="eastAsia"/>
        </w:rPr>
        <w:t>的吞吐量（每个分区作为一个数据源发送点），主流</w:t>
      </w:r>
      <w:r w:rsidRPr="005567A3">
        <w:t>MQ</w:t>
      </w:r>
      <w:r w:rsidRPr="005567A3">
        <w:rPr>
          <w:rFonts w:hint="eastAsia"/>
        </w:rPr>
        <w:t>如</w:t>
      </w:r>
      <w:r w:rsidRPr="005567A3">
        <w:t>Kafka</w:t>
      </w:r>
      <w:r w:rsidRPr="005567A3">
        <w:rPr>
          <w:rFonts w:hint="eastAsia"/>
        </w:rPr>
        <w:t>、</w:t>
      </w:r>
      <w:r w:rsidRPr="005567A3">
        <w:t>RocketMQ</w:t>
      </w:r>
    </w:p>
    <w:p w:rsidR="005567A3" w:rsidRPr="005567A3" w:rsidRDefault="005567A3" w:rsidP="005567A3">
      <w:pPr>
        <w:pStyle w:val="a3"/>
      </w:pPr>
      <w:r w:rsidRPr="005567A3">
        <w:t xml:space="preserve">  --</w:t>
      </w:r>
      <w:hyperlink r:id="rId58" w:history="1">
        <w:r w:rsidRPr="005567A3">
          <w:rPr>
            <w:rStyle w:val="a6"/>
            <w:b/>
            <w:bCs/>
          </w:rPr>
          <w:t xml:space="preserve"> </w:t>
        </w:r>
      </w:hyperlink>
      <w:hyperlink r:id="rId59" w:history="1">
        <w:r w:rsidRPr="005567A3">
          <w:rPr>
            <w:rStyle w:val="a6"/>
            <w:b/>
            <w:bCs/>
          </w:rPr>
          <w:t>IPartitionedTransactionalSpout.Coordinator</w:t>
        </w:r>
      </w:hyperlink>
      <w:r w:rsidRPr="005567A3">
        <w:t xml:space="preserve"> </w:t>
      </w:r>
    </w:p>
    <w:p w:rsidR="005567A3" w:rsidRPr="005567A3" w:rsidRDefault="005567A3" w:rsidP="005567A3">
      <w:pPr>
        <w:pStyle w:val="a3"/>
      </w:pPr>
      <w:r w:rsidRPr="005567A3">
        <w:t xml:space="preserve">    --</w:t>
      </w:r>
      <w:hyperlink r:id="rId60" w:history="1">
        <w:r w:rsidRPr="005567A3">
          <w:rPr>
            <w:rStyle w:val="a6"/>
            <w:b/>
            <w:bCs/>
          </w:rPr>
          <w:t xml:space="preserve"> </w:t>
        </w:r>
      </w:hyperlink>
      <w:hyperlink r:id="rId61" w:history="1">
        <w:r w:rsidRPr="005567A3">
          <w:rPr>
            <w:rStyle w:val="a6"/>
            <w:b/>
            <w:bCs/>
          </w:rPr>
          <w:t>isReady</w:t>
        </w:r>
      </w:hyperlink>
      <w:r w:rsidRPr="005567A3">
        <w:t xml:space="preserve">() </w:t>
      </w:r>
      <w:r w:rsidRPr="005567A3">
        <w:rPr>
          <w:rFonts w:hint="eastAsia"/>
        </w:rPr>
        <w:t>：同上</w:t>
      </w:r>
      <w:r w:rsidRPr="005567A3">
        <w:br/>
        <w:t xml:space="preserve">    --</w:t>
      </w:r>
      <w:hyperlink r:id="rId62" w:history="1">
        <w:r w:rsidRPr="005567A3">
          <w:rPr>
            <w:rStyle w:val="a6"/>
            <w:b/>
            <w:bCs/>
          </w:rPr>
          <w:t xml:space="preserve"> </w:t>
        </w:r>
      </w:hyperlink>
      <w:hyperlink r:id="rId63" w:history="1">
        <w:r w:rsidRPr="005567A3">
          <w:rPr>
            <w:rStyle w:val="a6"/>
            <w:b/>
            <w:bCs/>
          </w:rPr>
          <w:t>numPartitions</w:t>
        </w:r>
      </w:hyperlink>
      <w:r w:rsidRPr="005567A3">
        <w:t xml:space="preserve">() </w:t>
      </w:r>
      <w:r w:rsidRPr="005567A3">
        <w:rPr>
          <w:rFonts w:hint="eastAsia"/>
        </w:rPr>
        <w:t>：返回分区个数。当增加了数据源新分区，同时一个事务被</w:t>
      </w:r>
      <w:r w:rsidRPr="005567A3">
        <w:t xml:space="preserve">replayed </w:t>
      </w:r>
      <w:r w:rsidRPr="005567A3">
        <w:rPr>
          <w:rFonts w:hint="eastAsia"/>
        </w:rPr>
        <w:t>，此时则不发射新分区的</w:t>
      </w:r>
      <w:r w:rsidRPr="005567A3">
        <w:t>tuples</w:t>
      </w:r>
      <w:r w:rsidRPr="005567A3">
        <w:rPr>
          <w:rFonts w:hint="eastAsia"/>
        </w:rPr>
        <w:t>，因为它知道该事务中有多少个分区。</w:t>
      </w:r>
    </w:p>
    <w:p w:rsidR="005567A3" w:rsidRPr="005567A3" w:rsidRDefault="005567A3" w:rsidP="005567A3">
      <w:pPr>
        <w:pStyle w:val="a3"/>
      </w:pPr>
      <w:r w:rsidRPr="005567A3">
        <w:t xml:space="preserve"> </w:t>
      </w:r>
    </w:p>
    <w:p w:rsidR="005567A3" w:rsidRPr="005567A3" w:rsidRDefault="005567A3" w:rsidP="005567A3">
      <w:pPr>
        <w:pStyle w:val="a3"/>
      </w:pPr>
      <w:r w:rsidRPr="005567A3">
        <w:t>--</w:t>
      </w:r>
      <w:hyperlink r:id="rId64" w:history="1">
        <w:r w:rsidRPr="005567A3">
          <w:rPr>
            <w:rStyle w:val="a6"/>
            <w:b/>
            <w:bCs/>
          </w:rPr>
          <w:t xml:space="preserve"> </w:t>
        </w:r>
      </w:hyperlink>
      <w:hyperlink r:id="rId65" w:history="1">
        <w:r w:rsidRPr="005567A3">
          <w:rPr>
            <w:rStyle w:val="a6"/>
            <w:b/>
            <w:bCs/>
          </w:rPr>
          <w:t>IPartitionedTransactionalSpout.Emitter</w:t>
        </w:r>
      </w:hyperlink>
      <w:r w:rsidRPr="005567A3">
        <w:t>&lt;</w:t>
      </w:r>
      <w:hyperlink r:id="rId66" w:history="1">
        <w:r w:rsidRPr="005567A3">
          <w:rPr>
            <w:rStyle w:val="a6"/>
            <w:b/>
            <w:bCs/>
          </w:rPr>
          <w:t>X</w:t>
        </w:r>
      </w:hyperlink>
      <w:r w:rsidRPr="005567A3">
        <w:t xml:space="preserve">&gt; </w:t>
      </w:r>
      <w:r w:rsidRPr="005567A3">
        <w:br/>
        <w:t xml:space="preserve">     --</w:t>
      </w:r>
      <w:hyperlink r:id="rId67" w:history="1">
        <w:r w:rsidRPr="005567A3">
          <w:rPr>
            <w:rStyle w:val="a6"/>
            <w:b/>
            <w:bCs/>
          </w:rPr>
          <w:t>emitPartitionBatchNew</w:t>
        </w:r>
      </w:hyperlink>
      <w:r w:rsidRPr="005567A3">
        <w:t>(</w:t>
      </w:r>
      <w:hyperlink r:id="rId68" w:history="1">
        <w:r w:rsidRPr="005567A3">
          <w:rPr>
            <w:rStyle w:val="a6"/>
          </w:rPr>
          <w:t>TransactionAttempt</w:t>
        </w:r>
      </w:hyperlink>
      <w:r w:rsidRPr="005567A3">
        <w:t xml:space="preserve"> tx, </w:t>
      </w:r>
      <w:hyperlink r:id="rId69" w:history="1">
        <w:r w:rsidRPr="005567A3">
          <w:rPr>
            <w:rStyle w:val="a6"/>
          </w:rPr>
          <w:t>BatchOutputCollector</w:t>
        </w:r>
      </w:hyperlink>
      <w:r w:rsidRPr="005567A3">
        <w:t xml:space="preserve"> collector, int partition, </w:t>
      </w:r>
      <w:hyperlink r:id="rId70" w:history="1">
        <w:r w:rsidRPr="005567A3">
          <w:rPr>
            <w:rStyle w:val="a6"/>
          </w:rPr>
          <w:t>X</w:t>
        </w:r>
      </w:hyperlink>
      <w:r w:rsidRPr="005567A3">
        <w:t xml:space="preserve"> lastPartitionMeta) </w:t>
      </w:r>
      <w:r w:rsidRPr="005567A3">
        <w:rPr>
          <w:rFonts w:hint="eastAsia"/>
        </w:rPr>
        <w:t>：发射一个新的</w:t>
      </w:r>
      <w:r w:rsidRPr="005567A3">
        <w:t>Batch</w:t>
      </w:r>
      <w:r w:rsidRPr="005567A3">
        <w:rPr>
          <w:rFonts w:hint="eastAsia"/>
        </w:rPr>
        <w:t>，返回</w:t>
      </w:r>
      <w:r w:rsidRPr="005567A3">
        <w:t>Metadata</w:t>
      </w:r>
    </w:p>
    <w:p w:rsidR="005567A3" w:rsidRDefault="005567A3" w:rsidP="005567A3">
      <w:pPr>
        <w:pStyle w:val="a3"/>
      </w:pPr>
      <w:r w:rsidRPr="005567A3">
        <w:t xml:space="preserve">     --</w:t>
      </w:r>
      <w:hyperlink r:id="rId71" w:history="1">
        <w:r w:rsidRPr="005567A3">
          <w:rPr>
            <w:rStyle w:val="a6"/>
            <w:b/>
            <w:bCs/>
          </w:rPr>
          <w:t>emitPartitionBatch</w:t>
        </w:r>
      </w:hyperlink>
      <w:r w:rsidRPr="005567A3">
        <w:t>(</w:t>
      </w:r>
      <w:hyperlink r:id="rId72" w:history="1">
        <w:r w:rsidRPr="005567A3">
          <w:rPr>
            <w:rStyle w:val="a6"/>
          </w:rPr>
          <w:t>TransactionAttempt</w:t>
        </w:r>
      </w:hyperlink>
      <w:r w:rsidRPr="005567A3">
        <w:t xml:space="preserve"> tx, </w:t>
      </w:r>
      <w:hyperlink r:id="rId73" w:history="1">
        <w:r w:rsidRPr="005567A3">
          <w:rPr>
            <w:rStyle w:val="a6"/>
          </w:rPr>
          <w:t>BatchOutputCollector</w:t>
        </w:r>
      </w:hyperlink>
      <w:r w:rsidRPr="005567A3">
        <w:t xml:space="preserve"> collector, int partition, </w:t>
      </w:r>
      <w:hyperlink r:id="rId74" w:history="1">
        <w:r w:rsidRPr="005567A3">
          <w:rPr>
            <w:rStyle w:val="a6"/>
          </w:rPr>
          <w:t>X</w:t>
        </w:r>
      </w:hyperlink>
      <w:r w:rsidRPr="005567A3">
        <w:t xml:space="preserve"> partitionMeta) </w:t>
      </w:r>
      <w:r w:rsidRPr="005567A3">
        <w:rPr>
          <w:rFonts w:hint="eastAsia"/>
        </w:rPr>
        <w:t>：如果这批消息</w:t>
      </w:r>
      <w:r w:rsidRPr="005567A3">
        <w:t>Bolt</w:t>
      </w:r>
      <w:r w:rsidRPr="005567A3">
        <w:rPr>
          <w:rFonts w:hint="eastAsia"/>
        </w:rPr>
        <w:t>消费失败了，</w:t>
      </w:r>
      <w:r w:rsidRPr="005567A3">
        <w:t>emitPartitionBatch</w:t>
      </w:r>
      <w:r w:rsidRPr="005567A3">
        <w:rPr>
          <w:rFonts w:hint="eastAsia"/>
        </w:rPr>
        <w:t>负责重发这批消息</w:t>
      </w:r>
    </w:p>
    <w:p w:rsidR="00F14FB8" w:rsidRPr="00F14FB8" w:rsidRDefault="00F14FB8" w:rsidP="00F14FB8">
      <w:pPr>
        <w:pStyle w:val="4"/>
      </w:pPr>
      <w:r w:rsidRPr="00F14FB8">
        <w:t>IOpaquePartitionedTransactionalSpout&lt;T&gt;</w:t>
      </w:r>
      <w:r w:rsidRPr="00F14FB8">
        <w:rPr>
          <w:rFonts w:hint="eastAsia"/>
        </w:rPr>
        <w:t>：不透明分区事务</w:t>
      </w:r>
      <w:r w:rsidRPr="00F14FB8">
        <w:t>Spout</w:t>
      </w:r>
    </w:p>
    <w:p w:rsidR="00F14FB8" w:rsidRPr="00F14FB8" w:rsidRDefault="00F14FB8" w:rsidP="00F14FB8">
      <w:pPr>
        <w:pStyle w:val="a3"/>
      </w:pPr>
      <w:r w:rsidRPr="00F14FB8">
        <w:t xml:space="preserve">  --</w:t>
      </w:r>
      <w:hyperlink r:id="rId75" w:history="1">
        <w:r w:rsidRPr="00F14FB8">
          <w:rPr>
            <w:rStyle w:val="a6"/>
            <w:b/>
            <w:bCs/>
          </w:rPr>
          <w:t>IOpaquePartitionedTransactionalSpout.Coordinator</w:t>
        </w:r>
      </w:hyperlink>
      <w:r w:rsidRPr="00F14FB8">
        <w:t xml:space="preserve"> </w:t>
      </w:r>
    </w:p>
    <w:p w:rsidR="00F14FB8" w:rsidRPr="00F14FB8" w:rsidRDefault="00F14FB8" w:rsidP="00F14FB8">
      <w:pPr>
        <w:pStyle w:val="a3"/>
      </w:pPr>
      <w:r w:rsidRPr="00F14FB8">
        <w:t xml:space="preserve">       --</w:t>
      </w:r>
      <w:hyperlink r:id="rId76" w:history="1">
        <w:r w:rsidRPr="00F14FB8">
          <w:rPr>
            <w:rStyle w:val="a6"/>
            <w:b/>
            <w:bCs/>
          </w:rPr>
          <w:t>isReady</w:t>
        </w:r>
      </w:hyperlink>
      <w:r w:rsidRPr="00F14FB8">
        <w:t xml:space="preserve">() </w:t>
      </w:r>
      <w:r w:rsidRPr="00F14FB8">
        <w:rPr>
          <w:rFonts w:hint="eastAsia"/>
        </w:rPr>
        <w:t>：同上</w:t>
      </w:r>
      <w:r w:rsidRPr="00F14FB8">
        <w:br/>
        <w:t xml:space="preserve">  --</w:t>
      </w:r>
      <w:hyperlink r:id="rId77" w:history="1">
        <w:r w:rsidRPr="00F14FB8">
          <w:rPr>
            <w:rStyle w:val="a6"/>
            <w:b/>
            <w:bCs/>
          </w:rPr>
          <w:t>IOpaquePartitionedTransactionalSpout.Emitter</w:t>
        </w:r>
      </w:hyperlink>
      <w:r w:rsidRPr="00F14FB8">
        <w:t>&lt;</w:t>
      </w:r>
      <w:hyperlink r:id="rId78" w:history="1">
        <w:r w:rsidRPr="00F14FB8">
          <w:rPr>
            <w:rStyle w:val="a6"/>
            <w:b/>
            <w:bCs/>
          </w:rPr>
          <w:t>X</w:t>
        </w:r>
      </w:hyperlink>
      <w:r w:rsidRPr="00F14FB8">
        <w:t xml:space="preserve">&gt; </w:t>
      </w:r>
    </w:p>
    <w:p w:rsidR="00F14FB8" w:rsidRPr="00F14FB8" w:rsidRDefault="00F14FB8" w:rsidP="00F14FB8">
      <w:pPr>
        <w:pStyle w:val="a3"/>
      </w:pPr>
      <w:r w:rsidRPr="00F14FB8">
        <w:t xml:space="preserve">       -- </w:t>
      </w:r>
      <w:hyperlink r:id="rId79" w:history="1">
        <w:r w:rsidRPr="00F14FB8">
          <w:rPr>
            <w:rStyle w:val="a6"/>
            <w:b/>
            <w:bCs/>
          </w:rPr>
          <w:t>emitPartitionBatch</w:t>
        </w:r>
      </w:hyperlink>
      <w:r w:rsidRPr="00F14FB8">
        <w:t>(</w:t>
      </w:r>
      <w:hyperlink r:id="rId80" w:history="1">
        <w:r w:rsidRPr="00F14FB8">
          <w:rPr>
            <w:rStyle w:val="a6"/>
          </w:rPr>
          <w:t>TransactionAttempt</w:t>
        </w:r>
      </w:hyperlink>
      <w:r w:rsidRPr="00F14FB8">
        <w:t xml:space="preserve"> tx, </w:t>
      </w:r>
      <w:hyperlink r:id="rId81" w:history="1">
        <w:r w:rsidRPr="00F14FB8">
          <w:rPr>
            <w:rStyle w:val="a6"/>
          </w:rPr>
          <w:t>BatchOutputCollector</w:t>
        </w:r>
      </w:hyperlink>
      <w:r w:rsidRPr="00F14FB8">
        <w:t xml:space="preserve"> collector, int partition, </w:t>
      </w:r>
      <w:hyperlink r:id="rId82" w:history="1">
        <w:r w:rsidRPr="00F14FB8">
          <w:rPr>
            <w:rStyle w:val="a6"/>
          </w:rPr>
          <w:t>X</w:t>
        </w:r>
      </w:hyperlink>
      <w:r w:rsidRPr="00F14FB8">
        <w:t xml:space="preserve"> lastPartitionMeta) </w:t>
      </w:r>
      <w:r w:rsidRPr="00F14FB8">
        <w:br/>
        <w:t xml:space="preserve">      -- </w:t>
      </w:r>
      <w:hyperlink r:id="rId83" w:history="1">
        <w:r w:rsidRPr="00F14FB8">
          <w:rPr>
            <w:rStyle w:val="a6"/>
            <w:b/>
            <w:bCs/>
          </w:rPr>
          <w:t>numPartitions</w:t>
        </w:r>
      </w:hyperlink>
      <w:r w:rsidRPr="00F14FB8">
        <w:t xml:space="preserve">() </w:t>
      </w:r>
    </w:p>
    <w:p w:rsidR="00F14FB8" w:rsidRPr="00F14FB8" w:rsidRDefault="00F14FB8" w:rsidP="00F14FB8">
      <w:r w:rsidRPr="00F14FB8">
        <w:rPr>
          <w:rFonts w:hint="eastAsia"/>
        </w:rPr>
        <w:t>它</w:t>
      </w:r>
      <w:proofErr w:type="gramStart"/>
      <w:r w:rsidRPr="00F14FB8">
        <w:rPr>
          <w:rFonts w:hint="eastAsia"/>
        </w:rPr>
        <w:t>不</w:t>
      </w:r>
      <w:proofErr w:type="gramEnd"/>
      <w:r w:rsidRPr="00F14FB8">
        <w:rPr>
          <w:rFonts w:hint="eastAsia"/>
        </w:rPr>
        <w:t>区分发新消息还是</w:t>
      </w:r>
      <w:proofErr w:type="gramStart"/>
      <w:r w:rsidRPr="00F14FB8">
        <w:rPr>
          <w:rFonts w:hint="eastAsia"/>
        </w:rPr>
        <w:t>重发旧</w:t>
      </w:r>
      <w:proofErr w:type="gramEnd"/>
      <w:r w:rsidRPr="00F14FB8">
        <w:rPr>
          <w:rFonts w:hint="eastAsia"/>
        </w:rPr>
        <w:t>消息，全部用</w:t>
      </w:r>
      <w:r w:rsidRPr="00F14FB8">
        <w:t>emitPartitionBatch</w:t>
      </w:r>
      <w:r w:rsidRPr="00F14FB8">
        <w:rPr>
          <w:rFonts w:hint="eastAsia"/>
        </w:rPr>
        <w:t>搞定。虽然</w:t>
      </w:r>
      <w:r w:rsidRPr="00F14FB8">
        <w:t>emitPartitionBatch</w:t>
      </w:r>
      <w:r w:rsidRPr="00F14FB8">
        <w:rPr>
          <w:rFonts w:hint="eastAsia"/>
        </w:rPr>
        <w:t>返回的</w:t>
      </w:r>
      <w:r w:rsidRPr="00F14FB8">
        <w:t>X</w:t>
      </w:r>
      <w:r w:rsidRPr="00F14FB8">
        <w:rPr>
          <w:rFonts w:hint="eastAsia"/>
        </w:rPr>
        <w:t>应该是下一批次供自己使用的（</w:t>
      </w:r>
      <w:r w:rsidRPr="00F14FB8">
        <w:t>emitPartitionBatch</w:t>
      </w:r>
      <w:r w:rsidRPr="00F14FB8">
        <w:rPr>
          <w:rFonts w:hint="eastAsia"/>
        </w:rPr>
        <w:t>的第</w:t>
      </w:r>
      <w:r w:rsidRPr="00F14FB8">
        <w:t>4</w:t>
      </w:r>
      <w:r w:rsidRPr="00F14FB8">
        <w:rPr>
          <w:rFonts w:hint="eastAsia"/>
        </w:rPr>
        <w:t>个参数），但是只有一个批次成功以后</w:t>
      </w:r>
      <w:r w:rsidRPr="00F14FB8">
        <w:t>X</w:t>
      </w:r>
      <w:r w:rsidRPr="00F14FB8">
        <w:rPr>
          <w:rFonts w:hint="eastAsia"/>
        </w:rPr>
        <w:t>才会更新到</w:t>
      </w:r>
      <w:r w:rsidRPr="00F14FB8">
        <w:t>ZooKeeper</w:t>
      </w:r>
      <w:r w:rsidRPr="00F14FB8">
        <w:rPr>
          <w:rFonts w:hint="eastAsia"/>
        </w:rPr>
        <w:t>中，如果失败重发，</w:t>
      </w:r>
      <w:r w:rsidRPr="00F14FB8">
        <w:t>emitPartitionBatch</w:t>
      </w:r>
      <w:r w:rsidRPr="00F14FB8">
        <w:rPr>
          <w:rFonts w:hint="eastAsia"/>
        </w:rPr>
        <w:t>读取的</w:t>
      </w:r>
      <w:r w:rsidRPr="00F14FB8">
        <w:t>X</w:t>
      </w:r>
      <w:r w:rsidRPr="00F14FB8">
        <w:rPr>
          <w:rFonts w:hint="eastAsia"/>
        </w:rPr>
        <w:t>还是旧的。所以这时候自定义的</w:t>
      </w:r>
      <w:r w:rsidRPr="00F14FB8">
        <w:t>X</w:t>
      </w:r>
      <w:r w:rsidRPr="00F14FB8">
        <w:rPr>
          <w:rFonts w:hint="eastAsia"/>
        </w:rPr>
        <w:t>不需要记录当前批次的开始位置和下一批次的开始位置两个值，只需要记录下一批次开始位置一个值即可，例如：</w:t>
      </w:r>
    </w:p>
    <w:p w:rsidR="00F14FB8" w:rsidRPr="00F14FB8" w:rsidRDefault="00F14FB8" w:rsidP="00F14FB8">
      <w:r w:rsidRPr="00F14FB8">
        <w:t>public class BatchMeta { </w:t>
      </w:r>
      <w:r w:rsidRPr="00F14FB8">
        <w:br/>
        <w:t>    public long  nextOffset; //</w:t>
      </w:r>
      <w:r w:rsidRPr="00F14FB8">
        <w:rPr>
          <w:rFonts w:hint="eastAsia"/>
        </w:rPr>
        <w:t>下一批次的偏移量</w:t>
      </w:r>
      <w:r w:rsidRPr="00F14FB8">
        <w:rPr>
          <w:rFonts w:hint="eastAsia"/>
        </w:rPr>
        <w:t>    </w:t>
      </w:r>
      <w:r w:rsidRPr="00F14FB8">
        <w:rPr>
          <w:rFonts w:hint="eastAsia"/>
        </w:rPr>
        <w:br/>
      </w:r>
      <w:r w:rsidRPr="00F14FB8">
        <w:t>}</w:t>
      </w:r>
    </w:p>
    <w:p w:rsidR="00F14FB8" w:rsidRPr="00F14FB8" w:rsidRDefault="00F14FB8" w:rsidP="00F14FB8">
      <w:pPr>
        <w:rPr>
          <w:rFonts w:hint="eastAsia"/>
        </w:rPr>
      </w:pPr>
    </w:p>
    <w:p w:rsidR="00AB33BC" w:rsidRPr="00AB33BC" w:rsidRDefault="00AB33BC" w:rsidP="00AB33BC">
      <w:hyperlink r:id="rId84" w:history="1">
        <w:r w:rsidRPr="00AB33BC">
          <w:rPr>
            <w:rStyle w:val="a6"/>
          </w:rPr>
          <w:t>IPartitionedTransactionalSpout</w:t>
        </w:r>
      </w:hyperlink>
      <w:r w:rsidRPr="00AB33BC">
        <w:rPr>
          <w:rFonts w:hint="eastAsia"/>
        </w:rPr>
        <w:t>和</w:t>
      </w:r>
      <w:hyperlink r:id="rId85" w:history="1">
        <w:r w:rsidRPr="00AB33BC">
          <w:rPr>
            <w:rStyle w:val="a6"/>
          </w:rPr>
          <w:t>IOpaquePartitionedTransactionalSpout</w:t>
        </w:r>
      </w:hyperlink>
      <w:r w:rsidRPr="00AB33BC">
        <w:rPr>
          <w:rFonts w:hint="eastAsia"/>
        </w:rPr>
        <w:t>都是把</w:t>
      </w:r>
      <w:r w:rsidRPr="00AB33BC">
        <w:t>tuple</w:t>
      </w:r>
      <w:r w:rsidRPr="00AB33BC">
        <w:rPr>
          <w:rFonts w:hint="eastAsia"/>
        </w:rPr>
        <w:t>封装成</w:t>
      </w:r>
      <w:r w:rsidRPr="00AB33BC">
        <w:t>batch</w:t>
      </w:r>
      <w:r w:rsidRPr="00AB33BC">
        <w:rPr>
          <w:rFonts w:hint="eastAsia"/>
        </w:rPr>
        <w:t>进行处理，同时可以保证每一个</w:t>
      </w:r>
      <w:r w:rsidRPr="00AB33BC">
        <w:t>tuple</w:t>
      </w:r>
      <w:r w:rsidRPr="00AB33BC">
        <w:rPr>
          <w:rFonts w:hint="eastAsia"/>
        </w:rPr>
        <w:t>都被完整地处理，都支持消息重发。为了支持事务性，它们为每一个批次（</w:t>
      </w:r>
      <w:r w:rsidRPr="00AB33BC">
        <w:t>batch</w:t>
      </w:r>
      <w:r w:rsidRPr="00AB33BC">
        <w:rPr>
          <w:rFonts w:hint="eastAsia"/>
        </w:rPr>
        <w:t>）提供一个唯一的事务</w:t>
      </w:r>
      <w:r w:rsidRPr="00AB33BC">
        <w:t>ID</w:t>
      </w:r>
      <w:r w:rsidRPr="00AB33BC">
        <w:rPr>
          <w:rFonts w:hint="eastAsia"/>
        </w:rPr>
        <w:t>（</w:t>
      </w:r>
      <w:r w:rsidRPr="00AB33BC">
        <w:t>transaction id</w:t>
      </w:r>
      <w:r w:rsidRPr="00AB33BC">
        <w:rPr>
          <w:rFonts w:hint="eastAsia"/>
        </w:rPr>
        <w:t>：</w:t>
      </w:r>
      <w:r w:rsidRPr="00AB33BC">
        <w:t>txid</w:t>
      </w:r>
      <w:r w:rsidRPr="00AB33BC">
        <w:rPr>
          <w:rFonts w:hint="eastAsia"/>
        </w:rPr>
        <w:t>），</w:t>
      </w:r>
      <w:r w:rsidRPr="00AB33BC">
        <w:t>txid</w:t>
      </w:r>
      <w:r w:rsidRPr="00AB33BC">
        <w:rPr>
          <w:rFonts w:hint="eastAsia"/>
        </w:rPr>
        <w:t>是顺序递增的，而且保证对批次的处理是强有序的，即必须完整处理完</w:t>
      </w:r>
      <w:r w:rsidRPr="00AB33BC">
        <w:t>txid=1</w:t>
      </w:r>
      <w:r w:rsidRPr="00AB33BC">
        <w:rPr>
          <w:rFonts w:hint="eastAsia"/>
        </w:rPr>
        <w:t>才能再接着处理</w:t>
      </w:r>
      <w:r w:rsidRPr="00AB33BC">
        <w:t>txid=2</w:t>
      </w:r>
      <w:r w:rsidRPr="00AB33BC">
        <w:rPr>
          <w:rFonts w:hint="eastAsia"/>
        </w:rPr>
        <w:t>。</w:t>
      </w:r>
    </w:p>
    <w:p w:rsidR="00AB33BC" w:rsidRPr="00AB33BC" w:rsidRDefault="00AB33BC" w:rsidP="00AB33BC">
      <w:r w:rsidRPr="00AB33BC">
        <w:rPr>
          <w:rFonts w:hint="eastAsia"/>
        </w:rPr>
        <w:t>二者的区别以及用法：</w:t>
      </w:r>
    </w:p>
    <w:p w:rsidR="00AB33BC" w:rsidRPr="00AB33BC" w:rsidRDefault="00AB33BC" w:rsidP="00AB33BC">
      <w:r w:rsidRPr="00AB33BC">
        <w:lastRenderedPageBreak/>
        <w:t>IPartitionedTransactionalSpout</w:t>
      </w:r>
      <w:r w:rsidRPr="00AB33BC">
        <w:rPr>
          <w:rFonts w:hint="eastAsia"/>
        </w:rPr>
        <w:t>的每一个</w:t>
      </w:r>
      <w:r w:rsidRPr="00AB33BC">
        <w:t>tuple</w:t>
      </w:r>
      <w:r w:rsidRPr="00AB33BC">
        <w:rPr>
          <w:rFonts w:hint="eastAsia"/>
        </w:rPr>
        <w:t>都会绑定在固定的批次中。无论一个</w:t>
      </w:r>
      <w:r w:rsidRPr="00AB33BC">
        <w:t>tuple</w:t>
      </w:r>
      <w:r w:rsidRPr="00AB33BC">
        <w:rPr>
          <w:rFonts w:hint="eastAsia"/>
        </w:rPr>
        <w:t>重发多少次，它都在同一个批次里面，都有同样的事务</w:t>
      </w:r>
      <w:r w:rsidRPr="00AB33BC">
        <w:t>ID</w:t>
      </w:r>
      <w:r w:rsidRPr="00AB33BC">
        <w:rPr>
          <w:rFonts w:hint="eastAsia"/>
        </w:rPr>
        <w:t>；一个</w:t>
      </w:r>
      <w:r w:rsidRPr="00AB33BC">
        <w:t>tuple</w:t>
      </w:r>
      <w:r w:rsidRPr="00AB33BC">
        <w:rPr>
          <w:rFonts w:hint="eastAsia"/>
        </w:rPr>
        <w:t>不会出现在两个以上的批次里。一个批次无论重发多少次，它也只有一个唯一</w:t>
      </w:r>
      <w:proofErr w:type="gramStart"/>
      <w:r w:rsidRPr="00AB33BC">
        <w:rPr>
          <w:rFonts w:hint="eastAsia"/>
        </w:rPr>
        <w:t>且相同</w:t>
      </w:r>
      <w:proofErr w:type="gramEnd"/>
      <w:r w:rsidRPr="00AB33BC">
        <w:rPr>
          <w:rFonts w:hint="eastAsia"/>
        </w:rPr>
        <w:t>的事务</w:t>
      </w:r>
      <w:r w:rsidRPr="00AB33BC">
        <w:t>ID</w:t>
      </w:r>
      <w:r w:rsidRPr="00AB33BC">
        <w:rPr>
          <w:rFonts w:hint="eastAsia"/>
        </w:rPr>
        <w:t>，不会改变。这也就是说，一个批次无论重发多少次，它所包含的内容都是完全一致的。</w:t>
      </w:r>
    </w:p>
    <w:p w:rsidR="00AB33BC" w:rsidRPr="00AB33BC" w:rsidRDefault="00AB33BC" w:rsidP="00AB33BC">
      <w:r w:rsidRPr="00AB33BC">
        <w:rPr>
          <w:rFonts w:hint="eastAsia"/>
        </w:rPr>
        <w:t>但是</w:t>
      </w:r>
      <w:r w:rsidRPr="00AB33BC">
        <w:t>IPartitionedTransactionalSpout</w:t>
      </w:r>
      <w:r w:rsidRPr="00AB33BC">
        <w:rPr>
          <w:rFonts w:hint="eastAsia"/>
        </w:rPr>
        <w:t>会有一个问题，虽然这种问题非常罕见：假设一批消息在被</w:t>
      </w:r>
      <w:r w:rsidRPr="00AB33BC">
        <w:t>bolt</w:t>
      </w:r>
      <w:r w:rsidRPr="00AB33BC">
        <w:rPr>
          <w:rFonts w:hint="eastAsia"/>
        </w:rPr>
        <w:t>消费过程中失败了，需要</w:t>
      </w:r>
      <w:r w:rsidRPr="00AB33BC">
        <w:t>spout</w:t>
      </w:r>
      <w:r w:rsidRPr="00AB33BC">
        <w:rPr>
          <w:rFonts w:hint="eastAsia"/>
        </w:rPr>
        <w:t>重发，此时如果正巧遇到消息发送中间件故障，例如某一个分区不可读，</w:t>
      </w:r>
      <w:r w:rsidRPr="00AB33BC">
        <w:t>spout</w:t>
      </w:r>
      <w:r w:rsidRPr="00AB33BC">
        <w:rPr>
          <w:rFonts w:hint="eastAsia"/>
        </w:rPr>
        <w:t>为了保证重发时每一批次包含的</w:t>
      </w:r>
      <w:r w:rsidRPr="00AB33BC">
        <w:t>tuple</w:t>
      </w:r>
      <w:r w:rsidRPr="00AB33BC">
        <w:rPr>
          <w:rFonts w:hint="eastAsia"/>
        </w:rPr>
        <w:t>一致，它只能等待消息中间件恢复，也就是卡在那里无法再继续发送给</w:t>
      </w:r>
      <w:r w:rsidRPr="00AB33BC">
        <w:t>bolt</w:t>
      </w:r>
      <w:r w:rsidRPr="00AB33BC">
        <w:rPr>
          <w:rFonts w:hint="eastAsia"/>
        </w:rPr>
        <w:t>消息了，直至消息中间件恢复。</w:t>
      </w:r>
      <w:r w:rsidRPr="00AB33BC">
        <w:t>IOpaquePartitionedTransactionalSpout</w:t>
      </w:r>
      <w:r w:rsidRPr="00AB33BC">
        <w:rPr>
          <w:rFonts w:hint="eastAsia"/>
        </w:rPr>
        <w:t>可以解决这个问题。</w:t>
      </w:r>
    </w:p>
    <w:p w:rsidR="001134D2" w:rsidRDefault="001134D2" w:rsidP="001134D2"/>
    <w:p w:rsidR="000D034A" w:rsidRPr="000D034A" w:rsidRDefault="000D034A" w:rsidP="000D034A">
      <w:r w:rsidRPr="000D034A">
        <w:rPr>
          <w:rFonts w:hint="eastAsia"/>
        </w:rPr>
        <w:t>而</w:t>
      </w:r>
      <w:r w:rsidRPr="000D034A">
        <w:t>IOpaquePartitionedTransactionalSpout</w:t>
      </w:r>
      <w:r w:rsidRPr="000D034A">
        <w:rPr>
          <w:rFonts w:hint="eastAsia"/>
        </w:rPr>
        <w:t>为了解决这个问题，它不保证每次重发一个批次的消息所包含的</w:t>
      </w:r>
      <w:r w:rsidRPr="000D034A">
        <w:t>tuple</w:t>
      </w:r>
      <w:r w:rsidRPr="000D034A">
        <w:rPr>
          <w:rFonts w:hint="eastAsia"/>
        </w:rPr>
        <w:t>完全一致。也就是说某个</w:t>
      </w:r>
      <w:r w:rsidRPr="000D034A">
        <w:t>tuple</w:t>
      </w:r>
      <w:r w:rsidRPr="000D034A">
        <w:rPr>
          <w:rFonts w:hint="eastAsia"/>
        </w:rPr>
        <w:t>可能第一次在</w:t>
      </w:r>
      <w:r w:rsidRPr="000D034A">
        <w:t>txid=2</w:t>
      </w:r>
      <w:r w:rsidRPr="000D034A">
        <w:rPr>
          <w:rFonts w:hint="eastAsia"/>
        </w:rPr>
        <w:t>的批次中出现，后面有可能在</w:t>
      </w:r>
      <w:r w:rsidRPr="000D034A">
        <w:t>txid=5</w:t>
      </w:r>
      <w:r w:rsidRPr="000D034A">
        <w:rPr>
          <w:rFonts w:hint="eastAsia"/>
        </w:rPr>
        <w:t>的批次中出现。这种情况只出现在当某一批次消息消费失败需要</w:t>
      </w:r>
      <w:proofErr w:type="gramStart"/>
      <w:r w:rsidRPr="000D034A">
        <w:rPr>
          <w:rFonts w:hint="eastAsia"/>
        </w:rPr>
        <w:t>重发且</w:t>
      </w:r>
      <w:proofErr w:type="gramEnd"/>
      <w:r w:rsidRPr="000D034A">
        <w:rPr>
          <w:rFonts w:hint="eastAsia"/>
        </w:rPr>
        <w:t>恰巧消息中间件故障时。这时，</w:t>
      </w:r>
      <w:r w:rsidRPr="000D034A">
        <w:t>IOpaquePartitionedTransactionalSpout</w:t>
      </w:r>
      <w:r w:rsidRPr="000D034A">
        <w:rPr>
          <w:rFonts w:hint="eastAsia"/>
        </w:rPr>
        <w:t>不是等待消息中间件故障恢复，而是先读取可读的</w:t>
      </w:r>
      <w:r w:rsidRPr="000D034A">
        <w:t>partition</w:t>
      </w:r>
      <w:r w:rsidRPr="000D034A">
        <w:rPr>
          <w:rFonts w:hint="eastAsia"/>
        </w:rPr>
        <w:t>。例如</w:t>
      </w:r>
      <w:r w:rsidRPr="000D034A">
        <w:t>txid=2</w:t>
      </w:r>
      <w:r w:rsidRPr="000D034A">
        <w:rPr>
          <w:rFonts w:hint="eastAsia"/>
        </w:rPr>
        <w:t>的批次在消费过程中失败了，需要重发，恰巧消息中间件的</w:t>
      </w:r>
      <w:r w:rsidRPr="000D034A">
        <w:t>16</w:t>
      </w:r>
      <w:r w:rsidRPr="000D034A">
        <w:rPr>
          <w:rFonts w:hint="eastAsia"/>
        </w:rPr>
        <w:t>个分区有</w:t>
      </w:r>
      <w:r w:rsidRPr="000D034A">
        <w:t>1</w:t>
      </w:r>
      <w:r w:rsidRPr="000D034A">
        <w:rPr>
          <w:rFonts w:hint="eastAsia"/>
        </w:rPr>
        <w:t>个分区</w:t>
      </w:r>
      <w:r w:rsidRPr="000D034A">
        <w:t>(partition=3)</w:t>
      </w:r>
      <w:r w:rsidRPr="000D034A">
        <w:rPr>
          <w:rFonts w:hint="eastAsia"/>
        </w:rPr>
        <w:t>因为故障不可读了。这时候</w:t>
      </w:r>
      <w:r w:rsidRPr="000D034A">
        <w:t>IOpaquePartitionedTransactionalSpout</w:t>
      </w:r>
      <w:r w:rsidRPr="000D034A">
        <w:rPr>
          <w:rFonts w:hint="eastAsia"/>
        </w:rPr>
        <w:t>会先读另外的</w:t>
      </w:r>
      <w:r w:rsidRPr="000D034A">
        <w:t>15</w:t>
      </w:r>
      <w:r w:rsidRPr="000D034A">
        <w:rPr>
          <w:rFonts w:hint="eastAsia"/>
        </w:rPr>
        <w:t>个分区，完成</w:t>
      </w:r>
      <w:r w:rsidRPr="000D034A">
        <w:t>txid=2</w:t>
      </w:r>
      <w:r w:rsidRPr="000D034A">
        <w:rPr>
          <w:rFonts w:hint="eastAsia"/>
        </w:rPr>
        <w:t>这个批次的发送，这时候同样的批次其实包含的</w:t>
      </w:r>
      <w:r w:rsidRPr="000D034A">
        <w:t>tuple</w:t>
      </w:r>
      <w:r w:rsidRPr="000D034A">
        <w:rPr>
          <w:rFonts w:hint="eastAsia"/>
        </w:rPr>
        <w:t>已经少了。假设在</w:t>
      </w:r>
      <w:r w:rsidRPr="000D034A">
        <w:t>txid=5</w:t>
      </w:r>
      <w:r w:rsidRPr="000D034A">
        <w:rPr>
          <w:rFonts w:hint="eastAsia"/>
        </w:rPr>
        <w:t>时消息中间件的故障恢复了，那之前在</w:t>
      </w:r>
      <w:r w:rsidRPr="000D034A">
        <w:t>txid=2</w:t>
      </w:r>
      <w:r w:rsidRPr="000D034A">
        <w:rPr>
          <w:rFonts w:hint="eastAsia"/>
        </w:rPr>
        <w:t>且在分区</w:t>
      </w:r>
      <w:r w:rsidRPr="000D034A">
        <w:t>partition=3</w:t>
      </w:r>
      <w:r w:rsidRPr="000D034A">
        <w:rPr>
          <w:rFonts w:hint="eastAsia"/>
        </w:rPr>
        <w:t>的</w:t>
      </w:r>
      <w:r w:rsidRPr="000D034A">
        <w:t>tuple</w:t>
      </w:r>
      <w:r w:rsidRPr="000D034A">
        <w:rPr>
          <w:rFonts w:hint="eastAsia"/>
        </w:rPr>
        <w:t>会重新发送，包含在</w:t>
      </w:r>
      <w:r w:rsidRPr="000D034A">
        <w:t>txid=5</w:t>
      </w:r>
      <w:r w:rsidRPr="000D034A">
        <w:rPr>
          <w:rFonts w:hint="eastAsia"/>
        </w:rPr>
        <w:t>的批次中。</w:t>
      </w:r>
    </w:p>
    <w:p w:rsidR="000D034A" w:rsidRPr="000D034A" w:rsidRDefault="000D034A" w:rsidP="000D034A">
      <w:r w:rsidRPr="000D034A">
        <w:rPr>
          <w:rFonts w:hint="eastAsia"/>
        </w:rPr>
        <w:t>在使用</w:t>
      </w:r>
      <w:r w:rsidRPr="000D034A">
        <w:t>IOpaquePartitionedTransactionalSpout</w:t>
      </w:r>
      <w:r w:rsidRPr="000D034A">
        <w:rPr>
          <w:rFonts w:hint="eastAsia"/>
        </w:rPr>
        <w:t>时，因为</w:t>
      </w:r>
      <w:r w:rsidRPr="000D034A">
        <w:t>tuple</w:t>
      </w:r>
      <w:r w:rsidRPr="000D034A">
        <w:rPr>
          <w:rFonts w:hint="eastAsia"/>
        </w:rPr>
        <w:t>与</w:t>
      </w:r>
      <w:r w:rsidRPr="000D034A">
        <w:t>txid</w:t>
      </w:r>
      <w:r w:rsidRPr="000D034A">
        <w:rPr>
          <w:rFonts w:hint="eastAsia"/>
        </w:rPr>
        <w:t>的对应关系有可能改变，因此与业务计算结果同时保存一个</w:t>
      </w:r>
      <w:r w:rsidRPr="000D034A">
        <w:t>txid</w:t>
      </w:r>
      <w:r w:rsidRPr="000D034A">
        <w:rPr>
          <w:rFonts w:hint="eastAsia"/>
        </w:rPr>
        <w:t>就无法保证事务性了。这时候解决方案会稍微复杂一些，除了保存业务计算结果以外，还要保存两个元素：前一批次的业务计算结果以及本批次的事务</w:t>
      </w:r>
      <w:r w:rsidRPr="000D034A">
        <w:t>ID</w:t>
      </w:r>
      <w:r w:rsidRPr="000D034A">
        <w:rPr>
          <w:rFonts w:hint="eastAsia"/>
        </w:rPr>
        <w:t>。</w:t>
      </w:r>
    </w:p>
    <w:p w:rsidR="000D034A" w:rsidRPr="000D034A" w:rsidRDefault="000D034A" w:rsidP="000D034A">
      <w:r w:rsidRPr="000D034A">
        <w:rPr>
          <w:rFonts w:hint="eastAsia"/>
        </w:rPr>
        <w:t>如：</w:t>
      </w:r>
    </w:p>
    <w:p w:rsidR="000D034A" w:rsidRPr="000D034A" w:rsidRDefault="000D034A" w:rsidP="000D034A">
      <w:proofErr w:type="gramStart"/>
      <w:r w:rsidRPr="000D034A">
        <w:t>{ value</w:t>
      </w:r>
      <w:proofErr w:type="gramEnd"/>
      <w:r w:rsidRPr="000D034A">
        <w:t xml:space="preserve"> = 4,</w:t>
      </w:r>
    </w:p>
    <w:p w:rsidR="000D034A" w:rsidRPr="000D034A" w:rsidRDefault="000D034A" w:rsidP="000D034A">
      <w:r w:rsidRPr="000D034A">
        <w:t xml:space="preserve">  </w:t>
      </w:r>
      <w:proofErr w:type="gramStart"/>
      <w:r w:rsidRPr="000D034A">
        <w:t>prevValue</w:t>
      </w:r>
      <w:proofErr w:type="gramEnd"/>
      <w:r w:rsidRPr="000D034A">
        <w:t xml:space="preserve"> = 1,</w:t>
      </w:r>
    </w:p>
    <w:p w:rsidR="000D034A" w:rsidRPr="000D034A" w:rsidRDefault="000D034A" w:rsidP="000D034A">
      <w:r w:rsidRPr="000D034A">
        <w:t xml:space="preserve">  </w:t>
      </w:r>
      <w:proofErr w:type="gramStart"/>
      <w:r w:rsidRPr="000D034A">
        <w:t>txid</w:t>
      </w:r>
      <w:proofErr w:type="gramEnd"/>
      <w:r w:rsidRPr="000D034A">
        <w:t xml:space="preserve"> = 2</w:t>
      </w:r>
    </w:p>
    <w:p w:rsidR="000D034A" w:rsidRPr="000D034A" w:rsidRDefault="000D034A" w:rsidP="000D034A">
      <w:r w:rsidRPr="000D034A">
        <w:t>}</w:t>
      </w:r>
    </w:p>
    <w:p w:rsidR="000D034A" w:rsidRPr="005567A3" w:rsidRDefault="000D034A" w:rsidP="001134D2">
      <w:pPr>
        <w:rPr>
          <w:rFonts w:hint="eastAsia"/>
        </w:rPr>
      </w:pPr>
    </w:p>
    <w:p w:rsidR="00592F0C" w:rsidRPr="00592F0C" w:rsidRDefault="00592F0C" w:rsidP="00592F0C">
      <w:pPr>
        <w:pStyle w:val="3"/>
        <w:spacing w:before="156" w:after="156"/>
      </w:pPr>
      <w:r w:rsidRPr="00592F0C">
        <w:t>Bolt</w:t>
      </w:r>
    </w:p>
    <w:p w:rsidR="00592F0C" w:rsidRPr="00592F0C" w:rsidRDefault="00592F0C" w:rsidP="00592F0C">
      <w:pPr>
        <w:pStyle w:val="a3"/>
      </w:pPr>
      <w:hyperlink r:id="rId86" w:history="1">
        <w:r w:rsidRPr="00592F0C">
          <w:rPr>
            <w:rStyle w:val="a6"/>
            <w:b/>
            <w:bCs/>
          </w:rPr>
          <w:t>IBatchBolt</w:t>
        </w:r>
      </w:hyperlink>
      <w:hyperlink r:id="rId87" w:history="1">
        <w:r w:rsidRPr="00592F0C">
          <w:rPr>
            <w:rStyle w:val="a6"/>
            <w:b/>
            <w:bCs/>
          </w:rPr>
          <w:t>&lt;T&gt;</w:t>
        </w:r>
      </w:hyperlink>
      <w:r w:rsidRPr="00592F0C">
        <w:rPr>
          <w:rFonts w:hint="eastAsia"/>
        </w:rPr>
        <w:t>：同</w:t>
      </w:r>
      <w:r w:rsidRPr="00592F0C">
        <w:t>BaseBatchBolt&lt;T&gt;</w:t>
      </w:r>
      <w:r w:rsidRPr="00592F0C">
        <w:rPr>
          <w:rFonts w:hint="eastAsia"/>
        </w:rPr>
        <w:t>，普通批处理</w:t>
      </w:r>
    </w:p>
    <w:p w:rsidR="00592F0C" w:rsidRPr="00592F0C" w:rsidRDefault="00592F0C" w:rsidP="00592F0C">
      <w:pPr>
        <w:pStyle w:val="a3"/>
      </w:pPr>
      <w:hyperlink r:id="rId88" w:history="1">
        <w:r w:rsidRPr="00592F0C">
          <w:rPr>
            <w:rStyle w:val="a6"/>
            <w:b/>
            <w:bCs/>
          </w:rPr>
          <w:t>BaseTransactionalBolt</w:t>
        </w:r>
      </w:hyperlink>
      <w:r w:rsidRPr="00592F0C">
        <w:rPr>
          <w:rFonts w:hint="eastAsia"/>
        </w:rPr>
        <w:t>：事务</w:t>
      </w:r>
      <w:r w:rsidRPr="00592F0C">
        <w:t>Bolt</w:t>
      </w:r>
    </w:p>
    <w:p w:rsidR="00592F0C" w:rsidRPr="00592F0C" w:rsidRDefault="00592F0C" w:rsidP="00592F0C">
      <w:pPr>
        <w:pStyle w:val="a3"/>
      </w:pPr>
      <w:r w:rsidRPr="00592F0C">
        <w:rPr>
          <w:rFonts w:hint="eastAsia"/>
        </w:rPr>
        <w:lastRenderedPageBreak/>
        <w:t>接口</w:t>
      </w:r>
      <w:r w:rsidRPr="00592F0C">
        <w:t>Icommitter</w:t>
      </w:r>
      <w:r w:rsidRPr="00592F0C">
        <w:rPr>
          <w:rFonts w:hint="eastAsia"/>
        </w:rPr>
        <w:t>：标识</w:t>
      </w:r>
      <w:r w:rsidRPr="00592F0C">
        <w:t xml:space="preserve">IBatchBolt </w:t>
      </w:r>
      <w:r w:rsidRPr="00592F0C">
        <w:rPr>
          <w:rFonts w:hint="eastAsia"/>
        </w:rPr>
        <w:t>或</w:t>
      </w:r>
      <w:hyperlink r:id="rId89" w:history="1">
        <w:r w:rsidRPr="00592F0C">
          <w:rPr>
            <w:rStyle w:val="a6"/>
            <w:b/>
            <w:bCs/>
          </w:rPr>
          <w:t>BaseTransactionalBolt</w:t>
        </w:r>
      </w:hyperlink>
      <w:r w:rsidRPr="00592F0C">
        <w:rPr>
          <w:rFonts w:hint="eastAsia"/>
        </w:rPr>
        <w:t>是否是一个</w:t>
      </w:r>
      <w:r w:rsidRPr="00592F0C">
        <w:t>committer</w:t>
      </w:r>
      <w:r w:rsidRPr="00592F0C">
        <w:br/>
      </w:r>
      <w:hyperlink r:id="rId90" w:history="1">
        <w:r w:rsidRPr="00592F0C">
          <w:rPr>
            <w:rStyle w:val="a6"/>
            <w:b/>
            <w:bCs/>
          </w:rPr>
          <w:t>CoordinatedBolt</w:t>
        </w:r>
      </w:hyperlink>
    </w:p>
    <w:p w:rsidR="00380F06" w:rsidRPr="00380F06" w:rsidRDefault="00380F06" w:rsidP="00380F06">
      <w:pPr>
        <w:rPr>
          <w:rFonts w:hint="eastAsia"/>
        </w:rPr>
      </w:pPr>
    </w:p>
    <w:p w:rsidR="00AC6102" w:rsidRDefault="00E26432" w:rsidP="00E26432">
      <w:pPr>
        <w:pStyle w:val="1"/>
      </w:pPr>
      <w:r>
        <w:rPr>
          <w:rFonts w:hint="eastAsia"/>
        </w:rPr>
        <w:t>DPRC</w:t>
      </w:r>
    </w:p>
    <w:p w:rsidR="0078230E" w:rsidRPr="0078230E" w:rsidRDefault="0078230E" w:rsidP="0078230E">
      <w:r w:rsidRPr="0078230E">
        <w:rPr>
          <w:rFonts w:hint="eastAsia"/>
        </w:rPr>
        <w:t>分布式</w:t>
      </w:r>
      <w:r w:rsidRPr="0078230E">
        <w:t>RPC</w:t>
      </w:r>
      <w:r w:rsidRPr="0078230E">
        <w:rPr>
          <w:rFonts w:hint="eastAsia"/>
        </w:rPr>
        <w:t>（</w:t>
      </w:r>
      <w:r w:rsidRPr="0078230E">
        <w:t>distributed RPC</w:t>
      </w:r>
      <w:r w:rsidRPr="0078230E">
        <w:rPr>
          <w:rFonts w:hint="eastAsia"/>
        </w:rPr>
        <w:t>，</w:t>
      </w:r>
      <w:r w:rsidRPr="0078230E">
        <w:t>DRPC</w:t>
      </w:r>
      <w:r w:rsidRPr="0078230E">
        <w:rPr>
          <w:rFonts w:hint="eastAsia"/>
        </w:rPr>
        <w:t>）用于对</w:t>
      </w:r>
      <w:r w:rsidRPr="0078230E">
        <w:t>Storm</w:t>
      </w:r>
      <w:r w:rsidRPr="0078230E">
        <w:rPr>
          <w:rFonts w:hint="eastAsia"/>
        </w:rPr>
        <w:t>上大量的函数调用进行并行计算。</w:t>
      </w:r>
    </w:p>
    <w:p w:rsidR="0078230E" w:rsidRPr="0078230E" w:rsidRDefault="0078230E" w:rsidP="0078230E">
      <w:r w:rsidRPr="0078230E">
        <w:rPr>
          <w:rFonts w:hint="eastAsia"/>
        </w:rPr>
        <w:t>对于每一次函数调用，</w:t>
      </w:r>
      <w:r w:rsidRPr="0078230E">
        <w:t>Storm</w:t>
      </w:r>
      <w:r w:rsidRPr="0078230E">
        <w:rPr>
          <w:rFonts w:hint="eastAsia"/>
        </w:rPr>
        <w:t>集群上运行的拓扑接收调用函数的参数信息作为输入流，并将计算结果作为输出流发射出去。</w:t>
      </w:r>
    </w:p>
    <w:p w:rsidR="0078230E" w:rsidRPr="0078230E" w:rsidRDefault="0078230E" w:rsidP="0078230E">
      <w:r w:rsidRPr="0078230E">
        <w:rPr>
          <w:rFonts w:hint="eastAsia"/>
        </w:rPr>
        <w:t>一句话概括：</w:t>
      </w:r>
      <w:r w:rsidRPr="0078230E">
        <w:t>Storm</w:t>
      </w:r>
      <w:r w:rsidRPr="0078230E">
        <w:rPr>
          <w:rFonts w:hint="eastAsia"/>
        </w:rPr>
        <w:t>进行计算，根据客户端提交的请求参数，而返回</w:t>
      </w:r>
      <w:r w:rsidRPr="0078230E">
        <w:t>Storm</w:t>
      </w:r>
      <w:r w:rsidRPr="0078230E">
        <w:rPr>
          <w:rFonts w:hint="eastAsia"/>
        </w:rPr>
        <w:t>计算的结果。</w:t>
      </w:r>
    </w:p>
    <w:p w:rsidR="0078230E" w:rsidRPr="0078230E" w:rsidRDefault="0078230E" w:rsidP="0078230E">
      <w:r w:rsidRPr="0078230E">
        <w:t>DRPC</w:t>
      </w:r>
      <w:r w:rsidRPr="0078230E">
        <w:rPr>
          <w:rFonts w:hint="eastAsia"/>
        </w:rPr>
        <w:t>通过</w:t>
      </w:r>
      <w:r w:rsidRPr="0078230E">
        <w:t>DRPC Server</w:t>
      </w:r>
      <w:r w:rsidRPr="0078230E">
        <w:rPr>
          <w:rFonts w:hint="eastAsia"/>
        </w:rPr>
        <w:t>来实现，</w:t>
      </w:r>
      <w:r w:rsidRPr="0078230E">
        <w:t>DRPC Server</w:t>
      </w:r>
      <w:r w:rsidRPr="0078230E">
        <w:rPr>
          <w:rFonts w:hint="eastAsia"/>
        </w:rPr>
        <w:t>的整体工作过程如下：</w:t>
      </w:r>
    </w:p>
    <w:p w:rsidR="0078230E" w:rsidRPr="0078230E" w:rsidRDefault="0078230E" w:rsidP="0078230E">
      <w:r w:rsidRPr="0078230E">
        <w:rPr>
          <w:rFonts w:hint="eastAsia"/>
        </w:rPr>
        <w:t>接收到一个</w:t>
      </w:r>
      <w:r w:rsidRPr="0078230E">
        <w:t>RPC</w:t>
      </w:r>
      <w:r w:rsidRPr="0078230E">
        <w:rPr>
          <w:rFonts w:hint="eastAsia"/>
        </w:rPr>
        <w:t>调用请求；发送请求到</w:t>
      </w:r>
      <w:r w:rsidRPr="0078230E">
        <w:t>Storm</w:t>
      </w:r>
      <w:r w:rsidRPr="0078230E">
        <w:rPr>
          <w:rFonts w:hint="eastAsia"/>
        </w:rPr>
        <w:t>上的拓扑；从</w:t>
      </w:r>
      <w:r w:rsidRPr="0078230E">
        <w:t>Storm</w:t>
      </w:r>
      <w:r w:rsidRPr="0078230E">
        <w:rPr>
          <w:rFonts w:hint="eastAsia"/>
        </w:rPr>
        <w:t>上接收计算结果；将计算结果返回给客户端。</w:t>
      </w:r>
    </w:p>
    <w:p w:rsidR="0078230E" w:rsidRDefault="0078230E" w:rsidP="0078230E">
      <w:r w:rsidRPr="0078230E">
        <w:rPr>
          <w:rFonts w:hint="eastAsia"/>
        </w:rPr>
        <w:t>注：在</w:t>
      </w:r>
      <w:r w:rsidRPr="0078230E">
        <w:t>client</w:t>
      </w:r>
      <w:r w:rsidRPr="0078230E">
        <w:rPr>
          <w:rFonts w:hint="eastAsia"/>
        </w:rPr>
        <w:t>客户端看来，一个</w:t>
      </w:r>
      <w:r w:rsidRPr="0078230E">
        <w:t>DRPC</w:t>
      </w:r>
      <w:r w:rsidRPr="0078230E">
        <w:rPr>
          <w:rFonts w:hint="eastAsia"/>
        </w:rPr>
        <w:t>调用看起来和一般的</w:t>
      </w:r>
      <w:r w:rsidRPr="0078230E">
        <w:t>RPC</w:t>
      </w:r>
      <w:r w:rsidRPr="0078230E">
        <w:rPr>
          <w:rFonts w:hint="eastAsia"/>
        </w:rPr>
        <w:t>调用没什么区别</w:t>
      </w:r>
      <w:r w:rsidR="00913595">
        <w:rPr>
          <w:rFonts w:hint="eastAsia"/>
        </w:rPr>
        <w:t>。</w:t>
      </w:r>
    </w:p>
    <w:p w:rsidR="00913595" w:rsidRDefault="00913595" w:rsidP="00913595">
      <w:pPr>
        <w:pStyle w:val="2"/>
        <w:spacing w:before="156" w:after="156"/>
      </w:pPr>
      <w:r>
        <w:t>工作流程</w:t>
      </w:r>
    </w:p>
    <w:p w:rsidR="00913595" w:rsidRPr="00913595" w:rsidRDefault="00913595" w:rsidP="00913595">
      <w:pPr>
        <w:rPr>
          <w:rFonts w:hint="eastAsia"/>
        </w:rPr>
      </w:pPr>
      <w:r w:rsidRPr="00913595">
        <w:drawing>
          <wp:inline distT="0" distB="0" distL="0" distR="0" wp14:anchorId="1A6C55C2" wp14:editId="5085BAA8">
            <wp:extent cx="5210175" cy="3152775"/>
            <wp:effectExtent l="0" t="0" r="9525" b="9525"/>
            <wp:docPr id="11267" name="Picture 2" descr="C:\Users\lvpeng\AppData\Local\YNote\data\qq8A6E2AC88C6C8D3D7BF4CA5D6250637E\9133080edd974404bc82bfec7cad5950\0702200935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" name="Picture 2" descr="C:\Users\lvpeng\AppData\Local\YNote\data\qq8A6E2AC88C6C8D3D7BF4CA5D6250637E\9133080edd974404bc82bfec7cad5950\070220093547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913595" w:rsidRPr="00913595" w:rsidRDefault="00913595" w:rsidP="00913595">
      <w:r w:rsidRPr="00913595">
        <w:t>Client</w:t>
      </w:r>
      <w:r w:rsidRPr="00913595">
        <w:rPr>
          <w:rFonts w:hint="eastAsia"/>
        </w:rPr>
        <w:t>向</w:t>
      </w:r>
      <w:r w:rsidRPr="00913595">
        <w:t>DRPC Server</w:t>
      </w:r>
      <w:r w:rsidRPr="00913595">
        <w:rPr>
          <w:rFonts w:hint="eastAsia"/>
        </w:rPr>
        <w:t>发送被调用执行的</w:t>
      </w:r>
      <w:r w:rsidRPr="00913595">
        <w:t>DRPC</w:t>
      </w:r>
      <w:r w:rsidRPr="00913595">
        <w:rPr>
          <w:rFonts w:hint="eastAsia"/>
        </w:rPr>
        <w:t>函数名称及参数；</w:t>
      </w:r>
    </w:p>
    <w:p w:rsidR="00913595" w:rsidRPr="00913595" w:rsidRDefault="00913595" w:rsidP="00913595">
      <w:r w:rsidRPr="00913595">
        <w:t>Storm</w:t>
      </w:r>
      <w:r w:rsidRPr="00913595">
        <w:rPr>
          <w:rFonts w:hint="eastAsia"/>
        </w:rPr>
        <w:t>上的</w:t>
      </w:r>
      <w:r w:rsidRPr="00913595">
        <w:t>topology</w:t>
      </w:r>
      <w:r w:rsidRPr="00913595">
        <w:rPr>
          <w:rFonts w:hint="eastAsia"/>
        </w:rPr>
        <w:t>通过</w:t>
      </w:r>
      <w:r w:rsidRPr="00913595">
        <w:t>DRPCSpout</w:t>
      </w:r>
      <w:r w:rsidRPr="00913595">
        <w:rPr>
          <w:rFonts w:hint="eastAsia"/>
        </w:rPr>
        <w:t>实现这一函数，从</w:t>
      </w:r>
      <w:r w:rsidRPr="00913595">
        <w:t>DPRC Server</w:t>
      </w:r>
      <w:r w:rsidRPr="00913595">
        <w:rPr>
          <w:rFonts w:hint="eastAsia"/>
        </w:rPr>
        <w:t>接收到函数调用流；</w:t>
      </w:r>
    </w:p>
    <w:p w:rsidR="00913595" w:rsidRPr="00913595" w:rsidRDefault="00913595" w:rsidP="00913595">
      <w:r w:rsidRPr="00913595">
        <w:t xml:space="preserve">   DRPC Server</w:t>
      </w:r>
      <w:r w:rsidRPr="00913595">
        <w:rPr>
          <w:rFonts w:hint="eastAsia"/>
        </w:rPr>
        <w:t>会为每次函数调用生成唯一的</w:t>
      </w:r>
      <w:r w:rsidRPr="00913595">
        <w:t>id</w:t>
      </w:r>
      <w:r w:rsidRPr="00913595">
        <w:rPr>
          <w:rFonts w:hint="eastAsia"/>
        </w:rPr>
        <w:t>；</w:t>
      </w:r>
    </w:p>
    <w:p w:rsidR="00913595" w:rsidRPr="00913595" w:rsidRDefault="00913595" w:rsidP="00913595">
      <w:r w:rsidRPr="00913595">
        <w:lastRenderedPageBreak/>
        <w:t>Storm</w:t>
      </w:r>
      <w:r w:rsidRPr="00913595">
        <w:rPr>
          <w:rFonts w:hint="eastAsia"/>
        </w:rPr>
        <w:t>上运行的</w:t>
      </w:r>
      <w:r w:rsidRPr="00913595">
        <w:t>topology</w:t>
      </w:r>
      <w:r w:rsidRPr="00913595">
        <w:rPr>
          <w:rFonts w:hint="eastAsia"/>
        </w:rPr>
        <w:t>开始计算结果，最后通过一个</w:t>
      </w:r>
      <w:r w:rsidRPr="00913595">
        <w:rPr>
          <w:b/>
          <w:bCs/>
        </w:rPr>
        <w:t>ReturnResults</w:t>
      </w:r>
      <w:r w:rsidRPr="00913595">
        <w:rPr>
          <w:rFonts w:hint="eastAsia"/>
        </w:rPr>
        <w:t>的</w:t>
      </w:r>
      <w:r w:rsidRPr="00913595">
        <w:t>Bolt</w:t>
      </w:r>
      <w:r w:rsidRPr="00913595">
        <w:rPr>
          <w:rFonts w:hint="eastAsia"/>
        </w:rPr>
        <w:t>连接到</w:t>
      </w:r>
      <w:r w:rsidRPr="00913595">
        <w:t>DRPC     Server</w:t>
      </w:r>
      <w:r w:rsidRPr="00913595">
        <w:rPr>
          <w:rFonts w:hint="eastAsia"/>
        </w:rPr>
        <w:t>，发送指定</w:t>
      </w:r>
      <w:r w:rsidRPr="00913595">
        <w:t>id</w:t>
      </w:r>
      <w:r w:rsidRPr="00913595">
        <w:rPr>
          <w:rFonts w:hint="eastAsia"/>
        </w:rPr>
        <w:t>的计算结果；</w:t>
      </w:r>
    </w:p>
    <w:p w:rsidR="00913595" w:rsidRPr="00913595" w:rsidRDefault="00913595" w:rsidP="00913595">
      <w:r w:rsidRPr="00913595">
        <w:t>DRPC Server</w:t>
      </w:r>
      <w:r w:rsidRPr="00913595">
        <w:rPr>
          <w:rFonts w:hint="eastAsia"/>
        </w:rPr>
        <w:t>通过使用之前为每个函数调用生成的</w:t>
      </w:r>
      <w:r w:rsidRPr="00913595">
        <w:t>id</w:t>
      </w:r>
      <w:r w:rsidRPr="00913595">
        <w:rPr>
          <w:rFonts w:hint="eastAsia"/>
        </w:rPr>
        <w:t>，将结果关联到对应的发起调用的</w:t>
      </w:r>
      <w:r w:rsidRPr="00913595">
        <w:t>client</w:t>
      </w:r>
      <w:r w:rsidRPr="00913595">
        <w:rPr>
          <w:rFonts w:hint="eastAsia"/>
        </w:rPr>
        <w:t>，将计算结果返回给</w:t>
      </w:r>
      <w:r w:rsidRPr="00913595">
        <w:t>client</w:t>
      </w:r>
      <w:r w:rsidRPr="00913595">
        <w:rPr>
          <w:rFonts w:hint="eastAsia"/>
        </w:rPr>
        <w:t>。</w:t>
      </w:r>
    </w:p>
    <w:p w:rsidR="00913595" w:rsidRPr="00913595" w:rsidRDefault="00913595" w:rsidP="00913595">
      <w:pPr>
        <w:pStyle w:val="2"/>
        <w:spacing w:before="156" w:after="156"/>
        <w:rPr>
          <w:rFonts w:hint="eastAsia"/>
        </w:rPr>
      </w:pPr>
      <w:r w:rsidRPr="00913595">
        <w:t>LinearDRPCTopologyBuilder</w:t>
      </w:r>
    </w:p>
    <w:p w:rsidR="00024D2F" w:rsidRPr="00024D2F" w:rsidRDefault="00024D2F" w:rsidP="00024D2F">
      <w:r w:rsidRPr="00024D2F">
        <w:t>Storm</w:t>
      </w:r>
      <w:r w:rsidRPr="00024D2F">
        <w:rPr>
          <w:rFonts w:hint="eastAsia"/>
        </w:rPr>
        <w:t>提供了一个</w:t>
      </w:r>
      <w:r w:rsidRPr="00024D2F">
        <w:t>topology builder——</w:t>
      </w:r>
      <w:hyperlink r:id="rId92" w:history="1">
        <w:r w:rsidRPr="00024D2F">
          <w:rPr>
            <w:rStyle w:val="a6"/>
          </w:rPr>
          <w:t>LinearDRPCTopologyBuilder</w:t>
        </w:r>
      </w:hyperlink>
      <w:r w:rsidRPr="00024D2F">
        <w:rPr>
          <w:rFonts w:hint="eastAsia"/>
        </w:rPr>
        <w:t>，</w:t>
      </w:r>
    </w:p>
    <w:p w:rsidR="00024D2F" w:rsidRPr="00024D2F" w:rsidRDefault="00024D2F" w:rsidP="00024D2F">
      <w:r w:rsidRPr="00024D2F">
        <w:rPr>
          <w:rFonts w:hint="eastAsia"/>
        </w:rPr>
        <w:t>它可以自动完成几乎所有的</w:t>
      </w:r>
      <w:r w:rsidRPr="00024D2F">
        <w:t>DRPC</w:t>
      </w:r>
      <w:r w:rsidRPr="00024D2F">
        <w:rPr>
          <w:rFonts w:hint="eastAsia"/>
        </w:rPr>
        <w:t>步骤。</w:t>
      </w:r>
    </w:p>
    <w:p w:rsidR="00024D2F" w:rsidRDefault="00024D2F" w:rsidP="00024D2F">
      <w:r w:rsidRPr="00024D2F">
        <w:rPr>
          <w:rFonts w:hint="eastAsia"/>
        </w:rPr>
        <w:t>包括：</w:t>
      </w:r>
      <w:r w:rsidR="00BC4E38">
        <w:rPr>
          <w:rFonts w:hint="eastAsia"/>
        </w:rPr>
        <w:t xml:space="preserve"> </w:t>
      </w:r>
      <w:r w:rsidRPr="00024D2F">
        <w:rPr>
          <w:rFonts w:hint="eastAsia"/>
        </w:rPr>
        <w:t>构建</w:t>
      </w:r>
      <w:r w:rsidRPr="00024D2F">
        <w:t>spout</w:t>
      </w:r>
      <w:r w:rsidRPr="00024D2F">
        <w:rPr>
          <w:rFonts w:hint="eastAsia"/>
        </w:rPr>
        <w:t>；向</w:t>
      </w:r>
      <w:r w:rsidRPr="00024D2F">
        <w:t>DRPC Server</w:t>
      </w:r>
      <w:r w:rsidRPr="00024D2F">
        <w:rPr>
          <w:rFonts w:hint="eastAsia"/>
        </w:rPr>
        <w:t>返回结果；为</w:t>
      </w:r>
      <w:r w:rsidRPr="00024D2F">
        <w:t>Bolt</w:t>
      </w:r>
      <w:r w:rsidRPr="00024D2F">
        <w:rPr>
          <w:rFonts w:hint="eastAsia"/>
        </w:rPr>
        <w:t>提供函数用于对</w:t>
      </w:r>
      <w:r w:rsidRPr="00024D2F">
        <w:t>tuples</w:t>
      </w:r>
      <w:r w:rsidRPr="00024D2F">
        <w:rPr>
          <w:rFonts w:hint="eastAsia"/>
        </w:rPr>
        <w:t>进行处理。</w:t>
      </w:r>
    </w:p>
    <w:p w:rsidR="00F12B36" w:rsidRPr="00F12B36" w:rsidRDefault="00F12B36" w:rsidP="00F12B36">
      <w:pPr>
        <w:pStyle w:val="2"/>
        <w:spacing w:before="156" w:after="156"/>
        <w:rPr>
          <w:rFonts w:hint="eastAsia"/>
        </w:rPr>
      </w:pPr>
      <w:r w:rsidRPr="00F12B36">
        <w:rPr>
          <w:rFonts w:hint="eastAsia"/>
        </w:rPr>
        <w:t>远程模式</w:t>
      </w:r>
      <w:r w:rsidRPr="00F12B36">
        <w:t>DRPC</w:t>
      </w:r>
    </w:p>
    <w:p w:rsidR="00F0270C" w:rsidRPr="00F0270C" w:rsidRDefault="00F0270C" w:rsidP="00F0270C">
      <w:r w:rsidRPr="00F0270C">
        <w:rPr>
          <w:rFonts w:hint="eastAsia"/>
        </w:rPr>
        <w:t>在实际的</w:t>
      </w:r>
      <w:r w:rsidRPr="00F0270C">
        <w:t>Storm</w:t>
      </w:r>
      <w:r w:rsidRPr="00F0270C">
        <w:rPr>
          <w:rFonts w:hint="eastAsia"/>
        </w:rPr>
        <w:t>集群上运行</w:t>
      </w:r>
      <w:r w:rsidRPr="00F0270C">
        <w:t>DRPC</w:t>
      </w:r>
      <w:r w:rsidRPr="00F0270C">
        <w:rPr>
          <w:rFonts w:hint="eastAsia"/>
        </w:rPr>
        <w:t>也一样很简单。只需完成以下步骤：</w:t>
      </w:r>
    </w:p>
    <w:p w:rsidR="00F0270C" w:rsidRPr="00F0270C" w:rsidRDefault="00F0270C" w:rsidP="00F0270C">
      <w:r w:rsidRPr="00F0270C">
        <w:rPr>
          <w:rFonts w:hint="eastAsia"/>
        </w:rPr>
        <w:t>启动</w:t>
      </w:r>
      <w:r w:rsidRPr="00F0270C">
        <w:t>DRPC Server(s)</w:t>
      </w:r>
      <w:r w:rsidRPr="00F0270C">
        <w:rPr>
          <w:rFonts w:hint="eastAsia"/>
        </w:rPr>
        <w:t>；</w:t>
      </w:r>
    </w:p>
    <w:p w:rsidR="00F0270C" w:rsidRPr="00F0270C" w:rsidRDefault="00F0270C" w:rsidP="00F0270C">
      <w:r w:rsidRPr="00F0270C">
        <w:rPr>
          <w:rFonts w:hint="eastAsia"/>
        </w:rPr>
        <w:t>配置</w:t>
      </w:r>
      <w:r w:rsidRPr="00F0270C">
        <w:t>DRPC Server(s)</w:t>
      </w:r>
      <w:r w:rsidRPr="00F0270C">
        <w:rPr>
          <w:rFonts w:hint="eastAsia"/>
        </w:rPr>
        <w:t>地址；</w:t>
      </w:r>
    </w:p>
    <w:p w:rsidR="00F0270C" w:rsidRPr="00F0270C" w:rsidRDefault="00F0270C" w:rsidP="00F0270C">
      <w:r w:rsidRPr="00F0270C">
        <w:rPr>
          <w:rFonts w:hint="eastAsia"/>
        </w:rPr>
        <w:t>向</w:t>
      </w:r>
      <w:r w:rsidRPr="00F0270C">
        <w:t>Storm</w:t>
      </w:r>
      <w:r w:rsidRPr="00F0270C">
        <w:rPr>
          <w:rFonts w:hint="eastAsia"/>
        </w:rPr>
        <w:t>集群提交</w:t>
      </w:r>
      <w:r w:rsidRPr="00F0270C">
        <w:t>DRPC</w:t>
      </w:r>
      <w:r w:rsidRPr="00F0270C">
        <w:rPr>
          <w:rFonts w:hint="eastAsia"/>
        </w:rPr>
        <w:t>拓扑。</w:t>
      </w:r>
    </w:p>
    <w:p w:rsidR="00F0270C" w:rsidRPr="00F0270C" w:rsidRDefault="00F0270C" w:rsidP="00F0270C">
      <w:r w:rsidRPr="00F0270C">
        <w:rPr>
          <w:rFonts w:hint="eastAsia"/>
        </w:rPr>
        <w:t>首先，通过</w:t>
      </w:r>
      <w:r w:rsidRPr="00F0270C">
        <w:t>storm</w:t>
      </w:r>
      <w:r w:rsidRPr="00F0270C">
        <w:rPr>
          <w:rFonts w:hint="eastAsia"/>
        </w:rPr>
        <w:t>脚本启动</w:t>
      </w:r>
      <w:r w:rsidRPr="00F0270C">
        <w:t>DRPC Server</w:t>
      </w:r>
      <w:r w:rsidRPr="00F0270C">
        <w:rPr>
          <w:rFonts w:hint="eastAsia"/>
        </w:rPr>
        <w:t>：</w:t>
      </w:r>
    </w:p>
    <w:p w:rsidR="00F0270C" w:rsidRPr="00F0270C" w:rsidRDefault="00F0270C" w:rsidP="00F0270C">
      <w:proofErr w:type="gramStart"/>
      <w:r w:rsidRPr="00F0270C">
        <w:t>storm</w:t>
      </w:r>
      <w:proofErr w:type="gramEnd"/>
      <w:r w:rsidRPr="00F0270C">
        <w:t xml:space="preserve"> drpc</w:t>
      </w:r>
    </w:p>
    <w:p w:rsidR="00F0270C" w:rsidRPr="00F0270C" w:rsidRDefault="00F0270C" w:rsidP="00F0270C">
      <w:r w:rsidRPr="00F0270C">
        <w:rPr>
          <w:rFonts w:hint="eastAsia"/>
        </w:rPr>
        <w:t>然后，在</w:t>
      </w:r>
      <w:r w:rsidRPr="00F0270C">
        <w:t>Storm</w:t>
      </w:r>
      <w:r w:rsidRPr="00F0270C">
        <w:rPr>
          <w:rFonts w:hint="eastAsia"/>
        </w:rPr>
        <w:t>集群中配置</w:t>
      </w:r>
      <w:r w:rsidRPr="00F0270C">
        <w:t>DRPC Server</w:t>
      </w:r>
      <w:r w:rsidRPr="00F0270C">
        <w:rPr>
          <w:rFonts w:hint="eastAsia"/>
        </w:rPr>
        <w:t>地址，这就是</w:t>
      </w:r>
      <w:r w:rsidRPr="00F0270C">
        <w:t>DRPCSpout</w:t>
      </w:r>
      <w:r w:rsidRPr="00F0270C">
        <w:rPr>
          <w:rFonts w:hint="eastAsia"/>
        </w:rPr>
        <w:t>读取函数调用请求的地方。这一步的配置可以通过</w:t>
      </w:r>
      <w:r w:rsidRPr="00F0270C">
        <w:t>storm.yaml</w:t>
      </w:r>
      <w:r w:rsidRPr="00F0270C">
        <w:rPr>
          <w:rFonts w:hint="eastAsia"/>
        </w:rPr>
        <w:t>文件或者拓扑的配置来完成。通过</w:t>
      </w:r>
      <w:r w:rsidRPr="00F0270C">
        <w:t>storm.yaml</w:t>
      </w:r>
      <w:r w:rsidRPr="00F0270C">
        <w:rPr>
          <w:rFonts w:hint="eastAsia"/>
        </w:rPr>
        <w:t>文件的配置方式如下：</w:t>
      </w:r>
    </w:p>
    <w:p w:rsidR="00F0270C" w:rsidRPr="00F0270C" w:rsidRDefault="00F0270C" w:rsidP="00F0270C">
      <w:r w:rsidRPr="00F0270C">
        <w:t xml:space="preserve">drpc.servers: </w:t>
      </w:r>
    </w:p>
    <w:p w:rsidR="00F0270C" w:rsidRPr="00F0270C" w:rsidRDefault="00F0270C" w:rsidP="00F0270C">
      <w:r w:rsidRPr="00F0270C">
        <w:t xml:space="preserve">   -  "drpc1.foo.com" </w:t>
      </w:r>
    </w:p>
    <w:p w:rsidR="00F0270C" w:rsidRPr="00F0270C" w:rsidRDefault="00F0270C" w:rsidP="00F0270C">
      <w:r w:rsidRPr="00F0270C">
        <w:t xml:space="preserve">   -  "drpc2.foo.com"</w:t>
      </w:r>
    </w:p>
    <w:p w:rsidR="00E26432" w:rsidRDefault="00D227F2" w:rsidP="00D227F2">
      <w:pPr>
        <w:pStyle w:val="2"/>
        <w:spacing w:before="156" w:after="156"/>
      </w:pPr>
      <w:r>
        <w:rPr>
          <w:rFonts w:hint="eastAsia"/>
        </w:rPr>
        <w:t>客户端访问</w:t>
      </w:r>
    </w:p>
    <w:p w:rsidR="00D227F2" w:rsidRPr="00D227F2" w:rsidRDefault="00D227F2" w:rsidP="00764079">
      <w:pPr>
        <w:pStyle w:val="a3"/>
      </w:pPr>
      <w:r w:rsidRPr="00D227F2">
        <w:rPr>
          <w:rFonts w:hint="eastAsia"/>
        </w:rPr>
        <w:t xml:space="preserve">DRPCClient client = new </w:t>
      </w:r>
      <w:proofErr w:type="gramStart"/>
      <w:r w:rsidRPr="00D227F2">
        <w:rPr>
          <w:rFonts w:hint="eastAsia"/>
        </w:rPr>
        <w:t>DRPCClient(</w:t>
      </w:r>
      <w:proofErr w:type="gramEnd"/>
      <w:r w:rsidRPr="00D227F2">
        <w:rPr>
          <w:rFonts w:hint="eastAsia"/>
        </w:rPr>
        <w:t>"drpc-host", 3772);</w:t>
      </w:r>
    </w:p>
    <w:p w:rsidR="00D227F2" w:rsidRPr="00D227F2" w:rsidRDefault="00D227F2" w:rsidP="00764079">
      <w:pPr>
        <w:pStyle w:val="a3"/>
      </w:pPr>
      <w:r w:rsidRPr="00D227F2">
        <w:rPr>
          <w:rFonts w:hint="eastAsia"/>
        </w:rPr>
        <w:t xml:space="preserve">String result = </w:t>
      </w:r>
      <w:proofErr w:type="gramStart"/>
      <w:r w:rsidRPr="00D227F2">
        <w:rPr>
          <w:rFonts w:hint="eastAsia"/>
        </w:rPr>
        <w:t>client.execute(</w:t>
      </w:r>
      <w:proofErr w:type="gramEnd"/>
      <w:r w:rsidRPr="00D227F2">
        <w:rPr>
          <w:rFonts w:hint="eastAsia"/>
        </w:rPr>
        <w:t>"reach", "http://twitter.com");</w:t>
      </w:r>
      <w:r w:rsidRPr="00D227F2">
        <w:t xml:space="preserve"> </w:t>
      </w:r>
    </w:p>
    <w:p w:rsidR="00D141E9" w:rsidRDefault="00105803" w:rsidP="00105803">
      <w:pPr>
        <w:pStyle w:val="1"/>
      </w:pPr>
      <w:r>
        <w:rPr>
          <w:rFonts w:hint="eastAsia"/>
        </w:rPr>
        <w:t>T</w:t>
      </w:r>
      <w:r>
        <w:t>rident</w:t>
      </w:r>
    </w:p>
    <w:p w:rsidR="007C188B" w:rsidRDefault="007C188B" w:rsidP="007C188B">
      <w:pPr>
        <w:pStyle w:val="2"/>
        <w:spacing w:before="156" w:after="156"/>
      </w:pPr>
      <w:r>
        <w:rPr>
          <w:rFonts w:hint="eastAsia"/>
        </w:rPr>
        <w:t>概念</w:t>
      </w:r>
    </w:p>
    <w:p w:rsidR="007C188B" w:rsidRDefault="007C188B" w:rsidP="007C188B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Storm</w:t>
      </w:r>
      <w:r>
        <w:rPr>
          <w:rFonts w:hint="eastAsia"/>
        </w:rPr>
        <w:t>高层次的抽象</w:t>
      </w:r>
    </w:p>
    <w:p w:rsidR="007C188B" w:rsidRDefault="007C188B" w:rsidP="007C188B">
      <w:r>
        <w:rPr>
          <w:rFonts w:hint="eastAsia"/>
        </w:rPr>
        <w:t>2</w:t>
      </w:r>
      <w:r>
        <w:rPr>
          <w:rFonts w:hint="eastAsia"/>
        </w:rPr>
        <w:t>）在</w:t>
      </w:r>
      <w:r>
        <w:rPr>
          <w:rFonts w:hint="eastAsia"/>
        </w:rPr>
        <w:t>Trident</w:t>
      </w:r>
      <w:r>
        <w:rPr>
          <w:rFonts w:hint="eastAsia"/>
        </w:rPr>
        <w:t>中保留了</w:t>
      </w:r>
      <w:r>
        <w:rPr>
          <w:rFonts w:hint="eastAsia"/>
        </w:rPr>
        <w:t>Spout</w:t>
      </w:r>
      <w:r>
        <w:rPr>
          <w:rFonts w:hint="eastAsia"/>
        </w:rPr>
        <w:t>，但是不再有</w:t>
      </w:r>
      <w:r>
        <w:rPr>
          <w:rFonts w:hint="eastAsia"/>
        </w:rPr>
        <w:t>Bolt</w:t>
      </w:r>
      <w:r>
        <w:rPr>
          <w:rFonts w:hint="eastAsia"/>
        </w:rPr>
        <w:t>组件，将之前</w:t>
      </w:r>
      <w:r>
        <w:rPr>
          <w:rFonts w:hint="eastAsia"/>
        </w:rPr>
        <w:t>Storm</w:t>
      </w:r>
      <w:r>
        <w:rPr>
          <w:rFonts w:hint="eastAsia"/>
        </w:rPr>
        <w:t>在</w:t>
      </w:r>
      <w:r>
        <w:rPr>
          <w:rFonts w:hint="eastAsia"/>
        </w:rPr>
        <w:t>Bolt</w:t>
      </w:r>
      <w:r>
        <w:rPr>
          <w:rFonts w:hint="eastAsia"/>
        </w:rPr>
        <w:t>组件中所实现的数据处理逻辑抽象成一系列的</w:t>
      </w:r>
      <w:r>
        <w:rPr>
          <w:rFonts w:hint="eastAsia"/>
        </w:rPr>
        <w:t>Operation</w:t>
      </w:r>
      <w:r>
        <w:rPr>
          <w:rFonts w:hint="eastAsia"/>
        </w:rPr>
        <w:t>，比如过滤、函数、分组统计等等。</w:t>
      </w:r>
    </w:p>
    <w:p w:rsidR="007C188B" w:rsidRDefault="007C188B" w:rsidP="007C188B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Trident</w:t>
      </w:r>
      <w:r>
        <w:rPr>
          <w:rFonts w:hint="eastAsia"/>
        </w:rPr>
        <w:t>封装好了消息可靠性保障机制</w:t>
      </w:r>
    </w:p>
    <w:p w:rsidR="007C188B" w:rsidRDefault="007C188B" w:rsidP="007C188B">
      <w:r>
        <w:rPr>
          <w:rFonts w:hint="eastAsia"/>
        </w:rPr>
        <w:lastRenderedPageBreak/>
        <w:t>4</w:t>
      </w:r>
      <w:r>
        <w:rPr>
          <w:rFonts w:hint="eastAsia"/>
        </w:rPr>
        <w:t>）</w:t>
      </w:r>
      <w:r>
        <w:rPr>
          <w:rFonts w:hint="eastAsia"/>
        </w:rPr>
        <w:t xml:space="preserve">Trident </w:t>
      </w:r>
      <w:r>
        <w:rPr>
          <w:rFonts w:hint="eastAsia"/>
        </w:rPr>
        <w:t>批次概念</w:t>
      </w:r>
    </w:p>
    <w:p w:rsidR="007C188B" w:rsidRDefault="007C188B" w:rsidP="007C188B">
      <w:r>
        <w:rPr>
          <w:rFonts w:hint="eastAsia"/>
        </w:rPr>
        <w:tab/>
        <w:t>a.</w:t>
      </w:r>
      <w:r>
        <w:rPr>
          <w:rFonts w:hint="eastAsia"/>
        </w:rPr>
        <w:t>将固定条数的</w:t>
      </w:r>
      <w:r>
        <w:rPr>
          <w:rFonts w:hint="eastAsia"/>
        </w:rPr>
        <w:t>Tuple</w:t>
      </w:r>
      <w:r>
        <w:rPr>
          <w:rFonts w:hint="eastAsia"/>
        </w:rPr>
        <w:t>划分为一个批次</w:t>
      </w:r>
    </w:p>
    <w:p w:rsidR="007C188B" w:rsidRDefault="007C188B" w:rsidP="007C188B">
      <w:r>
        <w:rPr>
          <w:rFonts w:hint="eastAsia"/>
        </w:rPr>
        <w:tab/>
        <w:t>b.</w:t>
      </w:r>
      <w:r>
        <w:rPr>
          <w:rFonts w:hint="eastAsia"/>
        </w:rPr>
        <w:t>给每个批次一个编号</w:t>
      </w:r>
    </w:p>
    <w:p w:rsidR="007C188B" w:rsidRDefault="007C188B" w:rsidP="007C188B">
      <w:r>
        <w:rPr>
          <w:rFonts w:hint="eastAsia"/>
        </w:rPr>
        <w:tab/>
        <w:t>c.</w:t>
      </w:r>
      <w:r>
        <w:rPr>
          <w:rFonts w:hint="eastAsia"/>
        </w:rPr>
        <w:t>更新统计结果状态，要严格按照批次顺序进行更新</w:t>
      </w:r>
    </w:p>
    <w:p w:rsidR="007C188B" w:rsidRDefault="007C188B" w:rsidP="007C188B">
      <w:r>
        <w:tab/>
      </w:r>
    </w:p>
    <w:p w:rsidR="007C188B" w:rsidRDefault="007C188B" w:rsidP="007C188B">
      <w:r>
        <w:rPr>
          <w:rFonts w:hint="eastAsia"/>
        </w:rPr>
        <w:t>5</w:t>
      </w:r>
      <w:r>
        <w:rPr>
          <w:rFonts w:hint="eastAsia"/>
        </w:rPr>
        <w:t>）事务控制</w:t>
      </w:r>
    </w:p>
    <w:p w:rsidR="007C188B" w:rsidRDefault="007C188B" w:rsidP="007C188B">
      <w:r>
        <w:tab/>
      </w:r>
      <w:r>
        <w:rPr>
          <w:rFonts w:hint="eastAsia"/>
        </w:rPr>
        <w:tab/>
        <w:t>3</w:t>
      </w:r>
      <w:r>
        <w:rPr>
          <w:rFonts w:hint="eastAsia"/>
        </w:rPr>
        <w:t>个层次：</w:t>
      </w:r>
    </w:p>
    <w:p w:rsidR="007C188B" w:rsidRDefault="007C188B" w:rsidP="007C188B">
      <w:r>
        <w:rPr>
          <w:rFonts w:hint="eastAsia"/>
        </w:rPr>
        <w:tab/>
      </w:r>
      <w:r>
        <w:rPr>
          <w:rFonts w:hint="eastAsia"/>
        </w:rPr>
        <w:tab/>
        <w:t>a.NON-Transactional</w:t>
      </w:r>
      <w:r>
        <w:rPr>
          <w:rFonts w:hint="eastAsia"/>
        </w:rPr>
        <w:t>：非事务控制</w:t>
      </w:r>
    </w:p>
    <w:p w:rsidR="007C188B" w:rsidRDefault="007C188B" w:rsidP="007C188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允许同一个批次内的</w:t>
      </w:r>
      <w:r>
        <w:rPr>
          <w:rFonts w:hint="eastAsia"/>
        </w:rPr>
        <w:t xml:space="preserve"> </w:t>
      </w:r>
      <w:r>
        <w:rPr>
          <w:rFonts w:hint="eastAsia"/>
        </w:rPr>
        <w:t>部分处理成功</w:t>
      </w:r>
    </w:p>
    <w:p w:rsidR="007C188B" w:rsidRDefault="007C188B" w:rsidP="007C188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失败的</w:t>
      </w:r>
      <w:r>
        <w:rPr>
          <w:rFonts w:hint="eastAsia"/>
        </w:rPr>
        <w:t>Tuple</w:t>
      </w:r>
      <w:r>
        <w:rPr>
          <w:rFonts w:hint="eastAsia"/>
        </w:rPr>
        <w:t>，可以在其他批次内进行重试，有可能导致被成功处理多次（在后面的多个批次内被重试）</w:t>
      </w:r>
    </w:p>
    <w:p w:rsidR="007C188B" w:rsidRDefault="007C188B" w:rsidP="007C188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也有可能不进行重试，被成功处理零次</w:t>
      </w:r>
    </w:p>
    <w:p w:rsidR="007C188B" w:rsidRDefault="007C188B" w:rsidP="007C188B">
      <w:r>
        <w:rPr>
          <w:rFonts w:hint="eastAsia"/>
        </w:rPr>
        <w:tab/>
      </w:r>
      <w:r>
        <w:rPr>
          <w:rFonts w:hint="eastAsia"/>
        </w:rPr>
        <w:tab/>
        <w:t>b.Transactional</w:t>
      </w:r>
      <w:r>
        <w:rPr>
          <w:rFonts w:hint="eastAsia"/>
        </w:rPr>
        <w:t>：严格的事务控制</w:t>
      </w:r>
    </w:p>
    <w:p w:rsidR="007C188B" w:rsidRDefault="007C188B" w:rsidP="007C188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要求批次内处理失败的</w:t>
      </w:r>
      <w:r>
        <w:rPr>
          <w:rFonts w:hint="eastAsia"/>
        </w:rPr>
        <w:t>Tuple</w:t>
      </w:r>
      <w:r>
        <w:rPr>
          <w:rFonts w:hint="eastAsia"/>
        </w:rPr>
        <w:t>只能在本批次内进行重试（以相同的</w:t>
      </w:r>
      <w:proofErr w:type="gramStart"/>
      <w:r>
        <w:rPr>
          <w:rFonts w:hint="eastAsia"/>
        </w:rPr>
        <w:t>批次号</w:t>
      </w:r>
      <w:proofErr w:type="gramEnd"/>
      <w:r>
        <w:rPr>
          <w:rFonts w:hint="eastAsia"/>
        </w:rPr>
        <w:t>进行重试）</w:t>
      </w:r>
    </w:p>
    <w:p w:rsidR="007C188B" w:rsidRDefault="007C188B" w:rsidP="007C188B">
      <w:r>
        <w:tab/>
      </w:r>
      <w:r>
        <w:tab/>
      </w:r>
      <w:r>
        <w:rPr>
          <w:rFonts w:hint="eastAsia"/>
        </w:rPr>
        <w:t>如果</w:t>
      </w:r>
      <w:r>
        <w:rPr>
          <w:rFonts w:hint="eastAsia"/>
        </w:rPr>
        <w:t>tuple</w:t>
      </w:r>
      <w:r>
        <w:rPr>
          <w:rFonts w:hint="eastAsia"/>
        </w:rPr>
        <w:t>一直重试不成功，就会将整个任务程序挂起，不会进行下个批次的处理</w:t>
      </w:r>
    </w:p>
    <w:p w:rsidR="007C188B" w:rsidRDefault="007C188B" w:rsidP="007C188B">
      <w:r>
        <w:tab/>
      </w:r>
      <w:r>
        <w:tab/>
      </w:r>
    </w:p>
    <w:p w:rsidR="007C188B" w:rsidRDefault="007C188B" w:rsidP="007C188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没有容错</w:t>
      </w:r>
    </w:p>
    <w:p w:rsidR="007C188B" w:rsidRDefault="007C188B" w:rsidP="007C188B">
      <w:r>
        <w:tab/>
      </w:r>
      <w:r>
        <w:tab/>
      </w:r>
    </w:p>
    <w:p w:rsidR="007C188B" w:rsidRDefault="007C188B" w:rsidP="007C188B">
      <w:r>
        <w:rPr>
          <w:rFonts w:hint="eastAsia"/>
        </w:rPr>
        <w:tab/>
      </w:r>
      <w:r>
        <w:rPr>
          <w:rFonts w:hint="eastAsia"/>
        </w:rPr>
        <w:tab/>
        <w:t>c.Opaque-Transactional</w:t>
      </w:r>
      <w:r>
        <w:rPr>
          <w:rFonts w:hint="eastAsia"/>
        </w:rPr>
        <w:t>：透明事务控制</w:t>
      </w:r>
    </w:p>
    <w:p w:rsidR="007C188B" w:rsidRDefault="007C188B" w:rsidP="007C188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批次内的</w:t>
      </w:r>
      <w:r>
        <w:rPr>
          <w:rFonts w:hint="eastAsia"/>
        </w:rPr>
        <w:t>tuple</w:t>
      </w:r>
      <w:r>
        <w:rPr>
          <w:rFonts w:hint="eastAsia"/>
        </w:rPr>
        <w:t>处理完后，先把成功的更新掉</w:t>
      </w:r>
    </w:p>
    <w:p w:rsidR="007C188B" w:rsidRDefault="007C188B" w:rsidP="007C188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失败的</w:t>
      </w:r>
      <w:r>
        <w:rPr>
          <w:rFonts w:hint="eastAsia"/>
        </w:rPr>
        <w:t>tuple</w:t>
      </w:r>
      <w:r>
        <w:rPr>
          <w:rFonts w:hint="eastAsia"/>
        </w:rPr>
        <w:t>允许在其他批次内进行重试，只会有一次成功处理</w:t>
      </w:r>
    </w:p>
    <w:p w:rsidR="007C188B" w:rsidRDefault="007C188B" w:rsidP="007C188B">
      <w:r>
        <w:tab/>
      </w:r>
      <w:r>
        <w:tab/>
      </w:r>
    </w:p>
    <w:p w:rsidR="007C188B" w:rsidRDefault="007C188B" w:rsidP="007C188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有容错</w:t>
      </w:r>
    </w:p>
    <w:p w:rsidR="007C188B" w:rsidRDefault="007C188B" w:rsidP="00FA4027">
      <w:pPr>
        <w:pStyle w:val="2"/>
        <w:spacing w:before="156" w:after="156"/>
      </w:pPr>
      <w:r>
        <w:rPr>
          <w:rFonts w:hint="eastAsia"/>
        </w:rPr>
        <w:t>Trident</w:t>
      </w:r>
      <w:r>
        <w:rPr>
          <w:rFonts w:hint="eastAsia"/>
        </w:rPr>
        <w:t>的编码开发</w:t>
      </w:r>
    </w:p>
    <w:p w:rsidR="00A913B3" w:rsidRPr="00A913B3" w:rsidRDefault="00A913B3" w:rsidP="00A913B3">
      <w:r w:rsidRPr="00A913B3">
        <w:t>ITridentSpout:</w:t>
      </w:r>
      <w:r w:rsidRPr="00A913B3">
        <w:rPr>
          <w:rFonts w:hint="eastAsia"/>
        </w:rPr>
        <w:t>最通用的</w:t>
      </w:r>
      <w:r w:rsidRPr="00A913B3">
        <w:t>Spout</w:t>
      </w:r>
      <w:r w:rsidRPr="00A913B3">
        <w:rPr>
          <w:rFonts w:hint="eastAsia"/>
        </w:rPr>
        <w:t>，可以支持事务或者不透明事务语义。</w:t>
      </w:r>
    </w:p>
    <w:p w:rsidR="00A913B3" w:rsidRPr="00A913B3" w:rsidRDefault="00A913B3" w:rsidP="00A913B3">
      <w:r w:rsidRPr="00A913B3">
        <w:t xml:space="preserve">    IBatchSpout: </w:t>
      </w:r>
      <w:r w:rsidRPr="00A913B3">
        <w:rPr>
          <w:rFonts w:hint="eastAsia"/>
        </w:rPr>
        <w:t>一个非事务</w:t>
      </w:r>
      <w:r w:rsidRPr="00A913B3">
        <w:t xml:space="preserve">spout </w:t>
      </w:r>
      <w:r w:rsidRPr="00A913B3">
        <w:rPr>
          <w:rFonts w:hint="eastAsia"/>
        </w:rPr>
        <w:t>。</w:t>
      </w:r>
    </w:p>
    <w:p w:rsidR="00A913B3" w:rsidRPr="00A913B3" w:rsidRDefault="00A913B3" w:rsidP="00A913B3">
      <w:r w:rsidRPr="00A913B3">
        <w:t xml:space="preserve">    IPartitionedTridentSpout: </w:t>
      </w:r>
      <w:r w:rsidRPr="00A913B3">
        <w:t>分区事务</w:t>
      </w:r>
      <w:r w:rsidRPr="00A913B3">
        <w:t>spout</w:t>
      </w:r>
      <w:r w:rsidRPr="00A913B3">
        <w:rPr>
          <w:rFonts w:hint="eastAsia"/>
        </w:rPr>
        <w:t>，从数据源</w:t>
      </w:r>
      <w:r w:rsidRPr="00A913B3">
        <w:t>(</w:t>
      </w:r>
      <w:r w:rsidRPr="00A913B3">
        <w:rPr>
          <w:rFonts w:hint="eastAsia"/>
        </w:rPr>
        <w:t>比如一个</w:t>
      </w:r>
      <w:r w:rsidRPr="00A913B3">
        <w:t>Kafka</w:t>
      </w:r>
      <w:r w:rsidRPr="00A913B3">
        <w:rPr>
          <w:rFonts w:hint="eastAsia"/>
        </w:rPr>
        <w:t>集群</w:t>
      </w:r>
      <w:r w:rsidRPr="00A913B3">
        <w:t>)</w:t>
      </w:r>
      <w:r w:rsidRPr="00A913B3">
        <w:rPr>
          <w:rFonts w:hint="eastAsia"/>
        </w:rPr>
        <w:t>读分区数据</w:t>
      </w:r>
    </w:p>
    <w:p w:rsidR="00A913B3" w:rsidRPr="00A913B3" w:rsidRDefault="00A913B3" w:rsidP="00A913B3">
      <w:r w:rsidRPr="00A913B3">
        <w:t>    IOpaquePartitionedTridentSpout:</w:t>
      </w:r>
      <w:r w:rsidRPr="00A913B3">
        <w:rPr>
          <w:rFonts w:hint="eastAsia"/>
        </w:rPr>
        <w:t>不透明分区事务</w:t>
      </w:r>
      <w:r w:rsidRPr="00A913B3">
        <w:t>spout</w:t>
      </w:r>
      <w:r w:rsidRPr="00A913B3">
        <w:rPr>
          <w:rFonts w:hint="eastAsia"/>
        </w:rPr>
        <w:t>，从数据源读分区数据</w:t>
      </w:r>
    </w:p>
    <w:p w:rsidR="00A913B3" w:rsidRPr="00A913B3" w:rsidRDefault="00A913B3" w:rsidP="00A913B3">
      <w:pPr>
        <w:rPr>
          <w:rFonts w:hint="eastAsia"/>
        </w:rPr>
      </w:pPr>
    </w:p>
    <w:p w:rsidR="007C188B" w:rsidRDefault="007C188B" w:rsidP="00F02F33">
      <w:pPr>
        <w:pStyle w:val="3"/>
        <w:spacing w:before="156" w:after="156"/>
      </w:pPr>
      <w:r>
        <w:rPr>
          <w:rFonts w:hint="eastAsia"/>
        </w:rPr>
        <w:t>构造</w:t>
      </w:r>
      <w:r>
        <w:rPr>
          <w:rFonts w:hint="eastAsia"/>
        </w:rPr>
        <w:t>topology</w:t>
      </w:r>
    </w:p>
    <w:p w:rsidR="007C188B" w:rsidRDefault="007C188B" w:rsidP="007C188B">
      <w:r>
        <w:t>storm.trident.TridentTopology</w:t>
      </w:r>
    </w:p>
    <w:p w:rsidR="007C188B" w:rsidRDefault="007C188B" w:rsidP="007C188B">
      <w:r>
        <w:tab/>
      </w:r>
      <w:r>
        <w:tab/>
      </w:r>
      <w:r>
        <w:tab/>
      </w:r>
    </w:p>
    <w:p w:rsidR="007C188B" w:rsidRDefault="007C188B" w:rsidP="007C188B">
      <w:r>
        <w:lastRenderedPageBreak/>
        <w:t>storm.trident.Stream</w:t>
      </w:r>
    </w:p>
    <w:p w:rsidR="007C188B" w:rsidRDefault="007C188B" w:rsidP="007C188B"/>
    <w:p w:rsidR="007C188B" w:rsidRDefault="007C188B" w:rsidP="007C188B">
      <w:r>
        <w:rPr>
          <w:rFonts w:hint="eastAsia"/>
        </w:rPr>
        <w:t>trident</w:t>
      </w:r>
      <w:r>
        <w:rPr>
          <w:rFonts w:hint="eastAsia"/>
        </w:rPr>
        <w:t>中的</w:t>
      </w:r>
      <w:r>
        <w:rPr>
          <w:rFonts w:hint="eastAsia"/>
        </w:rPr>
        <w:t>Spout</w:t>
      </w:r>
      <w:r>
        <w:rPr>
          <w:rFonts w:hint="eastAsia"/>
        </w:rPr>
        <w:t>：从数据源上获取数据</w:t>
      </w:r>
    </w:p>
    <w:p w:rsidR="007C188B" w:rsidRDefault="007C188B" w:rsidP="007C188B">
      <w:r>
        <w:rPr>
          <w:rFonts w:hint="eastAsia"/>
        </w:rPr>
        <w:tab/>
      </w:r>
      <w:r>
        <w:rPr>
          <w:rFonts w:hint="eastAsia"/>
        </w:rPr>
        <w:t>将获取到的数据封装到一个个批次内，而且给每个批次指定一个批次号</w:t>
      </w:r>
    </w:p>
    <w:p w:rsidR="007C188B" w:rsidRDefault="007C188B" w:rsidP="00F02F33">
      <w:pPr>
        <w:pStyle w:val="3"/>
        <w:spacing w:before="156" w:after="156"/>
      </w:pPr>
      <w:r>
        <w:rPr>
          <w:rFonts w:hint="eastAsia"/>
        </w:rPr>
        <w:t>each</w:t>
      </w:r>
      <w:r>
        <w:rPr>
          <w:rFonts w:hint="eastAsia"/>
        </w:rPr>
        <w:t>方法：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7C188B" w:rsidRDefault="007C188B" w:rsidP="007C188B">
      <w:r>
        <w:rPr>
          <w:rFonts w:hint="eastAsia"/>
        </w:rPr>
        <w:t xml:space="preserve">&gt;&gt;&gt;&gt;&gt;&gt;&gt;&gt; </w:t>
      </w:r>
      <w:r>
        <w:rPr>
          <w:rFonts w:hint="eastAsia"/>
        </w:rPr>
        <w:t>过滤操作</w:t>
      </w:r>
      <w:r>
        <w:rPr>
          <w:rFonts w:hint="eastAsia"/>
        </w:rPr>
        <w:t>Filter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>对满足条件的</w:t>
      </w:r>
      <w:r>
        <w:rPr>
          <w:rFonts w:hint="eastAsia"/>
        </w:rPr>
        <w:t>tuple</w:t>
      </w:r>
      <w:r>
        <w:rPr>
          <w:rFonts w:hint="eastAsia"/>
        </w:rPr>
        <w:t>进行保留，不满足的丢弃</w:t>
      </w:r>
    </w:p>
    <w:p w:rsidR="007C188B" w:rsidRDefault="007C188B" w:rsidP="007C188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isKeep</w:t>
      </w:r>
      <w:r>
        <w:rPr>
          <w:rFonts w:hint="eastAsia"/>
        </w:rPr>
        <w:t>方法：实现</w:t>
      </w:r>
      <w:r>
        <w:rPr>
          <w:rFonts w:hint="eastAsia"/>
        </w:rPr>
        <w:t>tuple</w:t>
      </w:r>
      <w:r>
        <w:rPr>
          <w:rFonts w:hint="eastAsia"/>
        </w:rPr>
        <w:t>是否继续保留在</w:t>
      </w:r>
      <w:r>
        <w:rPr>
          <w:rFonts w:hint="eastAsia"/>
        </w:rPr>
        <w:t>Stream</w:t>
      </w:r>
      <w:r>
        <w:rPr>
          <w:rFonts w:hint="eastAsia"/>
        </w:rPr>
        <w:t>的逻辑</w:t>
      </w:r>
    </w:p>
    <w:p w:rsidR="007C188B" w:rsidRDefault="007C188B" w:rsidP="007C188B">
      <w:r>
        <w:rPr>
          <w:rFonts w:hint="eastAsia"/>
        </w:rPr>
        <w:t>在</w:t>
      </w:r>
      <w:r>
        <w:rPr>
          <w:rFonts w:hint="eastAsia"/>
        </w:rPr>
        <w:t>Trident</w:t>
      </w:r>
      <w:r>
        <w:rPr>
          <w:rFonts w:hint="eastAsia"/>
        </w:rPr>
        <w:t>编码中，要注意的：</w:t>
      </w:r>
    </w:p>
    <w:p w:rsidR="007C188B" w:rsidRDefault="007C188B" w:rsidP="007C188B">
      <w:r>
        <w:rPr>
          <w:rFonts w:hint="eastAsia"/>
        </w:rPr>
        <w:tab/>
      </w:r>
      <w:r>
        <w:rPr>
          <w:rFonts w:hint="eastAsia"/>
        </w:rPr>
        <w:tab/>
        <w:t>Stream</w:t>
      </w:r>
      <w:r>
        <w:rPr>
          <w:rFonts w:hint="eastAsia"/>
        </w:rPr>
        <w:t>流在经过各种操作后</w:t>
      </w:r>
      <w:r>
        <w:rPr>
          <w:rFonts w:hint="eastAsia"/>
        </w:rPr>
        <w:t xml:space="preserve"> Tuple</w:t>
      </w:r>
      <w:r>
        <w:rPr>
          <w:rFonts w:hint="eastAsia"/>
        </w:rPr>
        <w:t>的演变</w:t>
      </w:r>
    </w:p>
    <w:p w:rsidR="007C188B" w:rsidRDefault="007C188B" w:rsidP="007C188B">
      <w:r>
        <w:rPr>
          <w:rFonts w:hint="eastAsia"/>
        </w:rPr>
        <w:tab/>
      </w:r>
      <w:r>
        <w:rPr>
          <w:rFonts w:hint="eastAsia"/>
        </w:rPr>
        <w:tab/>
        <w:t>Tuple</w:t>
      </w:r>
      <w:r>
        <w:rPr>
          <w:rFonts w:hint="eastAsia"/>
        </w:rPr>
        <w:t>中</w:t>
      </w:r>
      <w:r>
        <w:rPr>
          <w:rFonts w:hint="eastAsia"/>
        </w:rPr>
        <w:t>keyvalue</w:t>
      </w:r>
      <w:r>
        <w:rPr>
          <w:rFonts w:hint="eastAsia"/>
        </w:rPr>
        <w:t>对的演变（</w:t>
      </w:r>
      <w:r>
        <w:rPr>
          <w:rFonts w:hint="eastAsia"/>
        </w:rPr>
        <w:t>keyvalue</w:t>
      </w:r>
      <w:r>
        <w:rPr>
          <w:rFonts w:hint="eastAsia"/>
        </w:rPr>
        <w:t>保留、丢弃、追加、替换）</w:t>
      </w:r>
    </w:p>
    <w:p w:rsidR="007C188B" w:rsidRDefault="007C188B" w:rsidP="007C188B">
      <w:r>
        <w:rPr>
          <w:rFonts w:hint="eastAsia"/>
        </w:rPr>
        <w:tab/>
      </w:r>
      <w:r>
        <w:rPr>
          <w:rFonts w:hint="eastAsia"/>
        </w:rPr>
        <w:t>比如：</w:t>
      </w:r>
      <w:r w:rsidRPr="00F02F33">
        <w:rPr>
          <w:rFonts w:hint="eastAsia"/>
          <w:highlight w:val="yellow"/>
        </w:rPr>
        <w:t xml:space="preserve">Filter </w:t>
      </w:r>
      <w:r w:rsidRPr="00F02F33">
        <w:rPr>
          <w:rFonts w:hint="eastAsia"/>
          <w:highlight w:val="yellow"/>
        </w:rPr>
        <w:t>仅仅只是在</w:t>
      </w:r>
      <w:r w:rsidRPr="00F02F33">
        <w:rPr>
          <w:rFonts w:hint="eastAsia"/>
          <w:highlight w:val="yellow"/>
        </w:rPr>
        <w:t>Stream</w:t>
      </w:r>
      <w:r w:rsidRPr="00F02F33">
        <w:rPr>
          <w:rFonts w:hint="eastAsia"/>
          <w:highlight w:val="yellow"/>
        </w:rPr>
        <w:t>保留或者丢弃</w:t>
      </w:r>
      <w:r w:rsidRPr="00F02F33">
        <w:rPr>
          <w:rFonts w:hint="eastAsia"/>
          <w:highlight w:val="yellow"/>
        </w:rPr>
        <w:t>tuple</w:t>
      </w:r>
      <w:r w:rsidRPr="00F02F33">
        <w:rPr>
          <w:rFonts w:hint="eastAsia"/>
          <w:highlight w:val="yellow"/>
        </w:rPr>
        <w:t>，而不会对</w:t>
      </w:r>
      <w:r w:rsidRPr="00F02F33">
        <w:rPr>
          <w:rFonts w:hint="eastAsia"/>
          <w:highlight w:val="yellow"/>
        </w:rPr>
        <w:t>Tuple</w:t>
      </w:r>
      <w:r w:rsidRPr="00F02F33">
        <w:rPr>
          <w:rFonts w:hint="eastAsia"/>
          <w:highlight w:val="yellow"/>
        </w:rPr>
        <w:t>中的</w:t>
      </w:r>
      <w:r w:rsidRPr="00F02F33">
        <w:rPr>
          <w:rFonts w:hint="eastAsia"/>
          <w:highlight w:val="yellow"/>
        </w:rPr>
        <w:t>keyvalue</w:t>
      </w:r>
      <w:r w:rsidRPr="00F02F33">
        <w:rPr>
          <w:rFonts w:hint="eastAsia"/>
          <w:highlight w:val="yellow"/>
        </w:rPr>
        <w:t>对进行更改</w:t>
      </w:r>
      <w:r>
        <w:rPr>
          <w:rFonts w:hint="eastAsia"/>
        </w:rPr>
        <w:tab/>
      </w:r>
    </w:p>
    <w:p w:rsidR="007C188B" w:rsidRDefault="007C188B" w:rsidP="00F02F33">
      <w:pPr>
        <w:pStyle w:val="3"/>
        <w:spacing w:before="156" w:after="156"/>
      </w:pPr>
      <w:r>
        <w:rPr>
          <w:rFonts w:hint="eastAsia"/>
        </w:rPr>
        <w:t>Functions</w:t>
      </w:r>
      <w:r>
        <w:rPr>
          <w:rFonts w:hint="eastAsia"/>
        </w:rPr>
        <w:t>函数操作</w:t>
      </w:r>
    </w:p>
    <w:p w:rsidR="007C188B" w:rsidRDefault="007C188B" w:rsidP="007C188B">
      <w:r>
        <w:rPr>
          <w:rFonts w:hint="eastAsia"/>
        </w:rPr>
        <w:tab/>
      </w:r>
      <w:r>
        <w:rPr>
          <w:rFonts w:hint="eastAsia"/>
        </w:rPr>
        <w:t>实现</w:t>
      </w:r>
      <w:r>
        <w:rPr>
          <w:rFonts w:hint="eastAsia"/>
        </w:rPr>
        <w:t>storm.trident.operation.Function</w:t>
      </w:r>
    </w:p>
    <w:p w:rsidR="007C188B" w:rsidRDefault="007C188B" w:rsidP="007C188B">
      <w:r>
        <w:rPr>
          <w:rFonts w:hint="eastAsia"/>
        </w:rPr>
        <w:t>execute</w:t>
      </w:r>
      <w:r>
        <w:rPr>
          <w:rFonts w:hint="eastAsia"/>
        </w:rPr>
        <w:t>方法</w:t>
      </w:r>
    </w:p>
    <w:p w:rsidR="007C188B" w:rsidRDefault="007C188B" w:rsidP="007C188B">
      <w:r w:rsidRPr="00F02F33">
        <w:rPr>
          <w:rFonts w:hint="eastAsia"/>
          <w:highlight w:val="yellow"/>
        </w:rPr>
        <w:t>Stream</w:t>
      </w:r>
      <w:r w:rsidRPr="00F02F33">
        <w:rPr>
          <w:rFonts w:hint="eastAsia"/>
          <w:highlight w:val="yellow"/>
        </w:rPr>
        <w:t>经过函数操作后，将新产生的</w:t>
      </w:r>
      <w:r w:rsidRPr="00F02F33">
        <w:rPr>
          <w:rFonts w:hint="eastAsia"/>
          <w:highlight w:val="yellow"/>
        </w:rPr>
        <w:t>keyvalue</w:t>
      </w:r>
      <w:r w:rsidRPr="00F02F33">
        <w:rPr>
          <w:rFonts w:hint="eastAsia"/>
          <w:highlight w:val="yellow"/>
        </w:rPr>
        <w:t>对追加到原来的</w:t>
      </w:r>
      <w:r w:rsidRPr="00F02F33">
        <w:rPr>
          <w:rFonts w:hint="eastAsia"/>
          <w:highlight w:val="yellow"/>
        </w:rPr>
        <w:t>Tuple</w:t>
      </w:r>
      <w:r w:rsidRPr="00F02F33">
        <w:rPr>
          <w:rFonts w:hint="eastAsia"/>
          <w:highlight w:val="yellow"/>
        </w:rPr>
        <w:t>中，注意的是，如果没有新产生</w:t>
      </w:r>
      <w:r w:rsidRPr="00F02F33">
        <w:rPr>
          <w:rFonts w:hint="eastAsia"/>
          <w:highlight w:val="yellow"/>
        </w:rPr>
        <w:t>keyvalue</w:t>
      </w:r>
      <w:r w:rsidRPr="00F02F33">
        <w:rPr>
          <w:rFonts w:hint="eastAsia"/>
          <w:highlight w:val="yellow"/>
        </w:rPr>
        <w:t>对，那么相应的</w:t>
      </w:r>
      <w:r w:rsidRPr="00F02F33">
        <w:rPr>
          <w:rFonts w:hint="eastAsia"/>
          <w:highlight w:val="yellow"/>
        </w:rPr>
        <w:t>tuple</w:t>
      </w:r>
      <w:r w:rsidRPr="00F02F33">
        <w:rPr>
          <w:rFonts w:hint="eastAsia"/>
          <w:highlight w:val="yellow"/>
        </w:rPr>
        <w:t>将会被丢弃掉</w:t>
      </w:r>
    </w:p>
    <w:p w:rsidR="00F02F33" w:rsidRDefault="007C188B" w:rsidP="00F02F33">
      <w:pPr>
        <w:pStyle w:val="3"/>
        <w:spacing w:before="156" w:after="156"/>
      </w:pPr>
      <w:r>
        <w:rPr>
          <w:rFonts w:hint="eastAsia"/>
        </w:rPr>
        <w:t>Stream.project</w:t>
      </w:r>
      <w:r w:rsidR="00F02F33">
        <w:rPr>
          <w:rFonts w:hint="eastAsia"/>
        </w:rPr>
        <w:t>方法</w:t>
      </w:r>
    </w:p>
    <w:p w:rsidR="007C188B" w:rsidRDefault="007C188B" w:rsidP="007C188B">
      <w:r>
        <w:rPr>
          <w:rFonts w:hint="eastAsia"/>
        </w:rPr>
        <w:t>指定保留</w:t>
      </w:r>
      <w:r>
        <w:rPr>
          <w:rFonts w:hint="eastAsia"/>
        </w:rPr>
        <w:t>Tuple</w:t>
      </w:r>
      <w:r>
        <w:rPr>
          <w:rFonts w:hint="eastAsia"/>
        </w:rPr>
        <w:t>中的哪些</w:t>
      </w:r>
      <w:r>
        <w:rPr>
          <w:rFonts w:hint="eastAsia"/>
        </w:rPr>
        <w:t>keyvalue</w:t>
      </w:r>
      <w:r>
        <w:rPr>
          <w:rFonts w:hint="eastAsia"/>
        </w:rPr>
        <w:tab/>
      </w:r>
      <w:r>
        <w:rPr>
          <w:rFonts w:hint="eastAsia"/>
        </w:rPr>
        <w:t>、丢弃哪些</w:t>
      </w:r>
      <w:r>
        <w:rPr>
          <w:rFonts w:hint="eastAsia"/>
        </w:rPr>
        <w:t>keyvalue</w:t>
      </w:r>
      <w:r>
        <w:rPr>
          <w:rFonts w:hint="eastAsia"/>
        </w:rPr>
        <w:tab/>
      </w:r>
    </w:p>
    <w:p w:rsidR="007C188B" w:rsidRDefault="007C188B" w:rsidP="00DD625E">
      <w:pPr>
        <w:pStyle w:val="2"/>
        <w:spacing w:before="156" w:after="156"/>
      </w:pPr>
      <w:r>
        <w:rPr>
          <w:rFonts w:hint="eastAsia"/>
        </w:rPr>
        <w:t>topology</w:t>
      </w:r>
      <w:r>
        <w:rPr>
          <w:rFonts w:hint="eastAsia"/>
        </w:rPr>
        <w:t>提交</w:t>
      </w:r>
      <w:r>
        <w:rPr>
          <w:rFonts w:hint="eastAsia"/>
        </w:rPr>
        <w:t>storm</w:t>
      </w:r>
      <w:r>
        <w:rPr>
          <w:rFonts w:hint="eastAsia"/>
        </w:rPr>
        <w:t>集群测试</w:t>
      </w:r>
    </w:p>
    <w:p w:rsidR="007C188B" w:rsidRDefault="007C188B" w:rsidP="007C188B">
      <w:r>
        <w:rPr>
          <w:rFonts w:hint="eastAsia"/>
        </w:rPr>
        <w:t xml:space="preserve">// </w:t>
      </w:r>
      <w:r>
        <w:rPr>
          <w:rFonts w:hint="eastAsia"/>
        </w:rPr>
        <w:t>当</w:t>
      </w:r>
      <w:r>
        <w:rPr>
          <w:rFonts w:hint="eastAsia"/>
        </w:rPr>
        <w:t>args</w:t>
      </w:r>
      <w:r>
        <w:rPr>
          <w:rFonts w:hint="eastAsia"/>
        </w:rPr>
        <w:t>没有值，运行过程中没有指定参数</w:t>
      </w:r>
    </w:p>
    <w:p w:rsidR="007C188B" w:rsidRDefault="007C188B" w:rsidP="007C188B">
      <w:proofErr w:type="gramStart"/>
      <w:r>
        <w:t>if(</w:t>
      </w:r>
      <w:proofErr w:type="gramEnd"/>
      <w:r>
        <w:t>args == null || args.length &lt;= 0){</w:t>
      </w:r>
    </w:p>
    <w:p w:rsidR="007C188B" w:rsidRDefault="007C188B" w:rsidP="007C188B">
      <w:r>
        <w:rPr>
          <w:rFonts w:hint="eastAsia"/>
        </w:rPr>
        <w:tab/>
        <w:t xml:space="preserve">// </w:t>
      </w:r>
      <w:r>
        <w:rPr>
          <w:rFonts w:hint="eastAsia"/>
        </w:rPr>
        <w:t>本地测试</w:t>
      </w:r>
    </w:p>
    <w:p w:rsidR="007C188B" w:rsidRDefault="007C188B" w:rsidP="007C188B">
      <w:r>
        <w:tab/>
        <w:t xml:space="preserve">LocalCluster localCluter = new </w:t>
      </w:r>
      <w:proofErr w:type="gramStart"/>
      <w:r>
        <w:t>LocalCluster(</w:t>
      </w:r>
      <w:proofErr w:type="gramEnd"/>
      <w:r>
        <w:t>);</w:t>
      </w:r>
    </w:p>
    <w:p w:rsidR="007C188B" w:rsidRDefault="007C188B" w:rsidP="007C188B">
      <w:r>
        <w:tab/>
      </w:r>
    </w:p>
    <w:p w:rsidR="007C188B" w:rsidRDefault="007C188B" w:rsidP="007C188B">
      <w:r>
        <w:tab/>
      </w:r>
      <w:proofErr w:type="gramStart"/>
      <w:r>
        <w:t>localCluter.submitTopology(</w:t>
      </w:r>
      <w:proofErr w:type="gramEnd"/>
      <w:r>
        <w:t>"wordcountTrident", config, topology.build());</w:t>
      </w:r>
    </w:p>
    <w:p w:rsidR="007C188B" w:rsidRDefault="007C188B" w:rsidP="007C188B">
      <w:proofErr w:type="gramStart"/>
      <w:r>
        <w:t>}else</w:t>
      </w:r>
      <w:proofErr w:type="gramEnd"/>
      <w:r>
        <w:t>{</w:t>
      </w:r>
    </w:p>
    <w:p w:rsidR="007C188B" w:rsidRDefault="007C188B" w:rsidP="007C188B">
      <w:r>
        <w:rPr>
          <w:rFonts w:hint="eastAsia"/>
        </w:rPr>
        <w:tab/>
        <w:t xml:space="preserve">// </w:t>
      </w:r>
      <w:r>
        <w:rPr>
          <w:rFonts w:hint="eastAsia"/>
        </w:rPr>
        <w:t>提交集群运行</w:t>
      </w:r>
    </w:p>
    <w:p w:rsidR="007C188B" w:rsidRDefault="007C188B" w:rsidP="007C188B">
      <w:r>
        <w:tab/>
      </w:r>
      <w:proofErr w:type="gramStart"/>
      <w:r>
        <w:t>try</w:t>
      </w:r>
      <w:proofErr w:type="gramEnd"/>
      <w:r>
        <w:t xml:space="preserve"> {</w:t>
      </w:r>
    </w:p>
    <w:p w:rsidR="007C188B" w:rsidRDefault="007C188B" w:rsidP="007C188B">
      <w:r>
        <w:tab/>
      </w:r>
      <w:r>
        <w:tab/>
      </w:r>
      <w:proofErr w:type="gramStart"/>
      <w:r>
        <w:t>StormSubmitter.submitTopology(</w:t>
      </w:r>
      <w:proofErr w:type="gramEnd"/>
      <w:r>
        <w:t>args[0], config, topology.build());</w:t>
      </w:r>
    </w:p>
    <w:p w:rsidR="007C188B" w:rsidRDefault="007C188B" w:rsidP="007C188B">
      <w:r>
        <w:tab/>
        <w:t>} catch (AlreadyAliveException e) {</w:t>
      </w:r>
    </w:p>
    <w:p w:rsidR="007C188B" w:rsidRDefault="007C188B" w:rsidP="007C188B">
      <w:r>
        <w:tab/>
      </w:r>
      <w:r>
        <w:tab/>
      </w:r>
      <w:proofErr w:type="gramStart"/>
      <w:r>
        <w:t>e.printStackTrace(</w:t>
      </w:r>
      <w:proofErr w:type="gramEnd"/>
      <w:r>
        <w:t>);</w:t>
      </w:r>
    </w:p>
    <w:p w:rsidR="007C188B" w:rsidRDefault="007C188B" w:rsidP="007C188B">
      <w:r>
        <w:tab/>
        <w:t>} catch (InvalidTopologyException e) {</w:t>
      </w:r>
    </w:p>
    <w:p w:rsidR="007C188B" w:rsidRDefault="007C188B" w:rsidP="007C188B">
      <w:r>
        <w:tab/>
      </w:r>
      <w:r>
        <w:tab/>
      </w:r>
      <w:proofErr w:type="gramStart"/>
      <w:r>
        <w:t>e.printStackTrace(</w:t>
      </w:r>
      <w:proofErr w:type="gramEnd"/>
      <w:r>
        <w:t>);</w:t>
      </w:r>
    </w:p>
    <w:p w:rsidR="007C188B" w:rsidRDefault="007C188B" w:rsidP="007C188B">
      <w:r>
        <w:lastRenderedPageBreak/>
        <w:tab/>
        <w:t>}</w:t>
      </w:r>
    </w:p>
    <w:p w:rsidR="007C188B" w:rsidRDefault="007C188B" w:rsidP="007C188B">
      <w:r>
        <w:t>}</w:t>
      </w:r>
      <w:r>
        <w:tab/>
      </w:r>
    </w:p>
    <w:p w:rsidR="007C188B" w:rsidRDefault="007C188B" w:rsidP="007C188B"/>
    <w:p w:rsidR="007C188B" w:rsidRDefault="007C188B" w:rsidP="007C188B">
      <w:r>
        <w:rPr>
          <w:rFonts w:hint="eastAsia"/>
        </w:rPr>
        <w:t>maven</w:t>
      </w:r>
      <w:r>
        <w:rPr>
          <w:rFonts w:hint="eastAsia"/>
        </w:rPr>
        <w:t>打包</w:t>
      </w:r>
    </w:p>
    <w:p w:rsidR="007C188B" w:rsidRDefault="007C188B" w:rsidP="007C188B"/>
    <w:p w:rsidR="007C188B" w:rsidRDefault="007C188B" w:rsidP="007C188B">
      <w:r>
        <w:rPr>
          <w:rFonts w:hint="eastAsia"/>
        </w:rPr>
        <w:t xml:space="preserve">maven-assembly-plugin </w:t>
      </w:r>
      <w:r>
        <w:rPr>
          <w:rFonts w:hint="eastAsia"/>
        </w:rPr>
        <w:t>插件</w:t>
      </w:r>
    </w:p>
    <w:p w:rsidR="007C188B" w:rsidRDefault="007C188B" w:rsidP="00C96928">
      <w:pPr>
        <w:pStyle w:val="a3"/>
      </w:pPr>
      <w:r>
        <w:t>$ bin/storm jar /home/ibeifeng/storm-test-0.0.1-SNAPSHOT-jar-with-dependencies.jar com.ibeifeng.storm.trident.WordCountTrident wordcountTrident</w:t>
      </w:r>
    </w:p>
    <w:p w:rsidR="007C188B" w:rsidRDefault="007C188B" w:rsidP="007C188B"/>
    <w:p w:rsidR="007C188B" w:rsidRDefault="007C188B" w:rsidP="00C96928">
      <w:pPr>
        <w:pStyle w:val="2"/>
        <w:spacing w:before="156" w:after="156"/>
      </w:pPr>
      <w:r>
        <w:rPr>
          <w:rFonts w:hint="eastAsia"/>
        </w:rPr>
        <w:t>Trident</w:t>
      </w:r>
      <w:r>
        <w:rPr>
          <w:rFonts w:hint="eastAsia"/>
        </w:rPr>
        <w:t>的并发度</w:t>
      </w:r>
    </w:p>
    <w:p w:rsidR="007C188B" w:rsidRDefault="007C188B" w:rsidP="007C188B">
      <w:r>
        <w:t>.</w:t>
      </w:r>
      <w:proofErr w:type="gramStart"/>
      <w:r>
        <w:t>each(</w:t>
      </w:r>
      <w:proofErr w:type="gramEnd"/>
      <w:r>
        <w:t>new Fields("str"), new SplitFunction(),new Fields("word"))</w:t>
      </w:r>
    </w:p>
    <w:p w:rsidR="007C188B" w:rsidRDefault="007C188B" w:rsidP="007C188B">
      <w:r>
        <w:rPr>
          <w:rFonts w:hint="eastAsia"/>
        </w:rPr>
        <w:t>//</w:t>
      </w:r>
      <w:r>
        <w:rPr>
          <w:rFonts w:hint="eastAsia"/>
        </w:rPr>
        <w:t>设置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executor</w:t>
      </w:r>
      <w:r>
        <w:rPr>
          <w:rFonts w:hint="eastAsia"/>
        </w:rPr>
        <w:t>来执行</w:t>
      </w:r>
      <w:r>
        <w:rPr>
          <w:rFonts w:hint="eastAsia"/>
        </w:rPr>
        <w:t>splitfunction</w:t>
      </w:r>
      <w:r>
        <w:rPr>
          <w:rFonts w:hint="eastAsia"/>
        </w:rPr>
        <w:t>操作</w:t>
      </w:r>
    </w:p>
    <w:p w:rsidR="007C188B" w:rsidRDefault="007C188B" w:rsidP="007C188B">
      <w:r>
        <w:t>.</w:t>
      </w:r>
      <w:proofErr w:type="gramStart"/>
      <w:r>
        <w:t>parallelismHint(</w:t>
      </w:r>
      <w:proofErr w:type="gramEnd"/>
      <w:r>
        <w:t>2)</w:t>
      </w:r>
    </w:p>
    <w:p w:rsidR="007C188B" w:rsidRDefault="007C188B" w:rsidP="007C188B">
      <w:r>
        <w:rPr>
          <w:rFonts w:hint="eastAsia"/>
        </w:rPr>
        <w:t>在某个操作调用后，</w:t>
      </w:r>
      <w:r>
        <w:rPr>
          <w:rFonts w:hint="eastAsia"/>
        </w:rPr>
        <w:t>stream</w:t>
      </w:r>
      <w:r>
        <w:rPr>
          <w:rFonts w:hint="eastAsia"/>
        </w:rPr>
        <w:t>调用</w:t>
      </w:r>
      <w:r>
        <w:rPr>
          <w:rFonts w:hint="eastAsia"/>
        </w:rPr>
        <w:t xml:space="preserve"> parallelismHint</w:t>
      </w:r>
      <w:r>
        <w:rPr>
          <w:rFonts w:hint="eastAsia"/>
        </w:rPr>
        <w:t>，设置前面这个操作的并发度</w:t>
      </w:r>
    </w:p>
    <w:p w:rsidR="007C188B" w:rsidRDefault="007C188B" w:rsidP="001728AD">
      <w:pPr>
        <w:pStyle w:val="2"/>
        <w:spacing w:before="156" w:after="156"/>
      </w:pPr>
      <w:r>
        <w:rPr>
          <w:rFonts w:hint="eastAsia"/>
        </w:rPr>
        <w:t>Operation</w:t>
      </w:r>
      <w:r>
        <w:rPr>
          <w:rFonts w:hint="eastAsia"/>
        </w:rPr>
        <w:t>的特性</w:t>
      </w:r>
    </w:p>
    <w:p w:rsidR="007C188B" w:rsidRDefault="007C188B" w:rsidP="007C188B">
      <w:r>
        <w:rPr>
          <w:rFonts w:hint="eastAsia"/>
        </w:rPr>
        <w:t>是否同一分区内、是否需要跨网络</w:t>
      </w:r>
    </w:p>
    <w:p w:rsidR="007C188B" w:rsidRDefault="007C188B" w:rsidP="007C188B">
      <w:r>
        <w:rPr>
          <w:rFonts w:hint="eastAsia"/>
        </w:rPr>
        <w:t>分区：指的就是一个在</w:t>
      </w:r>
      <w:r>
        <w:rPr>
          <w:rFonts w:hint="eastAsia"/>
        </w:rPr>
        <w:t>excutor</w:t>
      </w:r>
      <w:r>
        <w:rPr>
          <w:rFonts w:hint="eastAsia"/>
        </w:rPr>
        <w:t>线程中运行的</w:t>
      </w:r>
      <w:r>
        <w:rPr>
          <w:rFonts w:hint="eastAsia"/>
        </w:rPr>
        <w:t>task</w:t>
      </w:r>
    </w:p>
    <w:p w:rsidR="007C188B" w:rsidRDefault="007C188B" w:rsidP="007C188B">
      <w:r>
        <w:rPr>
          <w:rFonts w:hint="eastAsia"/>
        </w:rPr>
        <w:t xml:space="preserve">Filter  Function   project   </w:t>
      </w:r>
      <w:r>
        <w:rPr>
          <w:rFonts w:hint="eastAsia"/>
        </w:rPr>
        <w:t>分区内的操作，只是对本分区内的</w:t>
      </w:r>
      <w:r>
        <w:rPr>
          <w:rFonts w:hint="eastAsia"/>
        </w:rPr>
        <w:t>Tuple</w:t>
      </w:r>
      <w:r>
        <w:rPr>
          <w:rFonts w:hint="eastAsia"/>
        </w:rPr>
        <w:t>进行操作</w:t>
      </w:r>
    </w:p>
    <w:p w:rsidR="00024C06" w:rsidRDefault="00024C06" w:rsidP="00024C06">
      <w:pPr>
        <w:pStyle w:val="2"/>
        <w:spacing w:before="156" w:after="156"/>
      </w:pPr>
      <w:r>
        <w:t>函数</w:t>
      </w:r>
    </w:p>
    <w:p w:rsidR="00024C06" w:rsidRPr="00024C06" w:rsidRDefault="00024C06" w:rsidP="00024C06">
      <w:pPr>
        <w:pStyle w:val="a3"/>
      </w:pPr>
      <w:proofErr w:type="gramStart"/>
      <w:r w:rsidRPr="00024C06">
        <w:t>public</w:t>
      </w:r>
      <w:proofErr w:type="gramEnd"/>
      <w:r w:rsidRPr="00024C06">
        <w:t xml:space="preserve"> class AddAndMultiply extends BaseFunction </w:t>
      </w:r>
    </w:p>
    <w:p w:rsidR="00024C06" w:rsidRPr="00024C06" w:rsidRDefault="00024C06" w:rsidP="00024C06">
      <w:pPr>
        <w:pStyle w:val="a3"/>
      </w:pPr>
      <w:r w:rsidRPr="00024C06">
        <w:t>{</w:t>
      </w:r>
    </w:p>
    <w:p w:rsidR="00024C06" w:rsidRPr="00024C06" w:rsidRDefault="00024C06" w:rsidP="00024C06">
      <w:pPr>
        <w:pStyle w:val="a3"/>
      </w:pPr>
      <w:r w:rsidRPr="00024C06">
        <w:t xml:space="preserve">     </w:t>
      </w:r>
      <w:proofErr w:type="gramStart"/>
      <w:r w:rsidRPr="00024C06">
        <w:t>public</w:t>
      </w:r>
      <w:proofErr w:type="gramEnd"/>
      <w:r w:rsidRPr="00024C06">
        <w:t xml:space="preserve"> void execute(TridentTuple tuple, TridentCollector collector) </w:t>
      </w:r>
    </w:p>
    <w:p w:rsidR="00024C06" w:rsidRPr="00024C06" w:rsidRDefault="00024C06" w:rsidP="00024C06">
      <w:pPr>
        <w:pStyle w:val="a3"/>
      </w:pPr>
      <w:r w:rsidRPr="00024C06">
        <w:t xml:space="preserve">     { </w:t>
      </w:r>
    </w:p>
    <w:p w:rsidR="00024C06" w:rsidRPr="00024C06" w:rsidRDefault="00024C06" w:rsidP="00024C06">
      <w:pPr>
        <w:pStyle w:val="a3"/>
      </w:pPr>
      <w:r w:rsidRPr="00024C06">
        <w:tab/>
      </w:r>
      <w:proofErr w:type="gramStart"/>
      <w:r w:rsidRPr="00024C06">
        <w:t>int</w:t>
      </w:r>
      <w:proofErr w:type="gramEnd"/>
      <w:r w:rsidRPr="00024C06">
        <w:t xml:space="preserve"> i1 = tuple.getInteger(0);</w:t>
      </w:r>
    </w:p>
    <w:p w:rsidR="00024C06" w:rsidRPr="00024C06" w:rsidRDefault="00024C06" w:rsidP="00024C06">
      <w:pPr>
        <w:pStyle w:val="a3"/>
      </w:pPr>
      <w:r w:rsidRPr="00024C06">
        <w:t xml:space="preserve"> </w:t>
      </w:r>
      <w:r w:rsidRPr="00024C06">
        <w:tab/>
      </w:r>
      <w:proofErr w:type="gramStart"/>
      <w:r w:rsidRPr="00024C06">
        <w:t>int</w:t>
      </w:r>
      <w:proofErr w:type="gramEnd"/>
      <w:r w:rsidRPr="00024C06">
        <w:t xml:space="preserve"> i2 = tuple.getInteger(1);</w:t>
      </w:r>
    </w:p>
    <w:p w:rsidR="00024C06" w:rsidRPr="00024C06" w:rsidRDefault="00024C06" w:rsidP="00024C06">
      <w:pPr>
        <w:pStyle w:val="a3"/>
      </w:pPr>
      <w:r w:rsidRPr="00024C06">
        <w:t xml:space="preserve"> </w:t>
      </w:r>
      <w:r w:rsidRPr="00024C06">
        <w:tab/>
      </w:r>
      <w:proofErr w:type="gramStart"/>
      <w:r w:rsidRPr="00024C06">
        <w:t>collector.emit(</w:t>
      </w:r>
      <w:proofErr w:type="gramEnd"/>
      <w:r w:rsidRPr="00024C06">
        <w:t>new Values(i1 + i2, i1 * i2));</w:t>
      </w:r>
    </w:p>
    <w:p w:rsidR="00024C06" w:rsidRPr="00024C06" w:rsidRDefault="00024C06" w:rsidP="00024C06">
      <w:pPr>
        <w:pStyle w:val="a3"/>
      </w:pPr>
      <w:r w:rsidRPr="00024C06">
        <w:t xml:space="preserve">      } </w:t>
      </w:r>
    </w:p>
    <w:p w:rsidR="00024C06" w:rsidRPr="00024C06" w:rsidRDefault="00024C06" w:rsidP="00024C06">
      <w:pPr>
        <w:pStyle w:val="a3"/>
      </w:pPr>
      <w:r w:rsidRPr="00024C06">
        <w:t>}</w:t>
      </w:r>
    </w:p>
    <w:p w:rsidR="00024C06" w:rsidRPr="00024C06" w:rsidRDefault="00024C06" w:rsidP="00024C06">
      <w:pPr>
        <w:pStyle w:val="a3"/>
      </w:pPr>
      <w:proofErr w:type="gramStart"/>
      <w:r w:rsidRPr="00024C06">
        <w:t>stream.each(</w:t>
      </w:r>
      <w:proofErr w:type="gramEnd"/>
      <w:r w:rsidRPr="00024C06">
        <w:t xml:space="preserve">new Fields("x", "y"), new AddAndMultiply(), new Fields("added", "multiplied")); </w:t>
      </w:r>
    </w:p>
    <w:p w:rsidR="00024C06" w:rsidRPr="00024C06" w:rsidRDefault="00024C06" w:rsidP="00024C06">
      <w:r w:rsidRPr="00024C06">
        <w:rPr>
          <w:rFonts w:hint="eastAsia"/>
        </w:rPr>
        <w:t>输出的功能字段被添加到输入</w:t>
      </w:r>
      <w:r w:rsidRPr="00024C06">
        <w:t>tuple</w:t>
      </w:r>
      <w:r w:rsidRPr="00024C06">
        <w:rPr>
          <w:rFonts w:hint="eastAsia"/>
        </w:rPr>
        <w:t>中。因此每个</w:t>
      </w:r>
      <w:r w:rsidRPr="00024C06">
        <w:t>tuple</w:t>
      </w:r>
      <w:r w:rsidRPr="00024C06">
        <w:rPr>
          <w:rFonts w:hint="eastAsia"/>
        </w:rPr>
        <w:t>中将会有</w:t>
      </w:r>
      <w:r w:rsidRPr="00024C06">
        <w:t>4</w:t>
      </w:r>
      <w:r w:rsidRPr="00024C06">
        <w:rPr>
          <w:rFonts w:hint="eastAsia"/>
        </w:rPr>
        <w:t>个字段</w:t>
      </w:r>
      <w:r w:rsidRPr="00024C06">
        <w:t xml:space="preserve">"x", "y", "added", </w:t>
      </w:r>
      <w:r w:rsidRPr="00024C06">
        <w:rPr>
          <w:rFonts w:hint="eastAsia"/>
        </w:rPr>
        <w:t>和</w:t>
      </w:r>
      <w:r w:rsidRPr="00024C06">
        <w:rPr>
          <w:rFonts w:hint="eastAsia"/>
        </w:rPr>
        <w:t xml:space="preserve"> </w:t>
      </w:r>
      <w:r w:rsidRPr="00024C06">
        <w:t>"multiplied".</w:t>
      </w:r>
    </w:p>
    <w:p w:rsidR="00024C06" w:rsidRDefault="00024C06" w:rsidP="00024C06">
      <w:r w:rsidRPr="00024C06">
        <w:rPr>
          <w:rFonts w:hint="eastAsia"/>
        </w:rPr>
        <w:t>其中</w:t>
      </w:r>
      <w:r w:rsidRPr="00024C06">
        <w:t xml:space="preserve"> "added" </w:t>
      </w:r>
      <w:r w:rsidRPr="00024C06">
        <w:rPr>
          <w:rFonts w:hint="eastAsia"/>
        </w:rPr>
        <w:t>和</w:t>
      </w:r>
      <w:r w:rsidRPr="00024C06">
        <w:t>"multiplied"</w:t>
      </w:r>
      <w:r w:rsidRPr="00024C06">
        <w:rPr>
          <w:rFonts w:hint="eastAsia"/>
        </w:rPr>
        <w:t>对应于</w:t>
      </w:r>
      <w:r w:rsidRPr="00024C06">
        <w:t>AddAndMultiply</w:t>
      </w:r>
      <w:r w:rsidRPr="00024C06">
        <w:rPr>
          <w:rFonts w:hint="eastAsia"/>
        </w:rPr>
        <w:t>输出的第一和第二个字段。</w:t>
      </w:r>
    </w:p>
    <w:p w:rsidR="00442784" w:rsidRPr="00442784" w:rsidRDefault="00442784" w:rsidP="00442784">
      <w:pPr>
        <w:pStyle w:val="2"/>
        <w:spacing w:before="156" w:after="156"/>
      </w:pPr>
      <w:r w:rsidRPr="00442784">
        <w:rPr>
          <w:rFonts w:hint="eastAsia"/>
        </w:rPr>
        <w:t>聚合</w:t>
      </w:r>
    </w:p>
    <w:p w:rsidR="00442784" w:rsidRPr="00442784" w:rsidRDefault="00442784" w:rsidP="00442784">
      <w:r w:rsidRPr="00442784">
        <w:t>Trident</w:t>
      </w:r>
      <w:r w:rsidRPr="00442784">
        <w:rPr>
          <w:rFonts w:hint="eastAsia"/>
        </w:rPr>
        <w:t>有</w:t>
      </w:r>
      <w:r w:rsidRPr="00442784">
        <w:t>aggregate</w:t>
      </w:r>
      <w:r w:rsidRPr="00442784">
        <w:rPr>
          <w:rFonts w:hint="eastAsia"/>
        </w:rPr>
        <w:t>和</w:t>
      </w:r>
      <w:r w:rsidRPr="00442784">
        <w:t>persistentAggregate</w:t>
      </w:r>
      <w:r w:rsidRPr="00442784">
        <w:rPr>
          <w:rFonts w:hint="eastAsia"/>
        </w:rPr>
        <w:t>函数</w:t>
      </w:r>
      <w:proofErr w:type="gramStart"/>
      <w:r w:rsidRPr="00442784">
        <w:rPr>
          <w:rFonts w:hint="eastAsia"/>
        </w:rPr>
        <w:t>对流做</w:t>
      </w:r>
      <w:proofErr w:type="gramEnd"/>
      <w:r w:rsidRPr="00442784">
        <w:rPr>
          <w:rFonts w:hint="eastAsia"/>
        </w:rPr>
        <w:t>聚合。</w:t>
      </w:r>
      <w:r w:rsidRPr="00442784">
        <w:t>Aggregate</w:t>
      </w:r>
      <w:r w:rsidRPr="00442784">
        <w:rPr>
          <w:rFonts w:hint="eastAsia"/>
        </w:rPr>
        <w:t>在每个批次上独立运行，</w:t>
      </w:r>
      <w:r w:rsidRPr="00442784">
        <w:t>persistentAggregate</w:t>
      </w:r>
      <w:r w:rsidRPr="00442784">
        <w:rPr>
          <w:rFonts w:hint="eastAsia"/>
        </w:rPr>
        <w:t>聚合流的所有的批次并将结果存储到</w:t>
      </w:r>
      <w:r w:rsidRPr="00442784">
        <w:t>State</w:t>
      </w:r>
      <w:r w:rsidRPr="00442784">
        <w:rPr>
          <w:rFonts w:hint="eastAsia"/>
        </w:rPr>
        <w:t>中。</w:t>
      </w:r>
    </w:p>
    <w:p w:rsidR="00442784" w:rsidRPr="00442784" w:rsidRDefault="00442784" w:rsidP="00442784">
      <w:r w:rsidRPr="00442784">
        <w:rPr>
          <w:rFonts w:hint="eastAsia"/>
        </w:rPr>
        <w:t>在一个流上做全局的聚合，可以使用</w:t>
      </w:r>
      <w:r w:rsidRPr="00442784">
        <w:t>reducecerAggregator</w:t>
      </w:r>
      <w:r w:rsidRPr="00442784">
        <w:rPr>
          <w:rFonts w:hint="eastAsia"/>
        </w:rPr>
        <w:t>或者</w:t>
      </w:r>
      <w:r w:rsidRPr="00442784">
        <w:t>aggretator</w:t>
      </w:r>
      <w:r w:rsidRPr="00442784">
        <w:rPr>
          <w:rFonts w:hint="eastAsia"/>
        </w:rPr>
        <w:t>，这个</w:t>
      </w:r>
      <w:r w:rsidRPr="00442784">
        <w:rPr>
          <w:rFonts w:hint="eastAsia"/>
        </w:rPr>
        <w:lastRenderedPageBreak/>
        <w:t>流先被分成一个分区，然后聚合函数在这个分区上</w:t>
      </w:r>
      <w:r w:rsidRPr="00442784">
        <w:rPr>
          <w:rFonts w:hint="eastAsia"/>
        </w:rPr>
        <w:t xml:space="preserve"> </w:t>
      </w:r>
      <w:r w:rsidRPr="00442784">
        <w:rPr>
          <w:rFonts w:hint="eastAsia"/>
        </w:rPr>
        <w:t>运行。如果使用</w:t>
      </w:r>
      <w:r w:rsidRPr="00442784">
        <w:t>CombinerAggreator</w:t>
      </w:r>
      <w:r w:rsidRPr="00442784">
        <w:rPr>
          <w:rFonts w:hint="eastAsia"/>
        </w:rPr>
        <w:t>，</w:t>
      </w:r>
      <w:r w:rsidRPr="00442784">
        <w:t>Trident</w:t>
      </w:r>
      <w:r w:rsidRPr="00442784">
        <w:rPr>
          <w:rFonts w:hint="eastAsia"/>
        </w:rPr>
        <w:t>先在每个分区上做一个局部的汇总，然后重分区为一个分区，在网络传输结束后完成聚合。</w:t>
      </w:r>
    </w:p>
    <w:p w:rsidR="00442784" w:rsidRPr="00442784" w:rsidRDefault="00442784" w:rsidP="00442784">
      <w:proofErr w:type="gramStart"/>
      <w:r w:rsidRPr="00442784">
        <w:t>stream</w:t>
      </w:r>
      <w:r w:rsidRPr="00442784">
        <w:rPr>
          <w:b/>
          <w:bCs/>
        </w:rPr>
        <w:t>.</w:t>
      </w:r>
      <w:r w:rsidRPr="00442784">
        <w:t>aggregate</w:t>
      </w:r>
      <w:r w:rsidRPr="00442784">
        <w:rPr>
          <w:b/>
          <w:bCs/>
        </w:rPr>
        <w:t>(</w:t>
      </w:r>
      <w:proofErr w:type="gramEnd"/>
      <w:r w:rsidRPr="00442784">
        <w:rPr>
          <w:b/>
          <w:bCs/>
        </w:rPr>
        <w:t>new</w:t>
      </w:r>
      <w:r w:rsidRPr="00442784">
        <w:t xml:space="preserve"> Fields</w:t>
      </w:r>
      <w:r w:rsidRPr="00442784">
        <w:rPr>
          <w:b/>
          <w:bCs/>
        </w:rPr>
        <w:t>(</w:t>
      </w:r>
      <w:r w:rsidRPr="00442784">
        <w:t>"val2"</w:t>
      </w:r>
      <w:r w:rsidRPr="00442784">
        <w:rPr>
          <w:b/>
          <w:bCs/>
        </w:rPr>
        <w:t>),</w:t>
      </w:r>
      <w:r w:rsidRPr="00442784">
        <w:t xml:space="preserve"> </w:t>
      </w:r>
      <w:r w:rsidRPr="00442784">
        <w:rPr>
          <w:b/>
          <w:bCs/>
        </w:rPr>
        <w:t>new</w:t>
      </w:r>
      <w:r w:rsidRPr="00442784">
        <w:t xml:space="preserve"> Sum</w:t>
      </w:r>
      <w:r w:rsidRPr="00442784">
        <w:rPr>
          <w:b/>
          <w:bCs/>
        </w:rPr>
        <w:t>(),</w:t>
      </w:r>
      <w:r w:rsidRPr="00442784">
        <w:t xml:space="preserve"> </w:t>
      </w:r>
      <w:r w:rsidRPr="00442784">
        <w:rPr>
          <w:b/>
          <w:bCs/>
        </w:rPr>
        <w:t>new</w:t>
      </w:r>
      <w:r w:rsidRPr="00442784">
        <w:t xml:space="preserve"> Fields</w:t>
      </w:r>
      <w:r w:rsidRPr="00442784">
        <w:rPr>
          <w:b/>
          <w:bCs/>
        </w:rPr>
        <w:t>(</w:t>
      </w:r>
      <w:r w:rsidRPr="00442784">
        <w:t>"sum"</w:t>
      </w:r>
      <w:r w:rsidRPr="00442784">
        <w:rPr>
          <w:b/>
          <w:bCs/>
        </w:rPr>
        <w:t>))</w:t>
      </w:r>
      <w:r w:rsidRPr="00442784">
        <w:t xml:space="preserve"> </w:t>
      </w:r>
    </w:p>
    <w:p w:rsidR="00442784" w:rsidRDefault="00442784" w:rsidP="00442784">
      <w:r w:rsidRPr="00442784">
        <w:t>output stream</w:t>
      </w:r>
      <w:r w:rsidRPr="00442784">
        <w:rPr>
          <w:rFonts w:hint="eastAsia"/>
        </w:rPr>
        <w:t>将会只包含一个叫做“</w:t>
      </w:r>
      <w:r w:rsidRPr="00442784">
        <w:t>sum”</w:t>
      </w:r>
      <w:r w:rsidRPr="00442784">
        <w:rPr>
          <w:rFonts w:hint="eastAsia"/>
        </w:rPr>
        <w:t>的字段，这个</w:t>
      </w:r>
      <w:r w:rsidRPr="00442784">
        <w:t>sum</w:t>
      </w:r>
      <w:r w:rsidRPr="00442784">
        <w:rPr>
          <w:rFonts w:hint="eastAsia"/>
        </w:rPr>
        <w:t>字段就是“</w:t>
      </w:r>
      <w:r w:rsidRPr="00442784">
        <w:t>val2”</w:t>
      </w:r>
      <w:r w:rsidRPr="00442784">
        <w:rPr>
          <w:rFonts w:hint="eastAsia"/>
        </w:rPr>
        <w:t>的累积</w:t>
      </w:r>
      <w:proofErr w:type="gramStart"/>
      <w:r w:rsidRPr="00442784">
        <w:rPr>
          <w:rFonts w:hint="eastAsia"/>
        </w:rPr>
        <w:t>和</w:t>
      </w:r>
      <w:proofErr w:type="gramEnd"/>
      <w:r w:rsidRPr="00442784">
        <w:rPr>
          <w:rFonts w:hint="eastAsia"/>
        </w:rPr>
        <w:t>。</w:t>
      </w:r>
    </w:p>
    <w:p w:rsidR="00EB1364" w:rsidRDefault="00EB1364" w:rsidP="00EB1364">
      <w:pPr>
        <w:pStyle w:val="3"/>
        <w:spacing w:before="156" w:after="156"/>
      </w:pPr>
      <w:r w:rsidRPr="00EB1364">
        <w:t>persistentAggregate</w:t>
      </w:r>
      <w:r w:rsidRPr="00EB1364">
        <w:rPr>
          <w:rFonts w:hint="eastAsia"/>
        </w:rPr>
        <w:t>持久化聚合</w:t>
      </w:r>
    </w:p>
    <w:p w:rsidR="00CF7D48" w:rsidRPr="00CF7D48" w:rsidRDefault="00CF7D48" w:rsidP="00CF7D48">
      <w:r w:rsidRPr="00CF7D48">
        <w:t>Trident</w:t>
      </w:r>
      <w:r w:rsidRPr="00CF7D48">
        <w:rPr>
          <w:rFonts w:hint="eastAsia"/>
        </w:rPr>
        <w:t>有另外一种更新</w:t>
      </w:r>
      <w:r w:rsidRPr="00CF7D48">
        <w:t>State</w:t>
      </w:r>
      <w:r w:rsidRPr="00CF7D48">
        <w:rPr>
          <w:rFonts w:hint="eastAsia"/>
        </w:rPr>
        <w:t>的方法叫做</w:t>
      </w:r>
      <w:r w:rsidRPr="00CF7D48">
        <w:t>persistentAggregate</w:t>
      </w:r>
      <w:r w:rsidRPr="00CF7D48">
        <w:rPr>
          <w:rFonts w:hint="eastAsia"/>
        </w:rPr>
        <w:t>，在之前的</w:t>
      </w:r>
      <w:r w:rsidRPr="00CF7D48">
        <w:t>word count</w:t>
      </w:r>
      <w:r w:rsidRPr="00CF7D48">
        <w:rPr>
          <w:rFonts w:hint="eastAsia"/>
        </w:rPr>
        <w:t>例子中我们已经见过了。</w:t>
      </w:r>
      <w:r w:rsidRPr="00CF7D48">
        <w:t xml:space="preserve"> </w:t>
      </w:r>
    </w:p>
    <w:p w:rsidR="00CF7D48" w:rsidRPr="00CF7D48" w:rsidRDefault="00CF7D48" w:rsidP="00CF7D48">
      <w:r w:rsidRPr="00CF7D48">
        <w:t>persistentAggregate</w:t>
      </w:r>
      <w:r w:rsidRPr="00CF7D48">
        <w:rPr>
          <w:rFonts w:hint="eastAsia"/>
        </w:rPr>
        <w:t>是在</w:t>
      </w:r>
      <w:r w:rsidRPr="00CF7D48">
        <w:t>partitionPersist</w:t>
      </w:r>
      <w:r w:rsidRPr="00CF7D48">
        <w:rPr>
          <w:rFonts w:hint="eastAsia"/>
        </w:rPr>
        <w:t>之上的另外一层抽象</w:t>
      </w:r>
      <w:r w:rsidRPr="00CF7D48">
        <w:t>, </w:t>
      </w:r>
      <w:r w:rsidRPr="00CF7D48">
        <w:rPr>
          <w:rFonts w:hint="eastAsia"/>
        </w:rPr>
        <w:t>它知道怎么去使用一个</w:t>
      </w:r>
      <w:r w:rsidRPr="00CF7D48">
        <w:t xml:space="preserve">Trident </w:t>
      </w:r>
      <w:r w:rsidRPr="00CF7D48">
        <w:rPr>
          <w:rFonts w:hint="eastAsia"/>
        </w:rPr>
        <w:t>聚合器来更新</w:t>
      </w:r>
      <w:r w:rsidRPr="00CF7D48">
        <w:t>State</w:t>
      </w:r>
      <w:r w:rsidRPr="00CF7D48">
        <w:rPr>
          <w:rFonts w:hint="eastAsia"/>
        </w:rPr>
        <w:t>。</w:t>
      </w:r>
    </w:p>
    <w:p w:rsidR="00CF7D48" w:rsidRPr="00CF7D48" w:rsidRDefault="00CF7D48" w:rsidP="00CF7D48">
      <w:r w:rsidRPr="00CF7D48">
        <w:rPr>
          <w:rFonts w:hint="eastAsia"/>
        </w:rPr>
        <w:t>在</w:t>
      </w:r>
      <w:r w:rsidRPr="00CF7D48">
        <w:t xml:space="preserve">word count </w:t>
      </w:r>
      <w:r w:rsidRPr="00CF7D48">
        <w:rPr>
          <w:rFonts w:hint="eastAsia"/>
        </w:rPr>
        <w:t>例子中，因为这是一个</w:t>
      </w:r>
      <w:r w:rsidRPr="00CF7D48">
        <w:t>group</w:t>
      </w:r>
      <w:r w:rsidRPr="00CF7D48">
        <w:rPr>
          <w:rFonts w:hint="eastAsia"/>
        </w:rPr>
        <w:t>好的</w:t>
      </w:r>
      <w:r w:rsidRPr="00CF7D48">
        <w:t>stream</w:t>
      </w:r>
      <w:r w:rsidRPr="00CF7D48">
        <w:rPr>
          <w:rFonts w:hint="eastAsia"/>
        </w:rPr>
        <w:t>，</w:t>
      </w:r>
      <w:r w:rsidRPr="00CF7D48">
        <w:t>Trident</w:t>
      </w:r>
      <w:r w:rsidRPr="00CF7D48">
        <w:rPr>
          <w:rFonts w:hint="eastAsia"/>
        </w:rPr>
        <w:t>会期待你提供的</w:t>
      </w:r>
      <w:r w:rsidRPr="00CF7D48">
        <w:t>state</w:t>
      </w:r>
      <w:r w:rsidRPr="00CF7D48">
        <w:rPr>
          <w:rFonts w:hint="eastAsia"/>
        </w:rPr>
        <w:t>是实现了</w:t>
      </w:r>
      <w:r w:rsidRPr="00CF7D48">
        <w:rPr>
          <w:b/>
          <w:bCs/>
        </w:rPr>
        <w:t>MapState</w:t>
      </w:r>
      <w:r w:rsidRPr="00CF7D48">
        <w:rPr>
          <w:rFonts w:hint="eastAsia"/>
        </w:rPr>
        <w:t>接口，用来进行</w:t>
      </w:r>
      <w:r w:rsidRPr="00CF7D48">
        <w:t>group</w:t>
      </w:r>
      <w:r w:rsidRPr="00CF7D48">
        <w:rPr>
          <w:rFonts w:hint="eastAsia"/>
        </w:rPr>
        <w:t>的字段以</w:t>
      </w:r>
      <w:r w:rsidRPr="00CF7D48">
        <w:t>key</w:t>
      </w:r>
      <w:r w:rsidRPr="00CF7D48">
        <w:rPr>
          <w:rFonts w:hint="eastAsia"/>
        </w:rPr>
        <w:t>的形式存在于</w:t>
      </w:r>
      <w:r w:rsidRPr="00CF7D48">
        <w:t>State</w:t>
      </w:r>
      <w:r w:rsidRPr="00CF7D48">
        <w:rPr>
          <w:rFonts w:hint="eastAsia"/>
        </w:rPr>
        <w:t>当中，聚合后的结果会以</w:t>
      </w:r>
      <w:r w:rsidRPr="00CF7D48">
        <w:t>value</w:t>
      </w:r>
      <w:r w:rsidRPr="00CF7D48">
        <w:rPr>
          <w:rFonts w:hint="eastAsia"/>
        </w:rPr>
        <w:t>的形式存储在</w:t>
      </w:r>
      <w:r w:rsidRPr="00CF7D48">
        <w:t>State</w:t>
      </w:r>
      <w:r w:rsidRPr="00CF7D48">
        <w:rPr>
          <w:rFonts w:hint="eastAsia"/>
        </w:rPr>
        <w:t>当中。</w:t>
      </w:r>
    </w:p>
    <w:p w:rsidR="00CF7D48" w:rsidRPr="00CF7D48" w:rsidRDefault="00CF7D48" w:rsidP="00CF7D48">
      <w:pPr>
        <w:pStyle w:val="a3"/>
      </w:pPr>
      <w:r w:rsidRPr="00CF7D48">
        <w:t>MapState</w:t>
      </w:r>
      <w:r w:rsidRPr="00CF7D48">
        <w:rPr>
          <w:rFonts w:hint="eastAsia"/>
        </w:rPr>
        <w:t>接口看上去如下所示：</w:t>
      </w:r>
      <w:r w:rsidRPr="00CF7D48">
        <w:rPr>
          <w:rFonts w:hint="eastAsia"/>
        </w:rPr>
        <w:br/>
      </w:r>
      <w:proofErr w:type="gramStart"/>
      <w:r w:rsidRPr="00CF7D48">
        <w:t>public</w:t>
      </w:r>
      <w:proofErr w:type="gramEnd"/>
      <w:r w:rsidRPr="00CF7D48">
        <w:t> interface MapState&lt;T&gt; extends State {  </w:t>
      </w:r>
    </w:p>
    <w:p w:rsidR="00CF7D48" w:rsidRPr="00CF7D48" w:rsidRDefault="00CF7D48" w:rsidP="00CF7D48">
      <w:pPr>
        <w:pStyle w:val="a3"/>
      </w:pPr>
      <w:r w:rsidRPr="00CF7D48">
        <w:t>    List&lt;T&gt; </w:t>
      </w:r>
      <w:proofErr w:type="gramStart"/>
      <w:r w:rsidRPr="00CF7D48">
        <w:t>multiGet(</w:t>
      </w:r>
      <w:proofErr w:type="gramEnd"/>
      <w:r w:rsidRPr="00CF7D48">
        <w:t>List&lt;List&lt;Object&gt;&gt; keys);  </w:t>
      </w:r>
    </w:p>
    <w:p w:rsidR="00CF7D48" w:rsidRPr="00CF7D48" w:rsidRDefault="00CF7D48" w:rsidP="00CF7D48">
      <w:pPr>
        <w:pStyle w:val="a3"/>
      </w:pPr>
      <w:r w:rsidRPr="00CF7D48">
        <w:t>    List&lt;T&gt; </w:t>
      </w:r>
      <w:proofErr w:type="gramStart"/>
      <w:r w:rsidRPr="00CF7D48">
        <w:t>multiUpdate(</w:t>
      </w:r>
      <w:proofErr w:type="gramEnd"/>
      <w:r w:rsidRPr="00CF7D48">
        <w:t>List&lt;List&lt;Object&gt;&gt; keys, List&lt;ValueUpdater&gt; updaters);  </w:t>
      </w:r>
    </w:p>
    <w:p w:rsidR="00CF7D48" w:rsidRPr="00CF7D48" w:rsidRDefault="00CF7D48" w:rsidP="00CF7D48">
      <w:pPr>
        <w:pStyle w:val="a3"/>
      </w:pPr>
      <w:r w:rsidRPr="00CF7D48">
        <w:t>    </w:t>
      </w:r>
      <w:proofErr w:type="gramStart"/>
      <w:r w:rsidRPr="00CF7D48">
        <w:t>void</w:t>
      </w:r>
      <w:proofErr w:type="gramEnd"/>
      <w:r w:rsidRPr="00CF7D48">
        <w:t> multiPut(List&lt;List&lt;Object&gt;&gt; keys, List&lt;T&gt; vals);  </w:t>
      </w:r>
    </w:p>
    <w:p w:rsidR="00CF7D48" w:rsidRPr="00CF7D48" w:rsidRDefault="00CF7D48" w:rsidP="00CF7D48">
      <w:pPr>
        <w:pStyle w:val="a3"/>
      </w:pPr>
      <w:r w:rsidRPr="00CF7D48">
        <w:t>} </w:t>
      </w:r>
      <w:r w:rsidRPr="00CF7D48">
        <w:br/>
      </w:r>
      <w:r w:rsidRPr="00CF7D48">
        <w:rPr>
          <w:rFonts w:hint="eastAsia"/>
        </w:rPr>
        <w:t>当你在一个未经过</w:t>
      </w:r>
      <w:r w:rsidRPr="00CF7D48">
        <w:t>group</w:t>
      </w:r>
      <w:r w:rsidRPr="00CF7D48">
        <w:rPr>
          <w:rFonts w:hint="eastAsia"/>
        </w:rPr>
        <w:t>的</w:t>
      </w:r>
      <w:r w:rsidRPr="00CF7D48">
        <w:t>stream</w:t>
      </w:r>
      <w:r w:rsidRPr="00CF7D48">
        <w:rPr>
          <w:rFonts w:hint="eastAsia"/>
        </w:rPr>
        <w:t>上面进行聚合的话，</w:t>
      </w:r>
      <w:r w:rsidRPr="00CF7D48">
        <w:t>Trident</w:t>
      </w:r>
      <w:r w:rsidRPr="00CF7D48">
        <w:rPr>
          <w:rFonts w:hint="eastAsia"/>
        </w:rPr>
        <w:t>会期待你的</w:t>
      </w:r>
      <w:r w:rsidRPr="00CF7D48">
        <w:t>state</w:t>
      </w:r>
      <w:r w:rsidRPr="00CF7D48">
        <w:rPr>
          <w:rFonts w:hint="eastAsia"/>
        </w:rPr>
        <w:t>实现</w:t>
      </w:r>
      <w:r w:rsidRPr="00CF7D48">
        <w:t>Snapshottable</w:t>
      </w:r>
      <w:r w:rsidRPr="00CF7D48">
        <w:rPr>
          <w:rFonts w:hint="eastAsia"/>
        </w:rPr>
        <w:t>接口：</w:t>
      </w:r>
    </w:p>
    <w:p w:rsidR="00CF7D48" w:rsidRPr="00CF7D48" w:rsidRDefault="00CF7D48" w:rsidP="00CF7D48">
      <w:pPr>
        <w:pStyle w:val="a3"/>
      </w:pPr>
      <w:proofErr w:type="gramStart"/>
      <w:r w:rsidRPr="00CF7D48">
        <w:t>public</w:t>
      </w:r>
      <w:proofErr w:type="gramEnd"/>
      <w:r w:rsidRPr="00CF7D48">
        <w:t> interface Snapshottable&lt;T&gt; extends State {  </w:t>
      </w:r>
    </w:p>
    <w:p w:rsidR="00CF7D48" w:rsidRPr="00CF7D48" w:rsidRDefault="00CF7D48" w:rsidP="00CF7D48">
      <w:pPr>
        <w:pStyle w:val="a3"/>
      </w:pPr>
      <w:r w:rsidRPr="00CF7D48">
        <w:t>    T </w:t>
      </w:r>
      <w:proofErr w:type="gramStart"/>
      <w:r w:rsidRPr="00CF7D48">
        <w:t>get(</w:t>
      </w:r>
      <w:proofErr w:type="gramEnd"/>
      <w:r w:rsidRPr="00CF7D48">
        <w:t>);  </w:t>
      </w:r>
    </w:p>
    <w:p w:rsidR="00CF7D48" w:rsidRPr="00CF7D48" w:rsidRDefault="00CF7D48" w:rsidP="00CF7D48">
      <w:pPr>
        <w:pStyle w:val="a3"/>
      </w:pPr>
      <w:r w:rsidRPr="00CF7D48">
        <w:t>    T </w:t>
      </w:r>
      <w:proofErr w:type="gramStart"/>
      <w:r w:rsidRPr="00CF7D48">
        <w:t>update(</w:t>
      </w:r>
      <w:proofErr w:type="gramEnd"/>
      <w:r w:rsidRPr="00CF7D48">
        <w:t>ValueUpdater updater);  </w:t>
      </w:r>
    </w:p>
    <w:p w:rsidR="00CF7D48" w:rsidRPr="00CF7D48" w:rsidRDefault="00CF7D48" w:rsidP="00CF7D48">
      <w:pPr>
        <w:pStyle w:val="a3"/>
      </w:pPr>
      <w:r w:rsidRPr="00CF7D48">
        <w:t>    </w:t>
      </w:r>
      <w:proofErr w:type="gramStart"/>
      <w:r w:rsidRPr="00CF7D48">
        <w:t>void</w:t>
      </w:r>
      <w:proofErr w:type="gramEnd"/>
      <w:r w:rsidRPr="00CF7D48">
        <w:t> set(T o);  </w:t>
      </w:r>
    </w:p>
    <w:p w:rsidR="00CF7D48" w:rsidRPr="00CF7D48" w:rsidRDefault="00CF7D48" w:rsidP="00CF7D48">
      <w:pPr>
        <w:pStyle w:val="a3"/>
      </w:pPr>
      <w:r w:rsidRPr="00CF7D48">
        <w:t>} </w:t>
      </w:r>
    </w:p>
    <w:p w:rsidR="00EB1364" w:rsidRPr="00EB1364" w:rsidRDefault="00EB1364" w:rsidP="00EB1364">
      <w:pPr>
        <w:rPr>
          <w:rFonts w:hint="eastAsia"/>
        </w:rPr>
      </w:pPr>
    </w:p>
    <w:p w:rsidR="00442784" w:rsidRPr="00442784" w:rsidRDefault="00442784" w:rsidP="00442784">
      <w:pPr>
        <w:pStyle w:val="2"/>
        <w:spacing w:before="156" w:after="156"/>
      </w:pPr>
      <w:r w:rsidRPr="00442784">
        <w:t>Group By</w:t>
      </w:r>
    </w:p>
    <w:p w:rsidR="00442784" w:rsidRPr="00442784" w:rsidRDefault="00442784" w:rsidP="00442784">
      <w:r w:rsidRPr="00442784">
        <w:rPr>
          <w:rFonts w:hint="eastAsia"/>
        </w:rPr>
        <w:t>在</w:t>
      </w:r>
      <w:r w:rsidRPr="00442784">
        <w:t>group</w:t>
      </w:r>
      <w:r w:rsidRPr="00442784">
        <w:rPr>
          <w:rFonts w:hint="eastAsia"/>
        </w:rPr>
        <w:t>之后的</w:t>
      </w:r>
      <w:r w:rsidRPr="00442784">
        <w:t>stream</w:t>
      </w:r>
      <w:r w:rsidRPr="00442784">
        <w:rPr>
          <w:rFonts w:hint="eastAsia"/>
        </w:rPr>
        <w:t>上，输出将会是被</w:t>
      </w:r>
      <w:r w:rsidRPr="00442784">
        <w:t>group</w:t>
      </w:r>
      <w:r w:rsidRPr="00442784">
        <w:rPr>
          <w:rFonts w:hint="eastAsia"/>
        </w:rPr>
        <w:t>的字段以及聚合器输出的字段</w:t>
      </w:r>
      <w:r w:rsidRPr="00442784">
        <w:t>,</w:t>
      </w:r>
      <w:r w:rsidRPr="00442784">
        <w:rPr>
          <w:rFonts w:hint="eastAsia"/>
        </w:rPr>
        <w:t>如：</w:t>
      </w:r>
    </w:p>
    <w:p w:rsidR="00442784" w:rsidRPr="00442784" w:rsidRDefault="00442784" w:rsidP="00442784">
      <w:proofErr w:type="gramStart"/>
      <w:r w:rsidRPr="00442784">
        <w:rPr>
          <w:b/>
          <w:bCs/>
        </w:rPr>
        <w:t>stream.groupBy(</w:t>
      </w:r>
      <w:proofErr w:type="gramEnd"/>
      <w:r w:rsidRPr="00442784">
        <w:rPr>
          <w:b/>
          <w:bCs/>
        </w:rPr>
        <w:t xml:space="preserve">new Fields("val1")) .aggregate(new Fields("val2"), new Sum(), new Fields("sum")) </w:t>
      </w:r>
    </w:p>
    <w:p w:rsidR="00442784" w:rsidRPr="00442784" w:rsidRDefault="00442784" w:rsidP="00442784">
      <w:r w:rsidRPr="00442784">
        <w:rPr>
          <w:rFonts w:hint="eastAsia"/>
        </w:rPr>
        <w:t>在这个例子中，</w:t>
      </w:r>
      <w:r w:rsidRPr="00442784">
        <w:rPr>
          <w:rFonts w:hint="eastAsia"/>
          <w:b/>
          <w:bCs/>
        </w:rPr>
        <w:t>输出将包含字段</w:t>
      </w:r>
      <w:r w:rsidRPr="00442784">
        <w:rPr>
          <w:b/>
          <w:bCs/>
        </w:rPr>
        <w:t xml:space="preserve">"val1" </w:t>
      </w:r>
      <w:r w:rsidRPr="00442784">
        <w:rPr>
          <w:rFonts w:hint="eastAsia"/>
          <w:b/>
          <w:bCs/>
        </w:rPr>
        <w:t>和</w:t>
      </w:r>
      <w:r w:rsidRPr="00442784">
        <w:rPr>
          <w:rFonts w:hint="eastAsia"/>
          <w:b/>
          <w:bCs/>
        </w:rPr>
        <w:t xml:space="preserve"> </w:t>
      </w:r>
      <w:r w:rsidRPr="00442784">
        <w:rPr>
          <w:b/>
          <w:bCs/>
        </w:rPr>
        <w:t>"sum".</w:t>
      </w:r>
    </w:p>
    <w:p w:rsidR="00442784" w:rsidRDefault="00442784" w:rsidP="00442784">
      <w:r w:rsidRPr="00442784">
        <w:t>GroupBy</w:t>
      </w:r>
      <w:r w:rsidRPr="00442784">
        <w:rPr>
          <w:rFonts w:hint="eastAsia"/>
        </w:rPr>
        <w:t>操作根据特殊的字段对流进行重分区，分组字段相同的元组（</w:t>
      </w:r>
      <w:r w:rsidRPr="00442784">
        <w:t>tuple</w:t>
      </w:r>
      <w:r w:rsidRPr="00442784">
        <w:rPr>
          <w:rFonts w:hint="eastAsia"/>
        </w:rPr>
        <w:t>）被分到同一个分区。如果对分组的流进行聚合，聚会</w:t>
      </w:r>
      <w:proofErr w:type="gramStart"/>
      <w:r w:rsidRPr="00442784">
        <w:rPr>
          <w:rFonts w:hint="eastAsia"/>
        </w:rPr>
        <w:t>会</w:t>
      </w:r>
      <w:proofErr w:type="gramEnd"/>
      <w:r w:rsidRPr="00442784">
        <w:rPr>
          <w:rFonts w:hint="eastAsia"/>
        </w:rPr>
        <w:t>对每个组聚合而不是这个批次聚合。（和关系型数据库的</w:t>
      </w:r>
      <w:r w:rsidRPr="00442784">
        <w:t>groupby</w:t>
      </w:r>
      <w:r w:rsidRPr="00442784">
        <w:rPr>
          <w:rFonts w:hint="eastAsia"/>
        </w:rPr>
        <w:t>相同）。</w:t>
      </w:r>
    </w:p>
    <w:p w:rsidR="00B04B8D" w:rsidRDefault="00B04B8D" w:rsidP="00B04B8D">
      <w:pPr>
        <w:pStyle w:val="2"/>
        <w:spacing w:before="156" w:after="156"/>
      </w:pPr>
      <w:r>
        <w:rPr>
          <w:rFonts w:hint="eastAsia"/>
        </w:rPr>
        <w:lastRenderedPageBreak/>
        <w:t>S</w:t>
      </w:r>
      <w:r>
        <w:t>tate</w:t>
      </w:r>
    </w:p>
    <w:p w:rsidR="00B04B8D" w:rsidRPr="00B04B8D" w:rsidRDefault="00B04B8D" w:rsidP="00B04B8D">
      <w:r w:rsidRPr="00B04B8D">
        <w:t>Trident</w:t>
      </w:r>
      <w:r w:rsidRPr="00B04B8D">
        <w:rPr>
          <w:rFonts w:hint="eastAsia"/>
        </w:rPr>
        <w:t>在读写有状态的数据源方面是有着一流的抽象封装的。状态即可以保留在</w:t>
      </w:r>
      <w:r w:rsidRPr="00B04B8D">
        <w:t>topology</w:t>
      </w:r>
      <w:r w:rsidRPr="00B04B8D">
        <w:rPr>
          <w:rFonts w:hint="eastAsia"/>
        </w:rPr>
        <w:t>的内部，如内存。也可以放到外部存储当中，如</w:t>
      </w:r>
      <w:r w:rsidRPr="00B04B8D">
        <w:t>HDFS</w:t>
      </w:r>
      <w:r w:rsidRPr="00B04B8D">
        <w:rPr>
          <w:rFonts w:hint="eastAsia"/>
        </w:rPr>
        <w:t>，</w:t>
      </w:r>
      <w:r w:rsidRPr="00B04B8D">
        <w:rPr>
          <w:rFonts w:hint="eastAsia"/>
        </w:rPr>
        <w:t xml:space="preserve"> </w:t>
      </w:r>
      <w:r w:rsidRPr="00B04B8D">
        <w:t>Memcached</w:t>
      </w:r>
      <w:r w:rsidRPr="00B04B8D">
        <w:rPr>
          <w:rFonts w:hint="eastAsia"/>
        </w:rPr>
        <w:t>（内存级数据库）或</w:t>
      </w:r>
      <w:r w:rsidRPr="00B04B8D">
        <w:rPr>
          <w:b/>
          <w:bCs/>
        </w:rPr>
        <w:t>no-sql</w:t>
      </w:r>
      <w:r w:rsidRPr="00B04B8D">
        <w:rPr>
          <w:rFonts w:hint="eastAsia"/>
          <w:b/>
          <w:bCs/>
        </w:rPr>
        <w:t>库</w:t>
      </w:r>
      <w:r w:rsidRPr="00B04B8D">
        <w:rPr>
          <w:rFonts w:hint="eastAsia"/>
        </w:rPr>
        <w:t>。这些都是使用同一套</w:t>
      </w:r>
      <w:r w:rsidRPr="00B04B8D">
        <w:t>Trident  API</w:t>
      </w:r>
      <w:r w:rsidRPr="00B04B8D">
        <w:rPr>
          <w:rFonts w:hint="eastAsia"/>
        </w:rPr>
        <w:t>。</w:t>
      </w:r>
    </w:p>
    <w:p w:rsidR="00B04B8D" w:rsidRPr="00B04B8D" w:rsidRDefault="00B04B8D" w:rsidP="00B04B8D">
      <w:r w:rsidRPr="00B04B8D">
        <w:t>Trident</w:t>
      </w:r>
      <w:r w:rsidRPr="00B04B8D">
        <w:rPr>
          <w:rFonts w:hint="eastAsia"/>
        </w:rPr>
        <w:t>以一种容错的方式来管理状态（状态指结果数据），以至于当你在更新状态的时候你不需要去考虑错误以及重试的情况。这种保证每个消息被处理有且只有一次的原理会让你更放心的使用</w:t>
      </w:r>
      <w:r w:rsidRPr="00B04B8D">
        <w:t>Trident</w:t>
      </w:r>
      <w:r w:rsidRPr="00B04B8D">
        <w:rPr>
          <w:rFonts w:hint="eastAsia"/>
        </w:rPr>
        <w:t>的</w:t>
      </w:r>
      <w:r w:rsidRPr="00B04B8D">
        <w:t>topology</w:t>
      </w:r>
      <w:r w:rsidRPr="00B04B8D">
        <w:rPr>
          <w:rFonts w:hint="eastAsia"/>
        </w:rPr>
        <w:t>。</w:t>
      </w:r>
    </w:p>
    <w:p w:rsidR="00B04B8D" w:rsidRPr="00B04B8D" w:rsidRDefault="00B04B8D" w:rsidP="00B04B8D">
      <w:pPr>
        <w:rPr>
          <w:rFonts w:hint="eastAsia"/>
        </w:rPr>
      </w:pPr>
    </w:p>
    <w:p w:rsidR="00B04B8D" w:rsidRPr="00B04B8D" w:rsidRDefault="00B04B8D" w:rsidP="00B04B8D">
      <w:r w:rsidRPr="00B04B8D">
        <w:t>Opaque transactional state</w:t>
      </w:r>
      <w:r w:rsidRPr="00B04B8D">
        <w:rPr>
          <w:rFonts w:hint="eastAsia"/>
        </w:rPr>
        <w:t>有着最为强大的容错性。但是这是以存储更多的信息作为代价的。</w:t>
      </w:r>
      <w:r w:rsidRPr="00B04B8D">
        <w:t xml:space="preserve">Transactional states </w:t>
      </w:r>
      <w:r w:rsidRPr="00B04B8D">
        <w:rPr>
          <w:rFonts w:hint="eastAsia"/>
        </w:rPr>
        <w:t>需要存储较少的状态信息，但是仅能和</w:t>
      </w:r>
      <w:r w:rsidRPr="00B04B8D">
        <w:rPr>
          <w:rFonts w:hint="eastAsia"/>
        </w:rPr>
        <w:t xml:space="preserve"> </w:t>
      </w:r>
      <w:r w:rsidRPr="00B04B8D">
        <w:t>transactional spouts</w:t>
      </w:r>
      <w:r w:rsidRPr="00B04B8D">
        <w:rPr>
          <w:rFonts w:hint="eastAsia"/>
        </w:rPr>
        <w:t>协同工作</w:t>
      </w:r>
      <w:r w:rsidRPr="00B04B8D">
        <w:t>. Finally, non-transactional state</w:t>
      </w:r>
      <w:r w:rsidRPr="00B04B8D">
        <w:rPr>
          <w:rFonts w:hint="eastAsia"/>
        </w:rPr>
        <w:t>所需要存储的信息最少，但是却不能实现有且只有一次被成功处理的语义。</w:t>
      </w:r>
    </w:p>
    <w:p w:rsidR="00B04B8D" w:rsidRPr="00B04B8D" w:rsidRDefault="00B04B8D" w:rsidP="00B04B8D">
      <w:r w:rsidRPr="00B04B8D">
        <w:rPr>
          <w:b/>
          <w:bCs/>
        </w:rPr>
        <w:t>State</w:t>
      </w:r>
      <w:r w:rsidRPr="00B04B8D">
        <w:rPr>
          <w:rFonts w:hint="eastAsia"/>
          <w:b/>
          <w:bCs/>
        </w:rPr>
        <w:t>和</w:t>
      </w:r>
      <w:r w:rsidRPr="00B04B8D">
        <w:rPr>
          <w:b/>
          <w:bCs/>
        </w:rPr>
        <w:t>Spout</w:t>
      </w:r>
      <w:r w:rsidRPr="00B04B8D">
        <w:rPr>
          <w:rFonts w:hint="eastAsia"/>
          <w:b/>
          <w:bCs/>
        </w:rPr>
        <w:t>类型的选择其实是一种在容错性和存储消耗之间的权衡，根据应用的需要会进行选择。</w:t>
      </w:r>
    </w:p>
    <w:p w:rsidR="00B04B8D" w:rsidRPr="00B04B8D" w:rsidRDefault="00B04B8D" w:rsidP="00B04B8D">
      <w:r w:rsidRPr="00B04B8D">
        <w:t>Trident</w:t>
      </w:r>
      <w:r w:rsidRPr="00B04B8D">
        <w:rPr>
          <w:rFonts w:hint="eastAsia"/>
        </w:rPr>
        <w:t>把所有容错相关的逻辑都放在了</w:t>
      </w:r>
      <w:r w:rsidRPr="00B04B8D">
        <w:t>State</w:t>
      </w:r>
      <w:r w:rsidRPr="00B04B8D">
        <w:rPr>
          <w:rFonts w:hint="eastAsia"/>
        </w:rPr>
        <w:t>里面。</w:t>
      </w:r>
    </w:p>
    <w:p w:rsidR="00B04B8D" w:rsidRPr="00B04B8D" w:rsidRDefault="00B04B8D" w:rsidP="00B04B8D">
      <w:r w:rsidRPr="00B04B8D">
        <w:t> </w:t>
      </w:r>
      <w:r w:rsidRPr="00B04B8D">
        <w:t>作为一个用户，你并不需要自己去处理复杂的</w:t>
      </w:r>
      <w:r w:rsidRPr="00B04B8D">
        <w:t>txid</w:t>
      </w:r>
      <w:r w:rsidRPr="00B04B8D">
        <w:rPr>
          <w:rFonts w:hint="eastAsia"/>
        </w:rPr>
        <w:t>，存储多余的信息到数据库中，或者是任何其他类似的事情。</w:t>
      </w:r>
    </w:p>
    <w:p w:rsidR="00442784" w:rsidRPr="00B04B8D" w:rsidRDefault="00B04B8D" w:rsidP="00B04B8D">
      <w:pPr>
        <w:pStyle w:val="2"/>
        <w:spacing w:before="156" w:after="156"/>
        <w:rPr>
          <w:rFonts w:hint="eastAsia"/>
        </w:rPr>
      </w:pPr>
      <w:r w:rsidRPr="00B04B8D">
        <w:rPr>
          <w:rFonts w:hint="eastAsia"/>
        </w:rPr>
        <w:t>如何开发一个</w:t>
      </w:r>
      <w:r w:rsidRPr="00B04B8D">
        <w:t>State</w:t>
      </w:r>
    </w:p>
    <w:p w:rsidR="00B04B8D" w:rsidRPr="00B04B8D" w:rsidRDefault="00B04B8D" w:rsidP="00B04B8D">
      <w:r w:rsidRPr="00B04B8D">
        <w:rPr>
          <w:rFonts w:hint="eastAsia"/>
        </w:rPr>
        <w:t>假如用数据库来存储用户</w:t>
      </w:r>
      <w:r w:rsidRPr="00B04B8D">
        <w:t>Location</w:t>
      </w:r>
      <w:r w:rsidRPr="00B04B8D">
        <w:rPr>
          <w:rFonts w:hint="eastAsia"/>
        </w:rPr>
        <w:t>，并且你想要在</w:t>
      </w:r>
      <w:r w:rsidRPr="00B04B8D">
        <w:t>Trident</w:t>
      </w:r>
      <w:r w:rsidRPr="00B04B8D">
        <w:rPr>
          <w:rFonts w:hint="eastAsia"/>
        </w:rPr>
        <w:t>中去访问这个数据。你的</w:t>
      </w:r>
      <w:r w:rsidRPr="00B04B8D">
        <w:t>state</w:t>
      </w:r>
      <w:r w:rsidRPr="00B04B8D">
        <w:rPr>
          <w:rFonts w:hint="eastAsia"/>
        </w:rPr>
        <w:t>的实现应该有用户信息的</w:t>
      </w:r>
      <w:r w:rsidRPr="00B04B8D">
        <w:t>set</w:t>
      </w:r>
      <w:r w:rsidRPr="00B04B8D">
        <w:rPr>
          <w:rFonts w:hint="eastAsia"/>
        </w:rPr>
        <w:t>、</w:t>
      </w:r>
      <w:r w:rsidRPr="00B04B8D">
        <w:t>get</w:t>
      </w:r>
      <w:r w:rsidRPr="00B04B8D">
        <w:rPr>
          <w:rFonts w:hint="eastAsia"/>
        </w:rPr>
        <w:t>方法。</w:t>
      </w:r>
    </w:p>
    <w:p w:rsidR="00B04B8D" w:rsidRPr="00B04B8D" w:rsidRDefault="00B04B8D" w:rsidP="00DB0666">
      <w:pPr>
        <w:pStyle w:val="a3"/>
      </w:pPr>
      <w:proofErr w:type="gramStart"/>
      <w:r w:rsidRPr="00B04B8D">
        <w:t>public</w:t>
      </w:r>
      <w:proofErr w:type="gramEnd"/>
      <w:r w:rsidRPr="00B04B8D">
        <w:t> class </w:t>
      </w:r>
      <w:r w:rsidRPr="00B04B8D">
        <w:rPr>
          <w:b/>
          <w:bCs/>
        </w:rPr>
        <w:t>LocationDB</w:t>
      </w:r>
      <w:r w:rsidRPr="00B04B8D">
        <w:t> implements State {  </w:t>
      </w:r>
    </w:p>
    <w:p w:rsidR="00B04B8D" w:rsidRPr="00B04B8D" w:rsidRDefault="00B04B8D" w:rsidP="00DB0666">
      <w:pPr>
        <w:pStyle w:val="a3"/>
      </w:pPr>
      <w:r w:rsidRPr="00B04B8D">
        <w:t>    </w:t>
      </w:r>
      <w:proofErr w:type="gramStart"/>
      <w:r w:rsidRPr="00B04B8D">
        <w:t>public</w:t>
      </w:r>
      <w:proofErr w:type="gramEnd"/>
      <w:r w:rsidRPr="00B04B8D">
        <w:t> void beginCommit(Long txid) {      </w:t>
      </w:r>
    </w:p>
    <w:p w:rsidR="00B04B8D" w:rsidRPr="00B04B8D" w:rsidRDefault="00B04B8D" w:rsidP="00DB0666">
      <w:pPr>
        <w:pStyle w:val="a3"/>
      </w:pPr>
      <w:r w:rsidRPr="00B04B8D">
        <w:t>    }   </w:t>
      </w:r>
    </w:p>
    <w:p w:rsidR="00B04B8D" w:rsidRPr="00B04B8D" w:rsidRDefault="00B04B8D" w:rsidP="00DB0666">
      <w:pPr>
        <w:pStyle w:val="a3"/>
      </w:pPr>
      <w:r w:rsidRPr="00B04B8D">
        <w:t>    </w:t>
      </w:r>
      <w:proofErr w:type="gramStart"/>
      <w:r w:rsidRPr="00B04B8D">
        <w:t>public</w:t>
      </w:r>
      <w:proofErr w:type="gramEnd"/>
      <w:r w:rsidRPr="00B04B8D">
        <w:t> void commit(Long txid) {      </w:t>
      </w:r>
    </w:p>
    <w:p w:rsidR="00B04B8D" w:rsidRPr="00B04B8D" w:rsidRDefault="00B04B8D" w:rsidP="00DB0666">
      <w:pPr>
        <w:pStyle w:val="a3"/>
      </w:pPr>
      <w:r w:rsidRPr="00B04B8D">
        <w:t>    }    </w:t>
      </w:r>
    </w:p>
    <w:p w:rsidR="00B04B8D" w:rsidRPr="00B04B8D" w:rsidRDefault="00B04B8D" w:rsidP="00DB0666">
      <w:pPr>
        <w:pStyle w:val="a3"/>
      </w:pPr>
      <w:r w:rsidRPr="00B04B8D">
        <w:t>    </w:t>
      </w:r>
      <w:proofErr w:type="gramStart"/>
      <w:r w:rsidRPr="00B04B8D">
        <w:t>public</w:t>
      </w:r>
      <w:proofErr w:type="gramEnd"/>
      <w:r w:rsidRPr="00B04B8D">
        <w:t> void setLocation(long userId, String location) {  </w:t>
      </w:r>
    </w:p>
    <w:p w:rsidR="00B04B8D" w:rsidRPr="00B04B8D" w:rsidRDefault="00B04B8D" w:rsidP="00DB0666">
      <w:pPr>
        <w:pStyle w:val="a3"/>
      </w:pPr>
      <w:r w:rsidRPr="00B04B8D">
        <w:t>      // code to access database and set location  </w:t>
      </w:r>
    </w:p>
    <w:p w:rsidR="00B04B8D" w:rsidRPr="00B04B8D" w:rsidRDefault="00B04B8D" w:rsidP="00DB0666">
      <w:pPr>
        <w:pStyle w:val="a3"/>
      </w:pPr>
      <w:r w:rsidRPr="00B04B8D">
        <w:t>    }     </w:t>
      </w:r>
    </w:p>
    <w:p w:rsidR="00B04B8D" w:rsidRPr="00B04B8D" w:rsidRDefault="00B04B8D" w:rsidP="00DB0666">
      <w:pPr>
        <w:pStyle w:val="a3"/>
      </w:pPr>
      <w:r w:rsidRPr="00B04B8D">
        <w:t>    </w:t>
      </w:r>
      <w:proofErr w:type="gramStart"/>
      <w:r w:rsidRPr="00B04B8D">
        <w:t>public</w:t>
      </w:r>
      <w:proofErr w:type="gramEnd"/>
      <w:r w:rsidRPr="00B04B8D">
        <w:t> String getLocation(long userId) {  </w:t>
      </w:r>
    </w:p>
    <w:p w:rsidR="00B04B8D" w:rsidRPr="00B04B8D" w:rsidRDefault="00B04B8D" w:rsidP="00DB0666">
      <w:pPr>
        <w:pStyle w:val="a3"/>
      </w:pPr>
      <w:r w:rsidRPr="00B04B8D">
        <w:t>      // code to get location from database  </w:t>
      </w:r>
    </w:p>
    <w:p w:rsidR="00B04B8D" w:rsidRPr="00B04B8D" w:rsidRDefault="00B04B8D" w:rsidP="00DB0666">
      <w:pPr>
        <w:pStyle w:val="a3"/>
      </w:pPr>
      <w:r w:rsidRPr="00B04B8D">
        <w:t>    }  </w:t>
      </w:r>
    </w:p>
    <w:p w:rsidR="00B04B8D" w:rsidRPr="00B04B8D" w:rsidRDefault="00B04B8D" w:rsidP="00DB0666">
      <w:pPr>
        <w:pStyle w:val="a3"/>
      </w:pPr>
      <w:r w:rsidRPr="00B04B8D">
        <w:t>}  </w:t>
      </w:r>
    </w:p>
    <w:p w:rsidR="00B04B8D" w:rsidRPr="00B04B8D" w:rsidRDefault="00B04B8D" w:rsidP="00B04B8D">
      <w:r w:rsidRPr="00B04B8D">
        <w:rPr>
          <w:rFonts w:hint="eastAsia"/>
        </w:rPr>
        <w:t>然后你还需要提供给</w:t>
      </w:r>
      <w:r w:rsidRPr="00B04B8D">
        <w:t>Trident</w:t>
      </w:r>
      <w:r w:rsidRPr="00B04B8D">
        <w:rPr>
          <w:rFonts w:hint="eastAsia"/>
        </w:rPr>
        <w:t>一个</w:t>
      </w:r>
      <w:r w:rsidRPr="00B04B8D">
        <w:t>StateFactory</w:t>
      </w:r>
      <w:r w:rsidRPr="00B04B8D">
        <w:rPr>
          <w:rFonts w:hint="eastAsia"/>
        </w:rPr>
        <w:t>来在</w:t>
      </w:r>
      <w:r w:rsidRPr="00B04B8D">
        <w:t>Trident</w:t>
      </w:r>
      <w:r w:rsidRPr="00B04B8D">
        <w:rPr>
          <w:rFonts w:hint="eastAsia"/>
        </w:rPr>
        <w:t>中创建你的</w:t>
      </w:r>
      <w:r w:rsidRPr="00B04B8D">
        <w:t>State</w:t>
      </w:r>
      <w:r w:rsidRPr="00B04B8D">
        <w:rPr>
          <w:rFonts w:hint="eastAsia"/>
        </w:rPr>
        <w:t>对象。</w:t>
      </w:r>
      <w:r w:rsidRPr="00B04B8D">
        <w:t>StateFactory</w:t>
      </w:r>
      <w:r w:rsidRPr="00B04B8D">
        <w:rPr>
          <w:rFonts w:hint="eastAsia"/>
        </w:rPr>
        <w:t>可以如下：</w:t>
      </w:r>
    </w:p>
    <w:p w:rsidR="00B04B8D" w:rsidRPr="00B04B8D" w:rsidRDefault="00B04B8D" w:rsidP="00A75D7E">
      <w:pPr>
        <w:pStyle w:val="a3"/>
      </w:pPr>
      <w:proofErr w:type="gramStart"/>
      <w:r w:rsidRPr="00B04B8D">
        <w:t>public</w:t>
      </w:r>
      <w:proofErr w:type="gramEnd"/>
      <w:r w:rsidRPr="00B04B8D">
        <w:t> class </w:t>
      </w:r>
      <w:r w:rsidRPr="00B04B8D">
        <w:rPr>
          <w:b/>
          <w:bCs/>
        </w:rPr>
        <w:t>LocationDBFactory</w:t>
      </w:r>
      <w:r w:rsidRPr="00B04B8D">
        <w:t> implements StateFactory {  </w:t>
      </w:r>
    </w:p>
    <w:p w:rsidR="00B04B8D" w:rsidRPr="00B04B8D" w:rsidRDefault="00B04B8D" w:rsidP="00A75D7E">
      <w:pPr>
        <w:pStyle w:val="a3"/>
      </w:pPr>
      <w:r w:rsidRPr="00B04B8D">
        <w:t>   </w:t>
      </w:r>
      <w:proofErr w:type="gramStart"/>
      <w:r w:rsidRPr="00B04B8D">
        <w:t>public</w:t>
      </w:r>
      <w:proofErr w:type="gramEnd"/>
      <w:r w:rsidRPr="00B04B8D">
        <w:t> State </w:t>
      </w:r>
      <w:r w:rsidRPr="00B04B8D">
        <w:rPr>
          <w:b/>
          <w:bCs/>
        </w:rPr>
        <w:t>makeState</w:t>
      </w:r>
      <w:r w:rsidRPr="00B04B8D">
        <w:t>(Map conf, int partitionIndex, int numPartitions) {  </w:t>
      </w:r>
    </w:p>
    <w:p w:rsidR="00B04B8D" w:rsidRPr="00B04B8D" w:rsidRDefault="00B04B8D" w:rsidP="00A75D7E">
      <w:pPr>
        <w:pStyle w:val="a3"/>
      </w:pPr>
      <w:r w:rsidRPr="00B04B8D">
        <w:t>      </w:t>
      </w:r>
      <w:proofErr w:type="gramStart"/>
      <w:r w:rsidRPr="00B04B8D">
        <w:t>return</w:t>
      </w:r>
      <w:proofErr w:type="gramEnd"/>
      <w:r w:rsidRPr="00B04B8D">
        <w:t> new </w:t>
      </w:r>
      <w:r w:rsidRPr="00B04B8D">
        <w:rPr>
          <w:b/>
          <w:bCs/>
        </w:rPr>
        <w:t>LocationDB</w:t>
      </w:r>
      <w:r w:rsidRPr="00B04B8D">
        <w:t>();  </w:t>
      </w:r>
    </w:p>
    <w:p w:rsidR="00B04B8D" w:rsidRPr="00B04B8D" w:rsidRDefault="00B04B8D" w:rsidP="00A75D7E">
      <w:pPr>
        <w:pStyle w:val="a3"/>
      </w:pPr>
      <w:r w:rsidRPr="00B04B8D">
        <w:t>   }   </w:t>
      </w:r>
    </w:p>
    <w:p w:rsidR="00B04B8D" w:rsidRPr="00B04B8D" w:rsidRDefault="00B04B8D" w:rsidP="00A75D7E">
      <w:pPr>
        <w:pStyle w:val="a3"/>
      </w:pPr>
      <w:r w:rsidRPr="00B04B8D">
        <w:lastRenderedPageBreak/>
        <w:t>}  </w:t>
      </w:r>
    </w:p>
    <w:p w:rsidR="00A75D7E" w:rsidRPr="00A75D7E" w:rsidRDefault="00A75D7E" w:rsidP="00A75D7E">
      <w:r w:rsidRPr="00A75D7E">
        <w:t>Trident</w:t>
      </w:r>
      <w:r w:rsidRPr="00A75D7E">
        <w:rPr>
          <w:rFonts w:hint="eastAsia"/>
        </w:rPr>
        <w:t>提供了一个</w:t>
      </w:r>
      <w:r w:rsidRPr="00A75D7E">
        <w:rPr>
          <w:b/>
          <w:bCs/>
        </w:rPr>
        <w:t>QueryFunction</w:t>
      </w:r>
      <w:r w:rsidRPr="00A75D7E">
        <w:rPr>
          <w:rFonts w:hint="eastAsia"/>
        </w:rPr>
        <w:t>接口用来实现</w:t>
      </w:r>
      <w:r w:rsidRPr="00A75D7E">
        <w:t>Trident</w:t>
      </w:r>
      <w:r w:rsidRPr="00A75D7E">
        <w:rPr>
          <w:rFonts w:hint="eastAsia"/>
        </w:rPr>
        <w:t>中在一个</w:t>
      </w:r>
      <w:r w:rsidRPr="00A75D7E">
        <w:t>source state</w:t>
      </w:r>
      <w:r w:rsidRPr="00A75D7E">
        <w:rPr>
          <w:rFonts w:hint="eastAsia"/>
        </w:rPr>
        <w:t>上查询的功能，如</w:t>
      </w:r>
      <w:r w:rsidRPr="00A75D7E">
        <w:t>MapGet</w:t>
      </w:r>
      <w:r w:rsidRPr="00A75D7E">
        <w:rPr>
          <w:rFonts w:hint="eastAsia"/>
        </w:rPr>
        <w:t>类。还提供</w:t>
      </w:r>
      <w:r w:rsidRPr="00A75D7E">
        <w:t>StateUpdater</w:t>
      </w:r>
      <w:r w:rsidRPr="00A75D7E">
        <w:rPr>
          <w:rFonts w:hint="eastAsia"/>
        </w:rPr>
        <w:t>来实现</w:t>
      </w:r>
      <w:r w:rsidRPr="00A75D7E">
        <w:t>Trident</w:t>
      </w:r>
      <w:r w:rsidRPr="00A75D7E">
        <w:rPr>
          <w:rFonts w:hint="eastAsia"/>
        </w:rPr>
        <w:t>中更新</w:t>
      </w:r>
      <w:r w:rsidRPr="00A75D7E">
        <w:t>source state</w:t>
      </w:r>
      <w:r w:rsidRPr="00A75D7E">
        <w:rPr>
          <w:rFonts w:hint="eastAsia"/>
        </w:rPr>
        <w:t>的功能。</w:t>
      </w:r>
    </w:p>
    <w:p w:rsidR="00A75D7E" w:rsidRPr="00A75D7E" w:rsidRDefault="00A75D7E" w:rsidP="00A75D7E">
      <w:r w:rsidRPr="00A75D7E">
        <w:rPr>
          <w:rFonts w:hint="eastAsia"/>
        </w:rPr>
        <w:t>例如：写一个查询地址的操作，来查询</w:t>
      </w:r>
      <w:r w:rsidRPr="00A75D7E">
        <w:t>LocationDB</w:t>
      </w:r>
      <w:r w:rsidRPr="00A75D7E">
        <w:rPr>
          <w:rFonts w:hint="eastAsia"/>
        </w:rPr>
        <w:t>找到用户的</w:t>
      </w:r>
      <w:r w:rsidRPr="00A75D7E">
        <w:t>Location</w:t>
      </w:r>
      <w:r w:rsidRPr="00A75D7E">
        <w:rPr>
          <w:rFonts w:hint="eastAsia"/>
        </w:rPr>
        <w:t>。</w:t>
      </w:r>
    </w:p>
    <w:p w:rsidR="00A75D7E" w:rsidRPr="00A75D7E" w:rsidRDefault="00A75D7E" w:rsidP="00A75D7E">
      <w:r w:rsidRPr="00A75D7E">
        <w:rPr>
          <w:rFonts w:hint="eastAsia"/>
        </w:rPr>
        <w:t>假定这个</w:t>
      </w:r>
      <w:r w:rsidRPr="00A75D7E">
        <w:t>topology</w:t>
      </w:r>
      <w:r w:rsidRPr="00A75D7E">
        <w:rPr>
          <w:rFonts w:hint="eastAsia"/>
        </w:rPr>
        <w:t>会接受一个用户</w:t>
      </w:r>
      <w:r w:rsidRPr="00A75D7E">
        <w:t>id</w:t>
      </w:r>
      <w:r w:rsidRPr="00A75D7E">
        <w:rPr>
          <w:rFonts w:hint="eastAsia"/>
        </w:rPr>
        <w:t>作为输入数据流，如：</w:t>
      </w:r>
    </w:p>
    <w:p w:rsidR="00A75D7E" w:rsidRPr="00A75D7E" w:rsidRDefault="00A75D7E" w:rsidP="00A75D7E">
      <w:pPr>
        <w:pStyle w:val="a3"/>
      </w:pPr>
      <w:r w:rsidRPr="00A75D7E">
        <w:t>TridentTopology topology = new </w:t>
      </w:r>
      <w:proofErr w:type="gramStart"/>
      <w:r w:rsidRPr="00A75D7E">
        <w:t>TridentTopology(</w:t>
      </w:r>
      <w:proofErr w:type="gramEnd"/>
      <w:r w:rsidRPr="00A75D7E">
        <w:t>);  </w:t>
      </w:r>
    </w:p>
    <w:p w:rsidR="00A75D7E" w:rsidRPr="00A75D7E" w:rsidRDefault="00A75D7E" w:rsidP="00A75D7E">
      <w:pPr>
        <w:pStyle w:val="a3"/>
      </w:pPr>
      <w:r w:rsidRPr="00A75D7E">
        <w:t>TridentState</w:t>
      </w:r>
      <w:r w:rsidRPr="00A75D7E">
        <w:rPr>
          <w:b/>
          <w:bCs/>
        </w:rPr>
        <w:t> locations</w:t>
      </w:r>
      <w:r w:rsidRPr="00A75D7E">
        <w:t> = </w:t>
      </w:r>
      <w:proofErr w:type="gramStart"/>
      <w:r w:rsidRPr="00A75D7E">
        <w:t>topology.newStaticState(</w:t>
      </w:r>
      <w:proofErr w:type="gramEnd"/>
      <w:r w:rsidRPr="00A75D7E">
        <w:t>new </w:t>
      </w:r>
      <w:r w:rsidRPr="00A75D7E">
        <w:rPr>
          <w:b/>
          <w:bCs/>
        </w:rPr>
        <w:t>LocationDBFactory</w:t>
      </w:r>
      <w:r w:rsidRPr="00A75D7E">
        <w:t>());  </w:t>
      </w:r>
    </w:p>
    <w:p w:rsidR="00A75D7E" w:rsidRPr="00A75D7E" w:rsidRDefault="00A75D7E" w:rsidP="00A75D7E">
      <w:pPr>
        <w:pStyle w:val="a3"/>
      </w:pPr>
      <w:proofErr w:type="gramStart"/>
      <w:r w:rsidRPr="00A75D7E">
        <w:t>topology.newStream(</w:t>
      </w:r>
      <w:proofErr w:type="gramEnd"/>
      <w:r w:rsidRPr="00A75D7E">
        <w:t>"myspout", spout)  </w:t>
      </w:r>
    </w:p>
    <w:p w:rsidR="00A75D7E" w:rsidRPr="00A75D7E" w:rsidRDefault="00A75D7E" w:rsidP="00A75D7E">
      <w:pPr>
        <w:pStyle w:val="a3"/>
      </w:pPr>
      <w:r w:rsidRPr="00A75D7E">
        <w:t>        .</w:t>
      </w:r>
      <w:proofErr w:type="gramStart"/>
      <w:r w:rsidRPr="00A75D7E">
        <w:t>stateQuery(</w:t>
      </w:r>
      <w:proofErr w:type="gramEnd"/>
      <w:r w:rsidRPr="00A75D7E">
        <w:rPr>
          <w:b/>
          <w:bCs/>
        </w:rPr>
        <w:t>locations</w:t>
      </w:r>
      <w:r w:rsidRPr="00A75D7E">
        <w:t>, new Fields("userid"), new </w:t>
      </w:r>
      <w:r w:rsidRPr="00A75D7E">
        <w:rPr>
          <w:b/>
          <w:bCs/>
        </w:rPr>
        <w:t>QueryLocation</w:t>
      </w:r>
      <w:r w:rsidRPr="00A75D7E">
        <w:t>(), new Fields("location"))  </w:t>
      </w:r>
    </w:p>
    <w:p w:rsidR="00A75D7E" w:rsidRPr="00A75D7E" w:rsidRDefault="00A75D7E" w:rsidP="00A75D7E">
      <w:r w:rsidRPr="00A75D7E">
        <w:t xml:space="preserve">QueryLocation </w:t>
      </w:r>
      <w:r w:rsidRPr="00A75D7E">
        <w:rPr>
          <w:rFonts w:hint="eastAsia"/>
        </w:rPr>
        <w:t>的实现</w:t>
      </w:r>
      <w:r w:rsidRPr="00A75D7E">
        <w:t>:</w:t>
      </w:r>
    </w:p>
    <w:p w:rsidR="00A75D7E" w:rsidRPr="00A75D7E" w:rsidRDefault="00A75D7E" w:rsidP="00A75D7E">
      <w:pPr>
        <w:pStyle w:val="a3"/>
      </w:pPr>
      <w:proofErr w:type="gramStart"/>
      <w:r w:rsidRPr="00A75D7E">
        <w:t>public</w:t>
      </w:r>
      <w:proofErr w:type="gramEnd"/>
      <w:r w:rsidRPr="00A75D7E">
        <w:t> class QueryLocation extends </w:t>
      </w:r>
      <w:r w:rsidRPr="00A75D7E">
        <w:rPr>
          <w:b/>
          <w:bCs/>
        </w:rPr>
        <w:t>BaseQueryFunction</w:t>
      </w:r>
      <w:r w:rsidRPr="00A75D7E">
        <w:t>&lt;</w:t>
      </w:r>
      <w:r w:rsidRPr="00A75D7E">
        <w:rPr>
          <w:b/>
          <w:bCs/>
        </w:rPr>
        <w:t>LocationDB, String</w:t>
      </w:r>
      <w:r w:rsidRPr="00A75D7E">
        <w:t>&gt; {  </w:t>
      </w:r>
    </w:p>
    <w:p w:rsidR="00A75D7E" w:rsidRPr="00A75D7E" w:rsidRDefault="00A75D7E" w:rsidP="00A75D7E">
      <w:pPr>
        <w:pStyle w:val="a3"/>
      </w:pPr>
      <w:r w:rsidRPr="00A75D7E">
        <w:t>    </w:t>
      </w:r>
      <w:proofErr w:type="gramStart"/>
      <w:r w:rsidRPr="00A75D7E">
        <w:t>public</w:t>
      </w:r>
      <w:proofErr w:type="gramEnd"/>
      <w:r w:rsidRPr="00A75D7E">
        <w:t> List&lt;String&gt; </w:t>
      </w:r>
      <w:r w:rsidRPr="00A75D7E">
        <w:rPr>
          <w:b/>
          <w:bCs/>
        </w:rPr>
        <w:t>batchRetrieve</w:t>
      </w:r>
      <w:r w:rsidRPr="00A75D7E">
        <w:t>(LocationDB state, List&lt;TridentTuple&gt; inputs) {  </w:t>
      </w:r>
    </w:p>
    <w:p w:rsidR="00A75D7E" w:rsidRPr="00A75D7E" w:rsidRDefault="00A75D7E" w:rsidP="00A75D7E">
      <w:pPr>
        <w:pStyle w:val="a3"/>
      </w:pPr>
      <w:r w:rsidRPr="00A75D7E">
        <w:t>        List&lt;String&gt; ret = new </w:t>
      </w:r>
      <w:proofErr w:type="gramStart"/>
      <w:r w:rsidRPr="00A75D7E">
        <w:t>ArrayList(</w:t>
      </w:r>
      <w:proofErr w:type="gramEnd"/>
      <w:r w:rsidRPr="00A75D7E">
        <w:t>);  </w:t>
      </w:r>
    </w:p>
    <w:p w:rsidR="00A75D7E" w:rsidRPr="00A75D7E" w:rsidRDefault="00A75D7E" w:rsidP="00A75D7E">
      <w:pPr>
        <w:pStyle w:val="a3"/>
      </w:pPr>
      <w:r w:rsidRPr="00A75D7E">
        <w:t>        </w:t>
      </w:r>
      <w:proofErr w:type="gramStart"/>
      <w:r w:rsidRPr="00A75D7E">
        <w:t>for(</w:t>
      </w:r>
      <w:proofErr w:type="gramEnd"/>
      <w:r w:rsidRPr="00A75D7E">
        <w:t>TridentTuple input: inputs) {  </w:t>
      </w:r>
    </w:p>
    <w:p w:rsidR="00A75D7E" w:rsidRPr="00A75D7E" w:rsidRDefault="00A75D7E" w:rsidP="00A75D7E">
      <w:pPr>
        <w:pStyle w:val="a3"/>
      </w:pPr>
      <w:r w:rsidRPr="00A75D7E">
        <w:t>            </w:t>
      </w:r>
      <w:proofErr w:type="gramStart"/>
      <w:r w:rsidRPr="00A75D7E">
        <w:t>ret.add(</w:t>
      </w:r>
      <w:proofErr w:type="gramEnd"/>
      <w:r w:rsidRPr="00A75D7E">
        <w:rPr>
          <w:b/>
          <w:bCs/>
        </w:rPr>
        <w:t>state.getLocation</w:t>
      </w:r>
      <w:r w:rsidRPr="00A75D7E">
        <w:t>(input.getLong(0)));  </w:t>
      </w:r>
    </w:p>
    <w:p w:rsidR="00A75D7E" w:rsidRPr="00A75D7E" w:rsidRDefault="00A75D7E" w:rsidP="00A75D7E">
      <w:pPr>
        <w:pStyle w:val="a3"/>
      </w:pPr>
      <w:r w:rsidRPr="00A75D7E">
        <w:t>        }  </w:t>
      </w:r>
    </w:p>
    <w:p w:rsidR="00A75D7E" w:rsidRPr="00A75D7E" w:rsidRDefault="00A75D7E" w:rsidP="00A75D7E">
      <w:pPr>
        <w:pStyle w:val="a3"/>
      </w:pPr>
      <w:r w:rsidRPr="00A75D7E">
        <w:t>        </w:t>
      </w:r>
      <w:proofErr w:type="gramStart"/>
      <w:r w:rsidRPr="00A75D7E">
        <w:t>return</w:t>
      </w:r>
      <w:proofErr w:type="gramEnd"/>
      <w:r w:rsidRPr="00A75D7E">
        <w:t> ret;  </w:t>
      </w:r>
    </w:p>
    <w:p w:rsidR="00A75D7E" w:rsidRPr="00A75D7E" w:rsidRDefault="00A75D7E" w:rsidP="00A75D7E">
      <w:pPr>
        <w:pStyle w:val="a3"/>
      </w:pPr>
      <w:r w:rsidRPr="00A75D7E">
        <w:t>    }  </w:t>
      </w:r>
    </w:p>
    <w:p w:rsidR="00A75D7E" w:rsidRPr="00A75D7E" w:rsidRDefault="00A75D7E" w:rsidP="00A75D7E">
      <w:pPr>
        <w:pStyle w:val="a3"/>
      </w:pPr>
      <w:r w:rsidRPr="00A75D7E">
        <w:t>    </w:t>
      </w:r>
      <w:proofErr w:type="gramStart"/>
      <w:r w:rsidRPr="00A75D7E">
        <w:t>public</w:t>
      </w:r>
      <w:proofErr w:type="gramEnd"/>
      <w:r w:rsidRPr="00A75D7E">
        <w:t> void execute(TridentTuple tuple, String </w:t>
      </w:r>
      <w:r w:rsidRPr="00A75D7E">
        <w:rPr>
          <w:b/>
          <w:bCs/>
        </w:rPr>
        <w:t>location</w:t>
      </w:r>
      <w:r w:rsidRPr="00A75D7E">
        <w:t>, TridentCollector collector) {  </w:t>
      </w:r>
    </w:p>
    <w:p w:rsidR="00A75D7E" w:rsidRPr="00A75D7E" w:rsidRDefault="00A75D7E" w:rsidP="00A75D7E">
      <w:pPr>
        <w:pStyle w:val="a3"/>
      </w:pPr>
      <w:r w:rsidRPr="00A75D7E">
        <w:t>        </w:t>
      </w:r>
      <w:proofErr w:type="gramStart"/>
      <w:r w:rsidRPr="00A75D7E">
        <w:t>collector.emit(</w:t>
      </w:r>
      <w:proofErr w:type="gramEnd"/>
      <w:r w:rsidRPr="00A75D7E">
        <w:t>new Values(location));  </w:t>
      </w:r>
    </w:p>
    <w:p w:rsidR="00A75D7E" w:rsidRPr="00A75D7E" w:rsidRDefault="00A75D7E" w:rsidP="00A75D7E">
      <w:pPr>
        <w:pStyle w:val="a3"/>
      </w:pPr>
      <w:r w:rsidRPr="00A75D7E">
        <w:t>    }      </w:t>
      </w:r>
    </w:p>
    <w:p w:rsidR="00A75D7E" w:rsidRPr="00A75D7E" w:rsidRDefault="00A75D7E" w:rsidP="00A75D7E">
      <w:pPr>
        <w:pStyle w:val="a3"/>
      </w:pPr>
      <w:r w:rsidRPr="00A75D7E">
        <w:t>}  </w:t>
      </w:r>
    </w:p>
    <w:p w:rsidR="00E82841" w:rsidRPr="00E82841" w:rsidRDefault="00E82841" w:rsidP="00E82841">
      <w:r w:rsidRPr="00E82841">
        <w:t>QueryFunction</w:t>
      </w:r>
      <w:r w:rsidRPr="00E82841">
        <w:rPr>
          <w:rFonts w:hint="eastAsia"/>
        </w:rPr>
        <w:t>的执行分为两部分。</w:t>
      </w:r>
    </w:p>
    <w:p w:rsidR="00E82841" w:rsidRPr="00E82841" w:rsidRDefault="00E82841" w:rsidP="00E82841">
      <w:r w:rsidRPr="00E82841">
        <w:t xml:space="preserve">batchRetrieve </w:t>
      </w:r>
      <w:r w:rsidRPr="00E82841">
        <w:rPr>
          <w:rFonts w:hint="eastAsia"/>
        </w:rPr>
        <w:t>收集一个</w:t>
      </w:r>
      <w:r w:rsidRPr="00E82841">
        <w:t>batch</w:t>
      </w:r>
      <w:r w:rsidRPr="00E82841">
        <w:rPr>
          <w:rFonts w:hint="eastAsia"/>
        </w:rPr>
        <w:t>的</w:t>
      </w:r>
      <w:r w:rsidRPr="00E82841">
        <w:t>read</w:t>
      </w:r>
      <w:r w:rsidRPr="00E82841">
        <w:rPr>
          <w:rFonts w:hint="eastAsia"/>
        </w:rPr>
        <w:t>操作结果。</w:t>
      </w:r>
    </w:p>
    <w:p w:rsidR="00E82841" w:rsidRPr="00E82841" w:rsidRDefault="00E82841" w:rsidP="00E82841">
      <w:r w:rsidRPr="00E82841">
        <w:t xml:space="preserve">execute </w:t>
      </w:r>
      <w:r w:rsidRPr="00E82841">
        <w:rPr>
          <w:rFonts w:hint="eastAsia"/>
        </w:rPr>
        <w:t>方法负责把结果</w:t>
      </w:r>
      <w:r w:rsidRPr="00E82841">
        <w:t>emit</w:t>
      </w:r>
      <w:r w:rsidRPr="00E82841">
        <w:rPr>
          <w:rFonts w:hint="eastAsia"/>
        </w:rPr>
        <w:t>出去。</w:t>
      </w:r>
    </w:p>
    <w:p w:rsidR="00E82841" w:rsidRPr="00E82841" w:rsidRDefault="00E82841" w:rsidP="00E82841">
      <w:r w:rsidRPr="00E82841">
        <w:rPr>
          <w:rFonts w:hint="eastAsia"/>
        </w:rPr>
        <w:t>你可以看到，这段代码为每个输入</w:t>
      </w:r>
      <w:r w:rsidRPr="00E82841">
        <w:t>tuple</w:t>
      </w:r>
      <w:r w:rsidRPr="00E82841">
        <w:rPr>
          <w:rFonts w:hint="eastAsia"/>
        </w:rPr>
        <w:t>去查询了一次</w:t>
      </w:r>
      <w:r w:rsidRPr="00E82841">
        <w:t>LocationDB</w:t>
      </w:r>
      <w:r w:rsidRPr="00E82841">
        <w:rPr>
          <w:rFonts w:hint="eastAsia"/>
        </w:rPr>
        <w:t>，没利用</w:t>
      </w:r>
      <w:r w:rsidRPr="00E82841">
        <w:t>Batch</w:t>
      </w:r>
      <w:r w:rsidRPr="00E82841">
        <w:rPr>
          <w:rFonts w:hint="eastAsia"/>
        </w:rPr>
        <w:t>优势。所以一种更好的操作</w:t>
      </w:r>
      <w:r w:rsidRPr="00E82841">
        <w:t>LocationDB</w:t>
      </w:r>
      <w:r w:rsidRPr="00E82841">
        <w:rPr>
          <w:rFonts w:hint="eastAsia"/>
        </w:rPr>
        <w:t>方式应该是这样的：</w:t>
      </w:r>
    </w:p>
    <w:p w:rsidR="00E82841" w:rsidRPr="00E82841" w:rsidRDefault="00E82841" w:rsidP="00E82841">
      <w:pPr>
        <w:pStyle w:val="a3"/>
      </w:pPr>
      <w:proofErr w:type="gramStart"/>
      <w:r w:rsidRPr="00E82841">
        <w:t>public</w:t>
      </w:r>
      <w:proofErr w:type="gramEnd"/>
      <w:r w:rsidRPr="00E82841">
        <w:t> class LocationDB implements State {  </w:t>
      </w:r>
    </w:p>
    <w:p w:rsidR="00E82841" w:rsidRPr="00E82841" w:rsidRDefault="00E82841" w:rsidP="00E82841">
      <w:pPr>
        <w:pStyle w:val="a3"/>
      </w:pPr>
      <w:r w:rsidRPr="00E82841">
        <w:t>    </w:t>
      </w:r>
      <w:proofErr w:type="gramStart"/>
      <w:r w:rsidRPr="00E82841">
        <w:t>public</w:t>
      </w:r>
      <w:proofErr w:type="gramEnd"/>
      <w:r w:rsidRPr="00E82841">
        <w:t> void beginCommit(Long txid) {      </w:t>
      </w:r>
    </w:p>
    <w:p w:rsidR="00E82841" w:rsidRPr="00E82841" w:rsidRDefault="00E82841" w:rsidP="00E82841">
      <w:pPr>
        <w:pStyle w:val="a3"/>
      </w:pPr>
      <w:r w:rsidRPr="00E82841">
        <w:t>    }  </w:t>
      </w:r>
    </w:p>
    <w:p w:rsidR="00E82841" w:rsidRPr="00E82841" w:rsidRDefault="00E82841" w:rsidP="00E82841">
      <w:pPr>
        <w:pStyle w:val="a3"/>
      </w:pPr>
      <w:r w:rsidRPr="00E82841">
        <w:t>    </w:t>
      </w:r>
      <w:proofErr w:type="gramStart"/>
      <w:r w:rsidRPr="00E82841">
        <w:t>public</w:t>
      </w:r>
      <w:proofErr w:type="gramEnd"/>
      <w:r w:rsidRPr="00E82841">
        <w:t> void commit(Long txid) {      </w:t>
      </w:r>
    </w:p>
    <w:p w:rsidR="00E82841" w:rsidRPr="00E82841" w:rsidRDefault="00E82841" w:rsidP="00E82841">
      <w:pPr>
        <w:pStyle w:val="a3"/>
      </w:pPr>
      <w:r w:rsidRPr="00E82841">
        <w:t>    }   </w:t>
      </w:r>
    </w:p>
    <w:p w:rsidR="00E82841" w:rsidRPr="00E82841" w:rsidRDefault="00E82841" w:rsidP="00E82841">
      <w:pPr>
        <w:pStyle w:val="a3"/>
      </w:pPr>
      <w:r w:rsidRPr="00E82841">
        <w:t>    </w:t>
      </w:r>
      <w:proofErr w:type="gramStart"/>
      <w:r w:rsidRPr="00E82841">
        <w:t>public</w:t>
      </w:r>
      <w:proofErr w:type="gramEnd"/>
      <w:r w:rsidRPr="00E82841">
        <w:t> void setLocationsBulk(List&lt;Long&gt; userIds, List&lt;String&gt; locations) {  </w:t>
      </w:r>
    </w:p>
    <w:p w:rsidR="00E82841" w:rsidRPr="00E82841" w:rsidRDefault="00E82841" w:rsidP="00E82841">
      <w:pPr>
        <w:pStyle w:val="a3"/>
      </w:pPr>
      <w:r w:rsidRPr="00E82841">
        <w:t>      // set locations in bulk  </w:t>
      </w:r>
    </w:p>
    <w:p w:rsidR="00E82841" w:rsidRPr="00E82841" w:rsidRDefault="00E82841" w:rsidP="00E82841">
      <w:pPr>
        <w:pStyle w:val="a3"/>
      </w:pPr>
      <w:r w:rsidRPr="00E82841">
        <w:t>    }   </w:t>
      </w:r>
    </w:p>
    <w:p w:rsidR="00E82841" w:rsidRPr="00E82841" w:rsidRDefault="00E82841" w:rsidP="00E82841">
      <w:pPr>
        <w:pStyle w:val="a3"/>
      </w:pPr>
      <w:r w:rsidRPr="00E82841">
        <w:t>    </w:t>
      </w:r>
      <w:proofErr w:type="gramStart"/>
      <w:r w:rsidRPr="00E82841">
        <w:t>public</w:t>
      </w:r>
      <w:proofErr w:type="gramEnd"/>
      <w:r w:rsidRPr="00E82841">
        <w:t> List&lt;String&gt; bulkGetLocations(List&lt;Long&gt; userIds) {  </w:t>
      </w:r>
    </w:p>
    <w:p w:rsidR="00E82841" w:rsidRPr="00E82841" w:rsidRDefault="00E82841" w:rsidP="00E82841">
      <w:pPr>
        <w:pStyle w:val="a3"/>
      </w:pPr>
      <w:r w:rsidRPr="00E82841">
        <w:t>      // get locations in bulk  </w:t>
      </w:r>
    </w:p>
    <w:p w:rsidR="00E82841" w:rsidRPr="00E82841" w:rsidRDefault="00E82841" w:rsidP="00E82841">
      <w:pPr>
        <w:pStyle w:val="a3"/>
      </w:pPr>
      <w:r w:rsidRPr="00E82841">
        <w:t>    }  </w:t>
      </w:r>
    </w:p>
    <w:p w:rsidR="00E82841" w:rsidRPr="00E82841" w:rsidRDefault="00E82841" w:rsidP="00E82841">
      <w:pPr>
        <w:pStyle w:val="a3"/>
      </w:pPr>
      <w:r w:rsidRPr="00E82841">
        <w:t>}  </w:t>
      </w:r>
    </w:p>
    <w:p w:rsidR="00024C06" w:rsidRDefault="00E82841" w:rsidP="00E82841">
      <w:pPr>
        <w:pStyle w:val="2"/>
        <w:spacing w:before="156" w:after="156"/>
      </w:pPr>
      <w:r w:rsidRPr="00E82841">
        <w:lastRenderedPageBreak/>
        <w:t>StateUpdater</w:t>
      </w:r>
      <w:r w:rsidRPr="00E82841">
        <w:rPr>
          <w:rFonts w:hint="eastAsia"/>
        </w:rPr>
        <w:t>接口</w:t>
      </w:r>
    </w:p>
    <w:p w:rsidR="00E82841" w:rsidRPr="00E82841" w:rsidRDefault="00E82841" w:rsidP="00E82841">
      <w:r w:rsidRPr="00E82841">
        <w:rPr>
          <w:rFonts w:hint="eastAsia"/>
        </w:rPr>
        <w:t>若要更新</w:t>
      </w:r>
      <w:r w:rsidRPr="00E82841">
        <w:t>State</w:t>
      </w:r>
      <w:r w:rsidRPr="00E82841">
        <w:rPr>
          <w:rFonts w:hint="eastAsia"/>
        </w:rPr>
        <w:t>，你需要使用</w:t>
      </w:r>
      <w:r w:rsidRPr="00E82841">
        <w:t>StateUpdater</w:t>
      </w:r>
      <w:r w:rsidRPr="00E82841">
        <w:rPr>
          <w:rFonts w:hint="eastAsia"/>
        </w:rPr>
        <w:t>接口。一个</w:t>
      </w:r>
      <w:r w:rsidRPr="00E82841">
        <w:t>StateUpdater</w:t>
      </w:r>
      <w:r w:rsidRPr="00E82841">
        <w:rPr>
          <w:rFonts w:hint="eastAsia"/>
        </w:rPr>
        <w:t>的例子用来将新的地址信息更新到</w:t>
      </w:r>
      <w:r w:rsidRPr="00E82841">
        <w:t>LocationDB</w:t>
      </w:r>
      <w:r w:rsidRPr="00E82841">
        <w:rPr>
          <w:rFonts w:hint="eastAsia"/>
        </w:rPr>
        <w:t>当中。</w:t>
      </w:r>
    </w:p>
    <w:p w:rsidR="00E82841" w:rsidRPr="00E82841" w:rsidRDefault="00E82841" w:rsidP="00E82841">
      <w:pPr>
        <w:pStyle w:val="a3"/>
      </w:pPr>
      <w:proofErr w:type="gramStart"/>
      <w:r w:rsidRPr="00E82841">
        <w:t>public</w:t>
      </w:r>
      <w:proofErr w:type="gramEnd"/>
      <w:r w:rsidRPr="00E82841">
        <w:t> class LocationUpdater extends BaseStateUpdater&lt;LocationDB&gt; {  </w:t>
      </w:r>
    </w:p>
    <w:p w:rsidR="00E82841" w:rsidRPr="00E82841" w:rsidRDefault="00E82841" w:rsidP="00E82841">
      <w:pPr>
        <w:pStyle w:val="a3"/>
      </w:pPr>
      <w:r w:rsidRPr="00E82841">
        <w:t>    </w:t>
      </w:r>
      <w:proofErr w:type="gramStart"/>
      <w:r w:rsidRPr="00E82841">
        <w:t>public</w:t>
      </w:r>
      <w:proofErr w:type="gramEnd"/>
      <w:r w:rsidRPr="00E82841">
        <w:t> void updateState(LocationDB state, List&lt;TridentTuple&gt; tuples, TridentCollector collector) {</w:t>
      </w:r>
    </w:p>
    <w:p w:rsidR="00E82841" w:rsidRPr="00E82841" w:rsidRDefault="00E82841" w:rsidP="00E82841">
      <w:pPr>
        <w:pStyle w:val="a3"/>
      </w:pPr>
      <w:r w:rsidRPr="00E82841">
        <w:t>        List&lt;Long&gt; ids = new ArrayList&lt;Long</w:t>
      </w:r>
      <w:proofErr w:type="gramStart"/>
      <w:r w:rsidRPr="00E82841">
        <w:t>&gt;(</w:t>
      </w:r>
      <w:proofErr w:type="gramEnd"/>
      <w:r w:rsidRPr="00E82841">
        <w:t>);  </w:t>
      </w:r>
    </w:p>
    <w:p w:rsidR="00E82841" w:rsidRPr="00E82841" w:rsidRDefault="00E82841" w:rsidP="00E82841">
      <w:pPr>
        <w:pStyle w:val="a3"/>
      </w:pPr>
      <w:r w:rsidRPr="00E82841">
        <w:t>        List&lt;String&gt; locations = new ArrayList&lt;String</w:t>
      </w:r>
      <w:proofErr w:type="gramStart"/>
      <w:r w:rsidRPr="00E82841">
        <w:t>&gt;(</w:t>
      </w:r>
      <w:proofErr w:type="gramEnd"/>
      <w:r w:rsidRPr="00E82841">
        <w:t>);  </w:t>
      </w:r>
    </w:p>
    <w:p w:rsidR="00E82841" w:rsidRPr="00E82841" w:rsidRDefault="00E82841" w:rsidP="00E82841">
      <w:pPr>
        <w:pStyle w:val="a3"/>
      </w:pPr>
      <w:r w:rsidRPr="00E82841">
        <w:t>        </w:t>
      </w:r>
      <w:proofErr w:type="gramStart"/>
      <w:r w:rsidRPr="00E82841">
        <w:t>for(</w:t>
      </w:r>
      <w:proofErr w:type="gramEnd"/>
      <w:r w:rsidRPr="00E82841">
        <w:t>TridentTuple t: tuples) {  </w:t>
      </w:r>
    </w:p>
    <w:p w:rsidR="00E82841" w:rsidRPr="00E82841" w:rsidRDefault="00E82841" w:rsidP="00E82841">
      <w:pPr>
        <w:pStyle w:val="a3"/>
      </w:pPr>
      <w:r w:rsidRPr="00E82841">
        <w:t>            </w:t>
      </w:r>
      <w:proofErr w:type="gramStart"/>
      <w:r w:rsidRPr="00E82841">
        <w:t>ids.add(</w:t>
      </w:r>
      <w:proofErr w:type="gramEnd"/>
      <w:r w:rsidRPr="00E82841">
        <w:t>t.getLong(0));  </w:t>
      </w:r>
    </w:p>
    <w:p w:rsidR="00E82841" w:rsidRPr="00E82841" w:rsidRDefault="00E82841" w:rsidP="00E82841">
      <w:pPr>
        <w:pStyle w:val="a3"/>
      </w:pPr>
      <w:r w:rsidRPr="00E82841">
        <w:t>            </w:t>
      </w:r>
      <w:proofErr w:type="gramStart"/>
      <w:r w:rsidRPr="00E82841">
        <w:t>locations.add(</w:t>
      </w:r>
      <w:proofErr w:type="gramEnd"/>
      <w:r w:rsidRPr="00E82841">
        <w:t>t.getString(1));  </w:t>
      </w:r>
    </w:p>
    <w:p w:rsidR="00E82841" w:rsidRPr="00E82841" w:rsidRDefault="00E82841" w:rsidP="00E82841">
      <w:pPr>
        <w:pStyle w:val="a3"/>
      </w:pPr>
      <w:r w:rsidRPr="00E82841">
        <w:t>        }  </w:t>
      </w:r>
    </w:p>
    <w:p w:rsidR="00E82841" w:rsidRPr="00E82841" w:rsidRDefault="00E82841" w:rsidP="00E82841">
      <w:pPr>
        <w:pStyle w:val="a3"/>
      </w:pPr>
      <w:r w:rsidRPr="00E82841">
        <w:t>        </w:t>
      </w:r>
      <w:proofErr w:type="gramStart"/>
      <w:r w:rsidRPr="00E82841">
        <w:rPr>
          <w:b/>
          <w:bCs/>
        </w:rPr>
        <w:t>state.setLocationsBulk(</w:t>
      </w:r>
      <w:proofErr w:type="gramEnd"/>
      <w:r w:rsidRPr="00E82841">
        <w:rPr>
          <w:b/>
          <w:bCs/>
        </w:rPr>
        <w:t>ids, locations);</w:t>
      </w:r>
      <w:r w:rsidRPr="00E82841">
        <w:t>  </w:t>
      </w:r>
    </w:p>
    <w:p w:rsidR="00E82841" w:rsidRPr="00E82841" w:rsidRDefault="00E82841" w:rsidP="00E82841">
      <w:pPr>
        <w:pStyle w:val="a3"/>
      </w:pPr>
      <w:r w:rsidRPr="00E82841">
        <w:t>    }  </w:t>
      </w:r>
    </w:p>
    <w:p w:rsidR="00E82841" w:rsidRPr="00E82841" w:rsidRDefault="00E82841" w:rsidP="00E82841">
      <w:pPr>
        <w:pStyle w:val="a3"/>
      </w:pPr>
      <w:r w:rsidRPr="00E82841">
        <w:t>}  </w:t>
      </w:r>
    </w:p>
    <w:p w:rsidR="00E82841" w:rsidRPr="00E82841" w:rsidRDefault="00E82841" w:rsidP="00E82841">
      <w:r w:rsidRPr="00E82841">
        <w:rPr>
          <w:rFonts w:hint="eastAsia"/>
        </w:rPr>
        <w:t>如何在</w:t>
      </w:r>
      <w:r w:rsidRPr="00E82841">
        <w:t>Trident topology</w:t>
      </w:r>
      <w:r w:rsidRPr="00E82841">
        <w:rPr>
          <w:rFonts w:hint="eastAsia"/>
        </w:rPr>
        <w:t>中使用上面声明的</w:t>
      </w:r>
      <w:r w:rsidRPr="00E82841">
        <w:t>LocationUpdater</w:t>
      </w:r>
      <w:r w:rsidRPr="00E82841">
        <w:rPr>
          <w:rFonts w:hint="eastAsia"/>
        </w:rPr>
        <w:t>？</w:t>
      </w:r>
    </w:p>
    <w:p w:rsidR="00E82841" w:rsidRPr="00E82841" w:rsidRDefault="00E82841" w:rsidP="00E82841">
      <w:pPr>
        <w:pStyle w:val="a3"/>
      </w:pPr>
      <w:r w:rsidRPr="00E82841">
        <w:t>TridentTopology topology = new </w:t>
      </w:r>
      <w:proofErr w:type="gramStart"/>
      <w:r w:rsidRPr="00E82841">
        <w:t>TridentTopology(</w:t>
      </w:r>
      <w:proofErr w:type="gramEnd"/>
      <w:r w:rsidRPr="00E82841">
        <w:t>);  </w:t>
      </w:r>
    </w:p>
    <w:p w:rsidR="00E82841" w:rsidRPr="00E82841" w:rsidRDefault="00E82841" w:rsidP="00E82841">
      <w:pPr>
        <w:pStyle w:val="a3"/>
      </w:pPr>
      <w:r w:rsidRPr="00E82841">
        <w:t>TridentState locations =</w:t>
      </w:r>
      <w:proofErr w:type="gramStart"/>
      <w:r w:rsidRPr="00E82841">
        <w:t>  topology.newStream</w:t>
      </w:r>
      <w:proofErr w:type="gramEnd"/>
      <w:r w:rsidRPr="00E82841">
        <w:t>("locations", locationsSpout)  </w:t>
      </w:r>
    </w:p>
    <w:p w:rsidR="00E82841" w:rsidRPr="00E82841" w:rsidRDefault="00E82841" w:rsidP="00E82841">
      <w:pPr>
        <w:pStyle w:val="a3"/>
      </w:pPr>
      <w:r w:rsidRPr="00E82841">
        <w:t>        .</w:t>
      </w:r>
      <w:proofErr w:type="gramStart"/>
      <w:r w:rsidRPr="00E82841">
        <w:rPr>
          <w:b/>
          <w:bCs/>
        </w:rPr>
        <w:t>partitionPersist</w:t>
      </w:r>
      <w:r w:rsidRPr="00E82841">
        <w:t>(</w:t>
      </w:r>
      <w:proofErr w:type="gramEnd"/>
      <w:r w:rsidRPr="00E82841">
        <w:t>new </w:t>
      </w:r>
      <w:r w:rsidRPr="00E82841">
        <w:rPr>
          <w:b/>
          <w:bCs/>
        </w:rPr>
        <w:t>LocationDBFactory</w:t>
      </w:r>
      <w:r w:rsidRPr="00E82841">
        <w:t>(), new Fields("userid", "location"), </w:t>
      </w:r>
    </w:p>
    <w:p w:rsidR="00E82841" w:rsidRPr="00E82841" w:rsidRDefault="00E82841" w:rsidP="00E82841">
      <w:pPr>
        <w:pStyle w:val="a3"/>
      </w:pPr>
      <w:r w:rsidRPr="00E82841">
        <w:t xml:space="preserve">         </w:t>
      </w:r>
      <w:proofErr w:type="gramStart"/>
      <w:r w:rsidRPr="00E82841">
        <w:t>new</w:t>
      </w:r>
      <w:proofErr w:type="gramEnd"/>
      <w:r w:rsidRPr="00E82841">
        <w:t> LocationUpdater());  </w:t>
      </w:r>
    </w:p>
    <w:p w:rsidR="00E82841" w:rsidRPr="00E82841" w:rsidRDefault="00E82841" w:rsidP="00E82841">
      <w:r w:rsidRPr="00E82841">
        <w:t xml:space="preserve">partitionPersist </w:t>
      </w:r>
      <w:r w:rsidRPr="00E82841">
        <w:rPr>
          <w:rFonts w:hint="eastAsia"/>
        </w:rPr>
        <w:t>会更新</w:t>
      </w:r>
      <w:r w:rsidRPr="00E82841">
        <w:t>State</w:t>
      </w:r>
      <w:r w:rsidRPr="00E82841">
        <w:rPr>
          <w:rFonts w:hint="eastAsia"/>
        </w:rPr>
        <w:t>。其内部是将</w:t>
      </w:r>
      <w:r w:rsidRPr="00E82841">
        <w:rPr>
          <w:rFonts w:hint="eastAsia"/>
        </w:rPr>
        <w:t> </w:t>
      </w:r>
      <w:r w:rsidRPr="00E82841">
        <w:t>State</w:t>
      </w:r>
      <w:r w:rsidRPr="00E82841">
        <w:rPr>
          <w:rFonts w:hint="eastAsia"/>
        </w:rPr>
        <w:t>和一批更新的</w:t>
      </w:r>
      <w:r w:rsidRPr="00E82841">
        <w:t>tuple</w:t>
      </w:r>
      <w:r w:rsidRPr="00E82841">
        <w:rPr>
          <w:rFonts w:hint="eastAsia"/>
        </w:rPr>
        <w:t>交给</w:t>
      </w:r>
      <w:r w:rsidRPr="00E82841">
        <w:t>StateUpdater</w:t>
      </w:r>
      <w:r w:rsidRPr="00E82841">
        <w:rPr>
          <w:rFonts w:hint="eastAsia"/>
        </w:rPr>
        <w:t>，由</w:t>
      </w:r>
      <w:r w:rsidRPr="00E82841">
        <w:t>StateUpdater</w:t>
      </w:r>
      <w:r w:rsidRPr="00E82841">
        <w:rPr>
          <w:rFonts w:hint="eastAsia"/>
        </w:rPr>
        <w:t>完成相应的更新操作。</w:t>
      </w:r>
    </w:p>
    <w:p w:rsidR="00E82841" w:rsidRDefault="00E82841" w:rsidP="00E82841">
      <w:r w:rsidRPr="00E82841">
        <w:rPr>
          <w:rFonts w:hint="eastAsia"/>
        </w:rPr>
        <w:t>在这段代码中，只是简单的从输入的</w:t>
      </w:r>
      <w:r w:rsidRPr="00E82841">
        <w:t>tuple</w:t>
      </w:r>
      <w:r w:rsidRPr="00E82841">
        <w:rPr>
          <w:rFonts w:hint="eastAsia"/>
        </w:rPr>
        <w:t>中提取处</w:t>
      </w:r>
      <w:r w:rsidRPr="00E82841">
        <w:t>userid</w:t>
      </w:r>
      <w:r w:rsidRPr="00E82841">
        <w:rPr>
          <w:rFonts w:hint="eastAsia"/>
        </w:rPr>
        <w:t>和对应的</w:t>
      </w:r>
      <w:r w:rsidRPr="00E82841">
        <w:t>location</w:t>
      </w:r>
      <w:r w:rsidRPr="00E82841">
        <w:rPr>
          <w:rFonts w:hint="eastAsia"/>
        </w:rPr>
        <w:t>，并一起更新到</w:t>
      </w:r>
      <w:r w:rsidRPr="00E82841">
        <w:t>State</w:t>
      </w:r>
      <w:r w:rsidRPr="00E82841">
        <w:rPr>
          <w:rFonts w:hint="eastAsia"/>
        </w:rPr>
        <w:t>中。</w:t>
      </w:r>
    </w:p>
    <w:p w:rsidR="00CF7D48" w:rsidRDefault="00CF7D48" w:rsidP="00CF7D48">
      <w:pPr>
        <w:pStyle w:val="2"/>
        <w:spacing w:before="156" w:after="156"/>
      </w:pPr>
      <w:r>
        <w:rPr>
          <w:rFonts w:hint="eastAsia"/>
        </w:rPr>
        <w:t>如何实现</w:t>
      </w:r>
      <w:r>
        <w:t>Map Stages?</w:t>
      </w:r>
    </w:p>
    <w:p w:rsidR="00CF7D48" w:rsidRPr="00CF7D48" w:rsidRDefault="00CF7D48" w:rsidP="00CF7D48">
      <w:r w:rsidRPr="00CF7D48">
        <w:rPr>
          <w:rFonts w:hint="eastAsia"/>
        </w:rPr>
        <w:t>在</w:t>
      </w:r>
      <w:r w:rsidRPr="00CF7D48">
        <w:t>Trident</w:t>
      </w:r>
      <w:r w:rsidRPr="00CF7D48">
        <w:rPr>
          <w:rFonts w:hint="eastAsia"/>
        </w:rPr>
        <w:t>中实现</w:t>
      </w:r>
      <w:r w:rsidRPr="00CF7D48">
        <w:t>MapState</w:t>
      </w:r>
      <w:r w:rsidRPr="00CF7D48">
        <w:rPr>
          <w:rFonts w:hint="eastAsia"/>
        </w:rPr>
        <w:t>是非常简单的，它几乎帮你做了所有的事情。</w:t>
      </w:r>
      <w:r w:rsidRPr="00CF7D48">
        <w:t xml:space="preserve">OpaqueMap, TransactionalMap, </w:t>
      </w:r>
      <w:r w:rsidRPr="00CF7D48">
        <w:rPr>
          <w:rFonts w:hint="eastAsia"/>
        </w:rPr>
        <w:t>和</w:t>
      </w:r>
      <w:r w:rsidRPr="00CF7D48">
        <w:rPr>
          <w:rFonts w:hint="eastAsia"/>
        </w:rPr>
        <w:t xml:space="preserve"> </w:t>
      </w:r>
      <w:r w:rsidRPr="00CF7D48">
        <w:t xml:space="preserve">NonTransactionalMap </w:t>
      </w:r>
      <w:proofErr w:type="gramStart"/>
      <w:r w:rsidRPr="00CF7D48">
        <w:rPr>
          <w:rFonts w:hint="eastAsia"/>
        </w:rPr>
        <w:t>类实现</w:t>
      </w:r>
      <w:proofErr w:type="gramEnd"/>
      <w:r w:rsidRPr="00CF7D48">
        <w:rPr>
          <w:rFonts w:hint="eastAsia"/>
        </w:rPr>
        <w:t>了所有相关的逻辑，包括容错的逻辑。你只需要将一个</w:t>
      </w:r>
      <w:r w:rsidRPr="00CF7D48">
        <w:t xml:space="preserve">IBackingMap </w:t>
      </w:r>
      <w:r w:rsidRPr="00CF7D48">
        <w:rPr>
          <w:rFonts w:hint="eastAsia"/>
        </w:rPr>
        <w:t>的实现提供给这些类就可以了。</w:t>
      </w:r>
      <w:r w:rsidRPr="00CF7D48">
        <w:t>IBackingMap</w:t>
      </w:r>
      <w:r w:rsidRPr="00CF7D48">
        <w:rPr>
          <w:rFonts w:hint="eastAsia"/>
        </w:rPr>
        <w:t>接口看上去如下所示：</w:t>
      </w:r>
    </w:p>
    <w:p w:rsidR="00CF7D48" w:rsidRPr="00CF7D48" w:rsidRDefault="00CF7D48" w:rsidP="007B709B">
      <w:pPr>
        <w:pStyle w:val="a3"/>
      </w:pPr>
      <w:proofErr w:type="gramStart"/>
      <w:r w:rsidRPr="00CF7D48">
        <w:t>public</w:t>
      </w:r>
      <w:proofErr w:type="gramEnd"/>
      <w:r w:rsidRPr="00CF7D48">
        <w:t> interface IBackingMap&lt;T&gt; {  </w:t>
      </w:r>
    </w:p>
    <w:p w:rsidR="00CF7D48" w:rsidRPr="00CF7D48" w:rsidRDefault="00CF7D48" w:rsidP="007B709B">
      <w:pPr>
        <w:pStyle w:val="a3"/>
      </w:pPr>
      <w:r w:rsidRPr="00CF7D48">
        <w:t>    List&lt;T&gt; </w:t>
      </w:r>
      <w:proofErr w:type="gramStart"/>
      <w:r w:rsidRPr="00CF7D48">
        <w:t>multiGet(</w:t>
      </w:r>
      <w:proofErr w:type="gramEnd"/>
      <w:r w:rsidRPr="00CF7D48">
        <w:t>List&lt;List&lt;Object&gt;&gt; keys);   </w:t>
      </w:r>
    </w:p>
    <w:p w:rsidR="00CF7D48" w:rsidRPr="00CF7D48" w:rsidRDefault="00CF7D48" w:rsidP="007B709B">
      <w:pPr>
        <w:pStyle w:val="a3"/>
      </w:pPr>
      <w:r w:rsidRPr="00CF7D48">
        <w:t>    </w:t>
      </w:r>
      <w:proofErr w:type="gramStart"/>
      <w:r w:rsidRPr="00CF7D48">
        <w:t>void</w:t>
      </w:r>
      <w:proofErr w:type="gramEnd"/>
      <w:r w:rsidRPr="00CF7D48">
        <w:t> multiPut(List&lt;List&lt;Object&gt;&gt; keys, List&lt;T&gt; vals);   </w:t>
      </w:r>
    </w:p>
    <w:p w:rsidR="00CF7D48" w:rsidRPr="00CF7D48" w:rsidRDefault="00CF7D48" w:rsidP="007B709B">
      <w:pPr>
        <w:pStyle w:val="a3"/>
      </w:pPr>
      <w:r w:rsidRPr="00CF7D48">
        <w:t>}  </w:t>
      </w:r>
    </w:p>
    <w:p w:rsidR="00CF7D48" w:rsidRPr="00CF7D48" w:rsidRDefault="00CF7D48" w:rsidP="00CF7D48">
      <w:bookmarkStart w:id="0" w:name="_GoBack"/>
      <w:bookmarkEnd w:id="0"/>
      <w:r w:rsidRPr="00CF7D48">
        <w:t>OpaqueMap</w:t>
      </w:r>
      <w:r w:rsidRPr="00CF7D48">
        <w:rPr>
          <w:rFonts w:hint="eastAsia"/>
        </w:rPr>
        <w:t>会用</w:t>
      </w:r>
      <w:r w:rsidRPr="00CF7D48">
        <w:t>OpaqueValue</w:t>
      </w:r>
      <w:r w:rsidRPr="00CF7D48">
        <w:rPr>
          <w:rFonts w:hint="eastAsia"/>
        </w:rPr>
        <w:t>的</w:t>
      </w:r>
      <w:r w:rsidRPr="00CF7D48">
        <w:t>value</w:t>
      </w:r>
      <w:r w:rsidRPr="00CF7D48">
        <w:rPr>
          <w:rFonts w:hint="eastAsia"/>
        </w:rPr>
        <w:t>来调用</w:t>
      </w:r>
      <w:r w:rsidRPr="00CF7D48">
        <w:t>multiPut</w:t>
      </w:r>
      <w:r w:rsidRPr="00CF7D48">
        <w:rPr>
          <w:rFonts w:hint="eastAsia"/>
        </w:rPr>
        <w:t>方法，</w:t>
      </w:r>
      <w:r w:rsidRPr="00CF7D48">
        <w:t>TransactionalMap's</w:t>
      </w:r>
      <w:r w:rsidRPr="00CF7D48">
        <w:rPr>
          <w:rFonts w:hint="eastAsia"/>
        </w:rPr>
        <w:t>会提供</w:t>
      </w:r>
      <w:r w:rsidRPr="00CF7D48">
        <w:t>TransactionalValue</w:t>
      </w:r>
      <w:r w:rsidRPr="00CF7D48">
        <w:rPr>
          <w:rFonts w:hint="eastAsia"/>
        </w:rPr>
        <w:t>中的</w:t>
      </w:r>
      <w:r w:rsidRPr="00CF7D48">
        <w:t>value</w:t>
      </w:r>
      <w:r w:rsidRPr="00CF7D48">
        <w:rPr>
          <w:rFonts w:hint="eastAsia"/>
        </w:rPr>
        <w:t>，而</w:t>
      </w:r>
      <w:r w:rsidRPr="00CF7D48">
        <w:t>NonTransactionalMaps</w:t>
      </w:r>
      <w:r w:rsidRPr="00CF7D48">
        <w:rPr>
          <w:rFonts w:hint="eastAsia"/>
        </w:rPr>
        <w:t>只是简单的把从</w:t>
      </w:r>
      <w:r w:rsidRPr="00CF7D48">
        <w:t>Topology</w:t>
      </w:r>
      <w:r w:rsidRPr="00CF7D48">
        <w:rPr>
          <w:rFonts w:hint="eastAsia"/>
        </w:rPr>
        <w:t>获取的</w:t>
      </w:r>
      <w:r w:rsidRPr="00CF7D48">
        <w:t>object</w:t>
      </w:r>
      <w:r w:rsidRPr="00CF7D48">
        <w:rPr>
          <w:rFonts w:hint="eastAsia"/>
        </w:rPr>
        <w:t>传递给</w:t>
      </w:r>
      <w:r w:rsidRPr="00CF7D48">
        <w:t>multiPut</w:t>
      </w:r>
      <w:r w:rsidRPr="00CF7D48">
        <w:rPr>
          <w:rFonts w:hint="eastAsia"/>
        </w:rPr>
        <w:t>。</w:t>
      </w:r>
    </w:p>
    <w:p w:rsidR="00CF7D48" w:rsidRPr="00CF7D48" w:rsidRDefault="00CF7D48" w:rsidP="00CF7D48">
      <w:pPr>
        <w:rPr>
          <w:rFonts w:hint="eastAsia"/>
        </w:rPr>
      </w:pPr>
    </w:p>
    <w:p w:rsidR="00CF7D48" w:rsidRPr="00E82841" w:rsidRDefault="00CF7D48" w:rsidP="00E82841">
      <w:pPr>
        <w:rPr>
          <w:rFonts w:hint="eastAsia"/>
        </w:rPr>
      </w:pPr>
    </w:p>
    <w:p w:rsidR="00E82841" w:rsidRPr="00E82841" w:rsidRDefault="00E82841" w:rsidP="00E82841">
      <w:pPr>
        <w:rPr>
          <w:rFonts w:hint="eastAsia"/>
        </w:rPr>
      </w:pPr>
    </w:p>
    <w:p w:rsidR="007C188B" w:rsidRDefault="007C188B" w:rsidP="00E82841">
      <w:pPr>
        <w:pStyle w:val="2"/>
        <w:spacing w:before="156" w:after="156"/>
      </w:pPr>
      <w:r>
        <w:rPr>
          <w:rFonts w:hint="eastAsia"/>
        </w:rPr>
        <w:lastRenderedPageBreak/>
        <w:t>重分区操作</w:t>
      </w:r>
      <w:r>
        <w:rPr>
          <w:rFonts w:hint="eastAsia"/>
        </w:rPr>
        <w:t xml:space="preserve">   </w:t>
      </w:r>
      <w:r>
        <w:rPr>
          <w:rFonts w:hint="eastAsia"/>
        </w:rPr>
        <w:t>数据流分组</w:t>
      </w:r>
    </w:p>
    <w:p w:rsidR="007C188B" w:rsidRDefault="007C188B" w:rsidP="007C188B">
      <w:r>
        <w:rPr>
          <w:rFonts w:hint="eastAsia"/>
        </w:rPr>
        <w:t xml:space="preserve">partitionBy   </w:t>
      </w:r>
      <w:r>
        <w:rPr>
          <w:rFonts w:hint="eastAsia"/>
        </w:rPr>
        <w:t>类似于</w:t>
      </w:r>
      <w:r>
        <w:rPr>
          <w:rFonts w:hint="eastAsia"/>
        </w:rPr>
        <w:t xml:space="preserve"> mapreduce</w:t>
      </w:r>
      <w:r>
        <w:rPr>
          <w:rFonts w:hint="eastAsia"/>
        </w:rPr>
        <w:t>分区</w:t>
      </w:r>
      <w:r>
        <w:rPr>
          <w:rFonts w:hint="eastAsia"/>
        </w:rPr>
        <w:t xml:space="preserve"> </w:t>
      </w:r>
    </w:p>
    <w:p w:rsidR="007C188B" w:rsidRDefault="007C188B" w:rsidP="007C188B">
      <w:r>
        <w:rPr>
          <w:rFonts w:hint="eastAsia"/>
        </w:rPr>
        <w:tab/>
      </w:r>
      <w:r>
        <w:rPr>
          <w:rFonts w:hint="eastAsia"/>
        </w:rPr>
        <w:t>例如：</w:t>
      </w:r>
      <w:r>
        <w:rPr>
          <w:rFonts w:hint="eastAsia"/>
        </w:rPr>
        <w:t>.</w:t>
      </w:r>
      <w:proofErr w:type="gramStart"/>
      <w:r>
        <w:rPr>
          <w:rFonts w:hint="eastAsia"/>
        </w:rPr>
        <w:t>partitionBy(</w:t>
      </w:r>
      <w:proofErr w:type="gramEnd"/>
      <w:r>
        <w:rPr>
          <w:rFonts w:hint="eastAsia"/>
        </w:rPr>
        <w:t>new Fields("word"))</w:t>
      </w:r>
    </w:p>
    <w:p w:rsidR="007C188B" w:rsidRDefault="007C188B" w:rsidP="007C188B">
      <w:r>
        <w:rPr>
          <w:rFonts w:hint="eastAsia"/>
        </w:rPr>
        <w:tab/>
      </w:r>
      <w:r>
        <w:rPr>
          <w:rFonts w:hint="eastAsia"/>
        </w:rPr>
        <w:t>取</w:t>
      </w:r>
      <w:r>
        <w:rPr>
          <w:rFonts w:hint="eastAsia"/>
        </w:rPr>
        <w:t>Tuple</w:t>
      </w:r>
      <w:r>
        <w:rPr>
          <w:rFonts w:hint="eastAsia"/>
        </w:rPr>
        <w:t>，</w:t>
      </w:r>
      <w:r>
        <w:rPr>
          <w:rFonts w:hint="eastAsia"/>
        </w:rPr>
        <w:t>key</w:t>
      </w:r>
      <w:r>
        <w:rPr>
          <w:rFonts w:hint="eastAsia"/>
        </w:rPr>
        <w:t>名称为</w:t>
      </w:r>
      <w:r>
        <w:rPr>
          <w:rFonts w:hint="eastAsia"/>
        </w:rPr>
        <w:t>word</w:t>
      </w:r>
      <w:r>
        <w:rPr>
          <w:rFonts w:hint="eastAsia"/>
        </w:rPr>
        <w:t>的</w:t>
      </w:r>
      <w:r>
        <w:rPr>
          <w:rFonts w:hint="eastAsia"/>
        </w:rPr>
        <w:t>keyvalue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值</w:t>
      </w:r>
      <w:r>
        <w:rPr>
          <w:rFonts w:hint="eastAsia"/>
        </w:rPr>
        <w:t xml:space="preserve"> </w:t>
      </w:r>
      <w:r>
        <w:rPr>
          <w:rFonts w:hint="eastAsia"/>
        </w:rPr>
        <w:t>求</w:t>
      </w:r>
      <w:r>
        <w:rPr>
          <w:rFonts w:hint="eastAsia"/>
        </w:rPr>
        <w:t xml:space="preserve">hashcode </w:t>
      </w:r>
      <w:r>
        <w:rPr>
          <w:rFonts w:hint="eastAsia"/>
        </w:rPr>
        <w:t>，然后根据</w:t>
      </w:r>
      <w:proofErr w:type="gramStart"/>
      <w:r>
        <w:rPr>
          <w:rFonts w:hint="eastAsia"/>
        </w:rPr>
        <w:t>哈希值</w:t>
      </w:r>
      <w:proofErr w:type="gramEnd"/>
      <w:r>
        <w:rPr>
          <w:rFonts w:hint="eastAsia"/>
        </w:rPr>
        <w:t xml:space="preserve"> % </w:t>
      </w:r>
      <w:r>
        <w:rPr>
          <w:rFonts w:hint="eastAsia"/>
        </w:rPr>
        <w:t>分区数进行取模</w:t>
      </w:r>
    </w:p>
    <w:p w:rsidR="007C188B" w:rsidRDefault="007C188B" w:rsidP="007C188B">
      <w:r>
        <w:tab/>
        <w:t>0 1 2</w:t>
      </w:r>
    </w:p>
    <w:p w:rsidR="007C188B" w:rsidRPr="00667AC4" w:rsidRDefault="007C188B" w:rsidP="007C188B">
      <w:pPr>
        <w:rPr>
          <w:b/>
        </w:rPr>
      </w:pPr>
      <w:r>
        <w:tab/>
      </w:r>
      <w:r>
        <w:rPr>
          <w:rFonts w:hint="eastAsia"/>
        </w:rPr>
        <w:t>特点：</w:t>
      </w:r>
      <w:r>
        <w:rPr>
          <w:rFonts w:hint="eastAsia"/>
        </w:rPr>
        <w:tab/>
      </w:r>
      <w:r w:rsidRPr="00667AC4">
        <w:rPr>
          <w:rFonts w:hint="eastAsia"/>
          <w:b/>
        </w:rPr>
        <w:t>相同的</w:t>
      </w:r>
      <w:r w:rsidRPr="00667AC4">
        <w:rPr>
          <w:rFonts w:hint="eastAsia"/>
          <w:b/>
        </w:rPr>
        <w:t>keyvalue</w:t>
      </w:r>
      <w:r w:rsidRPr="00667AC4">
        <w:rPr>
          <w:rFonts w:hint="eastAsia"/>
          <w:b/>
        </w:rPr>
        <w:t>对</w:t>
      </w:r>
      <w:r w:rsidRPr="00667AC4">
        <w:rPr>
          <w:rFonts w:hint="eastAsia"/>
          <w:b/>
        </w:rPr>
        <w:t xml:space="preserve"> </w:t>
      </w:r>
      <w:r w:rsidRPr="00667AC4">
        <w:rPr>
          <w:rFonts w:hint="eastAsia"/>
          <w:b/>
        </w:rPr>
        <w:t>进入同一个分区</w:t>
      </w:r>
    </w:p>
    <w:p w:rsidR="007C188B" w:rsidRDefault="007C188B" w:rsidP="007C188B">
      <w:r>
        <w:tab/>
      </w:r>
      <w:r>
        <w:rPr>
          <w:rFonts w:hint="eastAsia"/>
        </w:rPr>
        <w:t>同一个分区内的</w:t>
      </w:r>
      <w:r>
        <w:rPr>
          <w:rFonts w:hint="eastAsia"/>
        </w:rPr>
        <w:t>keyvalue</w:t>
      </w:r>
      <w:r>
        <w:rPr>
          <w:rFonts w:hint="eastAsia"/>
        </w:rPr>
        <w:t>对是否都相同？不一定相同</w:t>
      </w:r>
    </w:p>
    <w:p w:rsidR="007C188B" w:rsidRDefault="007C188B" w:rsidP="007C188B">
      <w:r>
        <w:rPr>
          <w:rFonts w:hint="eastAsia"/>
        </w:rPr>
        <w:t>groupBy</w:t>
      </w:r>
      <w:r>
        <w:rPr>
          <w:rFonts w:hint="eastAsia"/>
        </w:rPr>
        <w:t>：</w:t>
      </w:r>
      <w:r>
        <w:rPr>
          <w:rFonts w:hint="eastAsia"/>
        </w:rPr>
        <w:t xml:space="preserve">// MapReduce </w:t>
      </w:r>
      <w:r>
        <w:rPr>
          <w:rFonts w:hint="eastAsia"/>
        </w:rPr>
        <w:t>分区</w:t>
      </w:r>
      <w:r>
        <w:rPr>
          <w:rFonts w:hint="eastAsia"/>
        </w:rPr>
        <w:t xml:space="preserve">  + </w:t>
      </w:r>
      <w:r>
        <w:rPr>
          <w:rFonts w:hint="eastAsia"/>
        </w:rPr>
        <w:t>分组</w:t>
      </w:r>
    </w:p>
    <w:p w:rsidR="007C188B" w:rsidRDefault="007C188B" w:rsidP="007C188B">
      <w:r>
        <w:rPr>
          <w:rFonts w:hint="eastAsia"/>
        </w:rPr>
        <w:tab/>
      </w:r>
      <w:r>
        <w:rPr>
          <w:rFonts w:hint="eastAsia"/>
        </w:rPr>
        <w:t>例如：</w:t>
      </w:r>
      <w:r>
        <w:rPr>
          <w:rFonts w:hint="eastAsia"/>
        </w:rPr>
        <w:t>.</w:t>
      </w:r>
      <w:proofErr w:type="gramStart"/>
      <w:r>
        <w:rPr>
          <w:rFonts w:hint="eastAsia"/>
        </w:rPr>
        <w:t>groupBy(</w:t>
      </w:r>
      <w:proofErr w:type="gramEnd"/>
      <w:r>
        <w:rPr>
          <w:rFonts w:hint="eastAsia"/>
        </w:rPr>
        <w:t>new Fields("word"))</w:t>
      </w:r>
    </w:p>
    <w:p w:rsidR="007C188B" w:rsidRDefault="007C188B" w:rsidP="007C188B">
      <w:r>
        <w:rPr>
          <w:rFonts w:hint="eastAsia"/>
        </w:rPr>
        <w:tab/>
      </w:r>
      <w:r>
        <w:rPr>
          <w:rFonts w:hint="eastAsia"/>
        </w:rPr>
        <w:t>根据指定的</w:t>
      </w:r>
      <w:r>
        <w:rPr>
          <w:rFonts w:hint="eastAsia"/>
        </w:rPr>
        <w:t>keyvalue</w:t>
      </w:r>
      <w:r>
        <w:rPr>
          <w:rFonts w:hint="eastAsia"/>
        </w:rPr>
        <w:t>对进行分组</w:t>
      </w:r>
    </w:p>
    <w:p w:rsidR="007C188B" w:rsidRDefault="007C188B" w:rsidP="007C188B">
      <w:r>
        <w:tab/>
      </w:r>
    </w:p>
    <w:p w:rsidR="007C188B" w:rsidRDefault="007C188B" w:rsidP="007C188B">
      <w:r>
        <w:rPr>
          <w:rFonts w:hint="eastAsia"/>
        </w:rPr>
        <w:tab/>
      </w:r>
      <w:r>
        <w:rPr>
          <w:rFonts w:hint="eastAsia"/>
        </w:rPr>
        <w:t>实质上进行了两步操作：</w:t>
      </w:r>
    </w:p>
    <w:p w:rsidR="007C188B" w:rsidRDefault="007C188B" w:rsidP="007C188B"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）</w:t>
      </w:r>
      <w:r>
        <w:rPr>
          <w:rFonts w:hint="eastAsia"/>
        </w:rPr>
        <w:t>partitionBy</w:t>
      </w:r>
    </w:p>
    <w:p w:rsidR="007C188B" w:rsidRDefault="007C188B" w:rsidP="007C188B"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）在将同一个分区内的相同的</w:t>
      </w:r>
      <w:r>
        <w:rPr>
          <w:rFonts w:hint="eastAsia"/>
        </w:rPr>
        <w:t>keyvalue</w:t>
      </w:r>
      <w:proofErr w:type="gramStart"/>
      <w:r>
        <w:rPr>
          <w:rFonts w:hint="eastAsia"/>
        </w:rPr>
        <w:t>对分为</w:t>
      </w:r>
      <w:proofErr w:type="gramEnd"/>
      <w:r>
        <w:rPr>
          <w:rFonts w:hint="eastAsia"/>
        </w:rPr>
        <w:t>一组</w:t>
      </w:r>
    </w:p>
    <w:p w:rsidR="007C188B" w:rsidRDefault="007C188B" w:rsidP="007C188B"/>
    <w:p w:rsidR="007C188B" w:rsidRDefault="007C188B" w:rsidP="007C188B">
      <w:r>
        <w:rPr>
          <w:rFonts w:hint="eastAsia"/>
        </w:rPr>
        <w:t>groupBy</w:t>
      </w:r>
      <w:r>
        <w:rPr>
          <w:rFonts w:hint="eastAsia"/>
        </w:rPr>
        <w:t>：</w:t>
      </w:r>
    </w:p>
    <w:p w:rsidR="007C188B" w:rsidRDefault="007C188B" w:rsidP="007C188B">
      <w:r>
        <w:rPr>
          <w:rFonts w:hint="eastAsia"/>
        </w:rPr>
        <w:tab/>
        <w:t>1</w:t>
      </w:r>
      <w:r>
        <w:rPr>
          <w:rFonts w:hint="eastAsia"/>
        </w:rPr>
        <w:t>）同一批次内各个分区的分组统计（局部，不需要</w:t>
      </w:r>
      <w:proofErr w:type="gramStart"/>
      <w:r>
        <w:rPr>
          <w:rFonts w:hint="eastAsia"/>
        </w:rPr>
        <w:t>跨网络</w:t>
      </w:r>
      <w:proofErr w:type="gramEnd"/>
      <w:r>
        <w:rPr>
          <w:rFonts w:hint="eastAsia"/>
        </w:rPr>
        <w:t>传输）</w:t>
      </w:r>
    </w:p>
    <w:p w:rsidR="007C188B" w:rsidRDefault="007C188B" w:rsidP="007C188B">
      <w:r>
        <w:tab/>
      </w:r>
      <w:proofErr w:type="gramStart"/>
      <w:r>
        <w:t>partitionAggregate</w:t>
      </w:r>
      <w:proofErr w:type="gramEnd"/>
    </w:p>
    <w:p w:rsidR="007C188B" w:rsidRDefault="007C188B" w:rsidP="007C188B">
      <w:r>
        <w:t>.</w:t>
      </w:r>
      <w:proofErr w:type="gramStart"/>
      <w:r>
        <w:t>chainedAgg()</w:t>
      </w:r>
      <w:proofErr w:type="gramEnd"/>
    </w:p>
    <w:p w:rsidR="007C188B" w:rsidRDefault="007C188B" w:rsidP="007C188B">
      <w:r>
        <w:t>.</w:t>
      </w:r>
      <w:proofErr w:type="gramStart"/>
      <w:r>
        <w:t>chainEnd()</w:t>
      </w:r>
      <w:proofErr w:type="gramEnd"/>
    </w:p>
    <w:p w:rsidR="007C188B" w:rsidRDefault="007C188B" w:rsidP="007C188B">
      <w:r>
        <w:rPr>
          <w:rFonts w:hint="eastAsia"/>
        </w:rPr>
        <w:t>构造聚合链</w:t>
      </w:r>
      <w:r>
        <w:rPr>
          <w:rFonts w:hint="eastAsia"/>
        </w:rPr>
        <w:tab/>
      </w:r>
    </w:p>
    <w:p w:rsidR="007C188B" w:rsidRDefault="007C188B" w:rsidP="00FE087F">
      <w:pPr>
        <w:pStyle w:val="3"/>
        <w:spacing w:before="156" w:after="156"/>
      </w:pPr>
      <w:r>
        <w:rPr>
          <w:rFonts w:hint="eastAsia"/>
        </w:rPr>
        <w:t>全局统计</w:t>
      </w:r>
      <w:r>
        <w:rPr>
          <w:rFonts w:hint="eastAsia"/>
        </w:rPr>
        <w:t xml:space="preserve">  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需要</w:t>
      </w:r>
      <w:proofErr w:type="gramStart"/>
      <w:r>
        <w:rPr>
          <w:rFonts w:hint="eastAsia"/>
        </w:rPr>
        <w:t>跨网络</w:t>
      </w:r>
      <w:proofErr w:type="gramEnd"/>
      <w:r>
        <w:rPr>
          <w:rFonts w:hint="eastAsia"/>
        </w:rPr>
        <w:t>传输</w:t>
      </w:r>
      <w:r>
        <w:tab/>
        <w:t>persistentAggregate</w:t>
      </w:r>
    </w:p>
    <w:p w:rsidR="00397DEB" w:rsidRDefault="00397DEB" w:rsidP="00397DEB">
      <w:r>
        <w:rPr>
          <w:rFonts w:hint="eastAsia"/>
        </w:rPr>
        <w:t>分组统计：</w:t>
      </w:r>
    </w:p>
    <w:p w:rsidR="00397DEB" w:rsidRDefault="00397DEB" w:rsidP="00397DEB"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）直接进行全局统计（</w:t>
      </w:r>
      <w:proofErr w:type="gramStart"/>
      <w:r>
        <w:rPr>
          <w:rFonts w:hint="eastAsia"/>
        </w:rPr>
        <w:t>跨网络</w:t>
      </w:r>
      <w:proofErr w:type="gramEnd"/>
      <w:r>
        <w:rPr>
          <w:rFonts w:hint="eastAsia"/>
        </w:rPr>
        <w:t>数据传输）</w:t>
      </w:r>
    </w:p>
    <w:p w:rsidR="00397DEB" w:rsidRDefault="00397DEB" w:rsidP="00397DEB">
      <w:r>
        <w:tab/>
      </w:r>
      <w:r>
        <w:tab/>
      </w:r>
      <w:r>
        <w:rPr>
          <w:rFonts w:hint="eastAsia"/>
        </w:rPr>
        <w:t>2</w:t>
      </w:r>
      <w:r>
        <w:rPr>
          <w:rFonts w:hint="eastAsia"/>
        </w:rPr>
        <w:t>）先在同一批次各分区内进行局部统计（不需要进行</w:t>
      </w:r>
      <w:proofErr w:type="gramStart"/>
      <w:r>
        <w:rPr>
          <w:rFonts w:hint="eastAsia"/>
        </w:rPr>
        <w:t>跨网络</w:t>
      </w:r>
      <w:proofErr w:type="gramEnd"/>
      <w:r>
        <w:rPr>
          <w:rFonts w:hint="eastAsia"/>
        </w:rPr>
        <w:t>传输），然后对局部统计好的结果进行全局统计</w:t>
      </w:r>
    </w:p>
    <w:p w:rsidR="00397DEB" w:rsidRDefault="00397DEB" w:rsidP="00397DEB">
      <w:proofErr w:type="gramStart"/>
      <w:r>
        <w:t>group</w:t>
      </w:r>
      <w:proofErr w:type="gramEnd"/>
      <w:r>
        <w:t xml:space="preserve"> by</w:t>
      </w:r>
      <w:r>
        <w:tab/>
      </w:r>
    </w:p>
    <w:p w:rsidR="00397DEB" w:rsidRDefault="00397DEB" w:rsidP="00397DEB">
      <w:r>
        <w:rPr>
          <w:rFonts w:hint="eastAsia"/>
        </w:rPr>
        <w:tab/>
      </w:r>
      <w:r>
        <w:rPr>
          <w:rFonts w:hint="eastAsia"/>
        </w:rPr>
        <w:tab/>
        <w:t xml:space="preserve">partitionAggregate </w:t>
      </w:r>
      <w:r>
        <w:rPr>
          <w:rFonts w:hint="eastAsia"/>
        </w:rPr>
        <w:t>局部统计</w:t>
      </w:r>
    </w:p>
    <w:p w:rsidR="00397DEB" w:rsidRPr="00397DEB" w:rsidRDefault="00397DEB" w:rsidP="00397DEB">
      <w:r>
        <w:rPr>
          <w:rFonts w:hint="eastAsia"/>
        </w:rPr>
        <w:tab/>
      </w:r>
      <w:r>
        <w:rPr>
          <w:rFonts w:hint="eastAsia"/>
        </w:rPr>
        <w:tab/>
        <w:t xml:space="preserve">persistentAggregate </w:t>
      </w:r>
      <w:r>
        <w:rPr>
          <w:rFonts w:hint="eastAsia"/>
        </w:rPr>
        <w:t>全局统计</w:t>
      </w:r>
    </w:p>
    <w:p w:rsidR="007C188B" w:rsidRDefault="007C188B" w:rsidP="007C188B"/>
    <w:p w:rsidR="00C331CB" w:rsidRDefault="007C188B" w:rsidP="00C331CB">
      <w:pPr>
        <w:pStyle w:val="3"/>
        <w:spacing w:before="156" w:after="156"/>
      </w:pPr>
      <w:r>
        <w:rPr>
          <w:rFonts w:hint="eastAsia"/>
        </w:rPr>
        <w:t>shuffle</w:t>
      </w:r>
      <w:r>
        <w:rPr>
          <w:rFonts w:hint="eastAsia"/>
        </w:rPr>
        <w:tab/>
      </w:r>
      <w:r>
        <w:rPr>
          <w:rFonts w:hint="eastAsia"/>
        </w:rPr>
        <w:t>随机分配</w:t>
      </w:r>
    </w:p>
    <w:p w:rsidR="007C188B" w:rsidRDefault="007C188B" w:rsidP="007C188B">
      <w:r>
        <w:rPr>
          <w:rFonts w:hint="eastAsia"/>
        </w:rPr>
        <w:t xml:space="preserve"> </w:t>
      </w:r>
      <w:r>
        <w:rPr>
          <w:rFonts w:hint="eastAsia"/>
        </w:rPr>
        <w:t>前面组件产生的</w:t>
      </w:r>
      <w:r>
        <w:rPr>
          <w:rFonts w:hint="eastAsia"/>
        </w:rPr>
        <w:t>Tuple</w:t>
      </w:r>
      <w:r>
        <w:rPr>
          <w:rFonts w:hint="eastAsia"/>
        </w:rPr>
        <w:t>随机分给后面组件的各个分区</w:t>
      </w:r>
      <w:r>
        <w:rPr>
          <w:rFonts w:hint="eastAsia"/>
        </w:rPr>
        <w:t xml:space="preserve"> </w:t>
      </w:r>
      <w:r>
        <w:rPr>
          <w:rFonts w:hint="eastAsia"/>
        </w:rPr>
        <w:t>类似于</w:t>
      </w:r>
      <w:r>
        <w:rPr>
          <w:rFonts w:hint="eastAsia"/>
        </w:rPr>
        <w:t>shuffleGrouping</w:t>
      </w:r>
    </w:p>
    <w:p w:rsidR="007C188B" w:rsidRDefault="007C188B" w:rsidP="00C331CB">
      <w:pPr>
        <w:pStyle w:val="a3"/>
      </w:pPr>
      <w:r>
        <w:t xml:space="preserve">****** </w:t>
      </w:r>
      <w:proofErr w:type="gramStart"/>
      <w:r>
        <w:t>partitionIndex=</w:t>
      </w:r>
      <w:proofErr w:type="gramEnd"/>
      <w:r>
        <w:t>2 , str=kafka yarn kafka</w:t>
      </w:r>
    </w:p>
    <w:p w:rsidR="007C188B" w:rsidRDefault="007C188B" w:rsidP="00C331CB">
      <w:pPr>
        <w:pStyle w:val="a3"/>
      </w:pPr>
      <w:r>
        <w:t xml:space="preserve">****** </w:t>
      </w:r>
      <w:proofErr w:type="gramStart"/>
      <w:r>
        <w:t>partitionIndex=</w:t>
      </w:r>
      <w:proofErr w:type="gramEnd"/>
      <w:r>
        <w:t>0 , str=kafka yarn kafka</w:t>
      </w:r>
    </w:p>
    <w:p w:rsidR="007C188B" w:rsidRDefault="007C188B" w:rsidP="00C331CB">
      <w:pPr>
        <w:pStyle w:val="3"/>
        <w:spacing w:before="156" w:after="156"/>
      </w:pPr>
      <w:r>
        <w:rPr>
          <w:rFonts w:hint="eastAsia"/>
        </w:rPr>
        <w:lastRenderedPageBreak/>
        <w:t>partitionBy</w:t>
      </w:r>
      <w:r>
        <w:rPr>
          <w:rFonts w:hint="eastAsia"/>
        </w:rPr>
        <w:t>效果</w:t>
      </w:r>
      <w:r w:rsidR="00C262B1">
        <w:rPr>
          <w:rFonts w:hint="eastAsia"/>
        </w:rPr>
        <w:t>(</w:t>
      </w:r>
      <w:r w:rsidR="00C262B1">
        <w:rPr>
          <w:rFonts w:hint="eastAsia"/>
        </w:rPr>
        <w:t>用的比较少</w:t>
      </w:r>
      <w:r w:rsidR="00C262B1">
        <w:rPr>
          <w:rFonts w:hint="eastAsia"/>
        </w:rPr>
        <w:t xml:space="preserve">) </w:t>
      </w:r>
      <w:r>
        <w:rPr>
          <w:rFonts w:hint="eastAsia"/>
        </w:rPr>
        <w:t>：</w:t>
      </w:r>
    </w:p>
    <w:p w:rsidR="007C188B" w:rsidRDefault="007C188B" w:rsidP="00C331CB">
      <w:pPr>
        <w:pStyle w:val="a3"/>
      </w:pPr>
      <w:r>
        <w:tab/>
      </w:r>
      <w:proofErr w:type="gramStart"/>
      <w:r>
        <w:t>partitionIndex=</w:t>
      </w:r>
      <w:proofErr w:type="gramEnd"/>
      <w:r>
        <w:t>0----&gt;hadoop</w:t>
      </w:r>
    </w:p>
    <w:p w:rsidR="007C188B" w:rsidRDefault="007C188B" w:rsidP="00C331CB">
      <w:pPr>
        <w:pStyle w:val="a3"/>
      </w:pPr>
      <w:r>
        <w:tab/>
      </w:r>
      <w:proofErr w:type="gramStart"/>
      <w:r>
        <w:t>partitionIndex=</w:t>
      </w:r>
      <w:proofErr w:type="gramEnd"/>
      <w:r>
        <w:t>0----&gt;storm</w:t>
      </w:r>
    </w:p>
    <w:p w:rsidR="007C188B" w:rsidRDefault="007C188B" w:rsidP="00C331CB">
      <w:pPr>
        <w:pStyle w:val="a3"/>
      </w:pPr>
      <w:r>
        <w:tab/>
      </w:r>
      <w:proofErr w:type="gramStart"/>
      <w:r>
        <w:t>partitionIndex=</w:t>
      </w:r>
      <w:proofErr w:type="gramEnd"/>
      <w:r>
        <w:t>0----&gt;spark</w:t>
      </w:r>
    </w:p>
    <w:p w:rsidR="007C188B" w:rsidRDefault="007C188B" w:rsidP="00C331CB">
      <w:pPr>
        <w:pStyle w:val="a3"/>
      </w:pPr>
      <w:r>
        <w:tab/>
        <w:t>{"word":"spark"}</w:t>
      </w:r>
    </w:p>
    <w:p w:rsidR="007C188B" w:rsidRDefault="007C188B" w:rsidP="00C331CB">
      <w:pPr>
        <w:pStyle w:val="a3"/>
      </w:pPr>
      <w:r>
        <w:tab/>
      </w:r>
    </w:p>
    <w:p w:rsidR="007C188B" w:rsidRDefault="007C188B" w:rsidP="00C331CB">
      <w:pPr>
        <w:pStyle w:val="a3"/>
      </w:pPr>
      <w:r>
        <w:tab/>
      </w:r>
      <w:proofErr w:type="gramStart"/>
      <w:r>
        <w:t>partitionIndex=</w:t>
      </w:r>
      <w:proofErr w:type="gramEnd"/>
      <w:r>
        <w:t>1----&gt;mapreduce</w:t>
      </w:r>
    </w:p>
    <w:p w:rsidR="007C188B" w:rsidRDefault="007C188B" w:rsidP="00C331CB">
      <w:pPr>
        <w:pStyle w:val="a3"/>
      </w:pPr>
      <w:r>
        <w:tab/>
      </w:r>
      <w:proofErr w:type="gramStart"/>
      <w:r>
        <w:t>partitionIndex=</w:t>
      </w:r>
      <w:proofErr w:type="gramEnd"/>
      <w:r>
        <w:t>1----&gt;kafka</w:t>
      </w:r>
    </w:p>
    <w:p w:rsidR="007C188B" w:rsidRDefault="007C188B" w:rsidP="00C331CB">
      <w:pPr>
        <w:pStyle w:val="a3"/>
      </w:pPr>
      <w:r>
        <w:tab/>
      </w:r>
      <w:proofErr w:type="gramStart"/>
      <w:r>
        <w:t>partitionIndex=</w:t>
      </w:r>
      <w:proofErr w:type="gramEnd"/>
      <w:r>
        <w:t>1----&gt;mahout</w:t>
      </w:r>
    </w:p>
    <w:p w:rsidR="007C188B" w:rsidRDefault="007C188B" w:rsidP="00C331CB">
      <w:pPr>
        <w:pStyle w:val="a3"/>
      </w:pPr>
      <w:r>
        <w:tab/>
      </w:r>
    </w:p>
    <w:p w:rsidR="007C188B" w:rsidRDefault="007C188B" w:rsidP="00C331CB">
      <w:pPr>
        <w:pStyle w:val="a3"/>
      </w:pPr>
      <w:r>
        <w:tab/>
      </w:r>
      <w:proofErr w:type="gramStart"/>
      <w:r>
        <w:t>partitionIndex=</w:t>
      </w:r>
      <w:proofErr w:type="gramEnd"/>
      <w:r>
        <w:t>2----&gt;flume</w:t>
      </w:r>
    </w:p>
    <w:p w:rsidR="007C188B" w:rsidRDefault="007C188B" w:rsidP="00C331CB">
      <w:pPr>
        <w:pStyle w:val="a3"/>
      </w:pPr>
      <w:r>
        <w:tab/>
      </w:r>
      <w:proofErr w:type="gramStart"/>
      <w:r>
        <w:t>partitionIndex=</w:t>
      </w:r>
      <w:proofErr w:type="gramEnd"/>
      <w:r>
        <w:t>3----&gt;yarn</w:t>
      </w:r>
    </w:p>
    <w:p w:rsidR="007C188B" w:rsidRDefault="007C188B" w:rsidP="007C188B">
      <w:r>
        <w:tab/>
      </w:r>
    </w:p>
    <w:p w:rsidR="00C331CB" w:rsidRDefault="007C188B" w:rsidP="00C331CB">
      <w:pPr>
        <w:pStyle w:val="3"/>
        <w:spacing w:before="156" w:after="156"/>
      </w:pPr>
      <w:r>
        <w:rPr>
          <w:rFonts w:hint="eastAsia"/>
        </w:rPr>
        <w:t xml:space="preserve">global </w:t>
      </w:r>
      <w:r>
        <w:rPr>
          <w:rFonts w:hint="eastAsia"/>
        </w:rPr>
        <w:t>类似于</w:t>
      </w:r>
      <w:r>
        <w:rPr>
          <w:rFonts w:hint="eastAsia"/>
        </w:rPr>
        <w:t>gloablGrouping</w:t>
      </w:r>
    </w:p>
    <w:p w:rsidR="007C188B" w:rsidRDefault="007C188B" w:rsidP="007C188B">
      <w:r>
        <w:rPr>
          <w:rFonts w:hint="eastAsia"/>
        </w:rPr>
        <w:tab/>
        <w:t xml:space="preserve"> </w:t>
      </w:r>
      <w:r>
        <w:rPr>
          <w:rFonts w:hint="eastAsia"/>
        </w:rPr>
        <w:t>所有的</w:t>
      </w:r>
      <w:r>
        <w:rPr>
          <w:rFonts w:hint="eastAsia"/>
        </w:rPr>
        <w:t>Tuple</w:t>
      </w:r>
      <w:r>
        <w:rPr>
          <w:rFonts w:hint="eastAsia"/>
        </w:rPr>
        <w:t>只会进入到后面一个分区内</w:t>
      </w:r>
      <w:r>
        <w:rPr>
          <w:rFonts w:hint="eastAsia"/>
        </w:rPr>
        <w:t xml:space="preserve"> </w:t>
      </w:r>
      <w:r>
        <w:rPr>
          <w:rFonts w:hint="eastAsia"/>
        </w:rPr>
        <w:t>（慎重使用）</w:t>
      </w:r>
    </w:p>
    <w:p w:rsidR="007C188B" w:rsidRDefault="007C188B" w:rsidP="007C188B">
      <w:r>
        <w:tab/>
      </w:r>
      <w:proofErr w:type="gramStart"/>
      <w:r w:rsidR="00C331CB">
        <w:t>vv</w:t>
      </w:r>
      <w:r>
        <w:t>fieldsGrouping</w:t>
      </w:r>
      <w:proofErr w:type="gramEnd"/>
      <w:r>
        <w:t xml:space="preserve"> === partitionBy</w:t>
      </w:r>
      <w:r>
        <w:tab/>
      </w:r>
    </w:p>
    <w:p w:rsidR="00C331CB" w:rsidRDefault="007C188B" w:rsidP="00C331CB">
      <w:pPr>
        <w:pStyle w:val="3"/>
        <w:spacing w:before="156" w:after="156"/>
      </w:pPr>
      <w:r>
        <w:rPr>
          <w:rFonts w:hint="eastAsia"/>
        </w:rPr>
        <w:t>batchGlobal</w:t>
      </w:r>
      <w:r>
        <w:rPr>
          <w:rFonts w:hint="eastAsia"/>
        </w:rPr>
        <w:t>：</w:t>
      </w:r>
    </w:p>
    <w:p w:rsidR="007C188B" w:rsidRDefault="007C188B" w:rsidP="007C188B">
      <w:r>
        <w:rPr>
          <w:rFonts w:hint="eastAsia"/>
        </w:rPr>
        <w:t>同一批次内的</w:t>
      </w:r>
      <w:r>
        <w:rPr>
          <w:rFonts w:hint="eastAsia"/>
        </w:rPr>
        <w:t>tuple</w:t>
      </w:r>
      <w:r>
        <w:rPr>
          <w:rFonts w:hint="eastAsia"/>
        </w:rPr>
        <w:t>只会进入到后面一个分区内，不同批次内的</w:t>
      </w:r>
      <w:r>
        <w:rPr>
          <w:rFonts w:hint="eastAsia"/>
        </w:rPr>
        <w:t>Tuple</w:t>
      </w:r>
      <w:r>
        <w:rPr>
          <w:rFonts w:hint="eastAsia"/>
        </w:rPr>
        <w:t>可能进入不同的分区内</w:t>
      </w:r>
    </w:p>
    <w:p w:rsidR="00C331CB" w:rsidRDefault="007C188B" w:rsidP="00C331CB">
      <w:pPr>
        <w:pStyle w:val="3"/>
        <w:spacing w:before="156" w:after="156"/>
      </w:pPr>
      <w:r>
        <w:rPr>
          <w:rFonts w:hint="eastAsia"/>
        </w:rPr>
        <w:t xml:space="preserve">broadcast </w:t>
      </w:r>
      <w:r>
        <w:rPr>
          <w:rFonts w:hint="eastAsia"/>
        </w:rPr>
        <w:t>广播</w:t>
      </w:r>
    </w:p>
    <w:p w:rsidR="007C188B" w:rsidRDefault="007C188B" w:rsidP="007C188B">
      <w:r>
        <w:rPr>
          <w:rFonts w:hint="eastAsia"/>
        </w:rPr>
        <w:t xml:space="preserve"> </w:t>
      </w:r>
      <w:r>
        <w:rPr>
          <w:rFonts w:hint="eastAsia"/>
        </w:rPr>
        <w:t>将</w:t>
      </w:r>
      <w:r>
        <w:rPr>
          <w:rFonts w:hint="eastAsia"/>
        </w:rPr>
        <w:t>tuple</w:t>
      </w:r>
      <w:r>
        <w:rPr>
          <w:rFonts w:hint="eastAsia"/>
        </w:rPr>
        <w:t>复制给后面的所有分区，一般结合</w:t>
      </w:r>
      <w:r>
        <w:rPr>
          <w:rFonts w:hint="eastAsia"/>
        </w:rPr>
        <w:t>drpc</w:t>
      </w:r>
      <w:r>
        <w:rPr>
          <w:rFonts w:hint="eastAsia"/>
        </w:rPr>
        <w:t>使用</w:t>
      </w:r>
    </w:p>
    <w:p w:rsidR="007C188B" w:rsidRDefault="007C188B" w:rsidP="007C188B"/>
    <w:p w:rsidR="007C188B" w:rsidRDefault="007C188B" w:rsidP="00FE087F">
      <w:pPr>
        <w:pStyle w:val="2"/>
        <w:spacing w:before="156" w:after="156"/>
      </w:pPr>
      <w:r>
        <w:rPr>
          <w:rFonts w:hint="eastAsia"/>
        </w:rPr>
        <w:t>DRPC</w:t>
      </w:r>
    </w:p>
    <w:p w:rsidR="007C188B" w:rsidRDefault="007C188B" w:rsidP="007C188B">
      <w:r>
        <w:rPr>
          <w:rFonts w:hint="eastAsia"/>
        </w:rPr>
        <w:t>分布式远程过程调用</w:t>
      </w:r>
      <w:r w:rsidR="00736F1E">
        <w:rPr>
          <w:rFonts w:hint="eastAsia"/>
        </w:rPr>
        <w:t xml:space="preserve"> </w:t>
      </w:r>
      <w:r>
        <w:rPr>
          <w:rFonts w:hint="eastAsia"/>
        </w:rPr>
        <w:t>请求</w:t>
      </w:r>
      <w:r>
        <w:rPr>
          <w:rFonts w:hint="eastAsia"/>
        </w:rPr>
        <w:t>-</w:t>
      </w:r>
      <w:r>
        <w:rPr>
          <w:rFonts w:hint="eastAsia"/>
        </w:rPr>
        <w:t>响应</w:t>
      </w:r>
    </w:p>
    <w:p w:rsidR="007C188B" w:rsidRDefault="007C188B" w:rsidP="007C188B">
      <w:r>
        <w:rPr>
          <w:rFonts w:hint="eastAsia"/>
        </w:rPr>
        <w:t>需求：查询当前统计结果</w:t>
      </w:r>
    </w:p>
    <w:p w:rsidR="007C188B" w:rsidRDefault="007C188B" w:rsidP="007C188B">
      <w:r>
        <w:rPr>
          <w:rFonts w:hint="eastAsia"/>
        </w:rPr>
        <w:t>*</w:t>
      </w:r>
      <w:r>
        <w:rPr>
          <w:rFonts w:hint="eastAsia"/>
        </w:rPr>
        <w:t>统计结果数据存入到</w:t>
      </w:r>
      <w:r>
        <w:rPr>
          <w:rFonts w:hint="eastAsia"/>
        </w:rPr>
        <w:t>HBase</w:t>
      </w:r>
      <w:r>
        <w:rPr>
          <w:rFonts w:hint="eastAsia"/>
        </w:rPr>
        <w:t>、</w:t>
      </w:r>
      <w:r>
        <w:rPr>
          <w:rFonts w:hint="eastAsia"/>
        </w:rPr>
        <w:t>Redis</w:t>
      </w:r>
    </w:p>
    <w:p w:rsidR="007C188B" w:rsidRDefault="007C188B" w:rsidP="007C188B"/>
    <w:p w:rsidR="007C188B" w:rsidRDefault="007C188B" w:rsidP="007C188B">
      <w:r>
        <w:rPr>
          <w:rFonts w:hint="eastAsia"/>
        </w:rPr>
        <w:t xml:space="preserve">TridentState </w:t>
      </w:r>
      <w:r>
        <w:rPr>
          <w:rFonts w:hint="eastAsia"/>
        </w:rPr>
        <w:t>统计结果状态</w:t>
      </w:r>
    </w:p>
    <w:p w:rsidR="007C188B" w:rsidRDefault="007C188B" w:rsidP="007C188B">
      <w:r>
        <w:t>TridentTopology.newDRPCStream</w:t>
      </w:r>
    </w:p>
    <w:p w:rsidR="007C188B" w:rsidRDefault="007C188B" w:rsidP="007C188B"/>
    <w:p w:rsidR="007C188B" w:rsidRDefault="007C188B" w:rsidP="006359E7">
      <w:pPr>
        <w:pStyle w:val="3"/>
        <w:spacing w:before="156" w:after="156"/>
      </w:pPr>
      <w:r>
        <w:rPr>
          <w:rFonts w:hint="eastAsia"/>
        </w:rPr>
        <w:t>集群上使用</w:t>
      </w:r>
      <w:r>
        <w:rPr>
          <w:rFonts w:hint="eastAsia"/>
        </w:rPr>
        <w:t>drpc</w:t>
      </w:r>
    </w:p>
    <w:p w:rsidR="007C188B" w:rsidRDefault="007C188B" w:rsidP="007C188B">
      <w:r>
        <w:rPr>
          <w:rFonts w:hint="eastAsia"/>
        </w:rPr>
        <w:t>要启用</w:t>
      </w:r>
      <w:r>
        <w:rPr>
          <w:rFonts w:hint="eastAsia"/>
        </w:rPr>
        <w:t>drpc server</w:t>
      </w:r>
      <w:r>
        <w:rPr>
          <w:rFonts w:hint="eastAsia"/>
        </w:rPr>
        <w:t>进程</w:t>
      </w:r>
      <w:r>
        <w:rPr>
          <w:rFonts w:hint="eastAsia"/>
        </w:rPr>
        <w:t xml:space="preserve">  </w:t>
      </w:r>
      <w:r>
        <w:rPr>
          <w:rFonts w:hint="eastAsia"/>
        </w:rPr>
        <w:t>需要先修改</w:t>
      </w:r>
      <w:r>
        <w:rPr>
          <w:rFonts w:hint="eastAsia"/>
        </w:rPr>
        <w:t>storm.yaml</w:t>
      </w:r>
      <w:r>
        <w:rPr>
          <w:rFonts w:hint="eastAsia"/>
        </w:rPr>
        <w:t>配置文件添加</w:t>
      </w:r>
    </w:p>
    <w:p w:rsidR="007C188B" w:rsidRDefault="007C188B" w:rsidP="007C188B">
      <w:r>
        <w:tab/>
        <w:t>drpc.servers</w:t>
      </w:r>
      <w:r w:rsidR="006359E7">
        <w:t xml:space="preserve"> </w:t>
      </w:r>
      <w:r>
        <w:tab/>
      </w:r>
    </w:p>
    <w:p w:rsidR="007C188B" w:rsidRDefault="007C188B" w:rsidP="007C188B">
      <w:r>
        <w:tab/>
        <w:t>drpc.port</w:t>
      </w:r>
    </w:p>
    <w:p w:rsidR="007C188B" w:rsidRDefault="007C188B" w:rsidP="007C188B">
      <w:r>
        <w:tab/>
      </w:r>
    </w:p>
    <w:p w:rsidR="007C188B" w:rsidRDefault="007C188B" w:rsidP="007C188B">
      <w:r>
        <w:rPr>
          <w:rFonts w:hint="eastAsia"/>
        </w:rPr>
        <w:lastRenderedPageBreak/>
        <w:tab/>
      </w:r>
      <w:r>
        <w:rPr>
          <w:rFonts w:hint="eastAsia"/>
        </w:rPr>
        <w:t>重启</w:t>
      </w:r>
      <w:r>
        <w:rPr>
          <w:rFonts w:hint="eastAsia"/>
        </w:rPr>
        <w:t>storm</w:t>
      </w:r>
      <w:r>
        <w:rPr>
          <w:rFonts w:hint="eastAsia"/>
        </w:rPr>
        <w:t>集群</w:t>
      </w:r>
    </w:p>
    <w:p w:rsidR="007C188B" w:rsidRDefault="007C188B" w:rsidP="007C188B">
      <w:r>
        <w:rPr>
          <w:rFonts w:hint="eastAsia"/>
        </w:rPr>
        <w:tab/>
      </w:r>
      <w:r>
        <w:rPr>
          <w:rFonts w:hint="eastAsia"/>
        </w:rPr>
        <w:t>添加启动</w:t>
      </w:r>
      <w:r>
        <w:rPr>
          <w:rFonts w:hint="eastAsia"/>
        </w:rPr>
        <w:t xml:space="preserve"> drpc</w:t>
      </w:r>
      <w:r>
        <w:rPr>
          <w:rFonts w:hint="eastAsia"/>
        </w:rPr>
        <w:t>服务进程</w:t>
      </w:r>
    </w:p>
    <w:p w:rsidR="00105803" w:rsidRDefault="007C188B" w:rsidP="007C188B">
      <w:r>
        <w:tab/>
        <w:t xml:space="preserve">$ </w:t>
      </w:r>
      <w:proofErr w:type="gramStart"/>
      <w:r>
        <w:t>nohup</w:t>
      </w:r>
      <w:proofErr w:type="gramEnd"/>
      <w:r>
        <w:t xml:space="preserve"> bin/storm drpc &gt; /dev/null 2&gt;&amp;1 &amp;</w:t>
      </w:r>
    </w:p>
    <w:p w:rsidR="005B3630" w:rsidRDefault="005B3630" w:rsidP="005B3630">
      <w:pPr>
        <w:pStyle w:val="1"/>
      </w:pPr>
      <w:r>
        <w:t xml:space="preserve">storm </w:t>
      </w:r>
      <w:proofErr w:type="gramStart"/>
      <w:r>
        <w:rPr>
          <w:rFonts w:hint="eastAsia"/>
        </w:rPr>
        <w:t>批启动</w:t>
      </w:r>
      <w:proofErr w:type="gramEnd"/>
      <w:r>
        <w:rPr>
          <w:rFonts w:hint="eastAsia"/>
        </w:rPr>
        <w:t>脚本</w:t>
      </w:r>
    </w:p>
    <w:p w:rsidR="006408F8" w:rsidRDefault="006408F8" w:rsidP="006408F8">
      <w:r w:rsidRPr="006408F8">
        <w:rPr>
          <w:rFonts w:hint="eastAsia"/>
        </w:rPr>
        <w:t>统一写在节点</w:t>
      </w:r>
      <w:r w:rsidRPr="006408F8">
        <w:rPr>
          <w:rFonts w:hint="eastAsia"/>
        </w:rPr>
        <w:t>nimbus</w:t>
      </w:r>
      <w:r w:rsidRPr="006408F8">
        <w:rPr>
          <w:rFonts w:hint="eastAsia"/>
        </w:rPr>
        <w:t>服务器</w:t>
      </w:r>
    </w:p>
    <w:p w:rsidR="006408F8" w:rsidRDefault="006408F8" w:rsidP="006408F8">
      <w:pPr>
        <w:pStyle w:val="2"/>
        <w:spacing w:before="156" w:after="156"/>
      </w:pPr>
      <w:r>
        <w:rPr>
          <w:rFonts w:hint="eastAsia"/>
        </w:rPr>
        <w:t>zookeeper</w:t>
      </w:r>
      <w:proofErr w:type="gramStart"/>
      <w:r>
        <w:rPr>
          <w:rFonts w:hint="eastAsia"/>
        </w:rPr>
        <w:t>批启动</w:t>
      </w:r>
      <w:proofErr w:type="gramEnd"/>
      <w:r>
        <w:rPr>
          <w:rFonts w:hint="eastAsia"/>
        </w:rPr>
        <w:t>脚本：</w:t>
      </w:r>
    </w:p>
    <w:p w:rsidR="006408F8" w:rsidRDefault="006408F8" w:rsidP="006408F8">
      <w:r>
        <w:t>zoo.cfg</w:t>
      </w:r>
    </w:p>
    <w:p w:rsidR="006408F8" w:rsidRDefault="006408F8" w:rsidP="006408F8">
      <w:r>
        <w:t>server.1=hostname</w:t>
      </w:r>
      <w:proofErr w:type="gramStart"/>
      <w:r>
        <w:t>:2888:388</w:t>
      </w:r>
      <w:proofErr w:type="gramEnd"/>
    </w:p>
    <w:p w:rsidR="006408F8" w:rsidRDefault="006408F8" w:rsidP="006408F8">
      <w:r>
        <w:rPr>
          <w:rFonts w:hint="eastAsia"/>
        </w:rPr>
        <w:t xml:space="preserve">zookeeper.sh </w:t>
      </w:r>
      <w:r>
        <w:rPr>
          <w:rFonts w:hint="eastAsia"/>
        </w:rPr>
        <w:t>内容：</w:t>
      </w:r>
    </w:p>
    <w:p w:rsidR="006408F8" w:rsidRDefault="006408F8" w:rsidP="006408F8">
      <w:pPr>
        <w:pStyle w:val="a3"/>
      </w:pPr>
      <w:proofErr w:type="gramStart"/>
      <w:r>
        <w:t>#!/</w:t>
      </w:r>
      <w:proofErr w:type="gramEnd"/>
      <w:r>
        <w:t>bin/bash</w:t>
      </w:r>
    </w:p>
    <w:p w:rsidR="006408F8" w:rsidRDefault="006408F8" w:rsidP="006408F8">
      <w:pPr>
        <w:pStyle w:val="a3"/>
      </w:pPr>
    </w:p>
    <w:p w:rsidR="006408F8" w:rsidRDefault="006408F8" w:rsidP="006408F8">
      <w:pPr>
        <w:pStyle w:val="a3"/>
      </w:pPr>
      <w:proofErr w:type="gramStart"/>
      <w:r>
        <w:t>if</w:t>
      </w:r>
      <w:proofErr w:type="gramEnd"/>
      <w:r>
        <w:t xml:space="preserve"> [ $# -ne 1 ];then</w:t>
      </w:r>
    </w:p>
    <w:p w:rsidR="006408F8" w:rsidRDefault="006408F8" w:rsidP="006408F8">
      <w:pPr>
        <w:pStyle w:val="a3"/>
      </w:pPr>
      <w:r>
        <w:t xml:space="preserve">        </w:t>
      </w:r>
      <w:proofErr w:type="gramStart"/>
      <w:r>
        <w:t>echo</w:t>
      </w:r>
      <w:proofErr w:type="gramEnd"/>
      <w:r>
        <w:t xml:space="preserve"> "Usage: bin/zkServer.sh {start|start-foreground|stop|restart|status|upgrade|print-cmd}"</w:t>
      </w:r>
    </w:p>
    <w:p w:rsidR="006408F8" w:rsidRDefault="006408F8" w:rsidP="006408F8">
      <w:pPr>
        <w:pStyle w:val="a3"/>
      </w:pPr>
      <w:r>
        <w:t xml:space="preserve">        </w:t>
      </w:r>
      <w:proofErr w:type="gramStart"/>
      <w:r>
        <w:t>exit</w:t>
      </w:r>
      <w:proofErr w:type="gramEnd"/>
      <w:r>
        <w:t xml:space="preserve"> 4</w:t>
      </w:r>
    </w:p>
    <w:p w:rsidR="006408F8" w:rsidRDefault="006408F8" w:rsidP="006408F8">
      <w:pPr>
        <w:pStyle w:val="a3"/>
      </w:pPr>
      <w:proofErr w:type="gramStart"/>
      <w:r>
        <w:t>fi</w:t>
      </w:r>
      <w:proofErr w:type="gramEnd"/>
    </w:p>
    <w:p w:rsidR="006408F8" w:rsidRDefault="006408F8" w:rsidP="006408F8">
      <w:pPr>
        <w:pStyle w:val="a3"/>
      </w:pPr>
    </w:p>
    <w:p w:rsidR="006408F8" w:rsidRDefault="006408F8" w:rsidP="006408F8">
      <w:pPr>
        <w:pStyle w:val="a3"/>
      </w:pPr>
      <w:proofErr w:type="gramStart"/>
      <w:r>
        <w:t>source</w:t>
      </w:r>
      <w:proofErr w:type="gramEnd"/>
      <w:r>
        <w:t xml:space="preserve"> /etc/profile</w:t>
      </w:r>
    </w:p>
    <w:p w:rsidR="006408F8" w:rsidRDefault="006408F8" w:rsidP="006408F8">
      <w:pPr>
        <w:pStyle w:val="a3"/>
      </w:pPr>
      <w:r>
        <w:t>ZK_HOME=/opt/modules/zookeeper-3.4.5-cdh5.3.6</w:t>
      </w:r>
    </w:p>
    <w:p w:rsidR="006408F8" w:rsidRDefault="006408F8" w:rsidP="006408F8">
      <w:pPr>
        <w:pStyle w:val="a3"/>
      </w:pPr>
    </w:p>
    <w:p w:rsidR="006408F8" w:rsidRDefault="006408F8" w:rsidP="006408F8">
      <w:pPr>
        <w:pStyle w:val="a3"/>
      </w:pPr>
      <w:proofErr w:type="gramStart"/>
      <w:r>
        <w:t>for</w:t>
      </w:r>
      <w:proofErr w:type="gramEnd"/>
      <w:r>
        <w:t xml:space="preserve"> node in hive-stu.ibeifeng.com</w:t>
      </w:r>
    </w:p>
    <w:p w:rsidR="006408F8" w:rsidRDefault="006408F8" w:rsidP="006408F8">
      <w:pPr>
        <w:pStyle w:val="a3"/>
      </w:pPr>
      <w:proofErr w:type="gramStart"/>
      <w:r>
        <w:t>do</w:t>
      </w:r>
      <w:proofErr w:type="gramEnd"/>
    </w:p>
    <w:p w:rsidR="006408F8" w:rsidRDefault="006408F8" w:rsidP="006408F8">
      <w:pPr>
        <w:pStyle w:val="a3"/>
      </w:pPr>
      <w:r>
        <w:t xml:space="preserve">        </w:t>
      </w:r>
      <w:proofErr w:type="gramStart"/>
      <w:r>
        <w:t>echo</w:t>
      </w:r>
      <w:proofErr w:type="gramEnd"/>
      <w:r>
        <w:t xml:space="preserve"> "$1 zookeeper in $node"</w:t>
      </w:r>
    </w:p>
    <w:p w:rsidR="006408F8" w:rsidRDefault="006408F8" w:rsidP="006408F8">
      <w:pPr>
        <w:pStyle w:val="a3"/>
      </w:pPr>
      <w:r>
        <w:t xml:space="preserve">        </w:t>
      </w:r>
      <w:proofErr w:type="gramStart"/>
      <w:r>
        <w:t>ssh</w:t>
      </w:r>
      <w:proofErr w:type="gramEnd"/>
      <w:r>
        <w:t xml:space="preserve"> $node "source /etc/profile &amp;&amp; $ZK_HOME/bin/zkServer.sh $1"</w:t>
      </w:r>
    </w:p>
    <w:p w:rsidR="006408F8" w:rsidRDefault="006408F8" w:rsidP="006408F8">
      <w:pPr>
        <w:pStyle w:val="a3"/>
      </w:pPr>
      <w:proofErr w:type="gramStart"/>
      <w:r>
        <w:t>done</w:t>
      </w:r>
      <w:proofErr w:type="gramEnd"/>
    </w:p>
    <w:p w:rsidR="006408F8" w:rsidRDefault="006408F8" w:rsidP="006408F8"/>
    <w:p w:rsidR="006408F8" w:rsidRDefault="006408F8" w:rsidP="0051533E">
      <w:pPr>
        <w:pStyle w:val="2"/>
        <w:spacing w:before="156" w:after="156"/>
      </w:pPr>
      <w:r>
        <w:rPr>
          <w:rFonts w:hint="eastAsia"/>
        </w:rPr>
        <w:t>Storm</w:t>
      </w:r>
      <w:r>
        <w:rPr>
          <w:rFonts w:hint="eastAsia"/>
        </w:rPr>
        <w:t>停止脚本</w:t>
      </w:r>
    </w:p>
    <w:p w:rsidR="006408F8" w:rsidRDefault="006408F8" w:rsidP="006408F8">
      <w:r>
        <w:rPr>
          <w:rFonts w:hint="eastAsia"/>
        </w:rPr>
        <w:t>主节点</w:t>
      </w:r>
      <w:r w:rsidR="00D87F7F">
        <w:rPr>
          <w:rFonts w:hint="eastAsia"/>
        </w:rPr>
        <w:t>/</w:t>
      </w:r>
      <w:r>
        <w:t>nimbus</w:t>
      </w:r>
      <w:r w:rsidR="00D87F7F">
        <w:t xml:space="preserve">  </w:t>
      </w:r>
      <w:r>
        <w:t>ui</w:t>
      </w:r>
      <w:r w:rsidR="00D87F7F">
        <w:t>/</w:t>
      </w:r>
      <w:r>
        <w:rPr>
          <w:rFonts w:hint="eastAsia"/>
        </w:rPr>
        <w:t>从节点</w:t>
      </w:r>
      <w:r w:rsidR="00D87F7F">
        <w:rPr>
          <w:rFonts w:hint="eastAsia"/>
        </w:rPr>
        <w:t>/</w:t>
      </w:r>
      <w:r>
        <w:t>logviewer</w:t>
      </w:r>
      <w:r w:rsidR="00D87F7F">
        <w:t>/</w:t>
      </w:r>
      <w:r>
        <w:t>supervisor</w:t>
      </w:r>
    </w:p>
    <w:p w:rsidR="006408F8" w:rsidRDefault="006408F8" w:rsidP="006408F8">
      <w:r>
        <w:rPr>
          <w:rFonts w:hint="eastAsia"/>
        </w:rPr>
        <w:t>在</w:t>
      </w:r>
      <w:r>
        <w:rPr>
          <w:rFonts w:hint="eastAsia"/>
        </w:rPr>
        <w:t>storm</w:t>
      </w:r>
      <w:r>
        <w:rPr>
          <w:rFonts w:hint="eastAsia"/>
        </w:rPr>
        <w:t>的主节点上添加一个指定</w:t>
      </w:r>
      <w:r>
        <w:rPr>
          <w:rFonts w:hint="eastAsia"/>
        </w:rPr>
        <w:t>supervisor</w:t>
      </w:r>
      <w:r>
        <w:rPr>
          <w:rFonts w:hint="eastAsia"/>
        </w:rPr>
        <w:t>节点的文件</w:t>
      </w:r>
    </w:p>
    <w:p w:rsidR="006408F8" w:rsidRDefault="006408F8" w:rsidP="006408F8">
      <w:proofErr w:type="gramStart"/>
      <w:r>
        <w:t>supervisors</w:t>
      </w:r>
      <w:proofErr w:type="gramEnd"/>
    </w:p>
    <w:p w:rsidR="006408F8" w:rsidRDefault="006408F8" w:rsidP="006408F8">
      <w:r>
        <w:t>/opt/modules/apache-storm-0.9.6/conf/supervisors</w:t>
      </w:r>
    </w:p>
    <w:p w:rsidR="006408F8" w:rsidRDefault="006408F8" w:rsidP="006408F8">
      <w:r>
        <w:rPr>
          <w:rFonts w:hint="eastAsia"/>
        </w:rPr>
        <w:t>内容</w:t>
      </w:r>
      <w:r>
        <w:rPr>
          <w:rFonts w:hint="eastAsia"/>
        </w:rPr>
        <w:t xml:space="preserve"> </w:t>
      </w:r>
      <w:r>
        <w:rPr>
          <w:rFonts w:hint="eastAsia"/>
        </w:rPr>
        <w:t>一行一个</w:t>
      </w:r>
      <w:r>
        <w:rPr>
          <w:rFonts w:hint="eastAsia"/>
        </w:rPr>
        <w:t>Supervisor</w:t>
      </w:r>
      <w:r>
        <w:rPr>
          <w:rFonts w:hint="eastAsia"/>
        </w:rPr>
        <w:t>节点服务器主机名</w:t>
      </w:r>
    </w:p>
    <w:p w:rsidR="006408F8" w:rsidRDefault="006408F8" w:rsidP="006408F8"/>
    <w:p w:rsidR="006408F8" w:rsidRDefault="006408F8" w:rsidP="006408F8">
      <w:r>
        <w:t xml:space="preserve">$ kill -9 `ps -ef | grep daemon.nimbus | </w:t>
      </w:r>
      <w:r w:rsidR="00D8306B">
        <w:t>grep –v grep|</w:t>
      </w:r>
      <w:r>
        <w:t>awk '{print $2}' | head -n 1`</w:t>
      </w:r>
    </w:p>
    <w:p w:rsidR="006408F8" w:rsidRDefault="006408F8" w:rsidP="006408F8">
      <w:r>
        <w:t>$ kill -9 `ps -ef | grep daemon.supervisor | awk '{print $2}' | head -n 1`</w:t>
      </w:r>
    </w:p>
    <w:p w:rsidR="006408F8" w:rsidRDefault="006408F8" w:rsidP="006408F8">
      <w:r>
        <w:t>$ kill -9 `ps -ef | grep ui.core | awk '{print $2}' | head -n 1`</w:t>
      </w:r>
    </w:p>
    <w:p w:rsidR="006408F8" w:rsidRDefault="006408F8" w:rsidP="006408F8">
      <w:r>
        <w:lastRenderedPageBreak/>
        <w:t>$ kill -9 `ps -ef | grep daemon.logviewer | awk '{print $2}' | head -n 1`</w:t>
      </w:r>
    </w:p>
    <w:p w:rsidR="006408F8" w:rsidRDefault="006408F8" w:rsidP="006408F8"/>
    <w:p w:rsidR="006408F8" w:rsidRDefault="006408F8" w:rsidP="006408F8">
      <w:proofErr w:type="gramStart"/>
      <w:r>
        <w:t>stop-storm.sh</w:t>
      </w:r>
      <w:proofErr w:type="gramEnd"/>
    </w:p>
    <w:p w:rsidR="00E45612" w:rsidRDefault="00E45612" w:rsidP="00E45612">
      <w:pPr>
        <w:pStyle w:val="a3"/>
      </w:pPr>
      <w:proofErr w:type="gramStart"/>
      <w:r>
        <w:t>#!/</w:t>
      </w:r>
      <w:proofErr w:type="gramEnd"/>
      <w:r>
        <w:t>bin/bash</w:t>
      </w:r>
    </w:p>
    <w:p w:rsidR="00E45612" w:rsidRDefault="00E45612" w:rsidP="00E45612">
      <w:pPr>
        <w:pStyle w:val="a3"/>
      </w:pPr>
    </w:p>
    <w:p w:rsidR="00E45612" w:rsidRDefault="00E45612" w:rsidP="00E45612">
      <w:pPr>
        <w:pStyle w:val="a3"/>
      </w:pPr>
      <w:proofErr w:type="gramStart"/>
      <w:r>
        <w:t>source</w:t>
      </w:r>
      <w:proofErr w:type="gramEnd"/>
      <w:r>
        <w:t xml:space="preserve"> /etc/profile</w:t>
      </w:r>
    </w:p>
    <w:p w:rsidR="00E45612" w:rsidRDefault="00E45612" w:rsidP="00E45612">
      <w:pPr>
        <w:pStyle w:val="a3"/>
      </w:pPr>
      <w:r>
        <w:t>STORM_HOME=/opt/modules/apache-storm-0.9.6</w:t>
      </w:r>
    </w:p>
    <w:p w:rsidR="00E45612" w:rsidRDefault="00E45612" w:rsidP="00E45612">
      <w:pPr>
        <w:pStyle w:val="a3"/>
      </w:pPr>
    </w:p>
    <w:p w:rsidR="00E45612" w:rsidRDefault="00E45612" w:rsidP="00E45612">
      <w:pPr>
        <w:pStyle w:val="a3"/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先在主节点上停止</w:t>
      </w:r>
      <w:r>
        <w:rPr>
          <w:rFonts w:hint="eastAsia"/>
        </w:rPr>
        <w:t>nimbus</w:t>
      </w:r>
      <w:r>
        <w:rPr>
          <w:rFonts w:hint="eastAsia"/>
        </w:rPr>
        <w:t>和</w:t>
      </w:r>
      <w:r>
        <w:rPr>
          <w:rFonts w:hint="eastAsia"/>
        </w:rPr>
        <w:t>ui</w:t>
      </w:r>
      <w:r>
        <w:rPr>
          <w:rFonts w:hint="eastAsia"/>
        </w:rPr>
        <w:t>进程</w:t>
      </w:r>
    </w:p>
    <w:p w:rsidR="00E45612" w:rsidRDefault="00E45612" w:rsidP="00E45612">
      <w:pPr>
        <w:pStyle w:val="a3"/>
      </w:pPr>
      <w:proofErr w:type="gramStart"/>
      <w:r>
        <w:t>kill</w:t>
      </w:r>
      <w:proofErr w:type="gramEnd"/>
      <w:r>
        <w:t xml:space="preserve"> -9 `ps -ef | grep daemon.nimbus | awk '{print $2}' | head -n 1`</w:t>
      </w:r>
    </w:p>
    <w:p w:rsidR="00E45612" w:rsidRDefault="00E45612" w:rsidP="00E45612">
      <w:pPr>
        <w:pStyle w:val="a3"/>
      </w:pPr>
      <w:proofErr w:type="gramStart"/>
      <w:r>
        <w:t>kill</w:t>
      </w:r>
      <w:proofErr w:type="gramEnd"/>
      <w:r>
        <w:t xml:space="preserve"> -9 `ps -ef | grep ui.core | awk '{print $2}' | head -n 1`</w:t>
      </w:r>
    </w:p>
    <w:p w:rsidR="00E45612" w:rsidRDefault="00E45612" w:rsidP="00E45612">
      <w:pPr>
        <w:pStyle w:val="a3"/>
      </w:pPr>
    </w:p>
    <w:p w:rsidR="00E45612" w:rsidRDefault="00E45612" w:rsidP="00E45612">
      <w:pPr>
        <w:pStyle w:val="a3"/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在从节点上停止</w:t>
      </w:r>
      <w:r>
        <w:rPr>
          <w:rFonts w:hint="eastAsia"/>
        </w:rPr>
        <w:t>logviewer</w:t>
      </w:r>
      <w:r>
        <w:rPr>
          <w:rFonts w:hint="eastAsia"/>
        </w:rPr>
        <w:t>和</w:t>
      </w:r>
      <w:r>
        <w:rPr>
          <w:rFonts w:hint="eastAsia"/>
        </w:rPr>
        <w:t>supervisor</w:t>
      </w:r>
    </w:p>
    <w:p w:rsidR="00E45612" w:rsidRDefault="00E45612" w:rsidP="00E45612">
      <w:pPr>
        <w:pStyle w:val="a3"/>
      </w:pPr>
      <w:r>
        <w:t>SUPERVISORS=$(cat $STORM_HOME/conf/supervisors)</w:t>
      </w:r>
    </w:p>
    <w:p w:rsidR="00E45612" w:rsidRDefault="00E45612" w:rsidP="00E45612">
      <w:pPr>
        <w:pStyle w:val="a3"/>
      </w:pPr>
    </w:p>
    <w:p w:rsidR="00E45612" w:rsidRDefault="00E45612" w:rsidP="00E45612">
      <w:pPr>
        <w:pStyle w:val="a3"/>
      </w:pPr>
      <w:proofErr w:type="gramStart"/>
      <w:r>
        <w:t>for</w:t>
      </w:r>
      <w:proofErr w:type="gramEnd"/>
      <w:r>
        <w:t xml:space="preserve"> supervisor in $SUPERVISORS</w:t>
      </w:r>
    </w:p>
    <w:p w:rsidR="00E45612" w:rsidRDefault="00E45612" w:rsidP="00E45612">
      <w:pPr>
        <w:pStyle w:val="a3"/>
      </w:pPr>
      <w:proofErr w:type="gramStart"/>
      <w:r>
        <w:t>do</w:t>
      </w:r>
      <w:proofErr w:type="gramEnd"/>
    </w:p>
    <w:p w:rsidR="00E45612" w:rsidRDefault="00E45612" w:rsidP="00E45612">
      <w:pPr>
        <w:pStyle w:val="a3"/>
      </w:pPr>
      <w:r>
        <w:t xml:space="preserve">        </w:t>
      </w:r>
      <w:proofErr w:type="gramStart"/>
      <w:r>
        <w:t>echo</w:t>
      </w:r>
      <w:proofErr w:type="gramEnd"/>
      <w:r>
        <w:t xml:space="preserve"> "stop supervisor and logviewer in $supervisor"</w:t>
      </w:r>
    </w:p>
    <w:p w:rsidR="00E45612" w:rsidRDefault="00E45612" w:rsidP="00E45612">
      <w:pPr>
        <w:pStyle w:val="a3"/>
      </w:pPr>
      <w:r>
        <w:t xml:space="preserve">        </w:t>
      </w:r>
      <w:proofErr w:type="gramStart"/>
      <w:r>
        <w:t>ssh</w:t>
      </w:r>
      <w:proofErr w:type="gramEnd"/>
      <w:r>
        <w:t xml:space="preserve"> $supervisor kill -9 `ssh $supervisor ps -ef | grep daemon.supervisor | awk '{print $2}'|head -n 1`</w:t>
      </w:r>
    </w:p>
    <w:p w:rsidR="00E45612" w:rsidRDefault="00E45612" w:rsidP="00E45612">
      <w:pPr>
        <w:pStyle w:val="a3"/>
      </w:pPr>
      <w:r>
        <w:tab/>
      </w:r>
      <w:proofErr w:type="gramStart"/>
      <w:r>
        <w:t>ssh</w:t>
      </w:r>
      <w:proofErr w:type="gramEnd"/>
      <w:r>
        <w:t xml:space="preserve"> $supervisor kill -9 `ssh $supervisor ps -ef | grep daemon.logviewer | awk '{print $2}'|head -n 1`</w:t>
      </w:r>
    </w:p>
    <w:p w:rsidR="00E45612" w:rsidRDefault="00E45612" w:rsidP="00E45612">
      <w:pPr>
        <w:pStyle w:val="a3"/>
      </w:pPr>
      <w:proofErr w:type="gramStart"/>
      <w:r>
        <w:t>done</w:t>
      </w:r>
      <w:proofErr w:type="gramEnd"/>
    </w:p>
    <w:p w:rsidR="006408F8" w:rsidRDefault="006408F8" w:rsidP="00D87F7F">
      <w:pPr>
        <w:pStyle w:val="3"/>
        <w:spacing w:before="156" w:after="156"/>
      </w:pPr>
      <w:proofErr w:type="gramStart"/>
      <w:r>
        <w:rPr>
          <w:rFonts w:hint="eastAsia"/>
        </w:rPr>
        <w:t>批启动</w:t>
      </w:r>
      <w:proofErr w:type="gramEnd"/>
      <w:r>
        <w:rPr>
          <w:rFonts w:hint="eastAsia"/>
        </w:rPr>
        <w:t>脚本</w:t>
      </w:r>
    </w:p>
    <w:p w:rsidR="00187F3B" w:rsidRPr="00187F3B" w:rsidRDefault="00187F3B" w:rsidP="00187F3B"/>
    <w:p w:rsidR="006408F8" w:rsidRDefault="006408F8" w:rsidP="006408F8">
      <w:proofErr w:type="gramStart"/>
      <w:r>
        <w:t>start-storm.sh</w:t>
      </w:r>
      <w:proofErr w:type="gramEnd"/>
    </w:p>
    <w:p w:rsidR="006408F8" w:rsidRDefault="006408F8" w:rsidP="006408F8">
      <w:r>
        <w:rPr>
          <w:rFonts w:hint="eastAsia"/>
        </w:rPr>
        <w:t>内容：</w:t>
      </w:r>
    </w:p>
    <w:p w:rsidR="006408F8" w:rsidRDefault="006408F8" w:rsidP="00187F3B">
      <w:pPr>
        <w:pStyle w:val="a3"/>
      </w:pPr>
      <w:proofErr w:type="gramStart"/>
      <w:r>
        <w:t>#!/</w:t>
      </w:r>
      <w:proofErr w:type="gramEnd"/>
      <w:r>
        <w:t>bin/bash</w:t>
      </w:r>
    </w:p>
    <w:p w:rsidR="006408F8" w:rsidRDefault="006408F8" w:rsidP="00187F3B">
      <w:pPr>
        <w:pStyle w:val="a3"/>
      </w:pPr>
    </w:p>
    <w:p w:rsidR="006408F8" w:rsidRDefault="006408F8" w:rsidP="00187F3B">
      <w:pPr>
        <w:pStyle w:val="a3"/>
      </w:pPr>
      <w:proofErr w:type="gramStart"/>
      <w:r>
        <w:t>source</w:t>
      </w:r>
      <w:proofErr w:type="gramEnd"/>
      <w:r>
        <w:t xml:space="preserve"> /etc/profile</w:t>
      </w:r>
    </w:p>
    <w:p w:rsidR="006408F8" w:rsidRDefault="006408F8" w:rsidP="00187F3B">
      <w:pPr>
        <w:pStyle w:val="a3"/>
      </w:pPr>
      <w:r>
        <w:t>STORM_HOME=/opt/modules/apache-storm-0.9.6</w:t>
      </w:r>
    </w:p>
    <w:p w:rsidR="006408F8" w:rsidRDefault="006408F8" w:rsidP="00187F3B">
      <w:pPr>
        <w:pStyle w:val="a3"/>
      </w:pPr>
    </w:p>
    <w:p w:rsidR="006408F8" w:rsidRDefault="006408F8" w:rsidP="00187F3B">
      <w:pPr>
        <w:pStyle w:val="a3"/>
      </w:pPr>
      <w:r>
        <w:rPr>
          <w:rFonts w:hint="eastAsia"/>
        </w:rPr>
        <w:t>#</w:t>
      </w:r>
      <w:r>
        <w:rPr>
          <w:rFonts w:hint="eastAsia"/>
        </w:rPr>
        <w:t>先在主节点上启动</w:t>
      </w:r>
      <w:r>
        <w:rPr>
          <w:rFonts w:hint="eastAsia"/>
        </w:rPr>
        <w:t>nimbus</w:t>
      </w:r>
      <w:r>
        <w:rPr>
          <w:rFonts w:hint="eastAsia"/>
        </w:rPr>
        <w:t>和</w:t>
      </w:r>
      <w:r>
        <w:rPr>
          <w:rFonts w:hint="eastAsia"/>
        </w:rPr>
        <w:t>ui</w:t>
      </w:r>
      <w:r>
        <w:rPr>
          <w:rFonts w:hint="eastAsia"/>
        </w:rPr>
        <w:t>进程</w:t>
      </w:r>
    </w:p>
    <w:p w:rsidR="006408F8" w:rsidRDefault="006408F8" w:rsidP="00187F3B">
      <w:pPr>
        <w:pStyle w:val="a3"/>
      </w:pPr>
      <w:r>
        <w:t>$STORM_HOME/bin/storm nimbus &gt;/dev/null 2&gt;&amp;1 &amp;</w:t>
      </w:r>
    </w:p>
    <w:p w:rsidR="006408F8" w:rsidRDefault="006408F8" w:rsidP="00187F3B">
      <w:pPr>
        <w:pStyle w:val="a3"/>
      </w:pPr>
      <w:r>
        <w:t>$STORM_HOME/bin/storm ui &gt;/dev/null 2&gt;&amp;1 &amp;</w:t>
      </w:r>
    </w:p>
    <w:p w:rsidR="006408F8" w:rsidRDefault="006408F8" w:rsidP="00187F3B">
      <w:pPr>
        <w:pStyle w:val="a3"/>
      </w:pPr>
    </w:p>
    <w:p w:rsidR="006408F8" w:rsidRDefault="006408F8" w:rsidP="00187F3B">
      <w:pPr>
        <w:pStyle w:val="a3"/>
      </w:pPr>
    </w:p>
    <w:p w:rsidR="006408F8" w:rsidRDefault="006408F8" w:rsidP="00187F3B">
      <w:pPr>
        <w:pStyle w:val="a3"/>
      </w:pPr>
      <w:r>
        <w:rPr>
          <w:rFonts w:hint="eastAsia"/>
        </w:rPr>
        <w:t>#</w:t>
      </w:r>
      <w:r>
        <w:rPr>
          <w:rFonts w:hint="eastAsia"/>
        </w:rPr>
        <w:t>在从节点上启动</w:t>
      </w:r>
      <w:r>
        <w:rPr>
          <w:rFonts w:hint="eastAsia"/>
        </w:rPr>
        <w:t>logviewer</w:t>
      </w:r>
      <w:r>
        <w:rPr>
          <w:rFonts w:hint="eastAsia"/>
        </w:rPr>
        <w:t>和</w:t>
      </w:r>
      <w:r>
        <w:rPr>
          <w:rFonts w:hint="eastAsia"/>
        </w:rPr>
        <w:t>supervisor</w:t>
      </w:r>
    </w:p>
    <w:p w:rsidR="006408F8" w:rsidRDefault="006408F8" w:rsidP="00187F3B">
      <w:pPr>
        <w:pStyle w:val="a3"/>
      </w:pPr>
      <w:r>
        <w:t>SUPERVISORS=$(cat $STORM_HOME/conf/supervisors)</w:t>
      </w:r>
    </w:p>
    <w:p w:rsidR="006408F8" w:rsidRDefault="006408F8" w:rsidP="00187F3B">
      <w:pPr>
        <w:pStyle w:val="a3"/>
      </w:pPr>
    </w:p>
    <w:p w:rsidR="006408F8" w:rsidRDefault="006408F8" w:rsidP="00187F3B">
      <w:pPr>
        <w:pStyle w:val="a3"/>
      </w:pPr>
      <w:proofErr w:type="gramStart"/>
      <w:r>
        <w:t>for</w:t>
      </w:r>
      <w:proofErr w:type="gramEnd"/>
      <w:r>
        <w:t xml:space="preserve"> supervisor in $SUPERVISORS</w:t>
      </w:r>
    </w:p>
    <w:p w:rsidR="006408F8" w:rsidRDefault="006408F8" w:rsidP="00187F3B">
      <w:pPr>
        <w:pStyle w:val="a3"/>
      </w:pPr>
      <w:proofErr w:type="gramStart"/>
      <w:r>
        <w:t>do</w:t>
      </w:r>
      <w:proofErr w:type="gramEnd"/>
    </w:p>
    <w:p w:rsidR="006408F8" w:rsidRDefault="006408F8" w:rsidP="00187F3B">
      <w:pPr>
        <w:pStyle w:val="a3"/>
      </w:pPr>
      <w:r>
        <w:lastRenderedPageBreak/>
        <w:t xml:space="preserve">        </w:t>
      </w:r>
      <w:proofErr w:type="gramStart"/>
      <w:r>
        <w:t>echo</w:t>
      </w:r>
      <w:proofErr w:type="gramEnd"/>
      <w:r>
        <w:t xml:space="preserve"> "start supervisor and logviewer in $supervisor"</w:t>
      </w:r>
    </w:p>
    <w:p w:rsidR="006408F8" w:rsidRDefault="006408F8" w:rsidP="00187F3B">
      <w:pPr>
        <w:pStyle w:val="a3"/>
      </w:pPr>
      <w:r>
        <w:t xml:space="preserve">        </w:t>
      </w:r>
      <w:proofErr w:type="gramStart"/>
      <w:r>
        <w:t>ssh</w:t>
      </w:r>
      <w:proofErr w:type="gramEnd"/>
      <w:r>
        <w:t xml:space="preserve"> $supervisor "source /etc/profile &amp;&amp; nohup $STORM_HOME/bin/storm supervisor &gt;/dev/null 2&gt;&amp;1" &gt;/dev/null 2&gt;&amp;1 &amp;</w:t>
      </w:r>
    </w:p>
    <w:p w:rsidR="006408F8" w:rsidRDefault="006408F8" w:rsidP="00187F3B">
      <w:pPr>
        <w:pStyle w:val="a3"/>
      </w:pPr>
      <w:r>
        <w:t xml:space="preserve">        </w:t>
      </w:r>
      <w:proofErr w:type="gramStart"/>
      <w:r>
        <w:t>ssh</w:t>
      </w:r>
      <w:proofErr w:type="gramEnd"/>
      <w:r>
        <w:t xml:space="preserve"> $supervisor "source /etc/profile &amp;&amp; nohup $STORM_HOME/bin/storm logviewer &gt;/dev/null 2&gt;&amp;1" &gt;/dev/null 2&gt;&amp;1 &amp;</w:t>
      </w:r>
    </w:p>
    <w:p w:rsidR="006408F8" w:rsidRDefault="006408F8" w:rsidP="00187F3B">
      <w:pPr>
        <w:pStyle w:val="a3"/>
      </w:pPr>
    </w:p>
    <w:p w:rsidR="006408F8" w:rsidRPr="006408F8" w:rsidRDefault="006408F8" w:rsidP="00187F3B">
      <w:pPr>
        <w:pStyle w:val="a3"/>
      </w:pPr>
      <w:proofErr w:type="gramStart"/>
      <w:r>
        <w:t>done</w:t>
      </w:r>
      <w:proofErr w:type="gramEnd"/>
    </w:p>
    <w:sectPr w:rsidR="006408F8" w:rsidRPr="006408F8" w:rsidSect="00925D0B">
      <w:headerReference w:type="default" r:id="rId93"/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2B91" w:rsidRDefault="00EF2B91" w:rsidP="001255F2">
      <w:pPr>
        <w:spacing w:line="240" w:lineRule="auto"/>
      </w:pPr>
      <w:r>
        <w:separator/>
      </w:r>
    </w:p>
  </w:endnote>
  <w:endnote w:type="continuationSeparator" w:id="0">
    <w:p w:rsidR="00EF2B91" w:rsidRDefault="00EF2B91" w:rsidP="001255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2B91" w:rsidRDefault="00EF2B91" w:rsidP="001255F2">
      <w:pPr>
        <w:spacing w:line="240" w:lineRule="auto"/>
      </w:pPr>
      <w:r>
        <w:separator/>
      </w:r>
    </w:p>
  </w:footnote>
  <w:footnote w:type="continuationSeparator" w:id="0">
    <w:p w:rsidR="00EF2B91" w:rsidRDefault="00EF2B91" w:rsidP="001255F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2F0C" w:rsidRDefault="00592F0C">
    <w:pPr>
      <w:pStyle w:val="a7"/>
    </w:pPr>
    <w:r w:rsidRPr="006842F4">
      <w:t>http://archive.cloudera.com/cdh5/cdh/5/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012FC"/>
    <w:multiLevelType w:val="hybridMultilevel"/>
    <w:tmpl w:val="07AA517E"/>
    <w:lvl w:ilvl="0" w:tplc="8E0CDA2A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792373"/>
    <w:multiLevelType w:val="multilevel"/>
    <w:tmpl w:val="9250A1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2"/>
      <w:numFmt w:val="decimal"/>
      <w:isLgl/>
      <w:lvlText w:val="%1.%2.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8E42211"/>
    <w:multiLevelType w:val="hybridMultilevel"/>
    <w:tmpl w:val="4DD67DF0"/>
    <w:lvl w:ilvl="0" w:tplc="3CEECE2E">
      <w:start w:val="1"/>
      <w:numFmt w:val="bullet"/>
      <w:pStyle w:val="4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65B17F7"/>
    <w:multiLevelType w:val="hybridMultilevel"/>
    <w:tmpl w:val="CB18FDDA"/>
    <w:lvl w:ilvl="0" w:tplc="C3B802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673341D"/>
    <w:multiLevelType w:val="hybridMultilevel"/>
    <w:tmpl w:val="58A8A05A"/>
    <w:lvl w:ilvl="0" w:tplc="E4285C16">
      <w:start w:val="1"/>
      <w:numFmt w:val="decimal"/>
      <w:lvlText w:val="1.1.%1"/>
      <w:lvlJc w:val="left"/>
      <w:pPr>
        <w:ind w:left="56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C64CA8"/>
    <w:multiLevelType w:val="hybridMultilevel"/>
    <w:tmpl w:val="5E381638"/>
    <w:lvl w:ilvl="0" w:tplc="1382E96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06B1AC0"/>
    <w:multiLevelType w:val="hybridMultilevel"/>
    <w:tmpl w:val="6AE40F22"/>
    <w:lvl w:ilvl="0" w:tplc="C43235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7DE5C04"/>
    <w:multiLevelType w:val="hybridMultilevel"/>
    <w:tmpl w:val="2CEEEA68"/>
    <w:lvl w:ilvl="0" w:tplc="F356CFFC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0BA3644"/>
    <w:multiLevelType w:val="multilevel"/>
    <w:tmpl w:val="DFEC1056"/>
    <w:lvl w:ilvl="0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57A80092"/>
    <w:multiLevelType w:val="hybridMultilevel"/>
    <w:tmpl w:val="4030CA64"/>
    <w:lvl w:ilvl="0" w:tplc="DDB0330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05206C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F9CF69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78E60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52D4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0B4108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158711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6CE8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28E11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096FCE"/>
    <w:multiLevelType w:val="hybridMultilevel"/>
    <w:tmpl w:val="78B29FD8"/>
    <w:lvl w:ilvl="0" w:tplc="A6D6CB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8112313"/>
    <w:multiLevelType w:val="hybridMultilevel"/>
    <w:tmpl w:val="AFA24C26"/>
    <w:lvl w:ilvl="0" w:tplc="585C202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B81042A"/>
    <w:multiLevelType w:val="multilevel"/>
    <w:tmpl w:val="1F5A2A8C"/>
    <w:lvl w:ilvl="0">
      <w:start w:val="1"/>
      <w:numFmt w:val="chineseCountingThousand"/>
      <w:pStyle w:val="1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6D5E7127"/>
    <w:multiLevelType w:val="hybridMultilevel"/>
    <w:tmpl w:val="9CA6380A"/>
    <w:lvl w:ilvl="0" w:tplc="1C622B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A4F0A1A"/>
    <w:multiLevelType w:val="hybridMultilevel"/>
    <w:tmpl w:val="4F98F91E"/>
    <w:lvl w:ilvl="0" w:tplc="7A8491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E7090B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06AD31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5DE8F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B044E9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298C6B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1E2F4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0088E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DAE4DC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E362DBE"/>
    <w:multiLevelType w:val="hybridMultilevel"/>
    <w:tmpl w:val="6D142898"/>
    <w:lvl w:ilvl="0" w:tplc="6D886600">
      <w:numFmt w:val="bullet"/>
      <w:lvlText w:val=""/>
      <w:lvlJc w:val="left"/>
      <w:pPr>
        <w:ind w:left="30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3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7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2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10"/>
  </w:num>
  <w:num w:numId="4">
    <w:abstractNumId w:val="4"/>
  </w:num>
  <w:num w:numId="5">
    <w:abstractNumId w:val="7"/>
  </w:num>
  <w:num w:numId="6">
    <w:abstractNumId w:val="0"/>
  </w:num>
  <w:num w:numId="7">
    <w:abstractNumId w:val="8"/>
  </w:num>
  <w:num w:numId="8">
    <w:abstractNumId w:val="1"/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</w:num>
  <w:num w:numId="11">
    <w:abstractNumId w:val="5"/>
  </w:num>
  <w:num w:numId="12">
    <w:abstractNumId w:val="15"/>
  </w:num>
  <w:num w:numId="13">
    <w:abstractNumId w:val="3"/>
  </w:num>
  <w:num w:numId="14">
    <w:abstractNumId w:val="13"/>
  </w:num>
  <w:num w:numId="15">
    <w:abstractNumId w:val="9"/>
  </w:num>
  <w:num w:numId="16">
    <w:abstractNumId w:val="6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proofState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6780"/>
    <w:rsid w:val="00001492"/>
    <w:rsid w:val="0000321A"/>
    <w:rsid w:val="000037E3"/>
    <w:rsid w:val="00003A89"/>
    <w:rsid w:val="00003D74"/>
    <w:rsid w:val="00003E8B"/>
    <w:rsid w:val="000071B3"/>
    <w:rsid w:val="00010398"/>
    <w:rsid w:val="00012659"/>
    <w:rsid w:val="00015154"/>
    <w:rsid w:val="00015A78"/>
    <w:rsid w:val="00015B7D"/>
    <w:rsid w:val="00015BD2"/>
    <w:rsid w:val="00017354"/>
    <w:rsid w:val="00021A63"/>
    <w:rsid w:val="000225F4"/>
    <w:rsid w:val="000231DA"/>
    <w:rsid w:val="0002453B"/>
    <w:rsid w:val="00024ADA"/>
    <w:rsid w:val="00024C06"/>
    <w:rsid w:val="00024D2F"/>
    <w:rsid w:val="00026E61"/>
    <w:rsid w:val="0002799B"/>
    <w:rsid w:val="00032CF8"/>
    <w:rsid w:val="000334D2"/>
    <w:rsid w:val="00036EE6"/>
    <w:rsid w:val="00040780"/>
    <w:rsid w:val="000411F5"/>
    <w:rsid w:val="000412C5"/>
    <w:rsid w:val="0004327A"/>
    <w:rsid w:val="00043314"/>
    <w:rsid w:val="000465C9"/>
    <w:rsid w:val="0005104F"/>
    <w:rsid w:val="00051576"/>
    <w:rsid w:val="00052E56"/>
    <w:rsid w:val="00053362"/>
    <w:rsid w:val="00054696"/>
    <w:rsid w:val="00054A34"/>
    <w:rsid w:val="00056AA0"/>
    <w:rsid w:val="000627DF"/>
    <w:rsid w:val="000674C0"/>
    <w:rsid w:val="0006793E"/>
    <w:rsid w:val="00067949"/>
    <w:rsid w:val="000725B6"/>
    <w:rsid w:val="00072D3D"/>
    <w:rsid w:val="00073277"/>
    <w:rsid w:val="000744D1"/>
    <w:rsid w:val="00075B2F"/>
    <w:rsid w:val="00076259"/>
    <w:rsid w:val="00077505"/>
    <w:rsid w:val="00077E2C"/>
    <w:rsid w:val="000806F2"/>
    <w:rsid w:val="000815BC"/>
    <w:rsid w:val="00083D7A"/>
    <w:rsid w:val="000872DC"/>
    <w:rsid w:val="000878C7"/>
    <w:rsid w:val="00094164"/>
    <w:rsid w:val="000947AF"/>
    <w:rsid w:val="00095F37"/>
    <w:rsid w:val="000A20F9"/>
    <w:rsid w:val="000A4A15"/>
    <w:rsid w:val="000A4D87"/>
    <w:rsid w:val="000A50AF"/>
    <w:rsid w:val="000A6B69"/>
    <w:rsid w:val="000B0DA8"/>
    <w:rsid w:val="000B1895"/>
    <w:rsid w:val="000B308D"/>
    <w:rsid w:val="000B324E"/>
    <w:rsid w:val="000B4CE6"/>
    <w:rsid w:val="000C0FF1"/>
    <w:rsid w:val="000C20BD"/>
    <w:rsid w:val="000C273C"/>
    <w:rsid w:val="000C5EA8"/>
    <w:rsid w:val="000C79AE"/>
    <w:rsid w:val="000D0046"/>
    <w:rsid w:val="000D034A"/>
    <w:rsid w:val="000D24CA"/>
    <w:rsid w:val="000D2C36"/>
    <w:rsid w:val="000D2CDC"/>
    <w:rsid w:val="000D4712"/>
    <w:rsid w:val="000D4C8D"/>
    <w:rsid w:val="000D5326"/>
    <w:rsid w:val="000D5EC0"/>
    <w:rsid w:val="000D6A15"/>
    <w:rsid w:val="000D7A64"/>
    <w:rsid w:val="000E08E9"/>
    <w:rsid w:val="000E1C20"/>
    <w:rsid w:val="000E1D33"/>
    <w:rsid w:val="000E1E05"/>
    <w:rsid w:val="000E1F02"/>
    <w:rsid w:val="000E331E"/>
    <w:rsid w:val="000E3407"/>
    <w:rsid w:val="000E47CD"/>
    <w:rsid w:val="000E5299"/>
    <w:rsid w:val="000E5ECD"/>
    <w:rsid w:val="000E6698"/>
    <w:rsid w:val="000F032E"/>
    <w:rsid w:val="000F0B31"/>
    <w:rsid w:val="000F30A0"/>
    <w:rsid w:val="000F3849"/>
    <w:rsid w:val="000F5F6C"/>
    <w:rsid w:val="00101D7B"/>
    <w:rsid w:val="00102163"/>
    <w:rsid w:val="001047C1"/>
    <w:rsid w:val="001050C0"/>
    <w:rsid w:val="00105803"/>
    <w:rsid w:val="0010665F"/>
    <w:rsid w:val="001071BE"/>
    <w:rsid w:val="00107604"/>
    <w:rsid w:val="00111CB9"/>
    <w:rsid w:val="0011289C"/>
    <w:rsid w:val="001134D2"/>
    <w:rsid w:val="00114BD7"/>
    <w:rsid w:val="00116AA3"/>
    <w:rsid w:val="0011783A"/>
    <w:rsid w:val="00117C66"/>
    <w:rsid w:val="00120382"/>
    <w:rsid w:val="0012226D"/>
    <w:rsid w:val="00124D75"/>
    <w:rsid w:val="001255F2"/>
    <w:rsid w:val="00127C9A"/>
    <w:rsid w:val="00130DB9"/>
    <w:rsid w:val="001314F4"/>
    <w:rsid w:val="00133AD8"/>
    <w:rsid w:val="00135797"/>
    <w:rsid w:val="0014304D"/>
    <w:rsid w:val="00144C1F"/>
    <w:rsid w:val="00145CBE"/>
    <w:rsid w:val="00146A64"/>
    <w:rsid w:val="00151205"/>
    <w:rsid w:val="001515DF"/>
    <w:rsid w:val="00151C01"/>
    <w:rsid w:val="00151FBC"/>
    <w:rsid w:val="00152DC3"/>
    <w:rsid w:val="001542A6"/>
    <w:rsid w:val="00154884"/>
    <w:rsid w:val="0015523C"/>
    <w:rsid w:val="0015703C"/>
    <w:rsid w:val="00160C9F"/>
    <w:rsid w:val="0016213D"/>
    <w:rsid w:val="00162460"/>
    <w:rsid w:val="00162CBF"/>
    <w:rsid w:val="00164B76"/>
    <w:rsid w:val="00164CFB"/>
    <w:rsid w:val="00165736"/>
    <w:rsid w:val="00166D0D"/>
    <w:rsid w:val="0016765B"/>
    <w:rsid w:val="00170FC9"/>
    <w:rsid w:val="00171826"/>
    <w:rsid w:val="001723FF"/>
    <w:rsid w:val="001728AD"/>
    <w:rsid w:val="0017450C"/>
    <w:rsid w:val="001766EB"/>
    <w:rsid w:val="00177626"/>
    <w:rsid w:val="00177F94"/>
    <w:rsid w:val="00181093"/>
    <w:rsid w:val="0018135B"/>
    <w:rsid w:val="0018164D"/>
    <w:rsid w:val="00184BAD"/>
    <w:rsid w:val="00185596"/>
    <w:rsid w:val="00187F3B"/>
    <w:rsid w:val="00191683"/>
    <w:rsid w:val="00192D4E"/>
    <w:rsid w:val="00192D7C"/>
    <w:rsid w:val="00193D55"/>
    <w:rsid w:val="00195AE7"/>
    <w:rsid w:val="0019731F"/>
    <w:rsid w:val="001A009F"/>
    <w:rsid w:val="001A16F6"/>
    <w:rsid w:val="001A1FBB"/>
    <w:rsid w:val="001A4AB9"/>
    <w:rsid w:val="001A72FF"/>
    <w:rsid w:val="001B2AB6"/>
    <w:rsid w:val="001B5DE5"/>
    <w:rsid w:val="001B7ABD"/>
    <w:rsid w:val="001C2025"/>
    <w:rsid w:val="001C2F60"/>
    <w:rsid w:val="001C50F5"/>
    <w:rsid w:val="001C78D8"/>
    <w:rsid w:val="001D2E47"/>
    <w:rsid w:val="001D3DED"/>
    <w:rsid w:val="001D4398"/>
    <w:rsid w:val="001D4CE3"/>
    <w:rsid w:val="001D4E2A"/>
    <w:rsid w:val="001D7785"/>
    <w:rsid w:val="001D7E7D"/>
    <w:rsid w:val="001E5662"/>
    <w:rsid w:val="001E6CBE"/>
    <w:rsid w:val="001E7C83"/>
    <w:rsid w:val="001F013C"/>
    <w:rsid w:val="001F0615"/>
    <w:rsid w:val="001F0E73"/>
    <w:rsid w:val="001F1E11"/>
    <w:rsid w:val="001F310A"/>
    <w:rsid w:val="001F5C28"/>
    <w:rsid w:val="001F659C"/>
    <w:rsid w:val="001F7268"/>
    <w:rsid w:val="001F7FCA"/>
    <w:rsid w:val="0020022E"/>
    <w:rsid w:val="002002EF"/>
    <w:rsid w:val="002037B5"/>
    <w:rsid w:val="00204703"/>
    <w:rsid w:val="0020700E"/>
    <w:rsid w:val="00207F15"/>
    <w:rsid w:val="00213AB7"/>
    <w:rsid w:val="00213D37"/>
    <w:rsid w:val="00215438"/>
    <w:rsid w:val="002209F0"/>
    <w:rsid w:val="00224A63"/>
    <w:rsid w:val="00225433"/>
    <w:rsid w:val="002276D4"/>
    <w:rsid w:val="00233870"/>
    <w:rsid w:val="00234BC3"/>
    <w:rsid w:val="00235C52"/>
    <w:rsid w:val="0023614A"/>
    <w:rsid w:val="00242007"/>
    <w:rsid w:val="00243B0B"/>
    <w:rsid w:val="002449FF"/>
    <w:rsid w:val="002462E1"/>
    <w:rsid w:val="00246F55"/>
    <w:rsid w:val="00247DA6"/>
    <w:rsid w:val="00247F58"/>
    <w:rsid w:val="00251257"/>
    <w:rsid w:val="00251848"/>
    <w:rsid w:val="00252E3B"/>
    <w:rsid w:val="0025332B"/>
    <w:rsid w:val="002553EC"/>
    <w:rsid w:val="002572FB"/>
    <w:rsid w:val="002600FE"/>
    <w:rsid w:val="00260728"/>
    <w:rsid w:val="00271AC5"/>
    <w:rsid w:val="00272590"/>
    <w:rsid w:val="002728DA"/>
    <w:rsid w:val="00273B9F"/>
    <w:rsid w:val="0028017D"/>
    <w:rsid w:val="00281D47"/>
    <w:rsid w:val="00284C9E"/>
    <w:rsid w:val="00286FC5"/>
    <w:rsid w:val="002919A9"/>
    <w:rsid w:val="00292A73"/>
    <w:rsid w:val="00293640"/>
    <w:rsid w:val="00293B93"/>
    <w:rsid w:val="00294199"/>
    <w:rsid w:val="00297CEE"/>
    <w:rsid w:val="002A249F"/>
    <w:rsid w:val="002A59B4"/>
    <w:rsid w:val="002A7AAE"/>
    <w:rsid w:val="002B14A7"/>
    <w:rsid w:val="002B23D3"/>
    <w:rsid w:val="002B2C4D"/>
    <w:rsid w:val="002B492D"/>
    <w:rsid w:val="002B56BF"/>
    <w:rsid w:val="002B6B80"/>
    <w:rsid w:val="002B7D06"/>
    <w:rsid w:val="002B7F44"/>
    <w:rsid w:val="002C14B4"/>
    <w:rsid w:val="002C2825"/>
    <w:rsid w:val="002C32DC"/>
    <w:rsid w:val="002D075D"/>
    <w:rsid w:val="002D19B9"/>
    <w:rsid w:val="002D1D40"/>
    <w:rsid w:val="002D2AFC"/>
    <w:rsid w:val="002D33D1"/>
    <w:rsid w:val="002E3FD2"/>
    <w:rsid w:val="002E5A4F"/>
    <w:rsid w:val="002E7D78"/>
    <w:rsid w:val="002F0802"/>
    <w:rsid w:val="002F19D3"/>
    <w:rsid w:val="002F3E15"/>
    <w:rsid w:val="002F5541"/>
    <w:rsid w:val="002F60F3"/>
    <w:rsid w:val="002F6F08"/>
    <w:rsid w:val="00301E5A"/>
    <w:rsid w:val="00302BC2"/>
    <w:rsid w:val="00303FDE"/>
    <w:rsid w:val="00305338"/>
    <w:rsid w:val="00310A72"/>
    <w:rsid w:val="00312A5F"/>
    <w:rsid w:val="003131B0"/>
    <w:rsid w:val="00315DDB"/>
    <w:rsid w:val="00321C82"/>
    <w:rsid w:val="00323223"/>
    <w:rsid w:val="00326CCC"/>
    <w:rsid w:val="00327198"/>
    <w:rsid w:val="00331EC8"/>
    <w:rsid w:val="003320B3"/>
    <w:rsid w:val="0033284C"/>
    <w:rsid w:val="00333447"/>
    <w:rsid w:val="00334609"/>
    <w:rsid w:val="00334AD4"/>
    <w:rsid w:val="00335A1F"/>
    <w:rsid w:val="00337648"/>
    <w:rsid w:val="00340CA4"/>
    <w:rsid w:val="00341C7C"/>
    <w:rsid w:val="00341E7C"/>
    <w:rsid w:val="0034210E"/>
    <w:rsid w:val="00343AA8"/>
    <w:rsid w:val="003448F3"/>
    <w:rsid w:val="003460AD"/>
    <w:rsid w:val="003509B4"/>
    <w:rsid w:val="00350FA9"/>
    <w:rsid w:val="00351D86"/>
    <w:rsid w:val="003532C6"/>
    <w:rsid w:val="00355EA2"/>
    <w:rsid w:val="00356151"/>
    <w:rsid w:val="00356201"/>
    <w:rsid w:val="00356973"/>
    <w:rsid w:val="0035729F"/>
    <w:rsid w:val="003610B0"/>
    <w:rsid w:val="00361712"/>
    <w:rsid w:val="00363903"/>
    <w:rsid w:val="003642C0"/>
    <w:rsid w:val="003679F8"/>
    <w:rsid w:val="00372237"/>
    <w:rsid w:val="00374BD3"/>
    <w:rsid w:val="0037607A"/>
    <w:rsid w:val="003760D1"/>
    <w:rsid w:val="00376B9F"/>
    <w:rsid w:val="00376E39"/>
    <w:rsid w:val="00377BCB"/>
    <w:rsid w:val="00380F06"/>
    <w:rsid w:val="0038210E"/>
    <w:rsid w:val="00382328"/>
    <w:rsid w:val="00382DCC"/>
    <w:rsid w:val="00383E10"/>
    <w:rsid w:val="00383FC4"/>
    <w:rsid w:val="003854AB"/>
    <w:rsid w:val="00387A2E"/>
    <w:rsid w:val="00387CCF"/>
    <w:rsid w:val="00390634"/>
    <w:rsid w:val="00390F59"/>
    <w:rsid w:val="00392330"/>
    <w:rsid w:val="00392B06"/>
    <w:rsid w:val="00392D3F"/>
    <w:rsid w:val="00393EF7"/>
    <w:rsid w:val="00393FBE"/>
    <w:rsid w:val="0039561D"/>
    <w:rsid w:val="00397798"/>
    <w:rsid w:val="00397DEB"/>
    <w:rsid w:val="003A2184"/>
    <w:rsid w:val="003A34A3"/>
    <w:rsid w:val="003A445C"/>
    <w:rsid w:val="003A7162"/>
    <w:rsid w:val="003B03F0"/>
    <w:rsid w:val="003B0EA4"/>
    <w:rsid w:val="003B4159"/>
    <w:rsid w:val="003B5EBF"/>
    <w:rsid w:val="003C0447"/>
    <w:rsid w:val="003C14EA"/>
    <w:rsid w:val="003C35FD"/>
    <w:rsid w:val="003C3D10"/>
    <w:rsid w:val="003D00D3"/>
    <w:rsid w:val="003D0651"/>
    <w:rsid w:val="003D139F"/>
    <w:rsid w:val="003D3811"/>
    <w:rsid w:val="003D3F59"/>
    <w:rsid w:val="003D457B"/>
    <w:rsid w:val="003D5C14"/>
    <w:rsid w:val="003E0AC6"/>
    <w:rsid w:val="003E2763"/>
    <w:rsid w:val="003E3E0F"/>
    <w:rsid w:val="003E5253"/>
    <w:rsid w:val="003E7546"/>
    <w:rsid w:val="003F3B2E"/>
    <w:rsid w:val="003F42B6"/>
    <w:rsid w:val="003F726A"/>
    <w:rsid w:val="004007FF"/>
    <w:rsid w:val="00403156"/>
    <w:rsid w:val="004042B4"/>
    <w:rsid w:val="00404AA9"/>
    <w:rsid w:val="00410029"/>
    <w:rsid w:val="00410B0E"/>
    <w:rsid w:val="00410C3F"/>
    <w:rsid w:val="00412B3F"/>
    <w:rsid w:val="00413375"/>
    <w:rsid w:val="00413F2F"/>
    <w:rsid w:val="004165C7"/>
    <w:rsid w:val="00417E4C"/>
    <w:rsid w:val="00417E83"/>
    <w:rsid w:val="004225EB"/>
    <w:rsid w:val="00423974"/>
    <w:rsid w:val="00424B2C"/>
    <w:rsid w:val="00425025"/>
    <w:rsid w:val="004277FD"/>
    <w:rsid w:val="0043082C"/>
    <w:rsid w:val="00431D52"/>
    <w:rsid w:val="004346D4"/>
    <w:rsid w:val="004358C8"/>
    <w:rsid w:val="004358D3"/>
    <w:rsid w:val="00435CAB"/>
    <w:rsid w:val="00436AD3"/>
    <w:rsid w:val="00442784"/>
    <w:rsid w:val="004439CA"/>
    <w:rsid w:val="004463DF"/>
    <w:rsid w:val="00446C85"/>
    <w:rsid w:val="00446DD9"/>
    <w:rsid w:val="004501E2"/>
    <w:rsid w:val="00450419"/>
    <w:rsid w:val="004547D6"/>
    <w:rsid w:val="004550F0"/>
    <w:rsid w:val="004555D1"/>
    <w:rsid w:val="00457F23"/>
    <w:rsid w:val="00461AF1"/>
    <w:rsid w:val="00462CD4"/>
    <w:rsid w:val="00464121"/>
    <w:rsid w:val="00471456"/>
    <w:rsid w:val="00473406"/>
    <w:rsid w:val="00473ACC"/>
    <w:rsid w:val="0047460B"/>
    <w:rsid w:val="00474902"/>
    <w:rsid w:val="004759CD"/>
    <w:rsid w:val="004773CD"/>
    <w:rsid w:val="004812EC"/>
    <w:rsid w:val="00481BEA"/>
    <w:rsid w:val="00481D81"/>
    <w:rsid w:val="004856FC"/>
    <w:rsid w:val="004866A7"/>
    <w:rsid w:val="004874C8"/>
    <w:rsid w:val="00487A53"/>
    <w:rsid w:val="00487B71"/>
    <w:rsid w:val="00490800"/>
    <w:rsid w:val="00490B01"/>
    <w:rsid w:val="00490DBC"/>
    <w:rsid w:val="00492DAB"/>
    <w:rsid w:val="00492E0F"/>
    <w:rsid w:val="00495614"/>
    <w:rsid w:val="0049600C"/>
    <w:rsid w:val="004A06DD"/>
    <w:rsid w:val="004A0B71"/>
    <w:rsid w:val="004A0F4B"/>
    <w:rsid w:val="004A4922"/>
    <w:rsid w:val="004A6B96"/>
    <w:rsid w:val="004A784C"/>
    <w:rsid w:val="004B0BBF"/>
    <w:rsid w:val="004B1181"/>
    <w:rsid w:val="004B1F7C"/>
    <w:rsid w:val="004B1FC5"/>
    <w:rsid w:val="004B480E"/>
    <w:rsid w:val="004B5F76"/>
    <w:rsid w:val="004B78B2"/>
    <w:rsid w:val="004C1518"/>
    <w:rsid w:val="004C1A38"/>
    <w:rsid w:val="004C1F43"/>
    <w:rsid w:val="004C26EE"/>
    <w:rsid w:val="004C4FFC"/>
    <w:rsid w:val="004C5E70"/>
    <w:rsid w:val="004C6FBF"/>
    <w:rsid w:val="004C741B"/>
    <w:rsid w:val="004C7750"/>
    <w:rsid w:val="004D08DA"/>
    <w:rsid w:val="004D138C"/>
    <w:rsid w:val="004D4740"/>
    <w:rsid w:val="004D630D"/>
    <w:rsid w:val="004D7B79"/>
    <w:rsid w:val="004D7DA6"/>
    <w:rsid w:val="004E1FEB"/>
    <w:rsid w:val="004E3DF0"/>
    <w:rsid w:val="004E7F41"/>
    <w:rsid w:val="004F1BAF"/>
    <w:rsid w:val="004F21D9"/>
    <w:rsid w:val="004F49BA"/>
    <w:rsid w:val="004F60FA"/>
    <w:rsid w:val="004F653D"/>
    <w:rsid w:val="004F69B1"/>
    <w:rsid w:val="004F6EF3"/>
    <w:rsid w:val="00501D1B"/>
    <w:rsid w:val="005033BD"/>
    <w:rsid w:val="00510E70"/>
    <w:rsid w:val="005122DB"/>
    <w:rsid w:val="00512E28"/>
    <w:rsid w:val="0051499D"/>
    <w:rsid w:val="00514B1F"/>
    <w:rsid w:val="0051533E"/>
    <w:rsid w:val="0051563D"/>
    <w:rsid w:val="005206DA"/>
    <w:rsid w:val="00521F15"/>
    <w:rsid w:val="00522585"/>
    <w:rsid w:val="00525F9C"/>
    <w:rsid w:val="0052750B"/>
    <w:rsid w:val="0053467C"/>
    <w:rsid w:val="005376CA"/>
    <w:rsid w:val="005378D8"/>
    <w:rsid w:val="005425DC"/>
    <w:rsid w:val="00542BDC"/>
    <w:rsid w:val="00546780"/>
    <w:rsid w:val="00550283"/>
    <w:rsid w:val="00552878"/>
    <w:rsid w:val="00553665"/>
    <w:rsid w:val="005537E7"/>
    <w:rsid w:val="00553FB8"/>
    <w:rsid w:val="00554EE8"/>
    <w:rsid w:val="005567A3"/>
    <w:rsid w:val="00556994"/>
    <w:rsid w:val="00561892"/>
    <w:rsid w:val="00563626"/>
    <w:rsid w:val="00565369"/>
    <w:rsid w:val="00565A71"/>
    <w:rsid w:val="00565B9E"/>
    <w:rsid w:val="00566467"/>
    <w:rsid w:val="00567FFD"/>
    <w:rsid w:val="00571901"/>
    <w:rsid w:val="005727A7"/>
    <w:rsid w:val="00575F75"/>
    <w:rsid w:val="00577865"/>
    <w:rsid w:val="00582541"/>
    <w:rsid w:val="00583700"/>
    <w:rsid w:val="00584380"/>
    <w:rsid w:val="00584E08"/>
    <w:rsid w:val="005859D6"/>
    <w:rsid w:val="00585B01"/>
    <w:rsid w:val="00586C98"/>
    <w:rsid w:val="00587383"/>
    <w:rsid w:val="00587C3B"/>
    <w:rsid w:val="00592F0C"/>
    <w:rsid w:val="005953AE"/>
    <w:rsid w:val="00597313"/>
    <w:rsid w:val="0059791C"/>
    <w:rsid w:val="005A078C"/>
    <w:rsid w:val="005A4077"/>
    <w:rsid w:val="005A68E2"/>
    <w:rsid w:val="005B2857"/>
    <w:rsid w:val="005B2A4B"/>
    <w:rsid w:val="005B35AA"/>
    <w:rsid w:val="005B3630"/>
    <w:rsid w:val="005B3FDB"/>
    <w:rsid w:val="005B4FF2"/>
    <w:rsid w:val="005C08B7"/>
    <w:rsid w:val="005C15D2"/>
    <w:rsid w:val="005C1AAC"/>
    <w:rsid w:val="005C2385"/>
    <w:rsid w:val="005C251D"/>
    <w:rsid w:val="005C3378"/>
    <w:rsid w:val="005C4B16"/>
    <w:rsid w:val="005C684F"/>
    <w:rsid w:val="005C71E9"/>
    <w:rsid w:val="005D2F25"/>
    <w:rsid w:val="005D41CF"/>
    <w:rsid w:val="005D4A84"/>
    <w:rsid w:val="005D7248"/>
    <w:rsid w:val="005E0225"/>
    <w:rsid w:val="005E1C0F"/>
    <w:rsid w:val="005E1E28"/>
    <w:rsid w:val="005E2113"/>
    <w:rsid w:val="005E2341"/>
    <w:rsid w:val="005E261D"/>
    <w:rsid w:val="005E3026"/>
    <w:rsid w:val="005E3058"/>
    <w:rsid w:val="005E3570"/>
    <w:rsid w:val="005E43FE"/>
    <w:rsid w:val="005E5A37"/>
    <w:rsid w:val="005E70E1"/>
    <w:rsid w:val="005E79F1"/>
    <w:rsid w:val="005F29D5"/>
    <w:rsid w:val="005F5C33"/>
    <w:rsid w:val="00602AB8"/>
    <w:rsid w:val="00603E5C"/>
    <w:rsid w:val="00610F25"/>
    <w:rsid w:val="0061290A"/>
    <w:rsid w:val="0061408B"/>
    <w:rsid w:val="00614FE0"/>
    <w:rsid w:val="00615FBC"/>
    <w:rsid w:val="00616034"/>
    <w:rsid w:val="006161E7"/>
    <w:rsid w:val="0062038D"/>
    <w:rsid w:val="00621273"/>
    <w:rsid w:val="006213A1"/>
    <w:rsid w:val="0062184B"/>
    <w:rsid w:val="0062346D"/>
    <w:rsid w:val="006249C8"/>
    <w:rsid w:val="00627A82"/>
    <w:rsid w:val="00627D8C"/>
    <w:rsid w:val="00630158"/>
    <w:rsid w:val="00631C54"/>
    <w:rsid w:val="006359E7"/>
    <w:rsid w:val="00640597"/>
    <w:rsid w:val="006408F8"/>
    <w:rsid w:val="00641261"/>
    <w:rsid w:val="006427CC"/>
    <w:rsid w:val="006437F2"/>
    <w:rsid w:val="00643802"/>
    <w:rsid w:val="00644C95"/>
    <w:rsid w:val="006470FB"/>
    <w:rsid w:val="00652A4C"/>
    <w:rsid w:val="00656FB7"/>
    <w:rsid w:val="0066216E"/>
    <w:rsid w:val="00663615"/>
    <w:rsid w:val="0066363A"/>
    <w:rsid w:val="0066554F"/>
    <w:rsid w:val="006662F3"/>
    <w:rsid w:val="00666D63"/>
    <w:rsid w:val="00667AC4"/>
    <w:rsid w:val="006738D4"/>
    <w:rsid w:val="00673ADD"/>
    <w:rsid w:val="00675935"/>
    <w:rsid w:val="00676E2E"/>
    <w:rsid w:val="0067731D"/>
    <w:rsid w:val="00677692"/>
    <w:rsid w:val="00680ADA"/>
    <w:rsid w:val="00682ABA"/>
    <w:rsid w:val="00683570"/>
    <w:rsid w:val="0068374A"/>
    <w:rsid w:val="006842F4"/>
    <w:rsid w:val="00684CDD"/>
    <w:rsid w:val="00685140"/>
    <w:rsid w:val="0068538C"/>
    <w:rsid w:val="006901E2"/>
    <w:rsid w:val="00690742"/>
    <w:rsid w:val="006924AE"/>
    <w:rsid w:val="006927C5"/>
    <w:rsid w:val="00694011"/>
    <w:rsid w:val="006942CF"/>
    <w:rsid w:val="006A17F5"/>
    <w:rsid w:val="006A1ED5"/>
    <w:rsid w:val="006A3221"/>
    <w:rsid w:val="006B272D"/>
    <w:rsid w:val="006B479B"/>
    <w:rsid w:val="006B7A21"/>
    <w:rsid w:val="006C0633"/>
    <w:rsid w:val="006C12EB"/>
    <w:rsid w:val="006C2765"/>
    <w:rsid w:val="006C5799"/>
    <w:rsid w:val="006C6914"/>
    <w:rsid w:val="006D4F99"/>
    <w:rsid w:val="006E0354"/>
    <w:rsid w:val="006E06A3"/>
    <w:rsid w:val="006E0921"/>
    <w:rsid w:val="006E150C"/>
    <w:rsid w:val="006E2F54"/>
    <w:rsid w:val="006E4048"/>
    <w:rsid w:val="006E43C1"/>
    <w:rsid w:val="006E5506"/>
    <w:rsid w:val="006E57D6"/>
    <w:rsid w:val="006E667C"/>
    <w:rsid w:val="006E71D9"/>
    <w:rsid w:val="006F07ED"/>
    <w:rsid w:val="006F25D8"/>
    <w:rsid w:val="006F2EAE"/>
    <w:rsid w:val="006F42FD"/>
    <w:rsid w:val="006F4BF9"/>
    <w:rsid w:val="0070241D"/>
    <w:rsid w:val="007026AB"/>
    <w:rsid w:val="00703BC5"/>
    <w:rsid w:val="00703C44"/>
    <w:rsid w:val="00704488"/>
    <w:rsid w:val="00705596"/>
    <w:rsid w:val="00707098"/>
    <w:rsid w:val="007073EA"/>
    <w:rsid w:val="00710C3F"/>
    <w:rsid w:val="00710ED9"/>
    <w:rsid w:val="007123AF"/>
    <w:rsid w:val="00715451"/>
    <w:rsid w:val="00715CC0"/>
    <w:rsid w:val="00715FFC"/>
    <w:rsid w:val="007176FC"/>
    <w:rsid w:val="00717DA2"/>
    <w:rsid w:val="00720D64"/>
    <w:rsid w:val="00721158"/>
    <w:rsid w:val="00723143"/>
    <w:rsid w:val="00725105"/>
    <w:rsid w:val="007257D8"/>
    <w:rsid w:val="00730443"/>
    <w:rsid w:val="0073116E"/>
    <w:rsid w:val="007314AC"/>
    <w:rsid w:val="0073229E"/>
    <w:rsid w:val="00732EB2"/>
    <w:rsid w:val="0073306F"/>
    <w:rsid w:val="007333DB"/>
    <w:rsid w:val="007339AA"/>
    <w:rsid w:val="00735D91"/>
    <w:rsid w:val="00736F1E"/>
    <w:rsid w:val="007379DC"/>
    <w:rsid w:val="00740372"/>
    <w:rsid w:val="00740B5A"/>
    <w:rsid w:val="007410B7"/>
    <w:rsid w:val="007420E6"/>
    <w:rsid w:val="007429E7"/>
    <w:rsid w:val="007456C2"/>
    <w:rsid w:val="00750480"/>
    <w:rsid w:val="00750D33"/>
    <w:rsid w:val="00751E74"/>
    <w:rsid w:val="0075206E"/>
    <w:rsid w:val="00753FE8"/>
    <w:rsid w:val="00754005"/>
    <w:rsid w:val="007555EE"/>
    <w:rsid w:val="0075742A"/>
    <w:rsid w:val="00757DAF"/>
    <w:rsid w:val="0076384F"/>
    <w:rsid w:val="00764079"/>
    <w:rsid w:val="00764846"/>
    <w:rsid w:val="007662E8"/>
    <w:rsid w:val="007677F2"/>
    <w:rsid w:val="007706B8"/>
    <w:rsid w:val="007727A5"/>
    <w:rsid w:val="0077557D"/>
    <w:rsid w:val="0078223F"/>
    <w:rsid w:val="00782244"/>
    <w:rsid w:val="0078230E"/>
    <w:rsid w:val="00782B63"/>
    <w:rsid w:val="007830AC"/>
    <w:rsid w:val="00783776"/>
    <w:rsid w:val="00785C82"/>
    <w:rsid w:val="00787758"/>
    <w:rsid w:val="007958E8"/>
    <w:rsid w:val="007967C0"/>
    <w:rsid w:val="00797223"/>
    <w:rsid w:val="007A1052"/>
    <w:rsid w:val="007A383A"/>
    <w:rsid w:val="007A39DD"/>
    <w:rsid w:val="007A4697"/>
    <w:rsid w:val="007A4ECC"/>
    <w:rsid w:val="007A53CB"/>
    <w:rsid w:val="007B04C7"/>
    <w:rsid w:val="007B2B2B"/>
    <w:rsid w:val="007B3A04"/>
    <w:rsid w:val="007B419B"/>
    <w:rsid w:val="007B6187"/>
    <w:rsid w:val="007B709B"/>
    <w:rsid w:val="007B7A01"/>
    <w:rsid w:val="007C188B"/>
    <w:rsid w:val="007C1DA9"/>
    <w:rsid w:val="007C21EA"/>
    <w:rsid w:val="007C2A7C"/>
    <w:rsid w:val="007D29DD"/>
    <w:rsid w:val="007D2ED8"/>
    <w:rsid w:val="007D33D2"/>
    <w:rsid w:val="007D3EB6"/>
    <w:rsid w:val="007D5971"/>
    <w:rsid w:val="007D6E1A"/>
    <w:rsid w:val="007E182C"/>
    <w:rsid w:val="007E3B3B"/>
    <w:rsid w:val="007E41DE"/>
    <w:rsid w:val="007E42DB"/>
    <w:rsid w:val="007E44AE"/>
    <w:rsid w:val="007E7416"/>
    <w:rsid w:val="007E775E"/>
    <w:rsid w:val="007E7CAF"/>
    <w:rsid w:val="007F1A41"/>
    <w:rsid w:val="007F3140"/>
    <w:rsid w:val="007F34A2"/>
    <w:rsid w:val="007F3A0F"/>
    <w:rsid w:val="007F6414"/>
    <w:rsid w:val="007F73F8"/>
    <w:rsid w:val="00801507"/>
    <w:rsid w:val="00802A7D"/>
    <w:rsid w:val="00802ADE"/>
    <w:rsid w:val="00803082"/>
    <w:rsid w:val="008056B8"/>
    <w:rsid w:val="008064F9"/>
    <w:rsid w:val="00806F9D"/>
    <w:rsid w:val="00807100"/>
    <w:rsid w:val="008072EF"/>
    <w:rsid w:val="008131B2"/>
    <w:rsid w:val="00816065"/>
    <w:rsid w:val="00820ABB"/>
    <w:rsid w:val="00820B60"/>
    <w:rsid w:val="00822A10"/>
    <w:rsid w:val="00823A31"/>
    <w:rsid w:val="00823EEF"/>
    <w:rsid w:val="00825586"/>
    <w:rsid w:val="00825BE5"/>
    <w:rsid w:val="0082680D"/>
    <w:rsid w:val="008272EB"/>
    <w:rsid w:val="008307EA"/>
    <w:rsid w:val="0083212C"/>
    <w:rsid w:val="008335E3"/>
    <w:rsid w:val="008339D9"/>
    <w:rsid w:val="0083442F"/>
    <w:rsid w:val="00834943"/>
    <w:rsid w:val="00835BB0"/>
    <w:rsid w:val="00836305"/>
    <w:rsid w:val="00841113"/>
    <w:rsid w:val="008426F2"/>
    <w:rsid w:val="00842BDF"/>
    <w:rsid w:val="00843498"/>
    <w:rsid w:val="00843E52"/>
    <w:rsid w:val="00846597"/>
    <w:rsid w:val="008520D4"/>
    <w:rsid w:val="008522EC"/>
    <w:rsid w:val="00853706"/>
    <w:rsid w:val="008554E7"/>
    <w:rsid w:val="0085638F"/>
    <w:rsid w:val="00857A17"/>
    <w:rsid w:val="00863E26"/>
    <w:rsid w:val="008643B7"/>
    <w:rsid w:val="008668D0"/>
    <w:rsid w:val="00867785"/>
    <w:rsid w:val="00867CB8"/>
    <w:rsid w:val="0087434D"/>
    <w:rsid w:val="008824FC"/>
    <w:rsid w:val="00883B89"/>
    <w:rsid w:val="00885411"/>
    <w:rsid w:val="008854A5"/>
    <w:rsid w:val="00890EEF"/>
    <w:rsid w:val="00894ECA"/>
    <w:rsid w:val="00895295"/>
    <w:rsid w:val="008954B9"/>
    <w:rsid w:val="00895A20"/>
    <w:rsid w:val="00896AEC"/>
    <w:rsid w:val="00897322"/>
    <w:rsid w:val="008A1085"/>
    <w:rsid w:val="008A13F1"/>
    <w:rsid w:val="008A24A7"/>
    <w:rsid w:val="008A5EB0"/>
    <w:rsid w:val="008A6EBE"/>
    <w:rsid w:val="008B225A"/>
    <w:rsid w:val="008B241F"/>
    <w:rsid w:val="008B60F8"/>
    <w:rsid w:val="008C2F3D"/>
    <w:rsid w:val="008C4525"/>
    <w:rsid w:val="008C57E5"/>
    <w:rsid w:val="008C5A32"/>
    <w:rsid w:val="008D062D"/>
    <w:rsid w:val="008D1DE2"/>
    <w:rsid w:val="008D1E1D"/>
    <w:rsid w:val="008D2018"/>
    <w:rsid w:val="008D4030"/>
    <w:rsid w:val="008D41AC"/>
    <w:rsid w:val="008D447E"/>
    <w:rsid w:val="008D5815"/>
    <w:rsid w:val="008D7196"/>
    <w:rsid w:val="008E1A42"/>
    <w:rsid w:val="008E4ABD"/>
    <w:rsid w:val="008E55E1"/>
    <w:rsid w:val="008E5A6F"/>
    <w:rsid w:val="008E5C72"/>
    <w:rsid w:val="008E6311"/>
    <w:rsid w:val="008E7372"/>
    <w:rsid w:val="008E77D6"/>
    <w:rsid w:val="008F01CF"/>
    <w:rsid w:val="008F0C9F"/>
    <w:rsid w:val="008F186F"/>
    <w:rsid w:val="008F2142"/>
    <w:rsid w:val="008F320A"/>
    <w:rsid w:val="008F41D8"/>
    <w:rsid w:val="008F4DD4"/>
    <w:rsid w:val="008F79BA"/>
    <w:rsid w:val="008F7F7B"/>
    <w:rsid w:val="0090775E"/>
    <w:rsid w:val="009108F2"/>
    <w:rsid w:val="009118E9"/>
    <w:rsid w:val="00911AA5"/>
    <w:rsid w:val="00913595"/>
    <w:rsid w:val="009136FE"/>
    <w:rsid w:val="00914280"/>
    <w:rsid w:val="0091486A"/>
    <w:rsid w:val="0091487E"/>
    <w:rsid w:val="00914EE8"/>
    <w:rsid w:val="00915692"/>
    <w:rsid w:val="00916620"/>
    <w:rsid w:val="00917A2D"/>
    <w:rsid w:val="00923280"/>
    <w:rsid w:val="00924622"/>
    <w:rsid w:val="00925A34"/>
    <w:rsid w:val="00925D0B"/>
    <w:rsid w:val="0093048F"/>
    <w:rsid w:val="0093416A"/>
    <w:rsid w:val="00936998"/>
    <w:rsid w:val="00936EA8"/>
    <w:rsid w:val="00942D99"/>
    <w:rsid w:val="00944B17"/>
    <w:rsid w:val="009517A3"/>
    <w:rsid w:val="009518DF"/>
    <w:rsid w:val="0095234B"/>
    <w:rsid w:val="00954250"/>
    <w:rsid w:val="009560A8"/>
    <w:rsid w:val="00962C89"/>
    <w:rsid w:val="0097001C"/>
    <w:rsid w:val="00970A31"/>
    <w:rsid w:val="00971308"/>
    <w:rsid w:val="0097410B"/>
    <w:rsid w:val="009745BD"/>
    <w:rsid w:val="009745F4"/>
    <w:rsid w:val="00976188"/>
    <w:rsid w:val="00983798"/>
    <w:rsid w:val="00984E05"/>
    <w:rsid w:val="00986B9C"/>
    <w:rsid w:val="009918F0"/>
    <w:rsid w:val="0099200D"/>
    <w:rsid w:val="00993D6A"/>
    <w:rsid w:val="009950F1"/>
    <w:rsid w:val="0099567F"/>
    <w:rsid w:val="00996E2A"/>
    <w:rsid w:val="009977F5"/>
    <w:rsid w:val="009978E3"/>
    <w:rsid w:val="00997978"/>
    <w:rsid w:val="009A2E58"/>
    <w:rsid w:val="009A4BCA"/>
    <w:rsid w:val="009B1D92"/>
    <w:rsid w:val="009B4B2B"/>
    <w:rsid w:val="009B5EB3"/>
    <w:rsid w:val="009B681E"/>
    <w:rsid w:val="009B7E4A"/>
    <w:rsid w:val="009C1738"/>
    <w:rsid w:val="009C2D3F"/>
    <w:rsid w:val="009D04B7"/>
    <w:rsid w:val="009D1429"/>
    <w:rsid w:val="009D1ACD"/>
    <w:rsid w:val="009D2C21"/>
    <w:rsid w:val="009D6057"/>
    <w:rsid w:val="009D626D"/>
    <w:rsid w:val="009D7EA7"/>
    <w:rsid w:val="009E09B8"/>
    <w:rsid w:val="009E2210"/>
    <w:rsid w:val="009E3F38"/>
    <w:rsid w:val="009E57A0"/>
    <w:rsid w:val="009E768C"/>
    <w:rsid w:val="009E79D1"/>
    <w:rsid w:val="009F085D"/>
    <w:rsid w:val="009F3071"/>
    <w:rsid w:val="009F49B9"/>
    <w:rsid w:val="009F60A2"/>
    <w:rsid w:val="009F79AB"/>
    <w:rsid w:val="00A001C4"/>
    <w:rsid w:val="00A02C0E"/>
    <w:rsid w:val="00A03A6F"/>
    <w:rsid w:val="00A044DA"/>
    <w:rsid w:val="00A04534"/>
    <w:rsid w:val="00A049CD"/>
    <w:rsid w:val="00A05FA5"/>
    <w:rsid w:val="00A10574"/>
    <w:rsid w:val="00A132E9"/>
    <w:rsid w:val="00A13839"/>
    <w:rsid w:val="00A15F6A"/>
    <w:rsid w:val="00A174F9"/>
    <w:rsid w:val="00A20907"/>
    <w:rsid w:val="00A20AB7"/>
    <w:rsid w:val="00A2221C"/>
    <w:rsid w:val="00A23770"/>
    <w:rsid w:val="00A243EE"/>
    <w:rsid w:val="00A253E1"/>
    <w:rsid w:val="00A25CF0"/>
    <w:rsid w:val="00A319C3"/>
    <w:rsid w:val="00A34C1B"/>
    <w:rsid w:val="00A37425"/>
    <w:rsid w:val="00A37982"/>
    <w:rsid w:val="00A37FE9"/>
    <w:rsid w:val="00A4169E"/>
    <w:rsid w:val="00A44334"/>
    <w:rsid w:val="00A44BA7"/>
    <w:rsid w:val="00A4534C"/>
    <w:rsid w:val="00A46EF7"/>
    <w:rsid w:val="00A47B43"/>
    <w:rsid w:val="00A50BF1"/>
    <w:rsid w:val="00A51449"/>
    <w:rsid w:val="00A51C25"/>
    <w:rsid w:val="00A55142"/>
    <w:rsid w:val="00A60019"/>
    <w:rsid w:val="00A62735"/>
    <w:rsid w:val="00A62B37"/>
    <w:rsid w:val="00A62EAE"/>
    <w:rsid w:val="00A65C89"/>
    <w:rsid w:val="00A70E92"/>
    <w:rsid w:val="00A75D7E"/>
    <w:rsid w:val="00A77343"/>
    <w:rsid w:val="00A77787"/>
    <w:rsid w:val="00A809ED"/>
    <w:rsid w:val="00A819D3"/>
    <w:rsid w:val="00A8241D"/>
    <w:rsid w:val="00A83413"/>
    <w:rsid w:val="00A8535E"/>
    <w:rsid w:val="00A907ED"/>
    <w:rsid w:val="00A90E4D"/>
    <w:rsid w:val="00A913B3"/>
    <w:rsid w:val="00A942A2"/>
    <w:rsid w:val="00A952CC"/>
    <w:rsid w:val="00A96EAA"/>
    <w:rsid w:val="00A97BE9"/>
    <w:rsid w:val="00AA1930"/>
    <w:rsid w:val="00AA3BAB"/>
    <w:rsid w:val="00AA64E9"/>
    <w:rsid w:val="00AB02C5"/>
    <w:rsid w:val="00AB0CF5"/>
    <w:rsid w:val="00AB28DF"/>
    <w:rsid w:val="00AB2C94"/>
    <w:rsid w:val="00AB33BC"/>
    <w:rsid w:val="00AB4705"/>
    <w:rsid w:val="00AB476E"/>
    <w:rsid w:val="00AB49E5"/>
    <w:rsid w:val="00AB59B4"/>
    <w:rsid w:val="00AB71C8"/>
    <w:rsid w:val="00AC1550"/>
    <w:rsid w:val="00AC2767"/>
    <w:rsid w:val="00AC6102"/>
    <w:rsid w:val="00AC631B"/>
    <w:rsid w:val="00AC7E6F"/>
    <w:rsid w:val="00AD2AFC"/>
    <w:rsid w:val="00AD45C9"/>
    <w:rsid w:val="00AD4891"/>
    <w:rsid w:val="00AD5724"/>
    <w:rsid w:val="00AD621B"/>
    <w:rsid w:val="00AD6CA6"/>
    <w:rsid w:val="00AD6F01"/>
    <w:rsid w:val="00AE0530"/>
    <w:rsid w:val="00AE21AA"/>
    <w:rsid w:val="00AE3752"/>
    <w:rsid w:val="00AE38CF"/>
    <w:rsid w:val="00AE56FE"/>
    <w:rsid w:val="00AE5B24"/>
    <w:rsid w:val="00AE5DE4"/>
    <w:rsid w:val="00AE6502"/>
    <w:rsid w:val="00AF1181"/>
    <w:rsid w:val="00AF64BE"/>
    <w:rsid w:val="00AF6C07"/>
    <w:rsid w:val="00AF6FD2"/>
    <w:rsid w:val="00B00141"/>
    <w:rsid w:val="00B005F8"/>
    <w:rsid w:val="00B00EC9"/>
    <w:rsid w:val="00B01049"/>
    <w:rsid w:val="00B02220"/>
    <w:rsid w:val="00B03B05"/>
    <w:rsid w:val="00B04171"/>
    <w:rsid w:val="00B04B8D"/>
    <w:rsid w:val="00B110A9"/>
    <w:rsid w:val="00B11546"/>
    <w:rsid w:val="00B11F5A"/>
    <w:rsid w:val="00B138E4"/>
    <w:rsid w:val="00B1593B"/>
    <w:rsid w:val="00B168F9"/>
    <w:rsid w:val="00B21685"/>
    <w:rsid w:val="00B22FDA"/>
    <w:rsid w:val="00B2420F"/>
    <w:rsid w:val="00B24319"/>
    <w:rsid w:val="00B303BF"/>
    <w:rsid w:val="00B31109"/>
    <w:rsid w:val="00B31B22"/>
    <w:rsid w:val="00B31C69"/>
    <w:rsid w:val="00B33CD3"/>
    <w:rsid w:val="00B3421F"/>
    <w:rsid w:val="00B343B6"/>
    <w:rsid w:val="00B343E8"/>
    <w:rsid w:val="00B41F4B"/>
    <w:rsid w:val="00B46161"/>
    <w:rsid w:val="00B47149"/>
    <w:rsid w:val="00B47525"/>
    <w:rsid w:val="00B53470"/>
    <w:rsid w:val="00B556F0"/>
    <w:rsid w:val="00B5602B"/>
    <w:rsid w:val="00B61A0E"/>
    <w:rsid w:val="00B62456"/>
    <w:rsid w:val="00B62E44"/>
    <w:rsid w:val="00B64F91"/>
    <w:rsid w:val="00B7294D"/>
    <w:rsid w:val="00B75A0F"/>
    <w:rsid w:val="00B817AE"/>
    <w:rsid w:val="00B81A4A"/>
    <w:rsid w:val="00B83035"/>
    <w:rsid w:val="00B83C20"/>
    <w:rsid w:val="00B86078"/>
    <w:rsid w:val="00B934ED"/>
    <w:rsid w:val="00B93EC3"/>
    <w:rsid w:val="00B948C5"/>
    <w:rsid w:val="00B94D93"/>
    <w:rsid w:val="00B94E1F"/>
    <w:rsid w:val="00B971B6"/>
    <w:rsid w:val="00BA0746"/>
    <w:rsid w:val="00BA287F"/>
    <w:rsid w:val="00BA3153"/>
    <w:rsid w:val="00BA3E26"/>
    <w:rsid w:val="00BA4450"/>
    <w:rsid w:val="00BA45B8"/>
    <w:rsid w:val="00BA50BF"/>
    <w:rsid w:val="00BA5B42"/>
    <w:rsid w:val="00BA7B76"/>
    <w:rsid w:val="00BB068E"/>
    <w:rsid w:val="00BB257B"/>
    <w:rsid w:val="00BB3857"/>
    <w:rsid w:val="00BB4966"/>
    <w:rsid w:val="00BC1768"/>
    <w:rsid w:val="00BC313B"/>
    <w:rsid w:val="00BC408C"/>
    <w:rsid w:val="00BC4AD7"/>
    <w:rsid w:val="00BC4E38"/>
    <w:rsid w:val="00BC5BB2"/>
    <w:rsid w:val="00BC6A0E"/>
    <w:rsid w:val="00BD12DD"/>
    <w:rsid w:val="00BD1A5B"/>
    <w:rsid w:val="00BD2A1B"/>
    <w:rsid w:val="00BD35C9"/>
    <w:rsid w:val="00BD454C"/>
    <w:rsid w:val="00BE166B"/>
    <w:rsid w:val="00BE2FEB"/>
    <w:rsid w:val="00BE52EF"/>
    <w:rsid w:val="00BE6736"/>
    <w:rsid w:val="00BF001D"/>
    <w:rsid w:val="00BF3B0A"/>
    <w:rsid w:val="00BF4175"/>
    <w:rsid w:val="00BF424C"/>
    <w:rsid w:val="00BF44BA"/>
    <w:rsid w:val="00BF4DF8"/>
    <w:rsid w:val="00BF534C"/>
    <w:rsid w:val="00BF5CA7"/>
    <w:rsid w:val="00C00F59"/>
    <w:rsid w:val="00C019BC"/>
    <w:rsid w:val="00C05ECA"/>
    <w:rsid w:val="00C06801"/>
    <w:rsid w:val="00C102B1"/>
    <w:rsid w:val="00C12AE5"/>
    <w:rsid w:val="00C141EB"/>
    <w:rsid w:val="00C144D8"/>
    <w:rsid w:val="00C14E54"/>
    <w:rsid w:val="00C162AE"/>
    <w:rsid w:val="00C17F16"/>
    <w:rsid w:val="00C20EEE"/>
    <w:rsid w:val="00C22DE0"/>
    <w:rsid w:val="00C25C8B"/>
    <w:rsid w:val="00C262B1"/>
    <w:rsid w:val="00C27419"/>
    <w:rsid w:val="00C2779D"/>
    <w:rsid w:val="00C32504"/>
    <w:rsid w:val="00C331CB"/>
    <w:rsid w:val="00C33325"/>
    <w:rsid w:val="00C34894"/>
    <w:rsid w:val="00C34E0D"/>
    <w:rsid w:val="00C3530B"/>
    <w:rsid w:val="00C35789"/>
    <w:rsid w:val="00C35CA1"/>
    <w:rsid w:val="00C36832"/>
    <w:rsid w:val="00C37FAF"/>
    <w:rsid w:val="00C40E19"/>
    <w:rsid w:val="00C4104F"/>
    <w:rsid w:val="00C4172F"/>
    <w:rsid w:val="00C41E97"/>
    <w:rsid w:val="00C42626"/>
    <w:rsid w:val="00C42C2D"/>
    <w:rsid w:val="00C45B64"/>
    <w:rsid w:val="00C4793E"/>
    <w:rsid w:val="00C47C40"/>
    <w:rsid w:val="00C50452"/>
    <w:rsid w:val="00C52E79"/>
    <w:rsid w:val="00C52F1A"/>
    <w:rsid w:val="00C54036"/>
    <w:rsid w:val="00C54C91"/>
    <w:rsid w:val="00C616F5"/>
    <w:rsid w:val="00C63810"/>
    <w:rsid w:val="00C64072"/>
    <w:rsid w:val="00C645C5"/>
    <w:rsid w:val="00C64EC1"/>
    <w:rsid w:val="00C6523B"/>
    <w:rsid w:val="00C6586F"/>
    <w:rsid w:val="00C66029"/>
    <w:rsid w:val="00C6730C"/>
    <w:rsid w:val="00C67A2D"/>
    <w:rsid w:val="00C77FCB"/>
    <w:rsid w:val="00C80A13"/>
    <w:rsid w:val="00C81411"/>
    <w:rsid w:val="00C819B7"/>
    <w:rsid w:val="00C81EE0"/>
    <w:rsid w:val="00C847C2"/>
    <w:rsid w:val="00C84CCD"/>
    <w:rsid w:val="00C875C7"/>
    <w:rsid w:val="00C87E93"/>
    <w:rsid w:val="00C90047"/>
    <w:rsid w:val="00C96928"/>
    <w:rsid w:val="00C96F9B"/>
    <w:rsid w:val="00CA18C5"/>
    <w:rsid w:val="00CA1A25"/>
    <w:rsid w:val="00CA55BA"/>
    <w:rsid w:val="00CA6081"/>
    <w:rsid w:val="00CB1068"/>
    <w:rsid w:val="00CB1528"/>
    <w:rsid w:val="00CB16EA"/>
    <w:rsid w:val="00CB272B"/>
    <w:rsid w:val="00CB4E1F"/>
    <w:rsid w:val="00CB4FFD"/>
    <w:rsid w:val="00CB6B00"/>
    <w:rsid w:val="00CB6E8F"/>
    <w:rsid w:val="00CB751F"/>
    <w:rsid w:val="00CB7FDD"/>
    <w:rsid w:val="00CC30B1"/>
    <w:rsid w:val="00CC368E"/>
    <w:rsid w:val="00CC3B94"/>
    <w:rsid w:val="00CC4A53"/>
    <w:rsid w:val="00CC4C7E"/>
    <w:rsid w:val="00CC745E"/>
    <w:rsid w:val="00CC7B4B"/>
    <w:rsid w:val="00CD28BA"/>
    <w:rsid w:val="00CD43F4"/>
    <w:rsid w:val="00CD4927"/>
    <w:rsid w:val="00CD4B8B"/>
    <w:rsid w:val="00CD4BDB"/>
    <w:rsid w:val="00CD4C2C"/>
    <w:rsid w:val="00CD5101"/>
    <w:rsid w:val="00CD6859"/>
    <w:rsid w:val="00CD6C1D"/>
    <w:rsid w:val="00CD7069"/>
    <w:rsid w:val="00CE074F"/>
    <w:rsid w:val="00CE181E"/>
    <w:rsid w:val="00CE2266"/>
    <w:rsid w:val="00CE3EE2"/>
    <w:rsid w:val="00CE6286"/>
    <w:rsid w:val="00CE64F1"/>
    <w:rsid w:val="00CE66D5"/>
    <w:rsid w:val="00CE6EB4"/>
    <w:rsid w:val="00CF00EE"/>
    <w:rsid w:val="00CF1070"/>
    <w:rsid w:val="00CF1CD7"/>
    <w:rsid w:val="00CF2612"/>
    <w:rsid w:val="00CF6530"/>
    <w:rsid w:val="00CF69C0"/>
    <w:rsid w:val="00CF7023"/>
    <w:rsid w:val="00CF7D48"/>
    <w:rsid w:val="00D003F1"/>
    <w:rsid w:val="00D054E4"/>
    <w:rsid w:val="00D074FC"/>
    <w:rsid w:val="00D103B9"/>
    <w:rsid w:val="00D126C0"/>
    <w:rsid w:val="00D141E9"/>
    <w:rsid w:val="00D16240"/>
    <w:rsid w:val="00D20AAB"/>
    <w:rsid w:val="00D21767"/>
    <w:rsid w:val="00D227F2"/>
    <w:rsid w:val="00D22F72"/>
    <w:rsid w:val="00D25484"/>
    <w:rsid w:val="00D26466"/>
    <w:rsid w:val="00D26A2E"/>
    <w:rsid w:val="00D3039A"/>
    <w:rsid w:val="00D30E7B"/>
    <w:rsid w:val="00D36CB5"/>
    <w:rsid w:val="00D37DDA"/>
    <w:rsid w:val="00D41DC2"/>
    <w:rsid w:val="00D4328B"/>
    <w:rsid w:val="00D43ED9"/>
    <w:rsid w:val="00D4435B"/>
    <w:rsid w:val="00D457E2"/>
    <w:rsid w:val="00D47F00"/>
    <w:rsid w:val="00D50A65"/>
    <w:rsid w:val="00D50C7F"/>
    <w:rsid w:val="00D521F2"/>
    <w:rsid w:val="00D564F3"/>
    <w:rsid w:val="00D60E02"/>
    <w:rsid w:val="00D6133D"/>
    <w:rsid w:val="00D63320"/>
    <w:rsid w:val="00D655B6"/>
    <w:rsid w:val="00D65F0A"/>
    <w:rsid w:val="00D66106"/>
    <w:rsid w:val="00D6645C"/>
    <w:rsid w:val="00D66C36"/>
    <w:rsid w:val="00D71319"/>
    <w:rsid w:val="00D764C5"/>
    <w:rsid w:val="00D77234"/>
    <w:rsid w:val="00D80919"/>
    <w:rsid w:val="00D8306B"/>
    <w:rsid w:val="00D8433A"/>
    <w:rsid w:val="00D85F08"/>
    <w:rsid w:val="00D86001"/>
    <w:rsid w:val="00D87F7F"/>
    <w:rsid w:val="00D90284"/>
    <w:rsid w:val="00D912F6"/>
    <w:rsid w:val="00D95031"/>
    <w:rsid w:val="00DA19DD"/>
    <w:rsid w:val="00DA34D6"/>
    <w:rsid w:val="00DA4427"/>
    <w:rsid w:val="00DA4F12"/>
    <w:rsid w:val="00DA57AB"/>
    <w:rsid w:val="00DB0666"/>
    <w:rsid w:val="00DB1ABB"/>
    <w:rsid w:val="00DB2610"/>
    <w:rsid w:val="00DB7D3C"/>
    <w:rsid w:val="00DC39DE"/>
    <w:rsid w:val="00DC3AC5"/>
    <w:rsid w:val="00DC4560"/>
    <w:rsid w:val="00DC5F62"/>
    <w:rsid w:val="00DC73FB"/>
    <w:rsid w:val="00DC7BCE"/>
    <w:rsid w:val="00DD096F"/>
    <w:rsid w:val="00DD189E"/>
    <w:rsid w:val="00DD3E0B"/>
    <w:rsid w:val="00DD5D64"/>
    <w:rsid w:val="00DD5E6D"/>
    <w:rsid w:val="00DD625E"/>
    <w:rsid w:val="00DD753E"/>
    <w:rsid w:val="00DE07A9"/>
    <w:rsid w:val="00DE0D75"/>
    <w:rsid w:val="00DE140B"/>
    <w:rsid w:val="00DE3FC4"/>
    <w:rsid w:val="00DE43AD"/>
    <w:rsid w:val="00DE5B80"/>
    <w:rsid w:val="00DE5E2B"/>
    <w:rsid w:val="00DF0478"/>
    <w:rsid w:val="00DF06E3"/>
    <w:rsid w:val="00DF0760"/>
    <w:rsid w:val="00DF0F87"/>
    <w:rsid w:val="00DF1192"/>
    <w:rsid w:val="00DF4561"/>
    <w:rsid w:val="00DF47D3"/>
    <w:rsid w:val="00DF7112"/>
    <w:rsid w:val="00DF711E"/>
    <w:rsid w:val="00E01F76"/>
    <w:rsid w:val="00E031D6"/>
    <w:rsid w:val="00E05C39"/>
    <w:rsid w:val="00E07626"/>
    <w:rsid w:val="00E077F9"/>
    <w:rsid w:val="00E1167B"/>
    <w:rsid w:val="00E1388E"/>
    <w:rsid w:val="00E17C9C"/>
    <w:rsid w:val="00E24F8F"/>
    <w:rsid w:val="00E26432"/>
    <w:rsid w:val="00E2760C"/>
    <w:rsid w:val="00E31521"/>
    <w:rsid w:val="00E31C5B"/>
    <w:rsid w:val="00E320DF"/>
    <w:rsid w:val="00E32141"/>
    <w:rsid w:val="00E321AA"/>
    <w:rsid w:val="00E33DB7"/>
    <w:rsid w:val="00E36E97"/>
    <w:rsid w:val="00E375D3"/>
    <w:rsid w:val="00E42A0D"/>
    <w:rsid w:val="00E43B3E"/>
    <w:rsid w:val="00E44564"/>
    <w:rsid w:val="00E454B5"/>
    <w:rsid w:val="00E45612"/>
    <w:rsid w:val="00E47550"/>
    <w:rsid w:val="00E50DB7"/>
    <w:rsid w:val="00E519F8"/>
    <w:rsid w:val="00E52992"/>
    <w:rsid w:val="00E55C1E"/>
    <w:rsid w:val="00E607F8"/>
    <w:rsid w:val="00E61D65"/>
    <w:rsid w:val="00E63889"/>
    <w:rsid w:val="00E64024"/>
    <w:rsid w:val="00E64F8D"/>
    <w:rsid w:val="00E669DB"/>
    <w:rsid w:val="00E70905"/>
    <w:rsid w:val="00E709C2"/>
    <w:rsid w:val="00E806CA"/>
    <w:rsid w:val="00E822BE"/>
    <w:rsid w:val="00E82841"/>
    <w:rsid w:val="00E83630"/>
    <w:rsid w:val="00E92027"/>
    <w:rsid w:val="00E95041"/>
    <w:rsid w:val="00E969C7"/>
    <w:rsid w:val="00EA2E66"/>
    <w:rsid w:val="00EA5FE7"/>
    <w:rsid w:val="00EB03E5"/>
    <w:rsid w:val="00EB1364"/>
    <w:rsid w:val="00EB2237"/>
    <w:rsid w:val="00EB2532"/>
    <w:rsid w:val="00EB3F92"/>
    <w:rsid w:val="00EB6B37"/>
    <w:rsid w:val="00EB7DA8"/>
    <w:rsid w:val="00EC00C0"/>
    <w:rsid w:val="00EC117F"/>
    <w:rsid w:val="00EC16AA"/>
    <w:rsid w:val="00EC5BAA"/>
    <w:rsid w:val="00ED1DBF"/>
    <w:rsid w:val="00ED2778"/>
    <w:rsid w:val="00ED2A6A"/>
    <w:rsid w:val="00ED4513"/>
    <w:rsid w:val="00ED747E"/>
    <w:rsid w:val="00EE167E"/>
    <w:rsid w:val="00EE1987"/>
    <w:rsid w:val="00EE25F3"/>
    <w:rsid w:val="00EE2617"/>
    <w:rsid w:val="00EE4B15"/>
    <w:rsid w:val="00EE50C2"/>
    <w:rsid w:val="00EF0225"/>
    <w:rsid w:val="00EF0462"/>
    <w:rsid w:val="00EF2B91"/>
    <w:rsid w:val="00EF2E7D"/>
    <w:rsid w:val="00EF3159"/>
    <w:rsid w:val="00EF3503"/>
    <w:rsid w:val="00EF3EC8"/>
    <w:rsid w:val="00EF6A07"/>
    <w:rsid w:val="00EF714F"/>
    <w:rsid w:val="00EF7868"/>
    <w:rsid w:val="00F000BB"/>
    <w:rsid w:val="00F0270C"/>
    <w:rsid w:val="00F02F33"/>
    <w:rsid w:val="00F05941"/>
    <w:rsid w:val="00F073AC"/>
    <w:rsid w:val="00F0790F"/>
    <w:rsid w:val="00F1017C"/>
    <w:rsid w:val="00F12B36"/>
    <w:rsid w:val="00F1392C"/>
    <w:rsid w:val="00F14B04"/>
    <w:rsid w:val="00F14FB8"/>
    <w:rsid w:val="00F15304"/>
    <w:rsid w:val="00F16355"/>
    <w:rsid w:val="00F169C6"/>
    <w:rsid w:val="00F16AA3"/>
    <w:rsid w:val="00F16D3E"/>
    <w:rsid w:val="00F170AE"/>
    <w:rsid w:val="00F17AC8"/>
    <w:rsid w:val="00F20DDE"/>
    <w:rsid w:val="00F21614"/>
    <w:rsid w:val="00F23577"/>
    <w:rsid w:val="00F23B80"/>
    <w:rsid w:val="00F245ED"/>
    <w:rsid w:val="00F24E0C"/>
    <w:rsid w:val="00F25F19"/>
    <w:rsid w:val="00F27868"/>
    <w:rsid w:val="00F32F25"/>
    <w:rsid w:val="00F3328F"/>
    <w:rsid w:val="00F346A2"/>
    <w:rsid w:val="00F34B57"/>
    <w:rsid w:val="00F357E2"/>
    <w:rsid w:val="00F37C1F"/>
    <w:rsid w:val="00F42C59"/>
    <w:rsid w:val="00F42F4D"/>
    <w:rsid w:val="00F454DA"/>
    <w:rsid w:val="00F46539"/>
    <w:rsid w:val="00F46CBC"/>
    <w:rsid w:val="00F47BDA"/>
    <w:rsid w:val="00F527CF"/>
    <w:rsid w:val="00F53EA3"/>
    <w:rsid w:val="00F54F79"/>
    <w:rsid w:val="00F558F2"/>
    <w:rsid w:val="00F56186"/>
    <w:rsid w:val="00F56EC8"/>
    <w:rsid w:val="00F5755B"/>
    <w:rsid w:val="00F601E5"/>
    <w:rsid w:val="00F61344"/>
    <w:rsid w:val="00F61A86"/>
    <w:rsid w:val="00F62D8C"/>
    <w:rsid w:val="00F64DFF"/>
    <w:rsid w:val="00F725D0"/>
    <w:rsid w:val="00F72F2A"/>
    <w:rsid w:val="00F73DEC"/>
    <w:rsid w:val="00F73EBE"/>
    <w:rsid w:val="00F74A92"/>
    <w:rsid w:val="00F74CFF"/>
    <w:rsid w:val="00F75CB5"/>
    <w:rsid w:val="00F76137"/>
    <w:rsid w:val="00F80214"/>
    <w:rsid w:val="00F83CD9"/>
    <w:rsid w:val="00F840CD"/>
    <w:rsid w:val="00F85909"/>
    <w:rsid w:val="00F87F9D"/>
    <w:rsid w:val="00F931C4"/>
    <w:rsid w:val="00F93659"/>
    <w:rsid w:val="00F94349"/>
    <w:rsid w:val="00F94430"/>
    <w:rsid w:val="00F94CA2"/>
    <w:rsid w:val="00F9630E"/>
    <w:rsid w:val="00FA3058"/>
    <w:rsid w:val="00FA4027"/>
    <w:rsid w:val="00FA6BB9"/>
    <w:rsid w:val="00FA7967"/>
    <w:rsid w:val="00FB1A50"/>
    <w:rsid w:val="00FB1E13"/>
    <w:rsid w:val="00FB2C66"/>
    <w:rsid w:val="00FB5667"/>
    <w:rsid w:val="00FB567A"/>
    <w:rsid w:val="00FC104F"/>
    <w:rsid w:val="00FC2BEA"/>
    <w:rsid w:val="00FC53D8"/>
    <w:rsid w:val="00FC69D5"/>
    <w:rsid w:val="00FC7653"/>
    <w:rsid w:val="00FD3815"/>
    <w:rsid w:val="00FD4CCB"/>
    <w:rsid w:val="00FD5982"/>
    <w:rsid w:val="00FD5C8A"/>
    <w:rsid w:val="00FD748B"/>
    <w:rsid w:val="00FE087F"/>
    <w:rsid w:val="00FE2177"/>
    <w:rsid w:val="00FE2771"/>
    <w:rsid w:val="00FE6FAF"/>
    <w:rsid w:val="00FF1283"/>
    <w:rsid w:val="00FF55DC"/>
    <w:rsid w:val="00FF6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D48FE0F-8CE2-4380-92D8-C2C605919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2E47"/>
    <w:pPr>
      <w:widowControl w:val="0"/>
      <w:snapToGrid w:val="0"/>
      <w:spacing w:line="30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autoRedefine/>
    <w:qFormat/>
    <w:rsid w:val="00E454B5"/>
    <w:pPr>
      <w:keepNext/>
      <w:keepLines/>
      <w:numPr>
        <w:numId w:val="10"/>
      </w:numPr>
      <w:adjustRightInd w:val="0"/>
      <w:spacing w:before="400" w:after="200" w:line="360" w:lineRule="auto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F75CB5"/>
    <w:pPr>
      <w:keepNext/>
      <w:keepLines/>
      <w:numPr>
        <w:ilvl w:val="1"/>
        <w:numId w:val="10"/>
      </w:numPr>
      <w:spacing w:beforeLines="50" w:before="50" w:afterLines="50" w:after="50" w:line="240" w:lineRule="auto"/>
      <w:jc w:val="left"/>
      <w:outlineLvl w:val="1"/>
    </w:pPr>
    <w:rPr>
      <w:rFonts w:eastAsiaTheme="majorEastAsia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rsid w:val="00B556F0"/>
    <w:pPr>
      <w:keepNext/>
      <w:keepLines/>
      <w:numPr>
        <w:ilvl w:val="2"/>
        <w:numId w:val="10"/>
      </w:numPr>
      <w:spacing w:beforeLines="50" w:before="50" w:afterLines="50" w:after="50"/>
      <w:ind w:left="567"/>
      <w:jc w:val="left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3"/>
    <w:unhideWhenUsed/>
    <w:qFormat/>
    <w:rsid w:val="00823EEF"/>
    <w:pPr>
      <w:keepNext/>
      <w:keepLines/>
      <w:numPr>
        <w:numId w:val="1"/>
      </w:numPr>
      <w:spacing w:before="120" w:after="120" w:line="200" w:lineRule="atLeast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454B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E454B5"/>
    <w:rPr>
      <w:rFonts w:ascii="Times New Roman" w:hAnsi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F75CB5"/>
    <w:rPr>
      <w:rFonts w:ascii="Times New Roman" w:eastAsiaTheme="majorEastAsia" w:hAnsi="Times New Roman" w:cstheme="majorBidi"/>
      <w:b/>
      <w:bCs/>
      <w:sz w:val="28"/>
      <w:szCs w:val="32"/>
    </w:rPr>
  </w:style>
  <w:style w:type="paragraph" w:styleId="a3">
    <w:name w:val="No Spacing"/>
    <w:aliases w:val="代码"/>
    <w:next w:val="a"/>
    <w:qFormat/>
    <w:rsid w:val="003C3D10"/>
    <w:pPr>
      <w:widowControl w:val="0"/>
      <w:shd w:val="clear" w:color="auto" w:fill="E7E6E6" w:themeFill="background2"/>
    </w:pPr>
    <w:rPr>
      <w:rFonts w:ascii="Times New Roman" w:hAnsi="Times New Roman"/>
    </w:rPr>
  </w:style>
  <w:style w:type="character" w:customStyle="1" w:styleId="3Char">
    <w:name w:val="标题 3 Char"/>
    <w:basedOn w:val="a0"/>
    <w:link w:val="3"/>
    <w:rsid w:val="00B556F0"/>
    <w:rPr>
      <w:rFonts w:ascii="Times New Roman" w:hAnsi="Times New Roman"/>
      <w:b/>
      <w:bCs/>
      <w:sz w:val="24"/>
      <w:szCs w:val="32"/>
    </w:rPr>
  </w:style>
  <w:style w:type="paragraph" w:styleId="a4">
    <w:name w:val="Title"/>
    <w:basedOn w:val="a"/>
    <w:next w:val="a"/>
    <w:link w:val="Char"/>
    <w:uiPriority w:val="10"/>
    <w:qFormat/>
    <w:rsid w:val="00B62E4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B62E4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3"/>
    <w:rsid w:val="00823EEF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5">
    <w:name w:val="List Paragraph"/>
    <w:basedOn w:val="a"/>
    <w:uiPriority w:val="34"/>
    <w:qFormat/>
    <w:rsid w:val="005A68E2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1047C1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7967C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967C0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676E2E"/>
  </w:style>
  <w:style w:type="character" w:styleId="HTML0">
    <w:name w:val="HTML Code"/>
    <w:basedOn w:val="a0"/>
    <w:uiPriority w:val="99"/>
    <w:semiHidden/>
    <w:unhideWhenUsed/>
    <w:rsid w:val="00043314"/>
    <w:rPr>
      <w:rFonts w:ascii="宋体" w:eastAsia="宋体" w:hAnsi="宋体" w:cs="宋体"/>
      <w:sz w:val="24"/>
      <w:szCs w:val="24"/>
    </w:rPr>
  </w:style>
  <w:style w:type="paragraph" w:styleId="a7">
    <w:name w:val="header"/>
    <w:basedOn w:val="a"/>
    <w:link w:val="Char0"/>
    <w:uiPriority w:val="99"/>
    <w:unhideWhenUsed/>
    <w:rsid w:val="001255F2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255F2"/>
    <w:rPr>
      <w:rFonts w:ascii="Times New Roman" w:hAnsi="Times New Roman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255F2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255F2"/>
    <w:rPr>
      <w:rFonts w:ascii="Times New Roman" w:hAnsi="Times New Roman"/>
      <w:sz w:val="18"/>
      <w:szCs w:val="18"/>
    </w:rPr>
  </w:style>
  <w:style w:type="paragraph" w:styleId="a9">
    <w:name w:val="Balloon Text"/>
    <w:basedOn w:val="a"/>
    <w:link w:val="Char2"/>
    <w:uiPriority w:val="99"/>
    <w:semiHidden/>
    <w:unhideWhenUsed/>
    <w:rsid w:val="001D2E47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1D2E47"/>
    <w:rPr>
      <w:rFonts w:ascii="Times New Roman" w:hAnsi="Times New Roman"/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E454B5"/>
    <w:rPr>
      <w:rFonts w:ascii="Times New Roman" w:hAnsi="Times New Roman"/>
      <w:b/>
      <w:bCs/>
      <w:sz w:val="28"/>
      <w:szCs w:val="28"/>
    </w:rPr>
  </w:style>
  <w:style w:type="table" w:styleId="aa">
    <w:name w:val="Table Grid"/>
    <w:basedOn w:val="a1"/>
    <w:uiPriority w:val="39"/>
    <w:rsid w:val="008131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6-5">
    <w:name w:val="Grid Table 6 Colorful Accent 5"/>
    <w:basedOn w:val="a1"/>
    <w:uiPriority w:val="51"/>
    <w:rsid w:val="008131B2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1">
    <w:name w:val="List Table 6 Colorful Accent 1"/>
    <w:basedOn w:val="a1"/>
    <w:uiPriority w:val="51"/>
    <w:rsid w:val="009D1429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b">
    <w:name w:val="Normal (Web)"/>
    <w:basedOn w:val="a"/>
    <w:uiPriority w:val="99"/>
    <w:semiHidden/>
    <w:unhideWhenUsed/>
    <w:rsid w:val="008B225A"/>
    <w:pPr>
      <w:widowControl/>
      <w:snapToGrid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pln">
    <w:name w:val="pln"/>
    <w:basedOn w:val="a0"/>
    <w:rsid w:val="00AB28DF"/>
  </w:style>
  <w:style w:type="character" w:customStyle="1" w:styleId="pun">
    <w:name w:val="pun"/>
    <w:basedOn w:val="a0"/>
    <w:rsid w:val="00AB28DF"/>
  </w:style>
  <w:style w:type="character" w:customStyle="1" w:styleId="lit">
    <w:name w:val="lit"/>
    <w:basedOn w:val="a0"/>
    <w:rsid w:val="00AB28DF"/>
  </w:style>
  <w:style w:type="character" w:styleId="ac">
    <w:name w:val="FollowedHyperlink"/>
    <w:basedOn w:val="a0"/>
    <w:uiPriority w:val="99"/>
    <w:semiHidden/>
    <w:unhideWhenUsed/>
    <w:rsid w:val="005C3378"/>
    <w:rPr>
      <w:color w:val="954F72" w:themeColor="followedHyperlink"/>
      <w:u w:val="single"/>
    </w:rPr>
  </w:style>
  <w:style w:type="character" w:styleId="HTML1">
    <w:name w:val="HTML Typewriter"/>
    <w:basedOn w:val="a0"/>
    <w:uiPriority w:val="99"/>
    <w:semiHidden/>
    <w:unhideWhenUsed/>
    <w:rsid w:val="00CC4A53"/>
    <w:rPr>
      <w:rFonts w:ascii="宋体" w:eastAsia="宋体" w:hAnsi="宋体" w:cs="宋体"/>
      <w:sz w:val="24"/>
      <w:szCs w:val="24"/>
    </w:rPr>
  </w:style>
  <w:style w:type="character" w:styleId="ad">
    <w:name w:val="annotation reference"/>
    <w:basedOn w:val="a0"/>
    <w:uiPriority w:val="99"/>
    <w:semiHidden/>
    <w:unhideWhenUsed/>
    <w:rsid w:val="00A44BA7"/>
    <w:rPr>
      <w:sz w:val="21"/>
      <w:szCs w:val="21"/>
    </w:rPr>
  </w:style>
  <w:style w:type="paragraph" w:styleId="ae">
    <w:name w:val="annotation text"/>
    <w:basedOn w:val="a"/>
    <w:link w:val="Char3"/>
    <w:uiPriority w:val="99"/>
    <w:semiHidden/>
    <w:unhideWhenUsed/>
    <w:rsid w:val="00A44BA7"/>
    <w:pPr>
      <w:jc w:val="left"/>
    </w:pPr>
  </w:style>
  <w:style w:type="character" w:customStyle="1" w:styleId="Char3">
    <w:name w:val="批注文字 Char"/>
    <w:basedOn w:val="a0"/>
    <w:link w:val="ae"/>
    <w:uiPriority w:val="99"/>
    <w:semiHidden/>
    <w:rsid w:val="00A44BA7"/>
    <w:rPr>
      <w:rFonts w:ascii="Times New Roman" w:hAnsi="Times New Roman"/>
      <w:sz w:val="24"/>
    </w:rPr>
  </w:style>
  <w:style w:type="paragraph" w:styleId="af">
    <w:name w:val="annotation subject"/>
    <w:basedOn w:val="ae"/>
    <w:next w:val="ae"/>
    <w:link w:val="Char4"/>
    <w:uiPriority w:val="99"/>
    <w:semiHidden/>
    <w:unhideWhenUsed/>
    <w:rsid w:val="00A44BA7"/>
    <w:rPr>
      <w:b/>
      <w:bCs/>
    </w:rPr>
  </w:style>
  <w:style w:type="character" w:customStyle="1" w:styleId="Char4">
    <w:name w:val="批注主题 Char"/>
    <w:basedOn w:val="Char3"/>
    <w:link w:val="af"/>
    <w:uiPriority w:val="99"/>
    <w:semiHidden/>
    <w:rsid w:val="00A44BA7"/>
    <w:rPr>
      <w:rFonts w:ascii="Times New Roman" w:hAnsi="Times New Roman"/>
      <w:b/>
      <w:b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4457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367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22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882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872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82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0302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</w:div>
        <w:div w:id="605426588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</w:div>
        <w:div w:id="115495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1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2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3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7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4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5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8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3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2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4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8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6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7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09527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8865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93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734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73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39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13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7158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61055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33307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9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73168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6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1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85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0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1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0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6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0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8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2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8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6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8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0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5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7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9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3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8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7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0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7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85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2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6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3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9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91670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7209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1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8018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</w:div>
        <w:div w:id="627781608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</w:div>
      </w:divsChild>
    </w:div>
    <w:div w:id="18231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4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2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0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hyperlink" Target="mk:@MSITStore:D:\javadoc\storm-0.9.0.1\Storm_0.9.chm::/backtype/storm/transactional/partitioned/IOpaquePartitionedTransactionalSpout.html" TargetMode="External"/><Relationship Id="rId47" Type="http://schemas.openxmlformats.org/officeDocument/2006/relationships/hyperlink" Target="mk:@MSITStore:D:\javadoc\storm-0.9.0.1\Storm_0.9.chm::/backtype/storm/transactional/ITransactionalSpout.Coordinator.html" TargetMode="External"/><Relationship Id="rId63" Type="http://schemas.openxmlformats.org/officeDocument/2006/relationships/hyperlink" Target="mk:@MSITStore:D:\javadoc\storm-0.9.0.1\Storm_0.9.chm::/backtype/storm/transactional/partitioned/IPartitionedTransactionalSpout.Coordinator.html" TargetMode="External"/><Relationship Id="rId68" Type="http://schemas.openxmlformats.org/officeDocument/2006/relationships/hyperlink" Target="mk:@MSITStore:D:\javadoc\storm-0.9.0.1\Storm_0.9.chm::/backtype/storm/transactional/TransactionAttempt.html" TargetMode="External"/><Relationship Id="rId84" Type="http://schemas.openxmlformats.org/officeDocument/2006/relationships/hyperlink" Target="http://nathanmarz.github.io/storm/doc-0.8.1/backtype/storm/transactional/partitioned/IPartitionedTransactionalSpout.html" TargetMode="External"/><Relationship Id="rId89" Type="http://schemas.openxmlformats.org/officeDocument/2006/relationships/hyperlink" Target="mk:@MSITStore:D:\javadoc\storm-0.9.0.1\Storm_0.9.chm::/backtype/storm/topology/base/BaseTransactionalBolt.html" TargetMode="External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hyperlink" Target="mk:@MSITStore:D:\javadoc\storm-0.9.0.1\Storm_0.9.chm::/backtype/storm/transactional/ITransactionalSpout.html" TargetMode="External"/><Relationship Id="rId53" Type="http://schemas.openxmlformats.org/officeDocument/2006/relationships/hyperlink" Target="mk:@MSITStore:D:\javadoc\storm-0.9.0.1\Storm_0.9.chm::/backtype/storm/transactional/TransactionAttempt.html" TargetMode="External"/><Relationship Id="rId58" Type="http://schemas.openxmlformats.org/officeDocument/2006/relationships/hyperlink" Target="mk:@MSITStore:D:\javadoc\storm-0.9.0.1\Storm_0.9.chm::/backtype/storm/transactional/partitioned/IPartitionedTransactionalSpout.Coordinator.html" TargetMode="External"/><Relationship Id="rId74" Type="http://schemas.openxmlformats.org/officeDocument/2006/relationships/hyperlink" Target="mk:@MSITStore:D:\javadoc\storm-0.9.0.1\Storm_0.9.chm::/backtype/storm/transactional/partitioned/IPartitionedTransactionalSpout.Emitter.html" TargetMode="External"/><Relationship Id="rId79" Type="http://schemas.openxmlformats.org/officeDocument/2006/relationships/hyperlink" Target="mk:@MSITStore:D:\javadoc\storm-0.9.0.1\Storm_0.9.chm::/backtype/storm/transactional/partitioned/IOpaquePartitionedTransactionalSpout.Emitter.html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mk:@MSITStore:D:\javadoc\storm-0.9.0.1\Storm_0.9.chm::/backtype/storm/coordination/CoordinatedBolt.html" TargetMode="External"/><Relationship Id="rId95" Type="http://schemas.openxmlformats.org/officeDocument/2006/relationships/theme" Target="theme/theme1.xml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43" Type="http://schemas.openxmlformats.org/officeDocument/2006/relationships/hyperlink" Target="mk:@MSITStore:D:\javadoc\storm-0.9.0.1\Storm_0.9.chm::/backtype/storm/transactional/ITransactionalSpout.html" TargetMode="External"/><Relationship Id="rId48" Type="http://schemas.openxmlformats.org/officeDocument/2006/relationships/hyperlink" Target="mk:@MSITStore:D:\javadoc\storm-0.9.0.1\Storm_0.9.chm::/backtype/storm/transactional/ITransactionalSpout.Coordinator.html" TargetMode="External"/><Relationship Id="rId64" Type="http://schemas.openxmlformats.org/officeDocument/2006/relationships/hyperlink" Target="mk:@MSITStore:D:\javadoc\storm-0.9.0.1\Storm_0.9.chm::/backtype/storm/transactional/partitioned/IPartitionedTransactionalSpout.Emitter.html" TargetMode="External"/><Relationship Id="rId69" Type="http://schemas.openxmlformats.org/officeDocument/2006/relationships/hyperlink" Target="mk:@MSITStore:D:\javadoc\storm-0.9.0.1\Storm_0.9.chm::/backtype/storm/coordination/BatchOutputCollector.html" TargetMode="External"/><Relationship Id="rId8" Type="http://schemas.openxmlformats.org/officeDocument/2006/relationships/image" Target="media/image1.png"/><Relationship Id="rId51" Type="http://schemas.openxmlformats.org/officeDocument/2006/relationships/hyperlink" Target="mk:@MSITStore:D:\javadoc\storm-0.9.0.1\Storm_0.9.chm::/backtype/storm/transactional/ITransactionalSpout.Emitter.html" TargetMode="External"/><Relationship Id="rId72" Type="http://schemas.openxmlformats.org/officeDocument/2006/relationships/hyperlink" Target="mk:@MSITStore:D:\javadoc\storm-0.9.0.1\Storm_0.9.chm::/backtype/storm/transactional/TransactionAttempt.html" TargetMode="External"/><Relationship Id="rId80" Type="http://schemas.openxmlformats.org/officeDocument/2006/relationships/hyperlink" Target="mk:@MSITStore:D:\javadoc\storm-0.9.0.1\Storm_0.9.chm::/backtype/storm/transactional/TransactionAttempt.html" TargetMode="External"/><Relationship Id="rId85" Type="http://schemas.openxmlformats.org/officeDocument/2006/relationships/hyperlink" Target="http://nathanmarz.github.io/storm/doc-0.8.1/backtype/storm/transactional/partitioned/IOpaquePartitionedTransactionalSpout.html" TargetMode="External"/><Relationship Id="rId93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mk:@MSITStore:D:\javadoc\storm-0.9.0.1\Storm_0.9.chm::/backtype/storm/transactional/ITransactionalSpout.html" TargetMode="External"/><Relationship Id="rId46" Type="http://schemas.openxmlformats.org/officeDocument/2006/relationships/hyperlink" Target="mk:@MSITStore:D:\javadoc\storm-0.9.0.1\Storm_0.9.chm::/backtype/storm/transactional/ITransactionalSpout.Coordinator.html" TargetMode="External"/><Relationship Id="rId59" Type="http://schemas.openxmlformats.org/officeDocument/2006/relationships/hyperlink" Target="mk:@MSITStore:D:\javadoc\storm-0.9.0.1\Storm_0.9.chm::/backtype/storm/transactional/partitioned/IPartitionedTransactionalSpout.Coordinator.html" TargetMode="External"/><Relationship Id="rId67" Type="http://schemas.openxmlformats.org/officeDocument/2006/relationships/hyperlink" Target="mk:@MSITStore:D:\javadoc\storm-0.9.0.1\Storm_0.9.chm::/backtype/storm/transactional/partitioned/IPartitionedTransactionalSpout.Emitter.html" TargetMode="External"/><Relationship Id="rId20" Type="http://schemas.openxmlformats.org/officeDocument/2006/relationships/image" Target="media/image11.png"/><Relationship Id="rId41" Type="http://schemas.openxmlformats.org/officeDocument/2006/relationships/hyperlink" Target="mk:@MSITStore:D:\javadoc\storm-0.9.0.1\Storm_0.9.chm::/backtype/storm/transactional/partitioned/IOpaquePartitionedTransactionalSpout.html" TargetMode="External"/><Relationship Id="rId54" Type="http://schemas.openxmlformats.org/officeDocument/2006/relationships/hyperlink" Target="mk:@MSITStore:D:\javadoc\storm-0.9.0.1\Storm_0.9.chm::/backtype/storm/transactional/ITransactionalSpout.Emitter.html" TargetMode="External"/><Relationship Id="rId62" Type="http://schemas.openxmlformats.org/officeDocument/2006/relationships/hyperlink" Target="mk:@MSITStore:D:\javadoc\storm-0.9.0.1\Storm_0.9.chm::/backtype/storm/transactional/partitioned/IPartitionedTransactionalSpout.Coordinator.html" TargetMode="External"/><Relationship Id="rId70" Type="http://schemas.openxmlformats.org/officeDocument/2006/relationships/hyperlink" Target="mk:@MSITStore:D:\javadoc\storm-0.9.0.1\Storm_0.9.chm::/backtype/storm/transactional/partitioned/IPartitionedTransactionalSpout.Emitter.html" TargetMode="External"/><Relationship Id="rId75" Type="http://schemas.openxmlformats.org/officeDocument/2006/relationships/hyperlink" Target="mk:@MSITStore:D:\javadoc\storm-0.9.0.1\Storm_0.9.chm::/backtype/storm/transactional/partitioned/IOpaquePartitionedTransactionalSpout.Coordinator.html" TargetMode="External"/><Relationship Id="rId83" Type="http://schemas.openxmlformats.org/officeDocument/2006/relationships/hyperlink" Target="mk:@MSITStore:D:\javadoc\storm-0.9.0.1\Storm_0.9.chm::/backtype/storm/transactional/partitioned/IOpaquePartitionedTransactionalSpout.Emitter.html" TargetMode="External"/><Relationship Id="rId88" Type="http://schemas.openxmlformats.org/officeDocument/2006/relationships/hyperlink" Target="mk:@MSITStore:D:\javadoc\storm-0.9.0.1\Storm_0.9.chm::/backtype/storm/topology/base/BaseTransactionalBolt.html" TargetMode="External"/><Relationship Id="rId9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mk:@MSITStore:D:\javadoc\storm-0.9.0.1\Storm_0.9.chm::/backtype/storm/transactional/ITransactionalSpout.Emitter.html" TargetMode="External"/><Relationship Id="rId57" Type="http://schemas.openxmlformats.org/officeDocument/2006/relationships/hyperlink" Target="mk:@MSITStore:D:\javadoc\storm-0.9.0.1\Storm_0.9.chm::/backtype/storm/transactional/partitioned/IPartitionedTransactionalSpout.html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hyperlink" Target="mk:@MSITStore:D:\javadoc\storm-0.9.0.1\Storm_0.9.chm::/backtype/storm/transactional/ITransactionalSpout.html" TargetMode="External"/><Relationship Id="rId52" Type="http://schemas.openxmlformats.org/officeDocument/2006/relationships/hyperlink" Target="mk:@MSITStore:D:\javadoc\storm-0.9.0.1\Storm_0.9.chm::/backtype/storm/transactional/ITransactionalSpout.Emitter.html" TargetMode="External"/><Relationship Id="rId60" Type="http://schemas.openxmlformats.org/officeDocument/2006/relationships/hyperlink" Target="mk:@MSITStore:D:\javadoc\storm-0.9.0.1\Storm_0.9.chm::/backtype/storm/transactional/partitioned/IPartitionedTransactionalSpout.Coordinator.html" TargetMode="External"/><Relationship Id="rId65" Type="http://schemas.openxmlformats.org/officeDocument/2006/relationships/hyperlink" Target="mk:@MSITStore:D:\javadoc\storm-0.9.0.1\Storm_0.9.chm::/backtype/storm/transactional/partitioned/IPartitionedTransactionalSpout.Emitter.html" TargetMode="External"/><Relationship Id="rId73" Type="http://schemas.openxmlformats.org/officeDocument/2006/relationships/hyperlink" Target="mk:@MSITStore:D:\javadoc\storm-0.9.0.1\Storm_0.9.chm::/backtype/storm/coordination/BatchOutputCollector.html" TargetMode="External"/><Relationship Id="rId78" Type="http://schemas.openxmlformats.org/officeDocument/2006/relationships/hyperlink" Target="mk:@MSITStore:D:\javadoc\storm-0.9.0.1\Storm_0.9.chm::/backtype/storm/transactional/partitioned/IOpaquePartitionedTransactionalSpout.Emitter.html" TargetMode="External"/><Relationship Id="rId81" Type="http://schemas.openxmlformats.org/officeDocument/2006/relationships/hyperlink" Target="mk:@MSITStore:D:\javadoc\storm-0.9.0.1\Storm_0.9.chm::/backtype/storm/coordination/BatchOutputCollector.html" TargetMode="External"/><Relationship Id="rId86" Type="http://schemas.openxmlformats.org/officeDocument/2006/relationships/hyperlink" Target="mk:@MSITStore:D:\javadoc\storm-0.9.0.1\Storm_0.9.chm::/backtype/storm/coordination/IBatchBolt.html" TargetMode="External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://storm.apache.org/downloads.html" TargetMode="External"/><Relationship Id="rId18" Type="http://schemas.openxmlformats.org/officeDocument/2006/relationships/image" Target="media/image9.png"/><Relationship Id="rId39" Type="http://schemas.openxmlformats.org/officeDocument/2006/relationships/hyperlink" Target="mk:@MSITStore:D:\javadoc\storm-0.9.0.1\Storm_0.9.chm::/backtype/storm/transactional/partitioned/IPartitionedTransactionalSpout.html" TargetMode="External"/><Relationship Id="rId34" Type="http://schemas.openxmlformats.org/officeDocument/2006/relationships/image" Target="media/image25.png"/><Relationship Id="rId50" Type="http://schemas.openxmlformats.org/officeDocument/2006/relationships/hyperlink" Target="mk:@MSITStore:D:\javadoc\storm-0.9.0.1\Storm_0.9.chm::/backtype/storm/transactional/ITransactionalSpout.Emitter.html" TargetMode="External"/><Relationship Id="rId55" Type="http://schemas.openxmlformats.org/officeDocument/2006/relationships/hyperlink" Target="mk:@MSITStore:D:\javadoc\storm-0.9.0.1\Storm_0.9.chm::/backtype/storm/coordination/BatchOutputCollector.html" TargetMode="External"/><Relationship Id="rId76" Type="http://schemas.openxmlformats.org/officeDocument/2006/relationships/hyperlink" Target="mk:@MSITStore:D:\javadoc\storm-0.9.0.1\Storm_0.9.chm::/backtype/storm/transactional/partitioned/IOpaquePartitionedTransactionalSpout.Coordinator.html" TargetMode="External"/><Relationship Id="rId7" Type="http://schemas.openxmlformats.org/officeDocument/2006/relationships/endnotes" Target="endnotes.xml"/><Relationship Id="rId71" Type="http://schemas.openxmlformats.org/officeDocument/2006/relationships/hyperlink" Target="mk:@MSITStore:D:\javadoc\storm-0.9.0.1\Storm_0.9.chm::/backtype/storm/transactional/partitioned/IPartitionedTransactionalSpout.Emitter.html" TargetMode="External"/><Relationship Id="rId92" Type="http://schemas.openxmlformats.org/officeDocument/2006/relationships/hyperlink" Target="http://nathanmarz.github.com/storm/doc/backtype/storm/drpc/LinearDRPCTopologyBuilder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hyperlink" Target="mk:@MSITStore:D:\javadoc\storm-0.9.0.1\Storm_0.9.chm::/backtype/storm/transactional/partitioned/IPartitionedTransactionalSpout.html" TargetMode="External"/><Relationship Id="rId45" Type="http://schemas.openxmlformats.org/officeDocument/2006/relationships/hyperlink" Target="mk:@MSITStore:D:\javadoc\storm-0.9.0.1\Storm_0.9.chm::/backtype/storm/transactional/ITransactionalSpout.Coordinator.html" TargetMode="External"/><Relationship Id="rId66" Type="http://schemas.openxmlformats.org/officeDocument/2006/relationships/hyperlink" Target="mk:@MSITStore:D:\javadoc\storm-0.9.0.1\Storm_0.9.chm::/backtype/storm/transactional/partitioned/IPartitionedTransactionalSpout.Emitter.html" TargetMode="External"/><Relationship Id="rId87" Type="http://schemas.openxmlformats.org/officeDocument/2006/relationships/hyperlink" Target="mk:@MSITStore:D:\javadoc\storm-0.9.0.1\Storm_0.9.chm::/backtype/storm/coordination/IBatchBolt.html" TargetMode="External"/><Relationship Id="rId61" Type="http://schemas.openxmlformats.org/officeDocument/2006/relationships/hyperlink" Target="mk:@MSITStore:D:\javadoc\storm-0.9.0.1\Storm_0.9.chm::/backtype/storm/transactional/partitioned/IPartitionedTransactionalSpout.Coordinator.html" TargetMode="External"/><Relationship Id="rId82" Type="http://schemas.openxmlformats.org/officeDocument/2006/relationships/hyperlink" Target="mk:@MSITStore:D:\javadoc\storm-0.9.0.1\Storm_0.9.chm::/backtype/storm/transactional/partitioned/IOpaquePartitionedTransactionalSpout.Emitter.html" TargetMode="External"/><Relationship Id="rId19" Type="http://schemas.openxmlformats.org/officeDocument/2006/relationships/image" Target="media/image10.png"/><Relationship Id="rId14" Type="http://schemas.openxmlformats.org/officeDocument/2006/relationships/hyperlink" Target="http://hadoop-senior.ibeifeng.com:9081/index.html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hyperlink" Target="mk:@MSITStore:D:\javadoc\storm-0.9.0.1\Storm_0.9.chm::/backtype/storm/transactional/partitioned/IPartitionedTransactionalSpout.html" TargetMode="External"/><Relationship Id="rId77" Type="http://schemas.openxmlformats.org/officeDocument/2006/relationships/hyperlink" Target="mk:@MSITStore:D:\javadoc\storm-0.9.0.1\Storm_0.9.chm::/backtype/storm/transactional/partitioned/IOpaquePartitionedTransactionalSpout.Emitter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itao\Documents\&#33258;&#23450;&#20041;%20Office%20&#27169;&#26495;\20160715-temp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B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F531A2-7920-4BF8-A0DA-F060F4B5B0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20160715-temp.dotx</Template>
  <TotalTime>14876</TotalTime>
  <Pages>42</Pages>
  <Words>6082</Words>
  <Characters>34668</Characters>
  <Application>Microsoft Office Word</Application>
  <DocSecurity>0</DocSecurity>
  <Lines>288</Lines>
  <Paragraphs>81</Paragraphs>
  <ScaleCrop>false</ScaleCrop>
  <Company/>
  <LinksUpToDate>false</LinksUpToDate>
  <CharactersWithSpaces>40669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Haitao</dc:creator>
  <cp:keywords/>
  <dc:description/>
  <cp:lastModifiedBy>Leo Song</cp:lastModifiedBy>
  <cp:revision>116</cp:revision>
  <dcterms:created xsi:type="dcterms:W3CDTF">2016-12-22T03:35:00Z</dcterms:created>
  <dcterms:modified xsi:type="dcterms:W3CDTF">2017-01-06T07:36:00Z</dcterms:modified>
</cp:coreProperties>
</file>