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8F8" w:rsidRDefault="00671150" w:rsidP="00671150">
      <w:pPr>
        <w:pStyle w:val="a4"/>
      </w:pPr>
      <w:r>
        <w:rPr>
          <w:rFonts w:hint="eastAsia"/>
        </w:rPr>
        <w:t>大数据平台</w:t>
      </w:r>
    </w:p>
    <w:p w:rsidR="0060691B" w:rsidRDefault="0060691B" w:rsidP="0060691B">
      <w:r>
        <w:rPr>
          <w:rFonts w:hint="eastAsia"/>
        </w:rPr>
        <w:t>官方操作文档：</w:t>
      </w:r>
    </w:p>
    <w:p w:rsidR="0060691B" w:rsidRDefault="0060691B" w:rsidP="0060691B">
      <w:r>
        <w:t xml:space="preserve">  </w:t>
      </w:r>
      <w:hyperlink r:id="rId8" w:history="1">
        <w:r w:rsidRPr="00A342BB">
          <w:rPr>
            <w:rStyle w:val="a6"/>
          </w:rPr>
          <w:t>http://www.cloudera.com/documentation/enterprise/5-3-x/topics/installation_installation.html</w:t>
        </w:r>
      </w:hyperlink>
    </w:p>
    <w:p w:rsidR="0060691B" w:rsidRDefault="00C56798" w:rsidP="0060691B">
      <w:r>
        <w:rPr>
          <w:noProof/>
        </w:rPr>
        <w:drawing>
          <wp:inline distT="0" distB="0" distL="0" distR="0" wp14:anchorId="3A8323D3" wp14:editId="445C1AAF">
            <wp:extent cx="5274310" cy="24739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98" w:rsidRDefault="00C56798" w:rsidP="00C56798">
      <w:r>
        <w:rPr>
          <w:rFonts w:hint="eastAsia"/>
        </w:rPr>
        <w:t>内存分配？</w:t>
      </w:r>
    </w:p>
    <w:p w:rsidR="00C56798" w:rsidRDefault="00C56798" w:rsidP="00C56798">
      <w:r>
        <w:t xml:space="preserve">   hdfs :</w:t>
      </w:r>
    </w:p>
    <w:p w:rsidR="00C56798" w:rsidRDefault="00C56798" w:rsidP="00C56798">
      <w:r>
        <w:rPr>
          <w:rFonts w:hint="eastAsia"/>
        </w:rPr>
        <w:t xml:space="preserve">      namenode(</w:t>
      </w:r>
      <w:r>
        <w:rPr>
          <w:rFonts w:hint="eastAsia"/>
        </w:rPr>
        <w:t>读写元数据在内存中往复进行</w:t>
      </w:r>
      <w:r>
        <w:rPr>
          <w:rFonts w:hint="eastAsia"/>
        </w:rPr>
        <w:t>):</w:t>
      </w:r>
    </w:p>
    <w:p w:rsidR="00C56798" w:rsidRDefault="00C56798" w:rsidP="00C56798">
      <w:r>
        <w:rPr>
          <w:rFonts w:hint="eastAsia"/>
        </w:rPr>
        <w:t xml:space="preserve">      </w:t>
      </w:r>
      <w:r>
        <w:rPr>
          <w:rFonts w:hint="eastAsia"/>
        </w:rPr>
        <w:tab/>
        <w:t xml:space="preserve"> </w:t>
      </w:r>
      <w:r>
        <w:rPr>
          <w:rFonts w:hint="eastAsia"/>
        </w:rPr>
        <w:t>内存要求配置要高点</w:t>
      </w:r>
    </w:p>
    <w:p w:rsidR="00C56798" w:rsidRDefault="00C56798" w:rsidP="00C56798">
      <w:r>
        <w:t xml:space="preserve">      </w:t>
      </w:r>
    </w:p>
    <w:p w:rsidR="00C56798" w:rsidRDefault="00C56798" w:rsidP="00C56798">
      <w:r>
        <w:rPr>
          <w:rFonts w:hint="eastAsia"/>
        </w:rPr>
        <w:t xml:space="preserve">      </w:t>
      </w:r>
      <w:r>
        <w:rPr>
          <w:rFonts w:hint="eastAsia"/>
        </w:rPr>
        <w:t>经验分享：</w:t>
      </w:r>
      <w:r>
        <w:rPr>
          <w:rFonts w:hint="eastAsia"/>
        </w:rPr>
        <w:t>1000M---&gt;</w:t>
      </w:r>
      <w:r>
        <w:rPr>
          <w:rFonts w:hint="eastAsia"/>
        </w:rPr>
        <w:t>存储</w:t>
      </w:r>
      <w:r>
        <w:rPr>
          <w:rFonts w:hint="eastAsia"/>
        </w:rPr>
        <w:t>100W</w:t>
      </w:r>
      <w:r>
        <w:rPr>
          <w:rFonts w:hint="eastAsia"/>
        </w:rPr>
        <w:t>条元数据</w:t>
      </w:r>
      <w:r>
        <w:rPr>
          <w:rFonts w:hint="eastAsia"/>
        </w:rPr>
        <w:t>--&gt;100W</w:t>
      </w:r>
      <w:r>
        <w:rPr>
          <w:rFonts w:hint="eastAsia"/>
        </w:rPr>
        <w:t>文件</w:t>
      </w:r>
    </w:p>
    <w:p w:rsidR="00C56798" w:rsidRDefault="00C56798" w:rsidP="00C56798"/>
    <w:p w:rsidR="00C56798" w:rsidRDefault="00C56798" w:rsidP="00C56798">
      <w:r>
        <w:rPr>
          <w:rFonts w:hint="eastAsia"/>
        </w:rPr>
        <w:t xml:space="preserve">      datanode(</w:t>
      </w:r>
      <w:r>
        <w:rPr>
          <w:rFonts w:hint="eastAsia"/>
        </w:rPr>
        <w:t>主要磁盘进行数据存储</w:t>
      </w:r>
      <w:r>
        <w:rPr>
          <w:rFonts w:hint="eastAsia"/>
        </w:rPr>
        <w:t>):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对内存要求不大</w:t>
      </w:r>
      <w:r>
        <w:rPr>
          <w:rFonts w:hint="eastAsia"/>
        </w:rPr>
        <w:t xml:space="preserve"> </w:t>
      </w:r>
      <w:r>
        <w:rPr>
          <w:rFonts w:hint="eastAsia"/>
        </w:rPr>
        <w:t>对磁盘要求配置高点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ab/>
      </w:r>
      <w:r>
        <w:rPr>
          <w:rFonts w:hint="eastAsia"/>
        </w:rPr>
        <w:t>卡槽</w:t>
      </w:r>
      <w:r>
        <w:rPr>
          <w:rFonts w:hint="eastAsia"/>
        </w:rPr>
        <w:t xml:space="preserve">: </w:t>
      </w:r>
      <w:r>
        <w:rPr>
          <w:rFonts w:hint="eastAsia"/>
        </w:rPr>
        <w:t>磁盘矩阵</w:t>
      </w:r>
      <w:r>
        <w:rPr>
          <w:rFonts w:hint="eastAsia"/>
        </w:rPr>
        <w:t xml:space="preserve"> </w:t>
      </w:r>
      <w:r>
        <w:rPr>
          <w:rFonts w:hint="eastAsia"/>
        </w:rPr>
        <w:t>数据冗余</w:t>
      </w:r>
      <w:r>
        <w:rPr>
          <w:rFonts w:hint="eastAsia"/>
        </w:rPr>
        <w:t>(</w:t>
      </w:r>
      <w:r>
        <w:rPr>
          <w:rFonts w:hint="eastAsia"/>
        </w:rPr>
        <w:t>不需要支持</w:t>
      </w:r>
      <w:r>
        <w:rPr>
          <w:rFonts w:hint="eastAsia"/>
        </w:rPr>
        <w:t>RAID)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常规</w:t>
      </w:r>
      <w:r>
        <w:rPr>
          <w:rFonts w:hint="eastAsia"/>
        </w:rP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 xml:space="preserve">: </w:t>
      </w:r>
      <w:r>
        <w:rPr>
          <w:rFonts w:hint="eastAsia"/>
        </w:rPr>
        <w:t>磁盘</w:t>
      </w:r>
      <w:r>
        <w:rPr>
          <w:rFonts w:hint="eastAsia"/>
        </w:rPr>
        <w:t xml:space="preserve"> 16TB~18TB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中小型网站</w:t>
      </w:r>
      <w:r>
        <w:rPr>
          <w:rFonts w:hint="eastAsia"/>
        </w:rPr>
        <w:t>:</w:t>
      </w:r>
      <w:r>
        <w:rPr>
          <w:rFonts w:hint="eastAsia"/>
        </w:rPr>
        <w:t>访问量</w:t>
      </w:r>
      <w:r>
        <w:rPr>
          <w:rFonts w:hint="eastAsia"/>
        </w:rPr>
        <w:t xml:space="preserve">20W~50W </w:t>
      </w:r>
      <w:r>
        <w:rPr>
          <w:rFonts w:hint="eastAsia"/>
        </w:rPr>
        <w:t>日志访问量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每次访问量</w:t>
      </w:r>
      <w:r>
        <w:rPr>
          <w:rFonts w:hint="eastAsia"/>
        </w:rPr>
        <w:t xml:space="preserve">: </w:t>
      </w:r>
      <w:r>
        <w:rPr>
          <w:rFonts w:hint="eastAsia"/>
        </w:rPr>
        <w:t>平均</w:t>
      </w:r>
      <w:r>
        <w:rPr>
          <w:rFonts w:hint="eastAsia"/>
        </w:rPr>
        <w:t>5</w:t>
      </w:r>
      <w:r>
        <w:rPr>
          <w:rFonts w:hint="eastAsia"/>
        </w:rPr>
        <w:t>条日志</w:t>
      </w:r>
      <w:r>
        <w:rPr>
          <w:rFonts w:hint="eastAsia"/>
        </w:rPr>
        <w:t xml:space="preserve"> 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每条日志大小</w:t>
      </w:r>
      <w:r>
        <w:rPr>
          <w:rFonts w:hint="eastAsia"/>
        </w:rPr>
        <w:t>: 100~500bytes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每天日志访问量</w:t>
      </w:r>
      <w:r>
        <w:rPr>
          <w:rFonts w:hint="eastAsia"/>
        </w:rPr>
        <w:t>: 1G~5G</w:t>
      </w:r>
    </w:p>
    <w:p w:rsidR="00C56798" w:rsidRDefault="00C56798" w:rsidP="00C56798">
      <w:r>
        <w:t xml:space="preserve">          50W*5*500/1024/1024=1192M=2G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一般需要存储一年的历史数据</w:t>
      </w:r>
      <w:r>
        <w:rPr>
          <w:rFonts w:hint="eastAsia"/>
        </w:rPr>
        <w:t>:</w:t>
      </w:r>
    </w:p>
    <w:p w:rsidR="00C56798" w:rsidRDefault="00C56798" w:rsidP="00C56798">
      <w:r>
        <w:rPr>
          <w:rFonts w:hint="eastAsia"/>
        </w:rPr>
        <w:t xml:space="preserve">          1G~5G*365=365G~1825G*3 </w:t>
      </w:r>
      <w:r>
        <w:rPr>
          <w:rFonts w:hint="eastAsia"/>
        </w:rPr>
        <w:t>大致在</w:t>
      </w:r>
      <w:r>
        <w:rPr>
          <w:rFonts w:hint="eastAsia"/>
        </w:rPr>
        <w:t>5TB</w:t>
      </w:r>
    </w:p>
    <w:p w:rsidR="00C56798" w:rsidRDefault="00C56798" w:rsidP="00C56798">
      <w:r>
        <w:rPr>
          <w:rFonts w:hint="eastAsia"/>
        </w:rPr>
        <w:t xml:space="preserve">         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磁盘</w:t>
      </w:r>
      <w:r>
        <w:rPr>
          <w:rFonts w:hint="eastAsia"/>
        </w:rPr>
        <w:t>*80%</w:t>
      </w:r>
    </w:p>
    <w:p w:rsidR="00C56798" w:rsidRDefault="00C56798" w:rsidP="00C56798">
      <w:r>
        <w:t xml:space="preserve">   yarn:</w:t>
      </w:r>
    </w:p>
    <w:p w:rsidR="00C56798" w:rsidRDefault="00C56798" w:rsidP="00C56798">
      <w:r>
        <w:lastRenderedPageBreak/>
        <w:t xml:space="preserve">      ResourceManager</w:t>
      </w:r>
    </w:p>
    <w:p w:rsidR="00C56798" w:rsidRDefault="00C56798" w:rsidP="00C56798">
      <w:r>
        <w:rPr>
          <w:rFonts w:hint="eastAsia"/>
        </w:rPr>
        <w:t xml:space="preserve">            </w:t>
      </w:r>
      <w:r>
        <w:rPr>
          <w:rFonts w:hint="eastAsia"/>
        </w:rPr>
        <w:t>网络带宽要求高点</w:t>
      </w:r>
    </w:p>
    <w:p w:rsidR="00C56798" w:rsidRDefault="00C56798" w:rsidP="00C56798">
      <w:r>
        <w:rPr>
          <w:rFonts w:hint="eastAsia"/>
        </w:rPr>
        <w:t xml:space="preserve">            </w:t>
      </w:r>
      <w:r>
        <w:rPr>
          <w:rFonts w:hint="eastAsia"/>
        </w:rPr>
        <w:t>与</w:t>
      </w:r>
      <w:r>
        <w:rPr>
          <w:rFonts w:hint="eastAsia"/>
        </w:rPr>
        <w:t xml:space="preserve">namenode </w:t>
      </w:r>
      <w:r>
        <w:rPr>
          <w:rFonts w:hint="eastAsia"/>
        </w:rPr>
        <w:t>部署在一起</w:t>
      </w:r>
    </w:p>
    <w:p w:rsidR="00C56798" w:rsidRDefault="00C56798" w:rsidP="00C56798">
      <w:r>
        <w:t xml:space="preserve">      NodeManager</w:t>
      </w:r>
    </w:p>
    <w:p w:rsidR="00C56798" w:rsidRDefault="00C56798" w:rsidP="00C56798">
      <w:r>
        <w:rPr>
          <w:rFonts w:hint="eastAsia"/>
        </w:rPr>
        <w:t xml:space="preserve">            </w:t>
      </w:r>
      <w:r>
        <w:rPr>
          <w:rFonts w:hint="eastAsia"/>
        </w:rPr>
        <w:t>对内存有一定的要求</w:t>
      </w:r>
    </w:p>
    <w:p w:rsidR="00C56798" w:rsidRDefault="00C56798" w:rsidP="00C56798">
      <w:r>
        <w:rPr>
          <w:rFonts w:hint="eastAsia"/>
        </w:rPr>
        <w:t xml:space="preserve">            </w:t>
      </w:r>
      <w:r>
        <w:rPr>
          <w:rFonts w:hint="eastAsia"/>
        </w:rPr>
        <w:t>与</w:t>
      </w:r>
      <w:r>
        <w:rPr>
          <w:rFonts w:hint="eastAsia"/>
        </w:rPr>
        <w:t xml:space="preserve">datanode </w:t>
      </w:r>
      <w:r>
        <w:rPr>
          <w:rFonts w:hint="eastAsia"/>
        </w:rPr>
        <w:t>部署在一起</w:t>
      </w:r>
    </w:p>
    <w:p w:rsidR="00C56798" w:rsidRDefault="00C56798" w:rsidP="00C56798">
      <w:r>
        <w:t xml:space="preserve">   zoookeeper:</w:t>
      </w:r>
    </w:p>
    <w:p w:rsidR="00C56798" w:rsidRDefault="00C56798" w:rsidP="00C56798"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>内存要求不高</w:t>
      </w:r>
    </w:p>
    <w:p w:rsidR="00C56798" w:rsidRDefault="00C56798" w:rsidP="00C56798"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>磁盘读写要求高</w:t>
      </w:r>
      <w:r>
        <w:rPr>
          <w:rFonts w:hint="eastAsia"/>
        </w:rPr>
        <w:t xml:space="preserve">(SSD </w:t>
      </w:r>
      <w:r>
        <w:rPr>
          <w:rFonts w:hint="eastAsia"/>
        </w:rPr>
        <w:t>固态硬盘</w:t>
      </w:r>
      <w:r>
        <w:rPr>
          <w:rFonts w:hint="eastAsia"/>
        </w:rPr>
        <w:t>)</w:t>
      </w:r>
    </w:p>
    <w:p w:rsidR="00C56798" w:rsidRDefault="00C56798" w:rsidP="00C56798"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>网络带宽要求非常高</w:t>
      </w:r>
      <w:r>
        <w:rPr>
          <w:rFonts w:hint="eastAsia"/>
        </w:rPr>
        <w:t xml:space="preserve">(HA </w:t>
      </w:r>
      <w:r>
        <w:rPr>
          <w:rFonts w:hint="eastAsia"/>
        </w:rPr>
        <w:t>是不是要与</w:t>
      </w:r>
      <w:r>
        <w:rPr>
          <w:rFonts w:hint="eastAsia"/>
        </w:rPr>
        <w:t xml:space="preserve"> zookeeper </w:t>
      </w:r>
      <w:r>
        <w:rPr>
          <w:rFonts w:hint="eastAsia"/>
        </w:rPr>
        <w:t>通信</w:t>
      </w:r>
      <w:r>
        <w:rPr>
          <w:rFonts w:hint="eastAsia"/>
        </w:rPr>
        <w:t>)</w:t>
      </w:r>
    </w:p>
    <w:p w:rsidR="00C56798" w:rsidRDefault="00C56798" w:rsidP="00C56798">
      <w:r>
        <w:t xml:space="preserve">   hbase:</w:t>
      </w:r>
    </w:p>
    <w:p w:rsidR="00C56798" w:rsidRDefault="00C56798" w:rsidP="00C56798">
      <w:r>
        <w:t xml:space="preserve">      HMaster:</w:t>
      </w:r>
    </w:p>
    <w:p w:rsidR="00C56798" w:rsidRDefault="00C56798" w:rsidP="00C56798">
      <w:r>
        <w:rPr>
          <w:rFonts w:hint="eastAsia"/>
        </w:rPr>
        <w:t xml:space="preserve">         </w:t>
      </w:r>
      <w:r>
        <w:rPr>
          <w:rFonts w:hint="eastAsia"/>
        </w:rPr>
        <w:t>网络带宽要求配置高点</w:t>
      </w:r>
    </w:p>
    <w:p w:rsidR="00C56798" w:rsidRDefault="00C56798" w:rsidP="00C56798">
      <w:r>
        <w:rPr>
          <w:rFonts w:hint="eastAsia"/>
        </w:rPr>
        <w:t xml:space="preserve">      Regionserver: </w:t>
      </w:r>
      <w:r>
        <w:rPr>
          <w:rFonts w:hint="eastAsia"/>
        </w:rPr>
        <w:t>内存要求配置高点</w:t>
      </w:r>
    </w:p>
    <w:p w:rsidR="00C56798" w:rsidRDefault="00C56798" w:rsidP="00C56798">
      <w:r>
        <w:t xml:space="preserve">         memstore</w:t>
      </w:r>
    </w:p>
    <w:p w:rsidR="00C56798" w:rsidRPr="0060691B" w:rsidRDefault="00C56798" w:rsidP="00C56798">
      <w:r>
        <w:t xml:space="preserve">         blockcache</w:t>
      </w:r>
    </w:p>
    <w:p w:rsidR="00671150" w:rsidRDefault="00D21854" w:rsidP="00D21854">
      <w:pPr>
        <w:pStyle w:val="1"/>
      </w:pPr>
      <w:r>
        <w:t>环境准备</w:t>
      </w:r>
    </w:p>
    <w:p w:rsidR="00D21854" w:rsidRDefault="00E50990" w:rsidP="00E50990">
      <w:pPr>
        <w:pStyle w:val="2"/>
        <w:spacing w:before="156" w:after="156"/>
      </w:pPr>
      <w:r>
        <w:t>基础环境</w:t>
      </w:r>
    </w:p>
    <w:p w:rsidR="00E50990" w:rsidRDefault="00E50990" w:rsidP="004D433C">
      <w:pPr>
        <w:pStyle w:val="3"/>
        <w:spacing w:before="156" w:after="156"/>
      </w:pPr>
      <w:r>
        <w:rPr>
          <w:rFonts w:hint="eastAsia"/>
        </w:rPr>
        <w:t>操作系统版本</w:t>
      </w:r>
      <w:r>
        <w:rPr>
          <w:rFonts w:hint="eastAsia"/>
        </w:rPr>
        <w:t xml:space="preserve">:CentOS-6.5-x86_64-minimal.iso </w:t>
      </w:r>
    </w:p>
    <w:p w:rsidR="004D433C" w:rsidRDefault="004D433C" w:rsidP="004D433C">
      <w:pPr>
        <w:pStyle w:val="3"/>
        <w:spacing w:before="156" w:after="156"/>
      </w:pPr>
      <w:r>
        <w:rPr>
          <w:rFonts w:hint="eastAsia"/>
        </w:rPr>
        <w:t xml:space="preserve">IP </w:t>
      </w:r>
      <w:r>
        <w:rPr>
          <w:rFonts w:hint="eastAsia"/>
        </w:rPr>
        <w:t>地址</w:t>
      </w:r>
    </w:p>
    <w:p w:rsidR="004D433C" w:rsidRDefault="004D433C" w:rsidP="004D43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尽可能在同一网段，</w:t>
      </w:r>
    </w:p>
    <w:p w:rsidR="004D433C" w:rsidRPr="004D433C" w:rsidRDefault="004D433C" w:rsidP="004D43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交换机</w:t>
      </w:r>
      <w:r>
        <w:rPr>
          <w:rFonts w:hint="eastAsia"/>
        </w:rPr>
        <w:t xml:space="preserve">\ </w:t>
      </w:r>
      <w:r>
        <w:rPr>
          <w:rFonts w:hint="eastAsia"/>
        </w:rPr>
        <w:t>机架</w:t>
      </w:r>
      <w:r>
        <w:rPr>
          <w:rFonts w:hint="eastAsia"/>
        </w:rPr>
        <w:t>Rack</w:t>
      </w:r>
    </w:p>
    <w:p w:rsidR="00E50990" w:rsidRDefault="00E50990" w:rsidP="00E50990">
      <w:pPr>
        <w:pStyle w:val="a3"/>
      </w:pPr>
      <w:r>
        <w:t>[root@cdh-1 yum.repos.d]# cat /etc/hosts</w:t>
      </w:r>
    </w:p>
    <w:p w:rsidR="00E50990" w:rsidRDefault="00E50990" w:rsidP="00E50990">
      <w:pPr>
        <w:pStyle w:val="a3"/>
      </w:pPr>
      <w:r>
        <w:t>127.0.0.1   localhost.localdomain localhost</w:t>
      </w:r>
    </w:p>
    <w:p w:rsidR="00E50990" w:rsidRDefault="00E50990" w:rsidP="00E50990">
      <w:pPr>
        <w:pStyle w:val="a3"/>
      </w:pPr>
    </w:p>
    <w:p w:rsidR="00E50990" w:rsidRDefault="00E50990" w:rsidP="00E50990">
      <w:pPr>
        <w:pStyle w:val="a3"/>
      </w:pPr>
      <w:r>
        <w:t xml:space="preserve">10.105.49.231 cdh-1                         </w:t>
      </w:r>
      <w:r>
        <w:rPr>
          <w:rFonts w:hint="eastAsia"/>
        </w:rPr>
        <w:t>虚拟机</w:t>
      </w:r>
      <w:r>
        <w:t>5</w:t>
      </w:r>
      <w:r>
        <w:rPr>
          <w:rFonts w:hint="eastAsia"/>
        </w:rPr>
        <w:t>G</w:t>
      </w:r>
      <w:r>
        <w:rPr>
          <w:rFonts w:hint="eastAsia"/>
        </w:rPr>
        <w:t>内存</w:t>
      </w:r>
    </w:p>
    <w:p w:rsidR="00E50990" w:rsidRDefault="00E50990" w:rsidP="00E50990">
      <w:pPr>
        <w:pStyle w:val="a3"/>
      </w:pPr>
      <w:r>
        <w:t xml:space="preserve">10.105.49.232 cdh-2                         </w:t>
      </w:r>
      <w:r>
        <w:rPr>
          <w:rFonts w:hint="eastAsia"/>
        </w:rPr>
        <w:t>虚拟机</w:t>
      </w:r>
      <w:r>
        <w:rPr>
          <w:rFonts w:hint="eastAsia"/>
        </w:rPr>
        <w:t>2G</w:t>
      </w:r>
      <w:r>
        <w:rPr>
          <w:rFonts w:hint="eastAsia"/>
        </w:rPr>
        <w:t>内存</w:t>
      </w:r>
    </w:p>
    <w:p w:rsidR="00E50990" w:rsidRDefault="00E50990" w:rsidP="00E50990">
      <w:pPr>
        <w:pStyle w:val="a3"/>
      </w:pPr>
      <w:r>
        <w:t xml:space="preserve">10.105.49.233 cdh-3                         </w:t>
      </w:r>
      <w:r>
        <w:rPr>
          <w:rFonts w:hint="eastAsia"/>
        </w:rPr>
        <w:t>虚拟机</w:t>
      </w:r>
      <w:r>
        <w:rPr>
          <w:rFonts w:hint="eastAsia"/>
        </w:rPr>
        <w:t>2G</w:t>
      </w:r>
      <w:r>
        <w:rPr>
          <w:rFonts w:hint="eastAsia"/>
        </w:rPr>
        <w:t>内存</w:t>
      </w:r>
    </w:p>
    <w:p w:rsidR="00AE7E98" w:rsidRDefault="00AE7E98" w:rsidP="003A743A">
      <w:pPr>
        <w:pStyle w:val="3"/>
        <w:spacing w:before="156" w:after="156"/>
      </w:pPr>
      <w:r>
        <w:rPr>
          <w:rFonts w:hint="eastAsia"/>
        </w:rPr>
        <w:t>禁用</w:t>
      </w:r>
      <w:r>
        <w:rPr>
          <w:rFonts w:hint="eastAsia"/>
        </w:rPr>
        <w:t>IPv6</w:t>
      </w:r>
    </w:p>
    <w:p w:rsidR="00AE7E98" w:rsidRDefault="00AE7E98" w:rsidP="003A743A">
      <w:pPr>
        <w:pStyle w:val="a3"/>
      </w:pPr>
      <w:r>
        <w:tab/>
      </w:r>
      <w:r>
        <w:tab/>
        <w:t># echo "alias net-pf-10 off" &gt;&gt; /etc/modprobe.d/dist.conf</w:t>
      </w:r>
    </w:p>
    <w:p w:rsidR="00E50990" w:rsidRDefault="00AE7E98" w:rsidP="003A743A">
      <w:pPr>
        <w:pStyle w:val="a3"/>
      </w:pPr>
      <w:r>
        <w:tab/>
      </w:r>
      <w:r>
        <w:tab/>
        <w:t># echo "alias ipv6 off" &gt;&gt; /etc/modprobe.d/dist.conf</w:t>
      </w:r>
      <w:r>
        <w:tab/>
      </w:r>
      <w:r w:rsidR="00E50990">
        <w:rPr>
          <w:rFonts w:hint="eastAsia"/>
        </w:rPr>
        <w:t xml:space="preserve">   </w:t>
      </w:r>
    </w:p>
    <w:p w:rsidR="003A743A" w:rsidRDefault="003A743A" w:rsidP="003A743A">
      <w:pPr>
        <w:pStyle w:val="3"/>
        <w:spacing w:before="156" w:after="156"/>
      </w:pPr>
      <w:r>
        <w:rPr>
          <w:rFonts w:hint="eastAsia"/>
        </w:rPr>
        <w:t>创建普通用户</w:t>
      </w:r>
    </w:p>
    <w:p w:rsidR="003A743A" w:rsidRDefault="003A743A" w:rsidP="003A743A">
      <w:r>
        <w:rPr>
          <w:rFonts w:hint="eastAsia"/>
        </w:rPr>
        <w:t>用于安装软件</w:t>
      </w:r>
    </w:p>
    <w:p w:rsidR="003A743A" w:rsidRDefault="003A743A" w:rsidP="003A743A">
      <w:pPr>
        <w:pStyle w:val="a3"/>
      </w:pPr>
      <w:r>
        <w:lastRenderedPageBreak/>
        <w:tab/>
      </w:r>
      <w:r>
        <w:tab/>
      </w:r>
      <w:r>
        <w:tab/>
        <w:t># adduser hadoop</w:t>
      </w:r>
    </w:p>
    <w:p w:rsidR="003A743A" w:rsidRDefault="003A743A" w:rsidP="003A743A">
      <w:pPr>
        <w:pStyle w:val="a3"/>
      </w:pPr>
      <w:r>
        <w:tab/>
      </w:r>
      <w:r>
        <w:tab/>
      </w:r>
      <w:r>
        <w:tab/>
        <w:t># passwd hadoop</w:t>
      </w:r>
    </w:p>
    <w:p w:rsidR="003A743A" w:rsidRDefault="003A743A" w:rsidP="003A743A">
      <w:pPr>
        <w:pStyle w:val="4"/>
      </w:pPr>
      <w:r>
        <w:rPr>
          <w:rFonts w:hint="eastAsia"/>
        </w:rPr>
        <w:t>配置普通用户的</w:t>
      </w:r>
      <w:r>
        <w:rPr>
          <w:rFonts w:hint="eastAsia"/>
        </w:rPr>
        <w:t>sudo</w:t>
      </w:r>
      <w:r>
        <w:rPr>
          <w:rFonts w:hint="eastAsia"/>
        </w:rPr>
        <w:t>权限</w:t>
      </w:r>
    </w:p>
    <w:p w:rsidR="003A743A" w:rsidRDefault="003A743A" w:rsidP="003A743A">
      <w:r>
        <w:tab/>
      </w:r>
      <w:r>
        <w:tab/>
        <w:t>/etc/sudoers</w:t>
      </w:r>
    </w:p>
    <w:p w:rsidR="003A743A" w:rsidRDefault="003A743A" w:rsidP="003A743A">
      <w:r>
        <w:rPr>
          <w:rFonts w:hint="eastAsia"/>
        </w:rPr>
        <w:t>写权限</w:t>
      </w:r>
      <w:r>
        <w:rPr>
          <w:rFonts w:hint="eastAsia"/>
        </w:rPr>
        <w:t xml:space="preserve"> </w:t>
      </w:r>
      <w:r>
        <w:t xml:space="preserve"># chmod u+w /etc/sudoers </w:t>
      </w:r>
    </w:p>
    <w:p w:rsidR="003A743A" w:rsidRDefault="003A743A" w:rsidP="003A743A">
      <w:r>
        <w:rPr>
          <w:rFonts w:hint="eastAsia"/>
        </w:rPr>
        <w:t xml:space="preserve">&gt;&gt;&gt;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tab/>
        <w:t xml:space="preserve"># vi /etc/sudoers </w:t>
      </w:r>
      <w:r>
        <w:rPr>
          <w:rFonts w:hint="eastAsia"/>
        </w:rPr>
        <w:t>内容：</w:t>
      </w:r>
    </w:p>
    <w:p w:rsidR="003A743A" w:rsidRDefault="003A743A" w:rsidP="003A743A">
      <w:r>
        <w:t>hadoop ALL=(root)NOPASSWD:ALL</w:t>
      </w:r>
    </w:p>
    <w:p w:rsidR="003A743A" w:rsidRDefault="003A743A" w:rsidP="003A743A">
      <w:r>
        <w:rPr>
          <w:rFonts w:hint="eastAsia"/>
        </w:rPr>
        <w:t xml:space="preserve">&gt;&gt;&gt; </w:t>
      </w:r>
      <w:r>
        <w:rPr>
          <w:rFonts w:hint="eastAsia"/>
        </w:rPr>
        <w:t>收回权限</w:t>
      </w:r>
    </w:p>
    <w:p w:rsidR="003A743A" w:rsidRDefault="003A743A" w:rsidP="003A743A">
      <w:r>
        <w:t xml:space="preserve"># chmod u-w /etc/sudoers </w:t>
      </w:r>
    </w:p>
    <w:p w:rsidR="003A743A" w:rsidRDefault="003A743A" w:rsidP="003A743A">
      <w:pPr>
        <w:pStyle w:val="3"/>
        <w:spacing w:before="156" w:after="156"/>
      </w:pPr>
      <w:r>
        <w:rPr>
          <w:rFonts w:hint="eastAsia"/>
        </w:rPr>
        <w:t>关闭防火墙</w:t>
      </w:r>
    </w:p>
    <w:p w:rsidR="003A743A" w:rsidRDefault="003A743A" w:rsidP="003A743A">
      <w:pPr>
        <w:pStyle w:val="a3"/>
      </w:pPr>
      <w:r>
        <w:tab/>
      </w:r>
      <w:r>
        <w:tab/>
        <w:t>$ sudo service iptables stop</w:t>
      </w:r>
    </w:p>
    <w:p w:rsidR="003A743A" w:rsidRDefault="003A743A" w:rsidP="003A743A">
      <w:pPr>
        <w:pStyle w:val="a3"/>
      </w:pPr>
      <w:r>
        <w:tab/>
      </w:r>
      <w:r>
        <w:tab/>
        <w:t>$ sudo chkconfig iptables off</w:t>
      </w:r>
    </w:p>
    <w:p w:rsidR="003A743A" w:rsidRDefault="003A743A" w:rsidP="003A743A">
      <w:pPr>
        <w:pStyle w:val="3"/>
        <w:spacing w:before="156" w:after="156"/>
      </w:pPr>
      <w:r>
        <w:t>Selinux</w:t>
      </w:r>
      <w:r>
        <w:rPr>
          <w:rFonts w:hint="eastAsia"/>
        </w:rPr>
        <w:tab/>
      </w:r>
      <w:r>
        <w:rPr>
          <w:rFonts w:hint="eastAsia"/>
        </w:rPr>
        <w:t>禁用</w:t>
      </w:r>
    </w:p>
    <w:p w:rsidR="003A743A" w:rsidRDefault="003A743A" w:rsidP="003A743A">
      <w:pPr>
        <w:pStyle w:val="a3"/>
      </w:pPr>
      <w:r>
        <w:tab/>
      </w:r>
      <w:r>
        <w:tab/>
        <w:t>$ sudo vi /etc/sysconfig/selinux</w:t>
      </w:r>
    </w:p>
    <w:p w:rsidR="003A743A" w:rsidRDefault="003A743A" w:rsidP="003A743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内容：</w:t>
      </w:r>
    </w:p>
    <w:p w:rsidR="003A743A" w:rsidRDefault="003A743A" w:rsidP="003A743A">
      <w:pPr>
        <w:pStyle w:val="a3"/>
      </w:pPr>
      <w:r>
        <w:tab/>
      </w:r>
      <w:r>
        <w:tab/>
      </w:r>
      <w:r>
        <w:tab/>
      </w:r>
      <w:r>
        <w:tab/>
        <w:t>SELINUX=disabled</w:t>
      </w:r>
    </w:p>
    <w:p w:rsidR="003A743A" w:rsidRDefault="003A743A" w:rsidP="003A743A">
      <w:pPr>
        <w:pStyle w:val="3"/>
        <w:spacing w:before="156" w:after="156"/>
      </w:pPr>
      <w:r>
        <w:rPr>
          <w:rFonts w:hint="eastAsia"/>
        </w:rPr>
        <w:t>卸载</w:t>
      </w:r>
      <w:r>
        <w:rPr>
          <w:rFonts w:hint="eastAsia"/>
        </w:rPr>
        <w:t>JDK</w:t>
      </w:r>
    </w:p>
    <w:p w:rsidR="003A743A" w:rsidRDefault="003A743A" w:rsidP="003A743A">
      <w:r>
        <w:tab/>
      </w:r>
      <w:r>
        <w:tab/>
        <w:t>$ sudo rpm -qa|grep java</w:t>
      </w:r>
    </w:p>
    <w:p w:rsidR="003A743A" w:rsidRDefault="003A743A" w:rsidP="003A743A">
      <w:r>
        <w:tab/>
      </w:r>
      <w:r>
        <w:tab/>
        <w:t>$ sudo rpm -e --nodeps xxx yyy zzz</w:t>
      </w:r>
    </w:p>
    <w:p w:rsidR="003A743A" w:rsidRDefault="003A743A" w:rsidP="003A743A"/>
    <w:p w:rsidR="003A743A" w:rsidRDefault="003A743A" w:rsidP="003A743A">
      <w:pPr>
        <w:pStyle w:val="3"/>
        <w:spacing w:before="156" w:after="156"/>
      </w:pPr>
      <w:r>
        <w:rPr>
          <w:rFonts w:hint="eastAsia"/>
        </w:rPr>
        <w:t>设置文件打开数量和用户最大进程数</w:t>
      </w:r>
    </w:p>
    <w:p w:rsidR="003A743A" w:rsidRDefault="003A743A" w:rsidP="003A743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&gt;&gt; </w:t>
      </w:r>
      <w:r>
        <w:rPr>
          <w:rFonts w:hint="eastAsia"/>
        </w:rPr>
        <w:t>文件打开数量</w:t>
      </w:r>
    </w:p>
    <w:p w:rsidR="003A743A" w:rsidRDefault="003A743A" w:rsidP="003A743A">
      <w:pPr>
        <w:pStyle w:val="a3"/>
      </w:pPr>
      <w:r>
        <w:tab/>
      </w:r>
      <w:r>
        <w:tab/>
        <w:t xml:space="preserve">$ ulimit -a </w:t>
      </w:r>
    </w:p>
    <w:p w:rsidR="003A743A" w:rsidRDefault="003A743A" w:rsidP="003A743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&gt;&gt; </w:t>
      </w:r>
      <w:r>
        <w:rPr>
          <w:rFonts w:hint="eastAsia"/>
        </w:rPr>
        <w:t>用户最大进程数</w:t>
      </w:r>
    </w:p>
    <w:p w:rsidR="003A743A" w:rsidRDefault="003A743A" w:rsidP="003A743A">
      <w:pPr>
        <w:pStyle w:val="a3"/>
      </w:pPr>
      <w:r>
        <w:tab/>
      </w:r>
      <w:r>
        <w:tab/>
        <w:t>$ ulimit -u</w:t>
      </w:r>
    </w:p>
    <w:p w:rsidR="003A743A" w:rsidRDefault="003A743A" w:rsidP="003A743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&gt;&gt; </w:t>
      </w:r>
      <w:r>
        <w:rPr>
          <w:rFonts w:hint="eastAsia"/>
        </w:rPr>
        <w:t>设置</w:t>
      </w:r>
    </w:p>
    <w:p w:rsidR="003A743A" w:rsidRDefault="003A743A" w:rsidP="003A743A">
      <w:pPr>
        <w:pStyle w:val="a3"/>
      </w:pPr>
      <w:r>
        <w:tab/>
      </w:r>
      <w:r>
        <w:tab/>
        <w:t xml:space="preserve">$ sudo vi /etc/security/limits.conf </w:t>
      </w:r>
    </w:p>
    <w:p w:rsidR="003A743A" w:rsidRDefault="003A743A" w:rsidP="003A743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内容：</w:t>
      </w:r>
    </w:p>
    <w:p w:rsidR="003A743A" w:rsidRDefault="003A743A" w:rsidP="003A743A">
      <w:pPr>
        <w:pStyle w:val="a3"/>
      </w:pPr>
      <w:r>
        <w:tab/>
      </w:r>
      <w:r>
        <w:tab/>
      </w:r>
      <w:r>
        <w:tab/>
      </w:r>
      <w:r>
        <w:tab/>
        <w:t>* soft nofile 65535</w:t>
      </w:r>
    </w:p>
    <w:p w:rsidR="003A743A" w:rsidRDefault="003A743A" w:rsidP="003A743A">
      <w:pPr>
        <w:pStyle w:val="a3"/>
      </w:pPr>
      <w:r>
        <w:tab/>
      </w:r>
      <w:r>
        <w:tab/>
      </w:r>
      <w:r>
        <w:tab/>
      </w:r>
      <w:r>
        <w:tab/>
        <w:t>* hard nofile 65535</w:t>
      </w:r>
    </w:p>
    <w:p w:rsidR="003A743A" w:rsidRDefault="003A743A" w:rsidP="003A743A">
      <w:pPr>
        <w:pStyle w:val="a3"/>
      </w:pPr>
      <w:r>
        <w:tab/>
      </w:r>
      <w:r>
        <w:tab/>
      </w:r>
      <w:r>
        <w:tab/>
      </w:r>
      <w:r>
        <w:tab/>
        <w:t>* soft nproc 32000</w:t>
      </w:r>
    </w:p>
    <w:p w:rsidR="00AE7E98" w:rsidRDefault="003A743A" w:rsidP="003A743A">
      <w:pPr>
        <w:pStyle w:val="a3"/>
      </w:pPr>
      <w:r>
        <w:tab/>
      </w:r>
      <w:r>
        <w:tab/>
      </w:r>
      <w:r>
        <w:tab/>
      </w:r>
      <w:r>
        <w:tab/>
        <w:t>* hard nproc 32000</w:t>
      </w:r>
    </w:p>
    <w:p w:rsidR="00E50990" w:rsidRDefault="002B48C0" w:rsidP="002B48C0">
      <w:pPr>
        <w:pStyle w:val="2"/>
        <w:spacing w:before="156" w:after="156"/>
      </w:pPr>
      <w:r>
        <w:t>软件环境</w:t>
      </w:r>
    </w:p>
    <w:p w:rsidR="002B48C0" w:rsidRDefault="002B48C0" w:rsidP="002B48C0">
      <w:pPr>
        <w:pStyle w:val="3"/>
        <w:spacing w:before="156" w:after="156"/>
      </w:pPr>
      <w:r>
        <w:t>集群时间同步</w:t>
      </w:r>
    </w:p>
    <w:p w:rsidR="00725B76" w:rsidRDefault="00725B76" w:rsidP="00725B76">
      <w:r>
        <w:rPr>
          <w:rFonts w:hint="eastAsia"/>
        </w:rPr>
        <w:t>·找一台机器作为【时间服务器】</w:t>
      </w:r>
      <w:r w:rsidR="00235F8D">
        <w:t xml:space="preserve"> cdh-1</w:t>
      </w:r>
    </w:p>
    <w:p w:rsidR="00725B76" w:rsidRDefault="00235F8D" w:rsidP="00725B76">
      <w:r>
        <w:lastRenderedPageBreak/>
        <w:t xml:space="preserve">yum –y install ntp </w:t>
      </w:r>
    </w:p>
    <w:p w:rsidR="00235F8D" w:rsidRDefault="00235F8D" w:rsidP="00725B76">
      <w:r>
        <w:t>vi /etc/ntp.conf</w:t>
      </w:r>
    </w:p>
    <w:p w:rsidR="00387F32" w:rsidRDefault="00387F32" w:rsidP="00387F32">
      <w:pPr>
        <w:pStyle w:val="a3"/>
      </w:pPr>
      <w:r>
        <w:t># Hosts on local network are less restricted.</w:t>
      </w:r>
    </w:p>
    <w:p w:rsidR="00387F32" w:rsidRDefault="00387F32" w:rsidP="00387F32">
      <w:pPr>
        <w:pStyle w:val="a3"/>
      </w:pPr>
      <w:r>
        <w:t>restrict 10.105.49.0 mask 255.255.255.0 nomodify notrap</w:t>
      </w:r>
    </w:p>
    <w:p w:rsidR="00387F32" w:rsidRDefault="00387F32" w:rsidP="00387F32">
      <w:pPr>
        <w:pStyle w:val="a3"/>
      </w:pPr>
    </w:p>
    <w:p w:rsidR="00387F32" w:rsidRDefault="00387F32" w:rsidP="00387F32">
      <w:pPr>
        <w:pStyle w:val="a3"/>
      </w:pPr>
      <w:r>
        <w:t># Use public servers from the pool.ntp.org project.</w:t>
      </w:r>
    </w:p>
    <w:p w:rsidR="00387F32" w:rsidRDefault="00387F32" w:rsidP="00387F32">
      <w:pPr>
        <w:pStyle w:val="a3"/>
      </w:pPr>
      <w:r>
        <w:t># Please consider joining the pool (http://www.pool.ntp.org/join.html).</w:t>
      </w:r>
    </w:p>
    <w:p w:rsidR="00387F32" w:rsidRDefault="00387F32" w:rsidP="00387F32">
      <w:pPr>
        <w:pStyle w:val="a3"/>
      </w:pPr>
      <w:r>
        <w:t>#server 0.centos.pool.ntp.org iburst</w:t>
      </w:r>
    </w:p>
    <w:p w:rsidR="00387F32" w:rsidRDefault="00387F32" w:rsidP="00387F32">
      <w:pPr>
        <w:pStyle w:val="a3"/>
      </w:pPr>
      <w:r>
        <w:t>#server 1.centos.pool.ntp.org iburst</w:t>
      </w:r>
    </w:p>
    <w:p w:rsidR="00387F32" w:rsidRDefault="00387F32" w:rsidP="00387F32">
      <w:pPr>
        <w:pStyle w:val="a3"/>
      </w:pPr>
      <w:r>
        <w:t>#server 2.centos.pool.ntp.org iburst</w:t>
      </w:r>
    </w:p>
    <w:p w:rsidR="00235F8D" w:rsidRDefault="00387F32" w:rsidP="00387F32">
      <w:pPr>
        <w:pStyle w:val="a3"/>
      </w:pPr>
      <w:r>
        <w:t>#server 3.centos.pool.ntp.org iburst</w:t>
      </w:r>
    </w:p>
    <w:p w:rsidR="00387F32" w:rsidRDefault="00387F32" w:rsidP="00387F32">
      <w:pPr>
        <w:pStyle w:val="a3"/>
      </w:pPr>
    </w:p>
    <w:p w:rsidR="00387F32" w:rsidRDefault="00387F32" w:rsidP="00387F32">
      <w:pPr>
        <w:pStyle w:val="a3"/>
      </w:pPr>
      <w:r>
        <w:t>server 127.127.1.0</w:t>
      </w:r>
    </w:p>
    <w:p w:rsidR="00387F32" w:rsidRDefault="00387F32" w:rsidP="00387F32">
      <w:pPr>
        <w:pStyle w:val="a3"/>
      </w:pPr>
      <w:r>
        <w:t>fudge 127.127.1.0 stratum 10</w:t>
      </w:r>
    </w:p>
    <w:p w:rsidR="00387F32" w:rsidRPr="00387F32" w:rsidRDefault="00387F32" w:rsidP="00387F32">
      <w:r>
        <w:rPr>
          <w:noProof/>
        </w:rPr>
        <w:drawing>
          <wp:inline distT="0" distB="0" distL="0" distR="0" wp14:anchorId="3585133E" wp14:editId="5331A887">
            <wp:extent cx="5274310" cy="580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76" w:rsidRDefault="00725B76" w:rsidP="00725B76">
      <w:r>
        <w:rPr>
          <w:rFonts w:hint="eastAsia"/>
        </w:rPr>
        <w:t>·客户端同步</w:t>
      </w:r>
      <w:r w:rsidR="0047215B">
        <w:rPr>
          <w:rFonts w:hint="eastAsia"/>
        </w:rPr>
        <w:t xml:space="preserve"> </w:t>
      </w:r>
      <w:r>
        <w:rPr>
          <w:rFonts w:hint="eastAsia"/>
        </w:rPr>
        <w:t>定</w:t>
      </w:r>
      <w:r w:rsidR="0047215B">
        <w:rPr>
          <w:rFonts w:hint="eastAsia"/>
        </w:rPr>
        <w:t>时</w:t>
      </w:r>
      <w:r>
        <w:rPr>
          <w:rFonts w:hint="eastAsia"/>
        </w:rPr>
        <w:t>任务</w:t>
      </w:r>
    </w:p>
    <w:p w:rsidR="002B48C0" w:rsidRDefault="0047215B" w:rsidP="0047215B">
      <w:r>
        <w:rPr>
          <w:noProof/>
        </w:rPr>
        <w:drawing>
          <wp:inline distT="0" distB="0" distL="0" distR="0" wp14:anchorId="2959F582" wp14:editId="7C810861">
            <wp:extent cx="5274310" cy="376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5B" w:rsidRDefault="0047215B" w:rsidP="0047215B">
      <w:pPr>
        <w:pStyle w:val="3"/>
        <w:spacing w:before="156" w:after="156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软件及配置</w:t>
      </w:r>
      <w:r>
        <w:rPr>
          <w:rFonts w:hint="eastAsia"/>
        </w:rPr>
        <w:t>jdk</w:t>
      </w:r>
      <w:r>
        <w:rPr>
          <w:rFonts w:hint="eastAsia"/>
        </w:rPr>
        <w:t>环境</w:t>
      </w:r>
      <w:r>
        <w:rPr>
          <w:rFonts w:hint="eastAsia"/>
        </w:rPr>
        <w:t>(</w:t>
      </w:r>
      <w:r>
        <w:rPr>
          <w:rFonts w:hint="eastAsia"/>
        </w:rPr>
        <w:t>每台机器都执行</w:t>
      </w:r>
      <w:r>
        <w:rPr>
          <w:rFonts w:hint="eastAsia"/>
        </w:rPr>
        <w:t>)</w:t>
      </w:r>
      <w:r w:rsidR="00710AF5">
        <w:t xml:space="preserve"> (</w:t>
      </w:r>
      <w:r w:rsidR="00710AF5">
        <w:rPr>
          <w:rFonts w:hint="eastAsia"/>
        </w:rPr>
        <w:t>可选的</w:t>
      </w:r>
      <w:r w:rsidR="00710AF5">
        <w:rPr>
          <w:rFonts w:hint="eastAsia"/>
        </w:rPr>
        <w:t>)</w:t>
      </w:r>
    </w:p>
    <w:p w:rsidR="0047215B" w:rsidRDefault="0047215B" w:rsidP="0047215B">
      <w:r>
        <w:t>[root@master soft]# cd /root/soft/</w:t>
      </w:r>
    </w:p>
    <w:p w:rsidR="0047215B" w:rsidRDefault="0047215B" w:rsidP="0047215B">
      <w:r>
        <w:rPr>
          <w:rFonts w:hint="eastAsia"/>
        </w:rPr>
        <w:t>#JDK</w:t>
      </w:r>
      <w:r>
        <w:rPr>
          <w:rFonts w:hint="eastAsia"/>
        </w:rPr>
        <w:t>下载</w:t>
      </w:r>
      <w:r>
        <w:rPr>
          <w:rFonts w:hint="eastAsia"/>
        </w:rPr>
        <w:t>:http://www.oracle.com/technetwork/java/javase/downloads/java-archive-downloads-javase7-521261.html#jdk-7u80-oth-JPR/jdk-7u80-linux-x64.rpm</w:t>
      </w:r>
    </w:p>
    <w:p w:rsidR="0047215B" w:rsidRDefault="0047215B" w:rsidP="0047215B">
      <w:r>
        <w:t xml:space="preserve">[root@master soft]# rpm -ihv jdk-7u80-linux-x64.rpm </w:t>
      </w:r>
    </w:p>
    <w:p w:rsidR="0047215B" w:rsidRDefault="0047215B" w:rsidP="0047215B">
      <w:r>
        <w:t xml:space="preserve">[root@master soft]# vim /etc/profile </w:t>
      </w:r>
    </w:p>
    <w:p w:rsidR="0047215B" w:rsidRDefault="0047215B" w:rsidP="0047215B">
      <w:r>
        <w:rPr>
          <w:rFonts w:hint="eastAsia"/>
        </w:rPr>
        <w:t>#</w:t>
      </w:r>
      <w:r>
        <w:rPr>
          <w:rFonts w:hint="eastAsia"/>
        </w:rPr>
        <w:t>文件末尾增加下面内容</w:t>
      </w:r>
    </w:p>
    <w:p w:rsidR="0047215B" w:rsidRDefault="0047215B" w:rsidP="0047215B">
      <w:pPr>
        <w:pStyle w:val="a3"/>
      </w:pPr>
      <w:r>
        <w:t>export JAVA_HOME=/usr/java/default</w:t>
      </w:r>
    </w:p>
    <w:p w:rsidR="0047215B" w:rsidRDefault="0047215B" w:rsidP="0047215B">
      <w:pPr>
        <w:pStyle w:val="a3"/>
      </w:pPr>
      <w:r>
        <w:t>export CLASSPATH=.:$JAVA_HOME/jre/lib/rt.jar:$JAVA_HOME/lib/dt.jar:$JAVA_HOME/lib/tools.jar</w:t>
      </w:r>
    </w:p>
    <w:p w:rsidR="0047215B" w:rsidRDefault="0047215B" w:rsidP="0047215B">
      <w:pPr>
        <w:pStyle w:val="a3"/>
      </w:pPr>
      <w:r>
        <w:t>export PATH=$PATH:$JAVA_HOME/bin</w:t>
      </w:r>
    </w:p>
    <w:p w:rsidR="0047215B" w:rsidRDefault="0047215B" w:rsidP="0047215B">
      <w:r>
        <w:rPr>
          <w:rFonts w:hint="eastAsia"/>
        </w:rPr>
        <w:t>#</w:t>
      </w:r>
      <w:r>
        <w:rPr>
          <w:rFonts w:hint="eastAsia"/>
        </w:rPr>
        <w:t>刷新环境变量</w:t>
      </w:r>
    </w:p>
    <w:p w:rsidR="0047215B" w:rsidRDefault="0047215B" w:rsidP="0047215B">
      <w:pPr>
        <w:pStyle w:val="a3"/>
      </w:pPr>
      <w:r>
        <w:t>[root@master soft]# source /etc/profile &amp;&amp; java –version</w:t>
      </w:r>
    </w:p>
    <w:p w:rsidR="0047215B" w:rsidRDefault="0047215B" w:rsidP="0047215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ssh</w:t>
      </w:r>
      <w:r>
        <w:rPr>
          <w:rFonts w:hint="eastAsia"/>
        </w:rPr>
        <w:t>无密码登录</w:t>
      </w:r>
    </w:p>
    <w:p w:rsidR="0047215B" w:rsidRDefault="0047215B" w:rsidP="0047215B">
      <w:r>
        <w:rPr>
          <w:rFonts w:hint="eastAsia"/>
        </w:rPr>
        <w:t>#</w:t>
      </w:r>
      <w:r>
        <w:rPr>
          <w:rFonts w:hint="eastAsia"/>
        </w:rPr>
        <w:t>主机</w:t>
      </w:r>
      <w:r>
        <w:rPr>
          <w:rFonts w:hint="eastAsia"/>
        </w:rPr>
        <w:t>:</w:t>
      </w:r>
      <w:r>
        <w:t>cd-1</w:t>
      </w:r>
      <w:r>
        <w:rPr>
          <w:rFonts w:hint="eastAsia"/>
        </w:rPr>
        <w:t>执行命令</w:t>
      </w:r>
    </w:p>
    <w:p w:rsidR="0047215B" w:rsidRDefault="0047215B" w:rsidP="0047215B">
      <w:r>
        <w:t>[</w:t>
      </w:r>
      <w:r w:rsidR="001C2C67">
        <w:t>hadoop</w:t>
      </w:r>
      <w:r>
        <w:t>@master ~]# ssh-keygen -t rsa</w:t>
      </w:r>
    </w:p>
    <w:p w:rsidR="0047215B" w:rsidRDefault="001C2C67" w:rsidP="0047215B">
      <w:r>
        <w:t>[hadoop</w:t>
      </w:r>
      <w:r w:rsidR="0047215B">
        <w:t>@master ~]# ssh-copy-id -i ~/.ssh/id_rsa.pub root@</w:t>
      </w:r>
      <w:r w:rsidR="0080671B">
        <w:t>cdh-1</w:t>
      </w:r>
    </w:p>
    <w:p w:rsidR="0047215B" w:rsidRDefault="001C2C67" w:rsidP="0047215B">
      <w:r>
        <w:t>[hadoop</w:t>
      </w:r>
      <w:r w:rsidR="0047215B">
        <w:t xml:space="preserve">@master ~]# ssh-copy-id </w:t>
      </w:r>
      <w:r w:rsidR="0080671B">
        <w:t>-i ~/.ssh/id_rsa.pub root@cdh-2</w:t>
      </w:r>
    </w:p>
    <w:p w:rsidR="0047215B" w:rsidRDefault="001C2C67" w:rsidP="0047215B">
      <w:r>
        <w:t>[hadoop</w:t>
      </w:r>
      <w:r w:rsidR="0047215B">
        <w:t xml:space="preserve">@master ~]# ssh-copy-id </w:t>
      </w:r>
      <w:r w:rsidR="0080671B">
        <w:t>-i ~/.ssh/id_rsa.pub root@cdh-3</w:t>
      </w:r>
    </w:p>
    <w:p w:rsidR="00B02988" w:rsidRDefault="00B02988" w:rsidP="0047215B">
      <w:r>
        <w:t>-------------------------------------------------------------------------------------------------------</w:t>
      </w:r>
      <w:r>
        <w:lastRenderedPageBreak/>
        <w:t>-----</w:t>
      </w:r>
    </w:p>
    <w:p w:rsidR="00B02988" w:rsidRDefault="00B02988" w:rsidP="00B02988">
      <w:r>
        <w:rPr>
          <w:rFonts w:hint="eastAsia"/>
        </w:rPr>
        <w:t xml:space="preserve">ssh </w:t>
      </w:r>
      <w:r>
        <w:rPr>
          <w:rFonts w:hint="eastAsia"/>
        </w:rPr>
        <w:t>免密码登录</w:t>
      </w:r>
      <w:r>
        <w:rPr>
          <w:rFonts w:hint="eastAsia"/>
        </w:rPr>
        <w:t>(</w:t>
      </w:r>
      <w:r>
        <w:rPr>
          <w:rFonts w:hint="eastAsia"/>
        </w:rPr>
        <w:t>每台机器</w:t>
      </w:r>
      <w:r>
        <w:rPr>
          <w:rFonts w:hint="eastAsia"/>
        </w:rPr>
        <w:t xml:space="preserve"> </w:t>
      </w:r>
      <w:r>
        <w:rPr>
          <w:rFonts w:hint="eastAsia"/>
        </w:rPr>
        <w:t>本机</w:t>
      </w:r>
      <w:r>
        <w:rPr>
          <w:rFonts w:hint="eastAsia"/>
        </w:rPr>
        <w:t>+</w:t>
      </w:r>
      <w:r>
        <w:rPr>
          <w:rFonts w:hint="eastAsia"/>
        </w:rPr>
        <w:t>主机名</w:t>
      </w:r>
      <w:r>
        <w:rPr>
          <w:rFonts w:hint="eastAsia"/>
        </w:rPr>
        <w:t>)</w:t>
      </w:r>
    </w:p>
    <w:p w:rsidR="00B02988" w:rsidRDefault="00B02988" w:rsidP="00B02988">
      <w:r>
        <w:rPr>
          <w:rFonts w:hint="eastAsia"/>
        </w:rPr>
        <w:t xml:space="preserve">  #NOTE: </w:t>
      </w:r>
      <w:r>
        <w:rPr>
          <w:rFonts w:hint="eastAsia"/>
        </w:rPr>
        <w:t>切记不要忘记</w:t>
      </w:r>
      <w:r>
        <w:rPr>
          <w:rFonts w:hint="eastAsia"/>
        </w:rPr>
        <w:t>ssh localhost</w:t>
      </w:r>
    </w:p>
    <w:p w:rsidR="00B02988" w:rsidRDefault="00B02988" w:rsidP="00B02988">
      <w:r>
        <w:t xml:space="preserve">  0) rpm -qa|grep ssh</w:t>
      </w:r>
    </w:p>
    <w:p w:rsidR="00B02988" w:rsidRDefault="00B02988" w:rsidP="00B02988"/>
    <w:p w:rsidR="00B02988" w:rsidRDefault="00B02988" w:rsidP="00B02988">
      <w:r>
        <w:rPr>
          <w:rFonts w:hint="eastAsia"/>
        </w:rPr>
        <w:t xml:space="preserve">  a) </w:t>
      </w:r>
      <w:r>
        <w:rPr>
          <w:rFonts w:hint="eastAsia"/>
        </w:rPr>
        <w:t>生成公钥</w:t>
      </w:r>
      <w:r>
        <w:rPr>
          <w:rFonts w:hint="eastAsia"/>
        </w:rPr>
        <w:t>(</w:t>
      </w:r>
      <w:r>
        <w:rPr>
          <w:rFonts w:hint="eastAsia"/>
        </w:rPr>
        <w:t>每台机器</w:t>
      </w:r>
      <w:r>
        <w:rPr>
          <w:rFonts w:hint="eastAsia"/>
        </w:rPr>
        <w:t>)</w:t>
      </w:r>
    </w:p>
    <w:p w:rsidR="00B02988" w:rsidRDefault="00B02988" w:rsidP="00B02988">
      <w:r>
        <w:t xml:space="preserve">    # ssh-keygen -t rsa</w:t>
      </w:r>
    </w:p>
    <w:p w:rsidR="00B02988" w:rsidRDefault="00B02988" w:rsidP="00B02988">
      <w:r>
        <w:rPr>
          <w:rFonts w:hint="eastAsia"/>
        </w:rPr>
        <w:t xml:space="preserve">  b) </w:t>
      </w:r>
      <w:r>
        <w:rPr>
          <w:rFonts w:hint="eastAsia"/>
        </w:rPr>
        <w:t>分发公钥</w:t>
      </w:r>
    </w:p>
    <w:p w:rsidR="00B02988" w:rsidRDefault="00B02988" w:rsidP="00B02988">
      <w:r>
        <w:t xml:space="preserve">    # ssh-copy-id  localhost</w:t>
      </w:r>
    </w:p>
    <w:p w:rsidR="00B02988" w:rsidRDefault="00B02988" w:rsidP="00B02988">
      <w:r>
        <w:t xml:space="preserve">    # ssh-copy-id bigdata-spark01.ibeifeng.com</w:t>
      </w:r>
    </w:p>
    <w:p w:rsidR="00B02988" w:rsidRDefault="00B02988" w:rsidP="00B02988">
      <w:r>
        <w:t xml:space="preserve">    # ssh-copy-id bigdata-spark02.ibeifeng.com</w:t>
      </w:r>
    </w:p>
    <w:p w:rsidR="00B02988" w:rsidRDefault="00B02988" w:rsidP="00B02988">
      <w:r>
        <w:t xml:space="preserve">    # ssh-copy-id bigdata-spark03.ibeifeng.com</w:t>
      </w:r>
    </w:p>
    <w:p w:rsidR="00B02988" w:rsidRDefault="00B02988" w:rsidP="00B02988">
      <w:r>
        <w:t xml:space="preserve">    # ssh-copy-id bigdata-spark04.ibeifeng.com</w:t>
      </w:r>
    </w:p>
    <w:p w:rsidR="00B02988" w:rsidRDefault="00B02988" w:rsidP="00B02988">
      <w:r>
        <w:t xml:space="preserve">    # ssh-copy-id bigdata-spark05.ibeifeng.com</w:t>
      </w:r>
    </w:p>
    <w:p w:rsidR="00B02988" w:rsidRDefault="00B02988" w:rsidP="00B02988">
      <w:r>
        <w:t xml:space="preserve">  c) ssh localhost </w:t>
      </w:r>
    </w:p>
    <w:p w:rsidR="00B02988" w:rsidRDefault="00B02988" w:rsidP="00B02988">
      <w:r>
        <w:t xml:space="preserve">    # ssh bigdata-spark01.ibeifeng.com</w:t>
      </w:r>
    </w:p>
    <w:p w:rsidR="00B02988" w:rsidRDefault="00B02988" w:rsidP="00B02988">
      <w:r>
        <w:t xml:space="preserve">    # ssh bigdata-spark02.ibeifeng.com</w:t>
      </w:r>
    </w:p>
    <w:p w:rsidR="00B02988" w:rsidRDefault="00B02988" w:rsidP="00B02988">
      <w:r>
        <w:t xml:space="preserve">    # ssh bigdata-spark03.ibeifeng.com</w:t>
      </w:r>
    </w:p>
    <w:p w:rsidR="00B02988" w:rsidRDefault="00B02988" w:rsidP="00B02988">
      <w:r>
        <w:t xml:space="preserve">    # ssh bigdata-spark04.ibeifeng.com</w:t>
      </w:r>
    </w:p>
    <w:p w:rsidR="00B02988" w:rsidRDefault="00B02988" w:rsidP="00B02988">
      <w:r>
        <w:t xml:space="preserve">    # ssh bigdata-spark05.ibeifeng.com</w:t>
      </w:r>
    </w:p>
    <w:p w:rsidR="00B02988" w:rsidRDefault="00B02988" w:rsidP="00B02988">
      <w:r>
        <w:t xml:space="preserve">  d) exit</w:t>
      </w:r>
    </w:p>
    <w:p w:rsidR="00B02988" w:rsidRDefault="00B02988" w:rsidP="00B02988">
      <w:r>
        <w:t xml:space="preserve">  Permission denied (publickey,gssapi-keyex,gssapi-with-mic,password).</w:t>
      </w:r>
    </w:p>
    <w:p w:rsidR="00B02988" w:rsidRDefault="00B02988" w:rsidP="00B02988">
      <w:r>
        <w:rPr>
          <w:rFonts w:hint="eastAsia"/>
        </w:rPr>
        <w:t xml:space="preserve">  ssh </w:t>
      </w:r>
      <w:r>
        <w:rPr>
          <w:rFonts w:hint="eastAsia"/>
        </w:rPr>
        <w:t>可同时支持</w:t>
      </w:r>
      <w:r>
        <w:rPr>
          <w:rFonts w:hint="eastAsia"/>
        </w:rPr>
        <w:t xml:space="preserve"> publickey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两种方式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publickey </w:t>
      </w:r>
      <w:r>
        <w:rPr>
          <w:rFonts w:hint="eastAsia"/>
        </w:rPr>
        <w:t>不开启</w:t>
      </w:r>
      <w:r>
        <w:rPr>
          <w:rFonts w:hint="eastAsia"/>
        </w:rPr>
        <w:t xml:space="preserve"> </w:t>
      </w:r>
      <w:r>
        <w:rPr>
          <w:rFonts w:hint="eastAsia"/>
        </w:rPr>
        <w:t>需要配置为</w:t>
      </w:r>
      <w:r>
        <w:rPr>
          <w:rFonts w:hint="eastAsia"/>
        </w:rPr>
        <w:t xml:space="preserve">yes </w:t>
      </w:r>
    </w:p>
    <w:p w:rsidR="00B02988" w:rsidRDefault="00B02988" w:rsidP="00B02988"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客户端不存在</w:t>
      </w:r>
      <w:r>
        <w:rPr>
          <w:rFonts w:hint="eastAsia"/>
        </w:rPr>
        <w:t xml:space="preserve"> publickey </w:t>
      </w:r>
      <w:r>
        <w:rPr>
          <w:rFonts w:hint="eastAsia"/>
        </w:rPr>
        <w:t>则使用</w:t>
      </w:r>
      <w:r>
        <w:rPr>
          <w:rFonts w:hint="eastAsia"/>
        </w:rPr>
        <w:t xml:space="preserve">password </w:t>
      </w:r>
      <w:r>
        <w:rPr>
          <w:rFonts w:hint="eastAsia"/>
        </w:rPr>
        <w:t>授权</w:t>
      </w:r>
      <w:r>
        <w:rPr>
          <w:rFonts w:hint="eastAsia"/>
        </w:rPr>
        <w:t>;</w:t>
      </w:r>
      <w:r>
        <w:rPr>
          <w:rFonts w:hint="eastAsia"/>
        </w:rPr>
        <w:t>若</w:t>
      </w:r>
      <w:r>
        <w:rPr>
          <w:rFonts w:hint="eastAsia"/>
        </w:rPr>
        <w:t xml:space="preserve">publickey </w:t>
      </w:r>
      <w:r>
        <w:rPr>
          <w:rFonts w:hint="eastAsia"/>
        </w:rPr>
        <w:t>存在则使用</w:t>
      </w:r>
      <w:r>
        <w:rPr>
          <w:rFonts w:hint="eastAsia"/>
        </w:rPr>
        <w:t xml:space="preserve"> publickey</w:t>
      </w:r>
      <w:r>
        <w:rPr>
          <w:rFonts w:hint="eastAsia"/>
        </w:rPr>
        <w:t>，如果</w:t>
      </w:r>
      <w:r>
        <w:rPr>
          <w:rFonts w:hint="eastAsia"/>
        </w:rPr>
        <w:t xml:space="preserve">publickey </w:t>
      </w:r>
      <w:r>
        <w:rPr>
          <w:rFonts w:hint="eastAsia"/>
        </w:rPr>
        <w:t>授权失败</w:t>
      </w:r>
      <w:r>
        <w:rPr>
          <w:rFonts w:hint="eastAsia"/>
        </w:rPr>
        <w:t xml:space="preserve"> </w:t>
      </w:r>
      <w:r>
        <w:rPr>
          <w:rFonts w:hint="eastAsia"/>
        </w:rPr>
        <w:t>依然会继续使用</w:t>
      </w:r>
      <w:r>
        <w:rPr>
          <w:rFonts w:hint="eastAsia"/>
        </w:rPr>
        <w:t xml:space="preserve">password </w:t>
      </w:r>
      <w:r>
        <w:rPr>
          <w:rFonts w:hint="eastAsia"/>
        </w:rPr>
        <w:t>授权</w:t>
      </w:r>
    </w:p>
    <w:p w:rsidR="00B02988" w:rsidRDefault="00B02988" w:rsidP="00B02988">
      <w:r>
        <w:rPr>
          <w:rFonts w:hint="eastAsia"/>
        </w:rPr>
        <w:t xml:space="preserve">  ## cat /etc/ssh/sshd_config </w:t>
      </w:r>
      <w:r>
        <w:rPr>
          <w:rFonts w:hint="eastAsia"/>
        </w:rPr>
        <w:t>进行修改</w:t>
      </w:r>
    </w:p>
    <w:p w:rsidR="00B02988" w:rsidRDefault="00B02988" w:rsidP="00B02988">
      <w:r>
        <w:t xml:space="preserve">  ssh-copy-id -i ~/.ssh/id_rsa.pub localhost</w:t>
      </w:r>
    </w:p>
    <w:p w:rsidR="00B02988" w:rsidRDefault="00B02988" w:rsidP="00B02988">
      <w:r>
        <w:t xml:space="preserve">  ## [-I pkcs11] [-i identity_file]</w:t>
      </w:r>
    </w:p>
    <w:p w:rsidR="00710AF5" w:rsidRDefault="00710AF5" w:rsidP="00710AF5">
      <w:pPr>
        <w:pStyle w:val="3"/>
        <w:spacing w:before="156" w:after="156"/>
      </w:pPr>
      <w:r>
        <w:t>安装</w:t>
      </w:r>
      <w:r>
        <w:rPr>
          <w:rFonts w:hint="eastAsia"/>
        </w:rPr>
        <w:t>perl</w:t>
      </w:r>
    </w:p>
    <w:p w:rsidR="00840611" w:rsidRDefault="00840611" w:rsidP="00840611">
      <w:r>
        <w:rPr>
          <w:rFonts w:hint="eastAsia"/>
        </w:rPr>
        <w:t xml:space="preserve">yum install perl </w:t>
      </w:r>
    </w:p>
    <w:p w:rsidR="00AB1D7C" w:rsidRDefault="00AB1D7C" w:rsidP="00AB1D7C">
      <w:pPr>
        <w:pStyle w:val="3"/>
        <w:spacing w:before="156" w:after="156"/>
      </w:pPr>
      <w:r>
        <w:t xml:space="preserve">Cloudera Agent </w:t>
      </w:r>
      <w:r>
        <w:rPr>
          <w:rFonts w:hint="eastAsia"/>
        </w:rPr>
        <w:t>所依赖的软件包（需要提前安装）：</w:t>
      </w:r>
    </w:p>
    <w:p w:rsidR="00DC4010" w:rsidRPr="00DC4010" w:rsidRDefault="00DC4010" w:rsidP="00DC4010">
      <w:r w:rsidRPr="00DC4010">
        <w:t>yum install -y chkconfig python bind-utils psmisc libxslt zlib sqlite cyrus-sasl-plain cyrus-sasl-gssapi fuse portmap fuse-libs redhat-lsb</w:t>
      </w:r>
    </w:p>
    <w:p w:rsidR="00AB1D7C" w:rsidRDefault="00AB1D7C" w:rsidP="00840611">
      <w:r>
        <w:rPr>
          <w:noProof/>
        </w:rPr>
        <w:lastRenderedPageBreak/>
        <w:drawing>
          <wp:inline distT="0" distB="0" distL="0" distR="0" wp14:anchorId="1D7AA219" wp14:editId="73D7D974">
            <wp:extent cx="5274310" cy="18649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AD" w:rsidRPr="00840611" w:rsidRDefault="00A134AD" w:rsidP="00840611">
      <w:r w:rsidRPr="00A134AD">
        <w:t>yum install fuse-libs bind-utils cyrus-sasl-plain libxslt cyrus-sasl-gssapi redhat-lab portmap</w:t>
      </w:r>
    </w:p>
    <w:p w:rsidR="00860A5A" w:rsidRDefault="00860A5A" w:rsidP="00860A5A">
      <w:pPr>
        <w:pStyle w:val="1"/>
      </w:pPr>
      <w:r>
        <w:rPr>
          <w:rFonts w:hint="eastAsia"/>
        </w:rPr>
        <w:t>软件安装</w:t>
      </w:r>
    </w:p>
    <w:p w:rsidR="00860A5A" w:rsidRDefault="00860A5A" w:rsidP="00860A5A">
      <w:pPr>
        <w:pStyle w:val="2"/>
        <w:spacing w:before="156" w:after="156"/>
      </w:pPr>
      <w:r>
        <w:t>安装</w:t>
      </w:r>
      <w:r>
        <w:rPr>
          <w:rFonts w:hint="eastAsia"/>
        </w:rPr>
        <w:t xml:space="preserve"> CM 5.</w:t>
      </w:r>
      <w:r>
        <w:t>3.x</w:t>
      </w:r>
    </w:p>
    <w:p w:rsidR="001508CB" w:rsidRDefault="006C5DA3" w:rsidP="006C5DA3">
      <w:r>
        <w:rPr>
          <w:rFonts w:hint="eastAsia"/>
        </w:rPr>
        <w:t>rpm+</w:t>
      </w:r>
      <w:r>
        <w:rPr>
          <w:rFonts w:hint="eastAsia"/>
        </w:rPr>
        <w:t>本地</w:t>
      </w:r>
      <w:r>
        <w:t>yum</w:t>
      </w:r>
      <w:r>
        <w:rPr>
          <w:rFonts w:hint="eastAsia"/>
        </w:rPr>
        <w:t>源安装</w:t>
      </w:r>
      <w:r>
        <w:rPr>
          <w:rFonts w:hint="eastAsia"/>
        </w:rPr>
        <w:t xml:space="preserve"> </w:t>
      </w:r>
      <w:r w:rsidR="00D12F34">
        <w:t>软件下载：</w:t>
      </w:r>
      <w:r w:rsidR="00D12F34">
        <w:rPr>
          <w:rFonts w:hint="eastAsia"/>
        </w:rPr>
        <w:t xml:space="preserve"> </w:t>
      </w:r>
      <w:hyperlink r:id="rId13" w:history="1">
        <w:r w:rsidR="00816E73" w:rsidRPr="00A342BB">
          <w:rPr>
            <w:rStyle w:val="a6"/>
          </w:rPr>
          <w:t>http://archive.cloudera.com/cm5</w:t>
        </w:r>
      </w:hyperlink>
      <w:r w:rsidR="00816E73">
        <w:t xml:space="preserve"> </w:t>
      </w:r>
    </w:p>
    <w:p w:rsidR="00816E73" w:rsidRDefault="00816E73" w:rsidP="006C5DA3">
      <w:r>
        <w:rPr>
          <w:noProof/>
        </w:rPr>
        <w:drawing>
          <wp:inline distT="0" distB="0" distL="0" distR="0" wp14:anchorId="60891C5F" wp14:editId="38F9940E">
            <wp:extent cx="4323809" cy="171428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0B" w:rsidRDefault="0073680B" w:rsidP="0073680B">
      <w:pPr>
        <w:pStyle w:val="3"/>
        <w:spacing w:before="156" w:after="156"/>
      </w:pPr>
      <w:r>
        <w:rPr>
          <w:rFonts w:hint="eastAsia"/>
        </w:rPr>
        <w:t>yum</w:t>
      </w:r>
      <w:r>
        <w:rPr>
          <w:rFonts w:hint="eastAsia"/>
        </w:rPr>
        <w:t>本地源</w:t>
      </w:r>
    </w:p>
    <w:p w:rsidR="0073680B" w:rsidRDefault="0073680B" w:rsidP="0073680B">
      <w:r>
        <w:rPr>
          <w:rFonts w:hint="eastAsia"/>
        </w:rPr>
        <w:t xml:space="preserve">1) Apache </w:t>
      </w:r>
      <w:r>
        <w:rPr>
          <w:rFonts w:hint="eastAsia"/>
        </w:rPr>
        <w:t>服务器</w:t>
      </w:r>
    </w:p>
    <w:p w:rsidR="0073680B" w:rsidRDefault="0073680B" w:rsidP="0073680B">
      <w:r>
        <w:t>[beifeng@bigdata-cdh01 ~]$ sudo service httpd status</w:t>
      </w:r>
    </w:p>
    <w:p w:rsidR="0073680B" w:rsidRDefault="0073680B" w:rsidP="0073680B">
      <w:r>
        <w:t>httpd is stopped</w:t>
      </w:r>
    </w:p>
    <w:p w:rsidR="0073680B" w:rsidRDefault="0073680B" w:rsidP="0073680B">
      <w:r>
        <w:t>[beifeng@bigdata-cdh01 ~]$ sudo service httpd start</w:t>
      </w:r>
    </w:p>
    <w:p w:rsidR="0073680B" w:rsidRDefault="0073680B" w:rsidP="0073680B">
      <w:r>
        <w:t>Starting httpd:                                            [  OK  ]</w:t>
      </w:r>
    </w:p>
    <w:p w:rsidR="0073680B" w:rsidRDefault="0073680B" w:rsidP="0073680B">
      <w:r>
        <w:t>[beifeng@bigdata-cdh01 ~]$ sudo chkconfig httpd on</w:t>
      </w:r>
    </w:p>
    <w:p w:rsidR="0073680B" w:rsidRDefault="0073680B" w:rsidP="0073680B">
      <w:r>
        <w:tab/>
      </w:r>
    </w:p>
    <w:p w:rsidR="0073680B" w:rsidRDefault="0073680B" w:rsidP="0073680B">
      <w:r>
        <w:rPr>
          <w:rFonts w:hint="eastAsia"/>
        </w:rPr>
        <w:t xml:space="preserve">2) </w:t>
      </w:r>
      <w:r>
        <w:rPr>
          <w:rFonts w:hint="eastAsia"/>
        </w:rPr>
        <w:t>搭建本地源</w:t>
      </w:r>
    </w:p>
    <w:p w:rsidR="0073680B" w:rsidRDefault="0073680B" w:rsidP="0073680B">
      <w:pPr>
        <w:pStyle w:val="a3"/>
      </w:pPr>
      <w:r>
        <w:t>[beifeng@bigdata-cdh01 html]$ pwd</w:t>
      </w:r>
    </w:p>
    <w:p w:rsidR="0073680B" w:rsidRDefault="0073680B" w:rsidP="0073680B">
      <w:pPr>
        <w:pStyle w:val="a3"/>
      </w:pPr>
      <w:r>
        <w:t>/var/www/html</w:t>
      </w:r>
    </w:p>
    <w:p w:rsidR="0073680B" w:rsidRDefault="0073680B" w:rsidP="0073680B">
      <w:pPr>
        <w:pStyle w:val="a3"/>
      </w:pPr>
      <w:r>
        <w:t>[beifeng@bigdata-cdh01 html]$ sudo mkdir -p cm5/redhat/6/x86_64/cm/5.3.6/RPMS/x86_64/</w:t>
      </w:r>
    </w:p>
    <w:p w:rsidR="0073680B" w:rsidRDefault="0073680B" w:rsidP="0073680B">
      <w:pPr>
        <w:pStyle w:val="a3"/>
      </w:pPr>
      <w:r>
        <w:t>[beifeng@bigdata-cdh01 x86_64]$ pwd</w:t>
      </w:r>
    </w:p>
    <w:p w:rsidR="0073680B" w:rsidRDefault="0073680B" w:rsidP="0073680B">
      <w:pPr>
        <w:pStyle w:val="a3"/>
      </w:pPr>
      <w:r>
        <w:t>/var/www/html/cm5/redhat/6/x86_64/cm/5.3.6/RPMS/x86_64</w:t>
      </w:r>
    </w:p>
    <w:p w:rsidR="0073680B" w:rsidRDefault="0073680B" w:rsidP="0073680B">
      <w:pPr>
        <w:pStyle w:val="a3"/>
      </w:pPr>
      <w:r>
        <w:lastRenderedPageBreak/>
        <w:t>[beifeng@bigdata-cdh01 x86_64]$ sudo mv /opt/softwares/cm-5.3.6/* .</w:t>
      </w:r>
    </w:p>
    <w:p w:rsidR="0073680B" w:rsidRDefault="0073680B" w:rsidP="0073680B">
      <w:r>
        <w:rPr>
          <w:noProof/>
        </w:rPr>
        <w:drawing>
          <wp:inline distT="0" distB="0" distL="0" distR="0" wp14:anchorId="599086C4" wp14:editId="7BCF87E1">
            <wp:extent cx="3704762" cy="11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0B" w:rsidRDefault="0073680B" w:rsidP="0073680B">
      <w:r w:rsidRPr="0073680B">
        <w:t>[root@cdh-1 yum.repos.d]# vi CentOS-Base.repo</w:t>
      </w:r>
    </w:p>
    <w:p w:rsidR="0073680B" w:rsidRDefault="0073680B" w:rsidP="0073680B">
      <w:pPr>
        <w:pStyle w:val="a3"/>
      </w:pPr>
      <w:r>
        <w:t>[cloudera-manager]</w:t>
      </w:r>
    </w:p>
    <w:p w:rsidR="0073680B" w:rsidRDefault="0073680B" w:rsidP="0073680B">
      <w:pPr>
        <w:pStyle w:val="a3"/>
      </w:pPr>
      <w:r>
        <w:t># Packages for Cloudera Manager, Version 5, on RedHat or CentOS 6 x86_64</w:t>
      </w:r>
    </w:p>
    <w:p w:rsidR="0073680B" w:rsidRDefault="0073680B" w:rsidP="0073680B">
      <w:pPr>
        <w:pStyle w:val="a3"/>
      </w:pPr>
      <w:r>
        <w:t>name=Cloudera Manager</w:t>
      </w:r>
    </w:p>
    <w:p w:rsidR="0073680B" w:rsidRDefault="0073680B" w:rsidP="0073680B">
      <w:pPr>
        <w:pStyle w:val="a3"/>
      </w:pPr>
      <w:r>
        <w:t>baseurl=http://archive.cloudera.com/cm5/redhat/6/x86_64/cm/5.3.6/</w:t>
      </w:r>
    </w:p>
    <w:p w:rsidR="0073680B" w:rsidRDefault="0073680B" w:rsidP="0073680B">
      <w:pPr>
        <w:pStyle w:val="a3"/>
      </w:pPr>
      <w:r>
        <w:t xml:space="preserve">gpgkey =http://archive.cloudera.com/cm5/redhat/6/x86_64/cm/RPM-GPG-KEY-cloudera </w:t>
      </w:r>
    </w:p>
    <w:p w:rsidR="0073680B" w:rsidRDefault="0073680B" w:rsidP="0073680B">
      <w:pPr>
        <w:pStyle w:val="a3"/>
      </w:pPr>
      <w:r>
        <w:t>gpgcheck = 0</w:t>
      </w:r>
    </w:p>
    <w:p w:rsidR="00EA5062" w:rsidRDefault="00EA5062" w:rsidP="00EA5062">
      <w:pPr>
        <w:pStyle w:val="3"/>
        <w:spacing w:before="156" w:after="156"/>
      </w:pPr>
      <w:r>
        <w:t>安装依赖包</w:t>
      </w:r>
      <w:r>
        <w:rPr>
          <w:rFonts w:hint="eastAsia"/>
        </w:rPr>
        <w:t xml:space="preserve"> </w:t>
      </w:r>
      <w:r>
        <w:t>postgresql*</w:t>
      </w:r>
    </w:p>
    <w:p w:rsidR="00EA5062" w:rsidRDefault="00264C9B" w:rsidP="00AE3DBE">
      <w:pPr>
        <w:pStyle w:val="a3"/>
      </w:pPr>
      <w:r>
        <w:rPr>
          <w:rFonts w:hint="eastAsia"/>
        </w:rPr>
        <w:t xml:space="preserve">cd </w:t>
      </w:r>
      <w:r w:rsidRPr="00264C9B">
        <w:t>/opt/softwares/postgresq-libs</w:t>
      </w:r>
    </w:p>
    <w:p w:rsidR="00AE3DBE" w:rsidRDefault="00AE3DBE" w:rsidP="00AE3DBE">
      <w:pPr>
        <w:pStyle w:val="a3"/>
      </w:pPr>
      <w:r w:rsidRPr="00AE3DBE">
        <w:t>[hadoop@cdh-1 postgresq-libs]$ sudo rpm -ivh *.rpm</w:t>
      </w:r>
    </w:p>
    <w:p w:rsidR="00710AF5" w:rsidRDefault="003C1989" w:rsidP="003C1989">
      <w:pPr>
        <w:pStyle w:val="2"/>
        <w:spacing w:before="156" w:after="156"/>
      </w:pPr>
      <w:r>
        <w:rPr>
          <w:rFonts w:hint="eastAsia"/>
        </w:rPr>
        <w:t>安装</w:t>
      </w:r>
      <w:r>
        <w:t>cm</w:t>
      </w:r>
    </w:p>
    <w:p w:rsidR="003C1989" w:rsidRDefault="003C1989" w:rsidP="003C1989">
      <w:r w:rsidRPr="003C1989">
        <w:t>[hadoop@cdh-1 cm-5.3.6]$ sudo ./cloudera-manager-installer.bin</w:t>
      </w:r>
    </w:p>
    <w:p w:rsidR="003C1989" w:rsidRDefault="003C1989" w:rsidP="003C1989">
      <w:r>
        <w:rPr>
          <w:rFonts w:hint="eastAsia"/>
        </w:rPr>
        <w:t>安装成功后默认用户名</w:t>
      </w:r>
      <w:r>
        <w:rPr>
          <w:rFonts w:hint="eastAsia"/>
        </w:rPr>
        <w:t xml:space="preserve">  </w:t>
      </w:r>
      <w:r>
        <w:t xml:space="preserve">admin /admin   </w:t>
      </w:r>
    </w:p>
    <w:p w:rsidR="003C1989" w:rsidRDefault="007F2699" w:rsidP="003C1989">
      <w:r>
        <w:t xml:space="preserve">webUI : </w:t>
      </w:r>
      <w:hyperlink r:id="rId16" w:history="1">
        <w:r w:rsidR="009A562A" w:rsidRPr="00A342BB">
          <w:rPr>
            <w:rStyle w:val="a6"/>
          </w:rPr>
          <w:t>http://cdh-1:7180/cmf/login</w:t>
        </w:r>
      </w:hyperlink>
    </w:p>
    <w:p w:rsidR="009A562A" w:rsidRDefault="009A562A" w:rsidP="003C1989">
      <w:r>
        <w:rPr>
          <w:noProof/>
        </w:rPr>
        <w:drawing>
          <wp:inline distT="0" distB="0" distL="0" distR="0" wp14:anchorId="5F5B7B5C" wp14:editId="2B3D9DE3">
            <wp:extent cx="3247619" cy="310476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2A" w:rsidRDefault="009A562A" w:rsidP="009A562A">
      <w:pPr>
        <w:pStyle w:val="2"/>
        <w:spacing w:before="156" w:after="156"/>
      </w:pPr>
      <w:r>
        <w:rPr>
          <w:rFonts w:hint="eastAsia"/>
        </w:rPr>
        <w:t>设置本地</w:t>
      </w:r>
      <w:r>
        <w:t>parcel</w:t>
      </w:r>
      <w:r>
        <w:rPr>
          <w:rFonts w:hint="eastAsia"/>
        </w:rPr>
        <w:t>文件路径</w:t>
      </w:r>
    </w:p>
    <w:p w:rsidR="009A562A" w:rsidRDefault="009A562A" w:rsidP="009A562A">
      <w:r>
        <w:t>登录成功后，点击</w:t>
      </w:r>
      <w:r>
        <w:rPr>
          <w:rFonts w:hint="eastAsia"/>
        </w:rPr>
        <w:t xml:space="preserve"> A</w:t>
      </w:r>
      <w:r>
        <w:t>dministration – Settings</w:t>
      </w:r>
    </w:p>
    <w:p w:rsidR="009A562A" w:rsidRDefault="009A562A" w:rsidP="009A562A">
      <w:r>
        <w:rPr>
          <w:noProof/>
        </w:rPr>
        <w:lastRenderedPageBreak/>
        <w:drawing>
          <wp:inline distT="0" distB="0" distL="0" distR="0" wp14:anchorId="70F57762" wp14:editId="69F607A2">
            <wp:extent cx="5274310" cy="996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2A" w:rsidRDefault="009A562A" w:rsidP="009A562A"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>parcels</w:t>
      </w:r>
    </w:p>
    <w:p w:rsidR="009A562A" w:rsidRDefault="009A562A" w:rsidP="009A562A">
      <w:r>
        <w:rPr>
          <w:noProof/>
        </w:rPr>
        <w:drawing>
          <wp:inline distT="0" distB="0" distL="0" distR="0" wp14:anchorId="3913F0C5" wp14:editId="5A5A1DA0">
            <wp:extent cx="5274310" cy="22701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FA" w:rsidRDefault="00125AFA" w:rsidP="009A562A">
      <w:r>
        <w:rPr>
          <w:rFonts w:hint="eastAsia"/>
        </w:rPr>
        <w:t>将</w:t>
      </w:r>
      <w:r>
        <w:t xml:space="preserve">parcel </w:t>
      </w:r>
      <w:r>
        <w:rPr>
          <w:rFonts w:hint="eastAsia"/>
        </w:rPr>
        <w:t>文件移动到目标位置：</w:t>
      </w:r>
      <w:r>
        <w:rPr>
          <w:rFonts w:hint="eastAsia"/>
        </w:rPr>
        <w:t xml:space="preserve"> </w:t>
      </w:r>
    </w:p>
    <w:p w:rsidR="00125AFA" w:rsidRDefault="00125AFA" w:rsidP="00125AFA">
      <w:pPr>
        <w:pStyle w:val="a3"/>
      </w:pPr>
      <w:r>
        <w:t>[root@cdh-1 parcel-repo]# mv /opt/softwares/cdh-5.3.6/* .</w:t>
      </w:r>
    </w:p>
    <w:p w:rsidR="00125AFA" w:rsidRDefault="00125AFA" w:rsidP="00125AFA">
      <w:pPr>
        <w:pStyle w:val="a3"/>
      </w:pPr>
      <w:r>
        <w:t>[root@cdh-1 parcel-repo]# ll</w:t>
      </w:r>
    </w:p>
    <w:p w:rsidR="00125AFA" w:rsidRDefault="00125AFA" w:rsidP="00125AFA">
      <w:pPr>
        <w:pStyle w:val="a3"/>
      </w:pPr>
      <w:r>
        <w:t>total 1473856</w:t>
      </w:r>
    </w:p>
    <w:p w:rsidR="00125AFA" w:rsidRDefault="00125AFA" w:rsidP="00125AFA">
      <w:pPr>
        <w:pStyle w:val="a3"/>
      </w:pPr>
      <w:r>
        <w:t>-rw-r--r-- 1 hadoop hadoop 1509217191 Oct 18  2015 CDH-5.3.6-1.cdh5.3.6.p0.11-el6.parcel.parcel</w:t>
      </w:r>
    </w:p>
    <w:p w:rsidR="00125AFA" w:rsidRDefault="00125AFA" w:rsidP="00125AFA">
      <w:pPr>
        <w:pStyle w:val="a3"/>
      </w:pPr>
      <w:r>
        <w:t>-rw-r--r-- 1 hadoop hadoop         41 Oct 17  2015 CDH-5.3.6-1.cdh5.3.6.p0.11-el6.parcel.sha1</w:t>
      </w:r>
    </w:p>
    <w:p w:rsidR="00125AFA" w:rsidRDefault="00125AFA" w:rsidP="00125AFA">
      <w:r>
        <w:rPr>
          <w:rFonts w:hint="eastAsia"/>
        </w:rPr>
        <w:t>修改文件名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9E76D4" w:rsidRPr="00125AFA" w:rsidRDefault="009E76D4" w:rsidP="009E76D4">
      <w:pPr>
        <w:pStyle w:val="a3"/>
      </w:pPr>
      <w:r w:rsidRPr="009E76D4">
        <w:t>mv CDH-5.3.6-1.cdh5.3.6.p0.11-el6.parcel.parcel CDH-5.3.6-1.cdh5.3.6.p0.11-el6.parcel</w:t>
      </w:r>
    </w:p>
    <w:p w:rsidR="00125AFA" w:rsidRPr="00125AFA" w:rsidRDefault="00125AFA" w:rsidP="00125AFA">
      <w:pPr>
        <w:pStyle w:val="a3"/>
        <w:rPr>
          <w:b/>
        </w:rPr>
      </w:pPr>
      <w:r w:rsidRPr="00125AFA">
        <w:rPr>
          <w:b/>
          <w:highlight w:val="yellow"/>
        </w:rPr>
        <w:t>[root@cdh-1 parcel-repo]# mv CDH-5.3.6-1.cdh5.3.6.p0.11-el6.parcel.sha1 CDH-5.3.6-1.cdh5.3.6.p0.11-el6.parcel.sha</w:t>
      </w:r>
    </w:p>
    <w:p w:rsidR="005F5991" w:rsidRDefault="005F5991" w:rsidP="005F5991">
      <w:pPr>
        <w:pStyle w:val="2"/>
        <w:spacing w:before="156" w:after="156"/>
      </w:pPr>
      <w:r>
        <w:t>查看和重启</w:t>
      </w:r>
      <w:r>
        <w:rPr>
          <w:rFonts w:hint="eastAsia"/>
        </w:rPr>
        <w:t xml:space="preserve">CM </w:t>
      </w:r>
      <w:r>
        <w:rPr>
          <w:rFonts w:hint="eastAsia"/>
        </w:rPr>
        <w:t>服务</w:t>
      </w:r>
    </w:p>
    <w:p w:rsidR="005F5991" w:rsidRDefault="005F5991" w:rsidP="005F5991">
      <w:r>
        <w:t>[root@cdh-1 parcel-repo]# service cloudera-scm-server status</w:t>
      </w:r>
    </w:p>
    <w:p w:rsidR="005F5991" w:rsidRDefault="005F5991" w:rsidP="005F5991">
      <w:pPr>
        <w:pStyle w:val="a3"/>
      </w:pPr>
      <w:r>
        <w:t>cloudera-scm-server (pid  1614) is running...</w:t>
      </w:r>
    </w:p>
    <w:p w:rsidR="005F5991" w:rsidRDefault="005F5991" w:rsidP="005F5991">
      <w:r>
        <w:t>[root@cdh-1 parcel-repo]# service cloudera-scm-server restart</w:t>
      </w:r>
    </w:p>
    <w:p w:rsidR="005F5991" w:rsidRDefault="005F5991" w:rsidP="005F5991">
      <w:pPr>
        <w:pStyle w:val="a3"/>
      </w:pPr>
      <w:r>
        <w:t>Stopping cloudera-scm-server:                              [  OK  ]</w:t>
      </w:r>
    </w:p>
    <w:p w:rsidR="005F5991" w:rsidRDefault="005F5991" w:rsidP="005F5991">
      <w:pPr>
        <w:pStyle w:val="a3"/>
      </w:pPr>
      <w:r>
        <w:t xml:space="preserve">Starting cloudera-scm-server:                              </w:t>
      </w:r>
      <w:r w:rsidR="0035437A">
        <w:t xml:space="preserve"> </w:t>
      </w:r>
      <w:r>
        <w:t>[  OK  ]</w:t>
      </w:r>
    </w:p>
    <w:p w:rsidR="0035437A" w:rsidRDefault="0035437A" w:rsidP="0035437A">
      <w:pPr>
        <w:pStyle w:val="2"/>
        <w:spacing w:before="156" w:after="156"/>
      </w:pPr>
      <w:r>
        <w:rPr>
          <w:rFonts w:hint="eastAsia"/>
        </w:rPr>
        <w:t>为集群添加主机</w:t>
      </w:r>
      <w:r>
        <w:rPr>
          <w:rFonts w:hint="eastAsia"/>
        </w:rPr>
        <w:t xml:space="preserve"> </w:t>
      </w:r>
    </w:p>
    <w:p w:rsidR="0035437A" w:rsidRPr="0035437A" w:rsidRDefault="0035437A" w:rsidP="0035437A">
      <w:r>
        <w:rPr>
          <w:rFonts w:hint="eastAsia"/>
        </w:rPr>
        <w:t>cdh-[1-3]</w:t>
      </w:r>
    </w:p>
    <w:p w:rsidR="0035437A" w:rsidRPr="0035437A" w:rsidRDefault="0035437A" w:rsidP="0035437A">
      <w:r>
        <w:rPr>
          <w:noProof/>
        </w:rPr>
        <w:lastRenderedPageBreak/>
        <w:drawing>
          <wp:inline distT="0" distB="0" distL="0" distR="0" wp14:anchorId="7889A1E0" wp14:editId="5D13DF25">
            <wp:extent cx="5274310" cy="1784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91" w:rsidRDefault="005F5991" w:rsidP="005F5991">
      <w:pPr>
        <w:pStyle w:val="2"/>
        <w:spacing w:before="156" w:after="156"/>
      </w:pPr>
      <w:r>
        <w:t>安装</w:t>
      </w:r>
      <w:r>
        <w:rPr>
          <w:rFonts w:hint="eastAsia"/>
        </w:rPr>
        <w:t>C</w:t>
      </w:r>
      <w:r>
        <w:t xml:space="preserve">loudera Agent </w:t>
      </w:r>
    </w:p>
    <w:p w:rsidR="000F6816" w:rsidRDefault="000F6816" w:rsidP="000F6816">
      <w:r>
        <w:rPr>
          <w:rFonts w:hint="eastAsia"/>
        </w:rPr>
        <w:t>三台机器都需要安装</w:t>
      </w:r>
      <w:r>
        <w:rPr>
          <w:rFonts w:hint="eastAsia"/>
        </w:rPr>
        <w:t xml:space="preserve">  </w:t>
      </w:r>
      <w:r>
        <w:t xml:space="preserve">agent. </w:t>
      </w:r>
    </w:p>
    <w:p w:rsidR="000F6816" w:rsidRDefault="00AB1D7C" w:rsidP="000F6816">
      <w:r>
        <w:rPr>
          <w:noProof/>
        </w:rPr>
        <w:drawing>
          <wp:inline distT="0" distB="0" distL="0" distR="0" wp14:anchorId="53E8D17A" wp14:editId="7A575DFA">
            <wp:extent cx="5274310" cy="3381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7C" w:rsidRDefault="00AB1D7C" w:rsidP="000F6816">
      <w:r>
        <w:rPr>
          <w:rFonts w:hint="eastAsia"/>
        </w:rPr>
        <w:t>设置安装用户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AB1D7C" w:rsidRPr="000F6816" w:rsidRDefault="00AB1D7C" w:rsidP="000F6816">
      <w:r>
        <w:rPr>
          <w:noProof/>
        </w:rPr>
        <w:lastRenderedPageBreak/>
        <w:drawing>
          <wp:inline distT="0" distB="0" distL="0" distR="0" wp14:anchorId="25DE5876" wp14:editId="021C34CD">
            <wp:extent cx="5274310" cy="4095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91" w:rsidRDefault="00125A03" w:rsidP="005F5991">
      <w:r>
        <w:rPr>
          <w:rFonts w:hint="eastAsia"/>
        </w:rPr>
        <w:t>开始安装：</w:t>
      </w:r>
    </w:p>
    <w:p w:rsidR="00125A03" w:rsidRDefault="00125A03" w:rsidP="005F5991">
      <w:r>
        <w:rPr>
          <w:noProof/>
        </w:rPr>
        <w:drawing>
          <wp:inline distT="0" distB="0" distL="0" distR="0" wp14:anchorId="29053BE9" wp14:editId="0697F05D">
            <wp:extent cx="5274310" cy="24568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C1" w:rsidRDefault="00F155C1" w:rsidP="005F5991"/>
    <w:p w:rsidR="00F155C1" w:rsidRDefault="00F155C1" w:rsidP="005F5991"/>
    <w:p w:rsidR="00F155C1" w:rsidRDefault="00F155C1" w:rsidP="005F5991"/>
    <w:p w:rsidR="00F155C1" w:rsidRDefault="00F155C1" w:rsidP="005F5991"/>
    <w:p w:rsidR="00F155C1" w:rsidRPr="005F5991" w:rsidRDefault="00F155C1" w:rsidP="005F5991">
      <w:pPr>
        <w:rPr>
          <w:rFonts w:hint="eastAsia"/>
        </w:rPr>
      </w:pPr>
      <w:r>
        <w:rPr>
          <w:rFonts w:ascii="Tahoma" w:hAnsi="Tahoma" w:cs="Tahoma"/>
          <w:color w:val="444444"/>
          <w:sz w:val="21"/>
          <w:shd w:val="clear" w:color="auto" w:fill="FFFFFF"/>
        </w:rPr>
        <w:t>service cloudera-scm-agent restart</w:t>
      </w:r>
    </w:p>
    <w:p w:rsidR="005F5991" w:rsidRDefault="00252693" w:rsidP="00252693">
      <w:pPr>
        <w:pStyle w:val="4"/>
      </w:pPr>
      <w:r>
        <w:rPr>
          <w:rFonts w:hint="eastAsia"/>
        </w:rPr>
        <w:lastRenderedPageBreak/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252693" w:rsidRDefault="00252693" w:rsidP="005F5991">
      <w:r>
        <w:rPr>
          <w:noProof/>
        </w:rPr>
        <w:drawing>
          <wp:inline distT="0" distB="0" distL="0" distR="0" wp14:anchorId="7C044E47" wp14:editId="77F8103C">
            <wp:extent cx="5274310" cy="4864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E9" w:rsidRDefault="006E37E9" w:rsidP="005F5991">
      <w:r>
        <w:t>安装成功：</w:t>
      </w:r>
      <w:r>
        <w:rPr>
          <w:rFonts w:hint="eastAsia"/>
        </w:rPr>
        <w:t xml:space="preserve"> </w:t>
      </w:r>
    </w:p>
    <w:p w:rsidR="006E37E9" w:rsidRDefault="006E37E9" w:rsidP="005F5991">
      <w:pPr>
        <w:rPr>
          <w:noProof/>
        </w:rPr>
      </w:pPr>
      <w:r>
        <w:rPr>
          <w:noProof/>
        </w:rPr>
        <w:drawing>
          <wp:inline distT="0" distB="0" distL="0" distR="0" wp14:anchorId="1A593698" wp14:editId="61F6F0BC">
            <wp:extent cx="5274310" cy="20154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ECB" w:rsidRPr="00090ECB">
        <w:rPr>
          <w:noProof/>
        </w:rPr>
        <w:t xml:space="preserve"> </w:t>
      </w:r>
      <w:r w:rsidR="00090ECB">
        <w:rPr>
          <w:noProof/>
        </w:rPr>
        <w:lastRenderedPageBreak/>
        <w:drawing>
          <wp:inline distT="0" distB="0" distL="0" distR="0" wp14:anchorId="301223BF" wp14:editId="2823A202">
            <wp:extent cx="5274310" cy="21990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52" w:rsidRDefault="00A57752" w:rsidP="005F5991">
      <w:pPr>
        <w:rPr>
          <w:noProof/>
        </w:rPr>
      </w:pPr>
      <w:r>
        <w:rPr>
          <w:noProof/>
        </w:rPr>
        <w:t>检查项：</w:t>
      </w:r>
      <w:r>
        <w:rPr>
          <w:rFonts w:hint="eastAsia"/>
          <w:noProof/>
        </w:rPr>
        <w:t xml:space="preserve"> </w:t>
      </w:r>
    </w:p>
    <w:p w:rsidR="00A57752" w:rsidRDefault="00A57752" w:rsidP="005F5991">
      <w:r>
        <w:rPr>
          <w:noProof/>
        </w:rPr>
        <w:drawing>
          <wp:inline distT="0" distB="0" distL="0" distR="0" wp14:anchorId="66AACDDB" wp14:editId="6788DA7A">
            <wp:extent cx="5274310" cy="4806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52" w:rsidRDefault="00A57752" w:rsidP="005F5991">
      <w:r>
        <w:t>摘要信息：</w:t>
      </w:r>
      <w:r>
        <w:rPr>
          <w:rFonts w:hint="eastAsia"/>
        </w:rPr>
        <w:t xml:space="preserve"> </w:t>
      </w:r>
    </w:p>
    <w:p w:rsidR="00A57752" w:rsidRDefault="00A57752" w:rsidP="005F59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695777" wp14:editId="66E11F21">
            <wp:extent cx="5274310" cy="26231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7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B863D" wp14:editId="4257FB45">
            <wp:extent cx="5274310" cy="22713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6F" w:rsidRDefault="00D1506F" w:rsidP="00D1506F">
      <w:pPr>
        <w:pStyle w:val="2"/>
        <w:spacing w:before="156" w:after="156"/>
        <w:rPr>
          <w:noProof/>
        </w:rPr>
      </w:pPr>
      <w:r>
        <w:rPr>
          <w:noProof/>
        </w:rPr>
        <w:t>安装集</w:t>
      </w:r>
      <w:r>
        <w:rPr>
          <w:rFonts w:hint="eastAsia"/>
          <w:noProof/>
        </w:rPr>
        <w:t>群监</w:t>
      </w:r>
      <w:r>
        <w:rPr>
          <w:noProof/>
        </w:rPr>
        <w:t>控服务</w:t>
      </w:r>
    </w:p>
    <w:p w:rsidR="00D1506F" w:rsidRDefault="00D1506F" w:rsidP="00D1506F">
      <w:r>
        <w:rPr>
          <w:noProof/>
        </w:rPr>
        <w:drawing>
          <wp:inline distT="0" distB="0" distL="0" distR="0" wp14:anchorId="4D8B9EFF" wp14:editId="40BA5C83">
            <wp:extent cx="5057143" cy="236190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Default="00A7491A" w:rsidP="00A7491A">
      <w:pPr>
        <w:pStyle w:val="3"/>
        <w:spacing w:before="156" w:after="156"/>
      </w:pPr>
      <w:r>
        <w:lastRenderedPageBreak/>
        <w:t>选择服务安装主机</w:t>
      </w:r>
    </w:p>
    <w:p w:rsidR="00A7491A" w:rsidRDefault="00A7491A" w:rsidP="00A7491A">
      <w:r>
        <w:rPr>
          <w:noProof/>
        </w:rPr>
        <w:drawing>
          <wp:inline distT="0" distB="0" distL="0" distR="0" wp14:anchorId="4D119858" wp14:editId="48EAC8D4">
            <wp:extent cx="5274310" cy="17818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Default="00A7491A" w:rsidP="00A7491A">
      <w:r>
        <w:t>这里选择放在第一台主机上</w:t>
      </w:r>
      <w:r>
        <w:rPr>
          <w:rFonts w:hint="eastAsia"/>
        </w:rPr>
        <w:t xml:space="preserve"> </w:t>
      </w:r>
    </w:p>
    <w:p w:rsidR="00A7491A" w:rsidRDefault="00A7491A" w:rsidP="00A7491A">
      <w:pPr>
        <w:pStyle w:val="3"/>
        <w:spacing w:before="156" w:after="156"/>
      </w:pPr>
      <w:r>
        <w:t>选择数据库</w:t>
      </w:r>
    </w:p>
    <w:p w:rsidR="00A7491A" w:rsidRPr="00A7491A" w:rsidRDefault="00A7491A" w:rsidP="00A7491A"/>
    <w:p w:rsidR="00A7491A" w:rsidRDefault="00A7491A" w:rsidP="00A7491A">
      <w:r>
        <w:rPr>
          <w:noProof/>
        </w:rPr>
        <w:drawing>
          <wp:inline distT="0" distB="0" distL="0" distR="0" wp14:anchorId="14703892" wp14:editId="0FF1ED47">
            <wp:extent cx="5274310" cy="1847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DC" w:rsidRDefault="005C0ADC" w:rsidP="005C0ADC">
      <w:pPr>
        <w:pStyle w:val="3"/>
        <w:spacing w:before="156" w:after="156"/>
      </w:pPr>
      <w:r>
        <w:t>安装完成等待服务启动</w:t>
      </w:r>
    </w:p>
    <w:p w:rsidR="005C0ADC" w:rsidRDefault="005C0ADC" w:rsidP="005C0ADC">
      <w:r>
        <w:rPr>
          <w:noProof/>
        </w:rPr>
        <w:drawing>
          <wp:inline distT="0" distB="0" distL="0" distR="0" wp14:anchorId="12139A62" wp14:editId="552F2D8B">
            <wp:extent cx="5274310" cy="1823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B4" w:rsidRDefault="008B7BB4" w:rsidP="005C0ADC">
      <w:r>
        <w:t>完成后示意图：</w:t>
      </w:r>
    </w:p>
    <w:p w:rsidR="008B7BB4" w:rsidRDefault="008B7BB4" w:rsidP="005C0ADC">
      <w:r>
        <w:rPr>
          <w:noProof/>
        </w:rPr>
        <w:lastRenderedPageBreak/>
        <w:drawing>
          <wp:inline distT="0" distB="0" distL="0" distR="0" wp14:anchorId="71EEC716" wp14:editId="1AA90E66">
            <wp:extent cx="5274310" cy="19786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44" w:rsidRDefault="00BB5B44" w:rsidP="00BB5B44">
      <w:pPr>
        <w:pStyle w:val="1"/>
      </w:pPr>
      <w:r>
        <w:t>应用组件安装</w:t>
      </w:r>
    </w:p>
    <w:p w:rsidR="00BB5B44" w:rsidRDefault="00BB5B44" w:rsidP="00BB5B44">
      <w:pPr>
        <w:pStyle w:val="2"/>
        <w:spacing w:before="156" w:after="156"/>
      </w:pPr>
      <w:r>
        <w:rPr>
          <w:rFonts w:hint="eastAsia"/>
        </w:rPr>
        <w:t xml:space="preserve">Zookeeper </w:t>
      </w:r>
      <w:r>
        <w:rPr>
          <w:rFonts w:hint="eastAsia"/>
        </w:rPr>
        <w:t>安装及测试</w:t>
      </w:r>
    </w:p>
    <w:p w:rsidR="00B60048" w:rsidRDefault="00B60048" w:rsidP="00B60048">
      <w:pPr>
        <w:pStyle w:val="3"/>
        <w:spacing w:before="156" w:after="156"/>
      </w:pPr>
      <w:r>
        <w:t>添加服务</w:t>
      </w:r>
    </w:p>
    <w:p w:rsidR="00B60048" w:rsidRDefault="00B60048" w:rsidP="00B60048">
      <w:r>
        <w:rPr>
          <w:noProof/>
        </w:rPr>
        <w:drawing>
          <wp:inline distT="0" distB="0" distL="0" distR="0" wp14:anchorId="57C27082" wp14:editId="4613F6DE">
            <wp:extent cx="4333333" cy="34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48" w:rsidRDefault="00B60048" w:rsidP="00B60048">
      <w:r>
        <w:t>选择</w:t>
      </w:r>
      <w:r>
        <w:rPr>
          <w:rFonts w:hint="eastAsia"/>
        </w:rPr>
        <w:t xml:space="preserve">zookeeper </w:t>
      </w:r>
      <w:r>
        <w:rPr>
          <w:rFonts w:hint="eastAsia"/>
        </w:rPr>
        <w:t>安装到哪些主机：</w:t>
      </w:r>
      <w:r>
        <w:rPr>
          <w:rFonts w:hint="eastAsia"/>
        </w:rPr>
        <w:t xml:space="preserve"> </w:t>
      </w:r>
    </w:p>
    <w:p w:rsidR="00B60048" w:rsidRDefault="00B60048" w:rsidP="00B60048">
      <w:r>
        <w:rPr>
          <w:noProof/>
        </w:rPr>
        <w:lastRenderedPageBreak/>
        <w:drawing>
          <wp:inline distT="0" distB="0" distL="0" distR="0" wp14:anchorId="0F89ED8C" wp14:editId="3CB96080">
            <wp:extent cx="5274310" cy="2459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1B" w:rsidRDefault="0060691B" w:rsidP="00B60048">
      <w:r>
        <w:t>安装完成：</w:t>
      </w:r>
    </w:p>
    <w:p w:rsidR="0060691B" w:rsidRDefault="0060691B" w:rsidP="00B60048">
      <w:r>
        <w:rPr>
          <w:noProof/>
        </w:rPr>
        <w:drawing>
          <wp:inline distT="0" distB="0" distL="0" distR="0" wp14:anchorId="6F4ECDE7" wp14:editId="73382F09">
            <wp:extent cx="4666667" cy="40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0" w:rsidRDefault="00CE2A40" w:rsidP="00CE2A40">
      <w:pPr>
        <w:pStyle w:val="2"/>
        <w:spacing w:before="156" w:after="156"/>
      </w:pPr>
      <w:r>
        <w:rPr>
          <w:rFonts w:hint="eastAsia"/>
        </w:rPr>
        <w:t xml:space="preserve">HDFS </w:t>
      </w:r>
    </w:p>
    <w:p w:rsidR="00CE2A40" w:rsidRDefault="0070708A" w:rsidP="00CE2A40">
      <w:r>
        <w:rPr>
          <w:noProof/>
        </w:rPr>
        <w:drawing>
          <wp:inline distT="0" distB="0" distL="0" distR="0" wp14:anchorId="59293706" wp14:editId="1136052C">
            <wp:extent cx="5274310" cy="1522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A" w:rsidRDefault="0070708A" w:rsidP="00CE2A40">
      <w:r>
        <w:rPr>
          <w:noProof/>
        </w:rPr>
        <w:lastRenderedPageBreak/>
        <w:drawing>
          <wp:inline distT="0" distB="0" distL="0" distR="0" wp14:anchorId="50F313FC" wp14:editId="6D76FEAD">
            <wp:extent cx="5274310" cy="4220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A" w:rsidRDefault="0070708A" w:rsidP="00CE2A40">
      <w:r>
        <w:rPr>
          <w:noProof/>
        </w:rPr>
        <w:drawing>
          <wp:inline distT="0" distB="0" distL="0" distR="0" wp14:anchorId="4983A766" wp14:editId="73121CEC">
            <wp:extent cx="5274310" cy="29146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A" w:rsidRDefault="0070708A" w:rsidP="0070708A">
      <w:pPr>
        <w:pStyle w:val="3"/>
        <w:spacing w:before="156" w:after="156"/>
      </w:pPr>
      <w:r>
        <w:rPr>
          <w:rFonts w:hint="eastAsia"/>
        </w:rPr>
        <w:t>下载客户端配置：</w:t>
      </w:r>
    </w:p>
    <w:p w:rsidR="0070708A" w:rsidRPr="0070708A" w:rsidRDefault="0070708A" w:rsidP="0070708A"/>
    <w:p w:rsidR="0070708A" w:rsidRDefault="0070708A" w:rsidP="0070708A">
      <w:r>
        <w:rPr>
          <w:noProof/>
        </w:rPr>
        <w:lastRenderedPageBreak/>
        <w:drawing>
          <wp:inline distT="0" distB="0" distL="0" distR="0" wp14:anchorId="2FEE6583" wp14:editId="0B948DCA">
            <wp:extent cx="5274310" cy="21393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39" w:rsidRDefault="005F0939" w:rsidP="005F0939">
      <w:pPr>
        <w:pStyle w:val="2"/>
        <w:spacing w:before="156" w:after="156"/>
      </w:pPr>
      <w:r>
        <w:rPr>
          <w:rFonts w:hint="eastAsia"/>
        </w:rPr>
        <w:t>YARN</w:t>
      </w:r>
    </w:p>
    <w:p w:rsidR="005F0939" w:rsidRDefault="005F0939" w:rsidP="005F0939">
      <w:r>
        <w:rPr>
          <w:noProof/>
        </w:rPr>
        <w:drawing>
          <wp:inline distT="0" distB="0" distL="0" distR="0" wp14:anchorId="7A2F0B87" wp14:editId="0805ACF4">
            <wp:extent cx="5274310" cy="15182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0" w:rsidRDefault="00491430" w:rsidP="005D0AD5">
      <w:pPr>
        <w:pStyle w:val="1"/>
      </w:pPr>
      <w:r w:rsidRPr="00491430">
        <w:rPr>
          <w:rFonts w:hint="eastAsia"/>
        </w:rPr>
        <w:t>卸载</w:t>
      </w:r>
      <w:r w:rsidRPr="00491430">
        <w:t>CM</w:t>
      </w:r>
    </w:p>
    <w:p w:rsidR="00491430" w:rsidRPr="00491430" w:rsidRDefault="00491430" w:rsidP="00491430">
      <w:r w:rsidRPr="00491430">
        <w:rPr>
          <w:rFonts w:hint="eastAsia"/>
        </w:rPr>
        <w:t>卸载之前，在管理界面停止所有服务</w:t>
      </w:r>
    </w:p>
    <w:p w:rsidR="00491430" w:rsidRPr="00491430" w:rsidRDefault="00491430" w:rsidP="00491430">
      <w:r w:rsidRPr="00491430">
        <w:rPr>
          <w:rFonts w:hint="eastAsia"/>
          <w:b/>
          <w:bCs/>
        </w:rPr>
        <w:t>卸载</w:t>
      </w:r>
      <w:r w:rsidRPr="00491430">
        <w:rPr>
          <w:b/>
          <w:bCs/>
        </w:rPr>
        <w:t>CM Server</w:t>
      </w:r>
    </w:p>
    <w:p w:rsidR="00491430" w:rsidRPr="00491430" w:rsidRDefault="00491430" w:rsidP="00491430">
      <w:r w:rsidRPr="00491430">
        <w:rPr>
          <w:rFonts w:hint="eastAsia"/>
        </w:rPr>
        <w:t>如果用</w:t>
      </w:r>
      <w:r w:rsidRPr="00491430">
        <w:t>cloudera-manager-installer.bin</w:t>
      </w:r>
      <w:r w:rsidRPr="00491430">
        <w:rPr>
          <w:rFonts w:hint="eastAsia"/>
        </w:rPr>
        <w:t>方式安装，通过如下卸载：</w:t>
      </w:r>
    </w:p>
    <w:p w:rsidR="00491430" w:rsidRPr="00491430" w:rsidRDefault="00491430" w:rsidP="00491430">
      <w:r w:rsidRPr="00491430">
        <w:t>$  sudo /usr/share/cmf/uninstall-cloudera-manager.sh</w:t>
      </w:r>
    </w:p>
    <w:p w:rsidR="00491430" w:rsidRPr="00491430" w:rsidRDefault="00491430" w:rsidP="00491430">
      <w:r w:rsidRPr="00491430">
        <w:rPr>
          <w:rFonts w:hint="eastAsia"/>
        </w:rPr>
        <w:t>如果没用</w:t>
      </w:r>
      <w:r w:rsidRPr="00491430">
        <w:t>cloudera-manager-installer.bin</w:t>
      </w:r>
      <w:r w:rsidRPr="00491430">
        <w:rPr>
          <w:rFonts w:hint="eastAsia"/>
        </w:rPr>
        <w:t>方式安装，通过如下：</w:t>
      </w:r>
    </w:p>
    <w:p w:rsidR="00491430" w:rsidRPr="00491430" w:rsidRDefault="00491430" w:rsidP="00491430">
      <w:r w:rsidRPr="00491430">
        <w:t xml:space="preserve">1. </w:t>
      </w:r>
      <w:r w:rsidRPr="00491430">
        <w:rPr>
          <w:rFonts w:hint="eastAsia"/>
        </w:rPr>
        <w:t>停止</w:t>
      </w:r>
      <w:r w:rsidRPr="00491430">
        <w:t xml:space="preserve">Cloudera Manager Server </w:t>
      </w:r>
      <w:r w:rsidRPr="00491430">
        <w:rPr>
          <w:rFonts w:hint="eastAsia"/>
        </w:rPr>
        <w:t>和</w:t>
      </w:r>
      <w:r w:rsidRPr="00491430">
        <w:t>db</w:t>
      </w:r>
      <w:r w:rsidRPr="00491430">
        <w:rPr>
          <w:rFonts w:hint="eastAsia"/>
        </w:rPr>
        <w:t>服务</w:t>
      </w:r>
      <w:r w:rsidRPr="00491430">
        <w:t>:</w:t>
      </w:r>
    </w:p>
    <w:p w:rsidR="00491430" w:rsidRPr="00491430" w:rsidRDefault="00491430" w:rsidP="00491430">
      <w:r w:rsidRPr="00491430">
        <w:t>$  sudo service cloudera-scm-server stop</w:t>
      </w:r>
    </w:p>
    <w:p w:rsidR="00491430" w:rsidRPr="00491430" w:rsidRDefault="00491430" w:rsidP="00491430">
      <w:r w:rsidRPr="00491430">
        <w:t>$  sudo service cloudera-scm-server-db stop</w:t>
      </w:r>
    </w:p>
    <w:p w:rsidR="00491430" w:rsidRPr="00491430" w:rsidRDefault="00491430" w:rsidP="00491430">
      <w:r w:rsidRPr="00491430">
        <w:t xml:space="preserve">2. </w:t>
      </w:r>
      <w:r w:rsidRPr="00491430">
        <w:rPr>
          <w:rFonts w:hint="eastAsia"/>
        </w:rPr>
        <w:t>卸载</w:t>
      </w:r>
      <w:r w:rsidRPr="00491430">
        <w:t xml:space="preserve">Cloudera Manager Server </w:t>
      </w:r>
      <w:r w:rsidRPr="00491430">
        <w:rPr>
          <w:rFonts w:hint="eastAsia"/>
        </w:rPr>
        <w:t>和</w:t>
      </w:r>
      <w:r w:rsidRPr="00491430">
        <w:t>db</w:t>
      </w:r>
      <w:r w:rsidRPr="00491430">
        <w:rPr>
          <w:rFonts w:hint="eastAsia"/>
        </w:rPr>
        <w:t>，如果采用了内嵌的</w:t>
      </w:r>
      <w:r w:rsidRPr="00491430">
        <w:t xml:space="preserve"> PostgreSQL database</w:t>
      </w:r>
      <w:r w:rsidRPr="00491430">
        <w:rPr>
          <w:rFonts w:hint="eastAsia"/>
        </w:rPr>
        <w:t>：</w:t>
      </w:r>
    </w:p>
    <w:p w:rsidR="00491430" w:rsidRPr="00491430" w:rsidRDefault="00491430" w:rsidP="00491430">
      <w:r w:rsidRPr="00491430">
        <w:t>$  sudo yum remove cloudera-manager-server</w:t>
      </w:r>
    </w:p>
    <w:p w:rsidR="00491430" w:rsidRPr="00491430" w:rsidRDefault="00491430" w:rsidP="00491430">
      <w:r w:rsidRPr="00491430">
        <w:t>$  sudo yum remove cloudera-manager-server-db-2</w:t>
      </w:r>
    </w:p>
    <w:p w:rsidR="00491430" w:rsidRDefault="00491430" w:rsidP="00491430"/>
    <w:p w:rsidR="00491430" w:rsidRPr="00491430" w:rsidRDefault="00491430" w:rsidP="00491430">
      <w:r w:rsidRPr="00491430">
        <w:rPr>
          <w:rFonts w:hint="eastAsia"/>
        </w:rPr>
        <w:t>停止</w:t>
      </w:r>
      <w:r w:rsidRPr="00491430">
        <w:t>CM agent</w:t>
      </w:r>
      <w:r w:rsidRPr="00491430">
        <w:rPr>
          <w:rFonts w:hint="eastAsia"/>
        </w:rPr>
        <w:t>服务：</w:t>
      </w:r>
    </w:p>
    <w:p w:rsidR="00491430" w:rsidRPr="00491430" w:rsidRDefault="00491430" w:rsidP="00491430">
      <w:r w:rsidRPr="00491430">
        <w:t>$ sudo service cloudera-scm-agent hard_stop</w:t>
      </w:r>
    </w:p>
    <w:p w:rsidR="00491430" w:rsidRPr="00491430" w:rsidRDefault="00491430" w:rsidP="00491430">
      <w:r w:rsidRPr="00491430">
        <w:rPr>
          <w:rFonts w:hint="eastAsia"/>
        </w:rPr>
        <w:t>卸载所有组件：</w:t>
      </w:r>
    </w:p>
    <w:p w:rsidR="00491430" w:rsidRPr="00491430" w:rsidRDefault="00491430" w:rsidP="00491430">
      <w:r w:rsidRPr="00491430">
        <w:t>$ sudo yum remove 'cloudera-manager-*'     \</w:t>
      </w:r>
    </w:p>
    <w:p w:rsidR="00491430" w:rsidRPr="00491430" w:rsidRDefault="00491430" w:rsidP="00491430">
      <w:r w:rsidRPr="00491430">
        <w:t>avro-tools crunch flume-ng                 \</w:t>
      </w:r>
    </w:p>
    <w:p w:rsidR="00491430" w:rsidRPr="00491430" w:rsidRDefault="00491430" w:rsidP="00491430">
      <w:r w:rsidRPr="00491430">
        <w:lastRenderedPageBreak/>
        <w:t>hadoop-hdfs-fuse hadoop-hdfs-nfs3          \</w:t>
      </w:r>
    </w:p>
    <w:p w:rsidR="00491430" w:rsidRPr="00491430" w:rsidRDefault="00491430" w:rsidP="00491430">
      <w:r w:rsidRPr="00491430">
        <w:t>hadoop-httpfs hbase-solr hive-hbase        \</w:t>
      </w:r>
    </w:p>
    <w:p w:rsidR="00491430" w:rsidRPr="00491430" w:rsidRDefault="00491430" w:rsidP="00491430">
      <w:r w:rsidRPr="00491430">
        <w:t>hive-webhcat hue-beeswax hue-hbase         \</w:t>
      </w:r>
    </w:p>
    <w:p w:rsidR="00491430" w:rsidRPr="00491430" w:rsidRDefault="00491430" w:rsidP="00491430">
      <w:r w:rsidRPr="00491430">
        <w:t>hue-impala hue-pig hue-plugins hue-rdbms   \</w:t>
      </w:r>
    </w:p>
    <w:p w:rsidR="00491430" w:rsidRPr="00491430" w:rsidRDefault="00491430" w:rsidP="00491430">
      <w:r w:rsidRPr="00491430">
        <w:t>hue-search hue-spark hue-sqoop             \</w:t>
      </w:r>
    </w:p>
    <w:p w:rsidR="00491430" w:rsidRPr="00491430" w:rsidRDefault="00491430" w:rsidP="00491430">
      <w:r w:rsidRPr="00491430">
        <w:t>hue-zookeeper impala impala-shell kite     \</w:t>
      </w:r>
    </w:p>
    <w:p w:rsidR="00491430" w:rsidRPr="00491430" w:rsidRDefault="00491430" w:rsidP="00491430">
      <w:r w:rsidRPr="00491430">
        <w:t>llama mahout oozie pig pig-udf-datafu      \</w:t>
      </w:r>
    </w:p>
    <w:p w:rsidR="00491430" w:rsidRPr="00491430" w:rsidRDefault="00491430" w:rsidP="00491430">
      <w:r w:rsidRPr="00491430">
        <w:t>search sentry solr-mapreduce               \</w:t>
      </w:r>
    </w:p>
    <w:p w:rsidR="00491430" w:rsidRPr="00491430" w:rsidRDefault="00491430" w:rsidP="00491430">
      <w:r w:rsidRPr="00491430">
        <w:t>spark-python sqoop sqoop2 whirr</w:t>
      </w:r>
    </w:p>
    <w:p w:rsidR="00491430" w:rsidRPr="00491430" w:rsidRDefault="00491430" w:rsidP="00491430">
      <w:r w:rsidRPr="00491430">
        <w:rPr>
          <w:rFonts w:hint="eastAsia"/>
        </w:rPr>
        <w:t>清空文件及</w:t>
      </w:r>
      <w:r w:rsidRPr="00491430">
        <w:t>yum</w:t>
      </w:r>
      <w:r w:rsidRPr="00491430">
        <w:rPr>
          <w:rFonts w:hint="eastAsia"/>
        </w:rPr>
        <w:t>缓存：</w:t>
      </w:r>
    </w:p>
    <w:p w:rsidR="00491430" w:rsidRPr="00491430" w:rsidRDefault="00491430" w:rsidP="00491430">
      <w:r w:rsidRPr="00491430">
        <w:t>sudo rm -Rf /usr/share/cmf /var/lib/cloudera* /var/cache/yum/cloudera*</w:t>
      </w:r>
    </w:p>
    <w:p w:rsidR="00491430" w:rsidRDefault="00491430" w:rsidP="00417F27">
      <w:pPr>
        <w:rPr>
          <w:rFonts w:hint="eastAsia"/>
        </w:rPr>
      </w:pPr>
      <w:r w:rsidRPr="00491430">
        <w:t>$ sudo yum clean all</w:t>
      </w:r>
      <w:bookmarkStart w:id="0" w:name="_GoBack"/>
      <w:bookmarkEnd w:id="0"/>
    </w:p>
    <w:p w:rsidR="00DC4010" w:rsidRDefault="00DC4010" w:rsidP="005D0AD5">
      <w:pPr>
        <w:pStyle w:val="1"/>
      </w:pPr>
      <w:r>
        <w:t>附录节点划分参考</w:t>
      </w:r>
    </w:p>
    <w:p w:rsidR="00DC4010" w:rsidRPr="00DC4010" w:rsidRDefault="00DC4010" w:rsidP="00DC4010">
      <w:r>
        <w:rPr>
          <w:noProof/>
        </w:rPr>
        <w:drawing>
          <wp:inline distT="0" distB="0" distL="0" distR="0" wp14:anchorId="7DB09BAF" wp14:editId="66A9F08C">
            <wp:extent cx="5274310" cy="32727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010" w:rsidRPr="00DC4010" w:rsidSect="00925D0B">
      <w:headerReference w:type="default" r:id="rId44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371" w:rsidRDefault="000F2371" w:rsidP="001255F2">
      <w:pPr>
        <w:spacing w:line="240" w:lineRule="auto"/>
      </w:pPr>
      <w:r>
        <w:separator/>
      </w:r>
    </w:p>
  </w:endnote>
  <w:endnote w:type="continuationSeparator" w:id="0">
    <w:p w:rsidR="000F2371" w:rsidRDefault="000F2371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371" w:rsidRDefault="000F2371" w:rsidP="001255F2">
      <w:pPr>
        <w:spacing w:line="240" w:lineRule="auto"/>
      </w:pPr>
      <w:r>
        <w:separator/>
      </w:r>
    </w:p>
  </w:footnote>
  <w:footnote w:type="continuationSeparator" w:id="0">
    <w:p w:rsidR="000F2371" w:rsidRDefault="000F2371" w:rsidP="001255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ED5" w:rsidRDefault="007D1ED5">
    <w:pPr>
      <w:pStyle w:val="a7"/>
    </w:pPr>
    <w:r w:rsidRPr="006842F4">
      <w:t>http://archive.cloudera.com/cdh5/cdh/5/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5B17F7"/>
    <w:multiLevelType w:val="hybridMultilevel"/>
    <w:tmpl w:val="CB18FDDA"/>
    <w:lvl w:ilvl="0" w:tplc="C3B80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6B1AC0"/>
    <w:multiLevelType w:val="hybridMultilevel"/>
    <w:tmpl w:val="6AE40F22"/>
    <w:lvl w:ilvl="0" w:tplc="C4323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7A80092"/>
    <w:multiLevelType w:val="hybridMultilevel"/>
    <w:tmpl w:val="4030CA64"/>
    <w:lvl w:ilvl="0" w:tplc="DDB03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5206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9CF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8E60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52D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10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87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CE8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8E11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D5E7127"/>
    <w:multiLevelType w:val="hybridMultilevel"/>
    <w:tmpl w:val="9CA6380A"/>
    <w:lvl w:ilvl="0" w:tplc="1C622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4F0A1A"/>
    <w:multiLevelType w:val="hybridMultilevel"/>
    <w:tmpl w:val="4F98F91E"/>
    <w:lvl w:ilvl="0" w:tplc="7A849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709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6AD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E8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044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98C6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E2F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088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AE4D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362DBE"/>
    <w:multiLevelType w:val="hybridMultilevel"/>
    <w:tmpl w:val="6D142898"/>
    <w:lvl w:ilvl="0" w:tplc="6D886600">
      <w:numFmt w:val="bullet"/>
      <w:lvlText w:val="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5"/>
  </w:num>
  <w:num w:numId="12">
    <w:abstractNumId w:val="15"/>
  </w:num>
  <w:num w:numId="13">
    <w:abstractNumId w:val="3"/>
  </w:num>
  <w:num w:numId="14">
    <w:abstractNumId w:val="13"/>
  </w:num>
  <w:num w:numId="15">
    <w:abstractNumId w:val="9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80"/>
    <w:rsid w:val="00001492"/>
    <w:rsid w:val="0000321A"/>
    <w:rsid w:val="000037E3"/>
    <w:rsid w:val="00003A89"/>
    <w:rsid w:val="00003D74"/>
    <w:rsid w:val="00003E8B"/>
    <w:rsid w:val="000071B3"/>
    <w:rsid w:val="00010398"/>
    <w:rsid w:val="00012659"/>
    <w:rsid w:val="00015154"/>
    <w:rsid w:val="00015A78"/>
    <w:rsid w:val="00015B7D"/>
    <w:rsid w:val="00015BD2"/>
    <w:rsid w:val="00017354"/>
    <w:rsid w:val="00021A63"/>
    <w:rsid w:val="000225F4"/>
    <w:rsid w:val="000231DA"/>
    <w:rsid w:val="0002453B"/>
    <w:rsid w:val="00024ADA"/>
    <w:rsid w:val="00024C06"/>
    <w:rsid w:val="00024D2F"/>
    <w:rsid w:val="00026E61"/>
    <w:rsid w:val="0002799B"/>
    <w:rsid w:val="00032CF8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1576"/>
    <w:rsid w:val="00052E56"/>
    <w:rsid w:val="00053362"/>
    <w:rsid w:val="00054696"/>
    <w:rsid w:val="00054A34"/>
    <w:rsid w:val="00056AA0"/>
    <w:rsid w:val="000627DF"/>
    <w:rsid w:val="000674C0"/>
    <w:rsid w:val="0006793E"/>
    <w:rsid w:val="00067949"/>
    <w:rsid w:val="000725B6"/>
    <w:rsid w:val="00072D3D"/>
    <w:rsid w:val="00073277"/>
    <w:rsid w:val="000744D1"/>
    <w:rsid w:val="00075B2F"/>
    <w:rsid w:val="00076259"/>
    <w:rsid w:val="00077505"/>
    <w:rsid w:val="00077E2C"/>
    <w:rsid w:val="000806F2"/>
    <w:rsid w:val="000815BC"/>
    <w:rsid w:val="00083D7A"/>
    <w:rsid w:val="000872DC"/>
    <w:rsid w:val="000878C7"/>
    <w:rsid w:val="00090ECB"/>
    <w:rsid w:val="00094164"/>
    <w:rsid w:val="000947AF"/>
    <w:rsid w:val="00095F37"/>
    <w:rsid w:val="000A20F9"/>
    <w:rsid w:val="000A4A15"/>
    <w:rsid w:val="000A4D87"/>
    <w:rsid w:val="000A50AF"/>
    <w:rsid w:val="000A6B69"/>
    <w:rsid w:val="000B0DA8"/>
    <w:rsid w:val="000B1895"/>
    <w:rsid w:val="000B308D"/>
    <w:rsid w:val="000B324E"/>
    <w:rsid w:val="000B4CE6"/>
    <w:rsid w:val="000C0FF1"/>
    <w:rsid w:val="000C20BD"/>
    <w:rsid w:val="000C273C"/>
    <w:rsid w:val="000C5EA8"/>
    <w:rsid w:val="000C79AE"/>
    <w:rsid w:val="000D0046"/>
    <w:rsid w:val="000D034A"/>
    <w:rsid w:val="000D24CA"/>
    <w:rsid w:val="000D2C36"/>
    <w:rsid w:val="000D2CDC"/>
    <w:rsid w:val="000D4712"/>
    <w:rsid w:val="000D4C8D"/>
    <w:rsid w:val="000D5326"/>
    <w:rsid w:val="000D5EC0"/>
    <w:rsid w:val="000D6A15"/>
    <w:rsid w:val="000D7A64"/>
    <w:rsid w:val="000E08E9"/>
    <w:rsid w:val="000E1C20"/>
    <w:rsid w:val="000E1D33"/>
    <w:rsid w:val="000E1E05"/>
    <w:rsid w:val="000E1F02"/>
    <w:rsid w:val="000E331E"/>
    <w:rsid w:val="000E3407"/>
    <w:rsid w:val="000E47CD"/>
    <w:rsid w:val="000E5299"/>
    <w:rsid w:val="000E5ECD"/>
    <w:rsid w:val="000E6698"/>
    <w:rsid w:val="000F032E"/>
    <w:rsid w:val="000F0B31"/>
    <w:rsid w:val="000F2371"/>
    <w:rsid w:val="000F30A0"/>
    <w:rsid w:val="000F3849"/>
    <w:rsid w:val="000F5F6C"/>
    <w:rsid w:val="000F6816"/>
    <w:rsid w:val="00101D7B"/>
    <w:rsid w:val="00102163"/>
    <w:rsid w:val="001047C1"/>
    <w:rsid w:val="001050C0"/>
    <w:rsid w:val="00105803"/>
    <w:rsid w:val="0010665F"/>
    <w:rsid w:val="001071BE"/>
    <w:rsid w:val="00107604"/>
    <w:rsid w:val="00111CB9"/>
    <w:rsid w:val="0011289C"/>
    <w:rsid w:val="001134D2"/>
    <w:rsid w:val="00114BD7"/>
    <w:rsid w:val="00116AA3"/>
    <w:rsid w:val="0011783A"/>
    <w:rsid w:val="00117C66"/>
    <w:rsid w:val="00120382"/>
    <w:rsid w:val="0012226D"/>
    <w:rsid w:val="00124D75"/>
    <w:rsid w:val="001255F2"/>
    <w:rsid w:val="00125A03"/>
    <w:rsid w:val="00125AFA"/>
    <w:rsid w:val="00127C9A"/>
    <w:rsid w:val="00130DB9"/>
    <w:rsid w:val="001314F4"/>
    <w:rsid w:val="00133AD8"/>
    <w:rsid w:val="00135797"/>
    <w:rsid w:val="0014304D"/>
    <w:rsid w:val="00144C1F"/>
    <w:rsid w:val="00145CBE"/>
    <w:rsid w:val="00146A64"/>
    <w:rsid w:val="001508CB"/>
    <w:rsid w:val="00151205"/>
    <w:rsid w:val="001515DF"/>
    <w:rsid w:val="00151C01"/>
    <w:rsid w:val="00151FBC"/>
    <w:rsid w:val="00152DC3"/>
    <w:rsid w:val="001542A6"/>
    <w:rsid w:val="00154884"/>
    <w:rsid w:val="0015523C"/>
    <w:rsid w:val="0015703C"/>
    <w:rsid w:val="00160C9F"/>
    <w:rsid w:val="0016213D"/>
    <w:rsid w:val="00162460"/>
    <w:rsid w:val="00162CBF"/>
    <w:rsid w:val="00164B76"/>
    <w:rsid w:val="00164CFB"/>
    <w:rsid w:val="00165736"/>
    <w:rsid w:val="00166D0D"/>
    <w:rsid w:val="0016765B"/>
    <w:rsid w:val="00170FC9"/>
    <w:rsid w:val="00171826"/>
    <w:rsid w:val="001723FF"/>
    <w:rsid w:val="001728AD"/>
    <w:rsid w:val="0017450C"/>
    <w:rsid w:val="001766EB"/>
    <w:rsid w:val="00177626"/>
    <w:rsid w:val="00177F94"/>
    <w:rsid w:val="00181093"/>
    <w:rsid w:val="0018135B"/>
    <w:rsid w:val="0018164D"/>
    <w:rsid w:val="00184BAD"/>
    <w:rsid w:val="00185596"/>
    <w:rsid w:val="00187F3B"/>
    <w:rsid w:val="00191683"/>
    <w:rsid w:val="00192D4E"/>
    <w:rsid w:val="00192D7C"/>
    <w:rsid w:val="00193D55"/>
    <w:rsid w:val="00195AE7"/>
    <w:rsid w:val="0019731F"/>
    <w:rsid w:val="001A009F"/>
    <w:rsid w:val="001A16F6"/>
    <w:rsid w:val="001A1FBB"/>
    <w:rsid w:val="001A4AB9"/>
    <w:rsid w:val="001A72FF"/>
    <w:rsid w:val="001B2AB6"/>
    <w:rsid w:val="001B5DE5"/>
    <w:rsid w:val="001B7ABD"/>
    <w:rsid w:val="001C2025"/>
    <w:rsid w:val="001C2C67"/>
    <w:rsid w:val="001C2F60"/>
    <w:rsid w:val="001C50F5"/>
    <w:rsid w:val="001C78D8"/>
    <w:rsid w:val="001D2E47"/>
    <w:rsid w:val="001D3DED"/>
    <w:rsid w:val="001D4398"/>
    <w:rsid w:val="001D4CE3"/>
    <w:rsid w:val="001D4E2A"/>
    <w:rsid w:val="001D7785"/>
    <w:rsid w:val="001D7E7D"/>
    <w:rsid w:val="001E5662"/>
    <w:rsid w:val="001E6CBE"/>
    <w:rsid w:val="001E7C83"/>
    <w:rsid w:val="001F013C"/>
    <w:rsid w:val="001F0615"/>
    <w:rsid w:val="001F0E73"/>
    <w:rsid w:val="001F1E11"/>
    <w:rsid w:val="001F310A"/>
    <w:rsid w:val="001F5C28"/>
    <w:rsid w:val="001F659C"/>
    <w:rsid w:val="001F7268"/>
    <w:rsid w:val="001F7FCA"/>
    <w:rsid w:val="0020022E"/>
    <w:rsid w:val="002002EF"/>
    <w:rsid w:val="002037B5"/>
    <w:rsid w:val="00204703"/>
    <w:rsid w:val="0020700E"/>
    <w:rsid w:val="00207F15"/>
    <w:rsid w:val="00213AB7"/>
    <w:rsid w:val="00213D37"/>
    <w:rsid w:val="00215438"/>
    <w:rsid w:val="002209F0"/>
    <w:rsid w:val="00224A63"/>
    <w:rsid w:val="00225433"/>
    <w:rsid w:val="002276D4"/>
    <w:rsid w:val="00233870"/>
    <w:rsid w:val="00234BC3"/>
    <w:rsid w:val="00235C52"/>
    <w:rsid w:val="00235F8D"/>
    <w:rsid w:val="0023614A"/>
    <w:rsid w:val="00242007"/>
    <w:rsid w:val="00243B0B"/>
    <w:rsid w:val="002449FF"/>
    <w:rsid w:val="002462E1"/>
    <w:rsid w:val="00246F55"/>
    <w:rsid w:val="00247DA6"/>
    <w:rsid w:val="00247F58"/>
    <w:rsid w:val="00251257"/>
    <w:rsid w:val="00251848"/>
    <w:rsid w:val="00252693"/>
    <w:rsid w:val="00252E3B"/>
    <w:rsid w:val="0025332B"/>
    <w:rsid w:val="002553EC"/>
    <w:rsid w:val="002572FB"/>
    <w:rsid w:val="002600FE"/>
    <w:rsid w:val="00260728"/>
    <w:rsid w:val="00264C9B"/>
    <w:rsid w:val="00271AC5"/>
    <w:rsid w:val="00272590"/>
    <w:rsid w:val="002728DA"/>
    <w:rsid w:val="00273B9F"/>
    <w:rsid w:val="0028017D"/>
    <w:rsid w:val="00281D47"/>
    <w:rsid w:val="00284C9E"/>
    <w:rsid w:val="00286FC5"/>
    <w:rsid w:val="002919A9"/>
    <w:rsid w:val="00292A73"/>
    <w:rsid w:val="00293640"/>
    <w:rsid w:val="00293B93"/>
    <w:rsid w:val="00294199"/>
    <w:rsid w:val="00297CEE"/>
    <w:rsid w:val="002A249F"/>
    <w:rsid w:val="002A59B4"/>
    <w:rsid w:val="002A7AAE"/>
    <w:rsid w:val="002B14A7"/>
    <w:rsid w:val="002B23D3"/>
    <w:rsid w:val="002B2C4D"/>
    <w:rsid w:val="002B48C0"/>
    <w:rsid w:val="002B492D"/>
    <w:rsid w:val="002B56BF"/>
    <w:rsid w:val="002B6B80"/>
    <w:rsid w:val="002B7D06"/>
    <w:rsid w:val="002B7F44"/>
    <w:rsid w:val="002C14B4"/>
    <w:rsid w:val="002C2825"/>
    <w:rsid w:val="002C32DC"/>
    <w:rsid w:val="002D075D"/>
    <w:rsid w:val="002D19B9"/>
    <w:rsid w:val="002D1D40"/>
    <w:rsid w:val="002D2AFC"/>
    <w:rsid w:val="002D33D1"/>
    <w:rsid w:val="002E3FD2"/>
    <w:rsid w:val="002E5A4F"/>
    <w:rsid w:val="002E7D78"/>
    <w:rsid w:val="002F0802"/>
    <w:rsid w:val="002F19D3"/>
    <w:rsid w:val="002F3E15"/>
    <w:rsid w:val="002F5541"/>
    <w:rsid w:val="002F60F3"/>
    <w:rsid w:val="002F6F08"/>
    <w:rsid w:val="00301E5A"/>
    <w:rsid w:val="00302BC2"/>
    <w:rsid w:val="00303FDE"/>
    <w:rsid w:val="00305338"/>
    <w:rsid w:val="00310A72"/>
    <w:rsid w:val="00312A5F"/>
    <w:rsid w:val="003131B0"/>
    <w:rsid w:val="00315DDB"/>
    <w:rsid w:val="00321C82"/>
    <w:rsid w:val="00323223"/>
    <w:rsid w:val="00326CCC"/>
    <w:rsid w:val="00327198"/>
    <w:rsid w:val="00331EC8"/>
    <w:rsid w:val="003320B3"/>
    <w:rsid w:val="0033284C"/>
    <w:rsid w:val="00333447"/>
    <w:rsid w:val="00334609"/>
    <w:rsid w:val="00334AD4"/>
    <w:rsid w:val="00335A1F"/>
    <w:rsid w:val="00337648"/>
    <w:rsid w:val="00340CA4"/>
    <w:rsid w:val="00341C7C"/>
    <w:rsid w:val="00341E7C"/>
    <w:rsid w:val="0034210E"/>
    <w:rsid w:val="00343AA8"/>
    <w:rsid w:val="003448F3"/>
    <w:rsid w:val="003460AD"/>
    <w:rsid w:val="003509B4"/>
    <w:rsid w:val="00350FA9"/>
    <w:rsid w:val="00351D86"/>
    <w:rsid w:val="003532C6"/>
    <w:rsid w:val="0035437A"/>
    <w:rsid w:val="00355EA2"/>
    <w:rsid w:val="00356151"/>
    <w:rsid w:val="00356201"/>
    <w:rsid w:val="00356973"/>
    <w:rsid w:val="0035729F"/>
    <w:rsid w:val="003610B0"/>
    <w:rsid w:val="00361712"/>
    <w:rsid w:val="00363903"/>
    <w:rsid w:val="003642C0"/>
    <w:rsid w:val="003679F8"/>
    <w:rsid w:val="00372237"/>
    <w:rsid w:val="00374BD3"/>
    <w:rsid w:val="0037607A"/>
    <w:rsid w:val="003760D1"/>
    <w:rsid w:val="00376B9F"/>
    <w:rsid w:val="00376E39"/>
    <w:rsid w:val="00377BCB"/>
    <w:rsid w:val="00380F06"/>
    <w:rsid w:val="0038210E"/>
    <w:rsid w:val="00382328"/>
    <w:rsid w:val="00382DCC"/>
    <w:rsid w:val="00383E10"/>
    <w:rsid w:val="00383FC4"/>
    <w:rsid w:val="003854AB"/>
    <w:rsid w:val="00387A2E"/>
    <w:rsid w:val="00387CCF"/>
    <w:rsid w:val="00387F32"/>
    <w:rsid w:val="00390634"/>
    <w:rsid w:val="00390F59"/>
    <w:rsid w:val="00392330"/>
    <w:rsid w:val="00392B06"/>
    <w:rsid w:val="00392D3F"/>
    <w:rsid w:val="00393EF7"/>
    <w:rsid w:val="00393FBE"/>
    <w:rsid w:val="0039561D"/>
    <w:rsid w:val="00397798"/>
    <w:rsid w:val="00397DEB"/>
    <w:rsid w:val="003A2184"/>
    <w:rsid w:val="003A34A3"/>
    <w:rsid w:val="003A445C"/>
    <w:rsid w:val="003A7162"/>
    <w:rsid w:val="003A743A"/>
    <w:rsid w:val="003B03F0"/>
    <w:rsid w:val="003B0EA4"/>
    <w:rsid w:val="003B4159"/>
    <w:rsid w:val="003B5EBF"/>
    <w:rsid w:val="003C0447"/>
    <w:rsid w:val="003C14EA"/>
    <w:rsid w:val="003C1989"/>
    <w:rsid w:val="003C35FD"/>
    <w:rsid w:val="003C3D10"/>
    <w:rsid w:val="003D00D3"/>
    <w:rsid w:val="003D0651"/>
    <w:rsid w:val="003D139F"/>
    <w:rsid w:val="003D3811"/>
    <w:rsid w:val="003D3F59"/>
    <w:rsid w:val="003D457B"/>
    <w:rsid w:val="003D5C14"/>
    <w:rsid w:val="003E0AC6"/>
    <w:rsid w:val="003E2763"/>
    <w:rsid w:val="003E3E0F"/>
    <w:rsid w:val="003E5253"/>
    <w:rsid w:val="003E7546"/>
    <w:rsid w:val="003F3B2E"/>
    <w:rsid w:val="003F42B6"/>
    <w:rsid w:val="003F726A"/>
    <w:rsid w:val="004007FF"/>
    <w:rsid w:val="00403156"/>
    <w:rsid w:val="004042B4"/>
    <w:rsid w:val="00404AA9"/>
    <w:rsid w:val="00410029"/>
    <w:rsid w:val="00410B0E"/>
    <w:rsid w:val="00410C3F"/>
    <w:rsid w:val="00412B3F"/>
    <w:rsid w:val="00413375"/>
    <w:rsid w:val="00413F2F"/>
    <w:rsid w:val="004165C7"/>
    <w:rsid w:val="00417E4C"/>
    <w:rsid w:val="00417E83"/>
    <w:rsid w:val="00417F27"/>
    <w:rsid w:val="004225EB"/>
    <w:rsid w:val="00423974"/>
    <w:rsid w:val="00424B2C"/>
    <w:rsid w:val="00425025"/>
    <w:rsid w:val="004277FD"/>
    <w:rsid w:val="0043082C"/>
    <w:rsid w:val="00431D52"/>
    <w:rsid w:val="004346D4"/>
    <w:rsid w:val="004358C8"/>
    <w:rsid w:val="004358D3"/>
    <w:rsid w:val="00435CAB"/>
    <w:rsid w:val="00436AD3"/>
    <w:rsid w:val="00442784"/>
    <w:rsid w:val="004439CA"/>
    <w:rsid w:val="004463DF"/>
    <w:rsid w:val="00446C85"/>
    <w:rsid w:val="00446DD9"/>
    <w:rsid w:val="004501E2"/>
    <w:rsid w:val="00450419"/>
    <w:rsid w:val="004547D6"/>
    <w:rsid w:val="004550F0"/>
    <w:rsid w:val="004555D1"/>
    <w:rsid w:val="00457F23"/>
    <w:rsid w:val="00461AF1"/>
    <w:rsid w:val="00462CD4"/>
    <w:rsid w:val="00464121"/>
    <w:rsid w:val="00471456"/>
    <w:rsid w:val="0047215B"/>
    <w:rsid w:val="00473406"/>
    <w:rsid w:val="00473ACC"/>
    <w:rsid w:val="0047460B"/>
    <w:rsid w:val="00474902"/>
    <w:rsid w:val="004759CD"/>
    <w:rsid w:val="004773CD"/>
    <w:rsid w:val="004812EC"/>
    <w:rsid w:val="00481BEA"/>
    <w:rsid w:val="00481D81"/>
    <w:rsid w:val="004856FC"/>
    <w:rsid w:val="004866A7"/>
    <w:rsid w:val="004874C8"/>
    <w:rsid w:val="00487A53"/>
    <w:rsid w:val="00487B71"/>
    <w:rsid w:val="00490800"/>
    <w:rsid w:val="00490B01"/>
    <w:rsid w:val="00490DBC"/>
    <w:rsid w:val="00491430"/>
    <w:rsid w:val="00492DAB"/>
    <w:rsid w:val="00492E0F"/>
    <w:rsid w:val="00495614"/>
    <w:rsid w:val="0049600C"/>
    <w:rsid w:val="004A06DD"/>
    <w:rsid w:val="004A0B71"/>
    <w:rsid w:val="004A0F4B"/>
    <w:rsid w:val="004A4922"/>
    <w:rsid w:val="004A6B96"/>
    <w:rsid w:val="004A784C"/>
    <w:rsid w:val="004B0BBF"/>
    <w:rsid w:val="004B1181"/>
    <w:rsid w:val="004B1F7C"/>
    <w:rsid w:val="004B1FC5"/>
    <w:rsid w:val="004B480E"/>
    <w:rsid w:val="004B5F76"/>
    <w:rsid w:val="004B78B2"/>
    <w:rsid w:val="004C1518"/>
    <w:rsid w:val="004C1A38"/>
    <w:rsid w:val="004C1F43"/>
    <w:rsid w:val="004C26EE"/>
    <w:rsid w:val="004C4FFC"/>
    <w:rsid w:val="004C5E70"/>
    <w:rsid w:val="004C6FBF"/>
    <w:rsid w:val="004C741B"/>
    <w:rsid w:val="004C7750"/>
    <w:rsid w:val="004D08DA"/>
    <w:rsid w:val="004D138C"/>
    <w:rsid w:val="004D433C"/>
    <w:rsid w:val="004D4740"/>
    <w:rsid w:val="004D630D"/>
    <w:rsid w:val="004D7B79"/>
    <w:rsid w:val="004D7DA6"/>
    <w:rsid w:val="004E1FEB"/>
    <w:rsid w:val="004E3DF0"/>
    <w:rsid w:val="004E7F41"/>
    <w:rsid w:val="004F1BAF"/>
    <w:rsid w:val="004F21D9"/>
    <w:rsid w:val="004F49BA"/>
    <w:rsid w:val="004F60FA"/>
    <w:rsid w:val="004F653D"/>
    <w:rsid w:val="004F69B1"/>
    <w:rsid w:val="004F6EF3"/>
    <w:rsid w:val="00501D1B"/>
    <w:rsid w:val="005033BD"/>
    <w:rsid w:val="00510E70"/>
    <w:rsid w:val="005122DB"/>
    <w:rsid w:val="00512E28"/>
    <w:rsid w:val="0051499D"/>
    <w:rsid w:val="00514B1F"/>
    <w:rsid w:val="0051533E"/>
    <w:rsid w:val="0051563D"/>
    <w:rsid w:val="005206DA"/>
    <w:rsid w:val="00521F15"/>
    <w:rsid w:val="00522585"/>
    <w:rsid w:val="00525F9C"/>
    <w:rsid w:val="0052750B"/>
    <w:rsid w:val="0053467C"/>
    <w:rsid w:val="005376CA"/>
    <w:rsid w:val="005378D8"/>
    <w:rsid w:val="005425DC"/>
    <w:rsid w:val="00542BDC"/>
    <w:rsid w:val="00546780"/>
    <w:rsid w:val="00550283"/>
    <w:rsid w:val="00552878"/>
    <w:rsid w:val="00553665"/>
    <w:rsid w:val="005537E7"/>
    <w:rsid w:val="00553FB8"/>
    <w:rsid w:val="00554EE8"/>
    <w:rsid w:val="005567A3"/>
    <w:rsid w:val="00556994"/>
    <w:rsid w:val="00561892"/>
    <w:rsid w:val="00563626"/>
    <w:rsid w:val="00565369"/>
    <w:rsid w:val="00565A71"/>
    <w:rsid w:val="00565B9E"/>
    <w:rsid w:val="00566467"/>
    <w:rsid w:val="00567FFD"/>
    <w:rsid w:val="00571901"/>
    <w:rsid w:val="005727A7"/>
    <w:rsid w:val="00575F75"/>
    <w:rsid w:val="00577865"/>
    <w:rsid w:val="00582541"/>
    <w:rsid w:val="00583700"/>
    <w:rsid w:val="00584380"/>
    <w:rsid w:val="00584E08"/>
    <w:rsid w:val="005859D6"/>
    <w:rsid w:val="00585B01"/>
    <w:rsid w:val="00586C98"/>
    <w:rsid w:val="00587383"/>
    <w:rsid w:val="00587C3B"/>
    <w:rsid w:val="00592F0C"/>
    <w:rsid w:val="005953AE"/>
    <w:rsid w:val="00597313"/>
    <w:rsid w:val="0059791C"/>
    <w:rsid w:val="005A078C"/>
    <w:rsid w:val="005A4077"/>
    <w:rsid w:val="005A68E2"/>
    <w:rsid w:val="005B2857"/>
    <w:rsid w:val="005B2A4B"/>
    <w:rsid w:val="005B35AA"/>
    <w:rsid w:val="005B3630"/>
    <w:rsid w:val="005B3FDB"/>
    <w:rsid w:val="005B4FF2"/>
    <w:rsid w:val="005C08B7"/>
    <w:rsid w:val="005C0ADC"/>
    <w:rsid w:val="005C15D2"/>
    <w:rsid w:val="005C1AAC"/>
    <w:rsid w:val="005C2385"/>
    <w:rsid w:val="005C251D"/>
    <w:rsid w:val="005C2BA7"/>
    <w:rsid w:val="005C3378"/>
    <w:rsid w:val="005C4B16"/>
    <w:rsid w:val="005C684F"/>
    <w:rsid w:val="005C71E9"/>
    <w:rsid w:val="005D2F25"/>
    <w:rsid w:val="005D41CF"/>
    <w:rsid w:val="005D4A84"/>
    <w:rsid w:val="005D7248"/>
    <w:rsid w:val="005E0225"/>
    <w:rsid w:val="005E1C0F"/>
    <w:rsid w:val="005E1E28"/>
    <w:rsid w:val="005E2113"/>
    <w:rsid w:val="005E2341"/>
    <w:rsid w:val="005E261D"/>
    <w:rsid w:val="005E3026"/>
    <w:rsid w:val="005E3058"/>
    <w:rsid w:val="005E3570"/>
    <w:rsid w:val="005E43FE"/>
    <w:rsid w:val="005E5A37"/>
    <w:rsid w:val="005E70E1"/>
    <w:rsid w:val="005E79F1"/>
    <w:rsid w:val="005F0939"/>
    <w:rsid w:val="005F29D5"/>
    <w:rsid w:val="005F5991"/>
    <w:rsid w:val="005F5C33"/>
    <w:rsid w:val="00602AB8"/>
    <w:rsid w:val="00603E5C"/>
    <w:rsid w:val="0060691B"/>
    <w:rsid w:val="00610F25"/>
    <w:rsid w:val="0061290A"/>
    <w:rsid w:val="0061408B"/>
    <w:rsid w:val="00614FE0"/>
    <w:rsid w:val="00615FBC"/>
    <w:rsid w:val="00616034"/>
    <w:rsid w:val="006161E7"/>
    <w:rsid w:val="0062038D"/>
    <w:rsid w:val="00621273"/>
    <w:rsid w:val="006213A1"/>
    <w:rsid w:val="0062184B"/>
    <w:rsid w:val="0062346D"/>
    <w:rsid w:val="006249C8"/>
    <w:rsid w:val="00627A82"/>
    <w:rsid w:val="00627D8C"/>
    <w:rsid w:val="00630158"/>
    <w:rsid w:val="00631C54"/>
    <w:rsid w:val="006359E7"/>
    <w:rsid w:val="00640597"/>
    <w:rsid w:val="006408F8"/>
    <w:rsid w:val="00641261"/>
    <w:rsid w:val="006427CC"/>
    <w:rsid w:val="006437F2"/>
    <w:rsid w:val="00643802"/>
    <w:rsid w:val="00644C95"/>
    <w:rsid w:val="006470FB"/>
    <w:rsid w:val="00652A4C"/>
    <w:rsid w:val="00656FB7"/>
    <w:rsid w:val="0066216E"/>
    <w:rsid w:val="00663615"/>
    <w:rsid w:val="0066363A"/>
    <w:rsid w:val="0066554F"/>
    <w:rsid w:val="006662F3"/>
    <w:rsid w:val="00666D63"/>
    <w:rsid w:val="00667AC4"/>
    <w:rsid w:val="00671150"/>
    <w:rsid w:val="006738D4"/>
    <w:rsid w:val="00673ADD"/>
    <w:rsid w:val="00675935"/>
    <w:rsid w:val="00676E2E"/>
    <w:rsid w:val="0067731D"/>
    <w:rsid w:val="00677692"/>
    <w:rsid w:val="00680ADA"/>
    <w:rsid w:val="00682ABA"/>
    <w:rsid w:val="00683570"/>
    <w:rsid w:val="0068374A"/>
    <w:rsid w:val="006842F4"/>
    <w:rsid w:val="00684CDD"/>
    <w:rsid w:val="00685140"/>
    <w:rsid w:val="0068538C"/>
    <w:rsid w:val="00686980"/>
    <w:rsid w:val="006901E2"/>
    <w:rsid w:val="00690742"/>
    <w:rsid w:val="006924AE"/>
    <w:rsid w:val="006927C5"/>
    <w:rsid w:val="00694011"/>
    <w:rsid w:val="006942CF"/>
    <w:rsid w:val="006A17F5"/>
    <w:rsid w:val="006A1ED5"/>
    <w:rsid w:val="006A3221"/>
    <w:rsid w:val="006B272D"/>
    <w:rsid w:val="006B479B"/>
    <w:rsid w:val="006B7A21"/>
    <w:rsid w:val="006C0633"/>
    <w:rsid w:val="006C12EB"/>
    <w:rsid w:val="006C2765"/>
    <w:rsid w:val="006C5799"/>
    <w:rsid w:val="006C5DA3"/>
    <w:rsid w:val="006C6914"/>
    <w:rsid w:val="006D4F99"/>
    <w:rsid w:val="006E0354"/>
    <w:rsid w:val="006E06A3"/>
    <w:rsid w:val="006E0921"/>
    <w:rsid w:val="006E150C"/>
    <w:rsid w:val="006E2F54"/>
    <w:rsid w:val="006E37E9"/>
    <w:rsid w:val="006E4048"/>
    <w:rsid w:val="006E43C1"/>
    <w:rsid w:val="006E5506"/>
    <w:rsid w:val="006E57D6"/>
    <w:rsid w:val="006E667C"/>
    <w:rsid w:val="006E71D9"/>
    <w:rsid w:val="006F07ED"/>
    <w:rsid w:val="006F25D8"/>
    <w:rsid w:val="006F2EAE"/>
    <w:rsid w:val="006F42FD"/>
    <w:rsid w:val="006F4BF9"/>
    <w:rsid w:val="0070241D"/>
    <w:rsid w:val="007026AB"/>
    <w:rsid w:val="00703BC5"/>
    <w:rsid w:val="00703C44"/>
    <w:rsid w:val="00704488"/>
    <w:rsid w:val="00705596"/>
    <w:rsid w:val="0070708A"/>
    <w:rsid w:val="00707098"/>
    <w:rsid w:val="007073EA"/>
    <w:rsid w:val="00710AF5"/>
    <w:rsid w:val="00710C3F"/>
    <w:rsid w:val="00710ED9"/>
    <w:rsid w:val="007123AF"/>
    <w:rsid w:val="00715451"/>
    <w:rsid w:val="00715CC0"/>
    <w:rsid w:val="00715FFC"/>
    <w:rsid w:val="007176FC"/>
    <w:rsid w:val="00717DA2"/>
    <w:rsid w:val="00720D64"/>
    <w:rsid w:val="00721158"/>
    <w:rsid w:val="00723143"/>
    <w:rsid w:val="00725105"/>
    <w:rsid w:val="007257D8"/>
    <w:rsid w:val="00725B76"/>
    <w:rsid w:val="00730443"/>
    <w:rsid w:val="0073116E"/>
    <w:rsid w:val="007314AC"/>
    <w:rsid w:val="0073229E"/>
    <w:rsid w:val="00732EB2"/>
    <w:rsid w:val="0073306F"/>
    <w:rsid w:val="007333DB"/>
    <w:rsid w:val="007339AA"/>
    <w:rsid w:val="00735D91"/>
    <w:rsid w:val="0073680B"/>
    <w:rsid w:val="00736F1E"/>
    <w:rsid w:val="007379DC"/>
    <w:rsid w:val="00740372"/>
    <w:rsid w:val="00740B5A"/>
    <w:rsid w:val="007410B7"/>
    <w:rsid w:val="007420E6"/>
    <w:rsid w:val="007429E7"/>
    <w:rsid w:val="007456C2"/>
    <w:rsid w:val="00750480"/>
    <w:rsid w:val="00750D33"/>
    <w:rsid w:val="00751E74"/>
    <w:rsid w:val="0075206E"/>
    <w:rsid w:val="00753FE8"/>
    <w:rsid w:val="00754005"/>
    <w:rsid w:val="007555EE"/>
    <w:rsid w:val="0075742A"/>
    <w:rsid w:val="00757DAF"/>
    <w:rsid w:val="0076384F"/>
    <w:rsid w:val="00764079"/>
    <w:rsid w:val="00764846"/>
    <w:rsid w:val="007662E8"/>
    <w:rsid w:val="007677F2"/>
    <w:rsid w:val="007706B8"/>
    <w:rsid w:val="007727A5"/>
    <w:rsid w:val="0077557D"/>
    <w:rsid w:val="0078223F"/>
    <w:rsid w:val="00782244"/>
    <w:rsid w:val="0078230E"/>
    <w:rsid w:val="00782B63"/>
    <w:rsid w:val="007830AC"/>
    <w:rsid w:val="00783776"/>
    <w:rsid w:val="00785C82"/>
    <w:rsid w:val="00787758"/>
    <w:rsid w:val="007958E8"/>
    <w:rsid w:val="007967C0"/>
    <w:rsid w:val="00797223"/>
    <w:rsid w:val="007A1052"/>
    <w:rsid w:val="007A383A"/>
    <w:rsid w:val="007A39DD"/>
    <w:rsid w:val="007A4697"/>
    <w:rsid w:val="007A4ECC"/>
    <w:rsid w:val="007A53CB"/>
    <w:rsid w:val="007B04C7"/>
    <w:rsid w:val="007B2B2B"/>
    <w:rsid w:val="007B3A04"/>
    <w:rsid w:val="007B419B"/>
    <w:rsid w:val="007B6187"/>
    <w:rsid w:val="007B709B"/>
    <w:rsid w:val="007B7A01"/>
    <w:rsid w:val="007C188B"/>
    <w:rsid w:val="007C1DA9"/>
    <w:rsid w:val="007C21EA"/>
    <w:rsid w:val="007C2A7C"/>
    <w:rsid w:val="007D1ED5"/>
    <w:rsid w:val="007D29DD"/>
    <w:rsid w:val="007D2ED8"/>
    <w:rsid w:val="007D33D2"/>
    <w:rsid w:val="007D3EB6"/>
    <w:rsid w:val="007D5971"/>
    <w:rsid w:val="007D6E1A"/>
    <w:rsid w:val="007E182C"/>
    <w:rsid w:val="007E3B3B"/>
    <w:rsid w:val="007E41DE"/>
    <w:rsid w:val="007E42DB"/>
    <w:rsid w:val="007E44AE"/>
    <w:rsid w:val="007E7416"/>
    <w:rsid w:val="007E775E"/>
    <w:rsid w:val="007E7CAF"/>
    <w:rsid w:val="007F1A41"/>
    <w:rsid w:val="007F2699"/>
    <w:rsid w:val="007F3140"/>
    <w:rsid w:val="007F34A2"/>
    <w:rsid w:val="007F3A0F"/>
    <w:rsid w:val="007F6414"/>
    <w:rsid w:val="007F73F8"/>
    <w:rsid w:val="00801507"/>
    <w:rsid w:val="00802A7D"/>
    <w:rsid w:val="00802ADE"/>
    <w:rsid w:val="00803082"/>
    <w:rsid w:val="008056B8"/>
    <w:rsid w:val="008064F9"/>
    <w:rsid w:val="0080671B"/>
    <w:rsid w:val="00806F9D"/>
    <w:rsid w:val="00807100"/>
    <w:rsid w:val="008072EF"/>
    <w:rsid w:val="008131B2"/>
    <w:rsid w:val="00816065"/>
    <w:rsid w:val="00816E73"/>
    <w:rsid w:val="00820ABB"/>
    <w:rsid w:val="00820B60"/>
    <w:rsid w:val="00822A10"/>
    <w:rsid w:val="00823A31"/>
    <w:rsid w:val="00823EEF"/>
    <w:rsid w:val="00825586"/>
    <w:rsid w:val="00825BE5"/>
    <w:rsid w:val="0082680D"/>
    <w:rsid w:val="008272EB"/>
    <w:rsid w:val="008307EA"/>
    <w:rsid w:val="0083212C"/>
    <w:rsid w:val="008335E3"/>
    <w:rsid w:val="008339D9"/>
    <w:rsid w:val="0083442F"/>
    <w:rsid w:val="00834943"/>
    <w:rsid w:val="00835BB0"/>
    <w:rsid w:val="00836305"/>
    <w:rsid w:val="00840611"/>
    <w:rsid w:val="00841113"/>
    <w:rsid w:val="008426F2"/>
    <w:rsid w:val="00842BDF"/>
    <w:rsid w:val="00843498"/>
    <w:rsid w:val="00843E52"/>
    <w:rsid w:val="00846597"/>
    <w:rsid w:val="008520D4"/>
    <w:rsid w:val="008522EC"/>
    <w:rsid w:val="00853706"/>
    <w:rsid w:val="008554E7"/>
    <w:rsid w:val="0085638F"/>
    <w:rsid w:val="00857A17"/>
    <w:rsid w:val="00860A5A"/>
    <w:rsid w:val="00863E26"/>
    <w:rsid w:val="008643B7"/>
    <w:rsid w:val="008668D0"/>
    <w:rsid w:val="00867785"/>
    <w:rsid w:val="00867CB8"/>
    <w:rsid w:val="0087434D"/>
    <w:rsid w:val="008824FC"/>
    <w:rsid w:val="00883B89"/>
    <w:rsid w:val="00885411"/>
    <w:rsid w:val="008854A5"/>
    <w:rsid w:val="00890EEF"/>
    <w:rsid w:val="00894ECA"/>
    <w:rsid w:val="00895295"/>
    <w:rsid w:val="008954B9"/>
    <w:rsid w:val="00895A20"/>
    <w:rsid w:val="00896AEC"/>
    <w:rsid w:val="00897322"/>
    <w:rsid w:val="008A1085"/>
    <w:rsid w:val="008A13F1"/>
    <w:rsid w:val="008A24A7"/>
    <w:rsid w:val="008A5EB0"/>
    <w:rsid w:val="008A6EBE"/>
    <w:rsid w:val="008B225A"/>
    <w:rsid w:val="008B241F"/>
    <w:rsid w:val="008B60F8"/>
    <w:rsid w:val="008B7BB4"/>
    <w:rsid w:val="008C2F3D"/>
    <w:rsid w:val="008C4525"/>
    <w:rsid w:val="008C57E5"/>
    <w:rsid w:val="008C5A32"/>
    <w:rsid w:val="008D062D"/>
    <w:rsid w:val="008D1DE2"/>
    <w:rsid w:val="008D1E1D"/>
    <w:rsid w:val="008D2018"/>
    <w:rsid w:val="008D4030"/>
    <w:rsid w:val="008D41AC"/>
    <w:rsid w:val="008D447E"/>
    <w:rsid w:val="008D5815"/>
    <w:rsid w:val="008D7196"/>
    <w:rsid w:val="008E1A42"/>
    <w:rsid w:val="008E4ABD"/>
    <w:rsid w:val="008E55E1"/>
    <w:rsid w:val="008E5A6F"/>
    <w:rsid w:val="008E5C72"/>
    <w:rsid w:val="008E6311"/>
    <w:rsid w:val="008E7372"/>
    <w:rsid w:val="008E77D6"/>
    <w:rsid w:val="008F01CF"/>
    <w:rsid w:val="008F0C9F"/>
    <w:rsid w:val="008F186F"/>
    <w:rsid w:val="008F2142"/>
    <w:rsid w:val="008F320A"/>
    <w:rsid w:val="008F41D8"/>
    <w:rsid w:val="008F4DD4"/>
    <w:rsid w:val="008F79BA"/>
    <w:rsid w:val="008F7F7B"/>
    <w:rsid w:val="0090775E"/>
    <w:rsid w:val="009108F2"/>
    <w:rsid w:val="009118E9"/>
    <w:rsid w:val="00911AA5"/>
    <w:rsid w:val="00913595"/>
    <w:rsid w:val="009136FE"/>
    <w:rsid w:val="00914280"/>
    <w:rsid w:val="0091486A"/>
    <w:rsid w:val="0091487E"/>
    <w:rsid w:val="00914EE8"/>
    <w:rsid w:val="00915692"/>
    <w:rsid w:val="00916620"/>
    <w:rsid w:val="00917A2D"/>
    <w:rsid w:val="00923280"/>
    <w:rsid w:val="00924622"/>
    <w:rsid w:val="00925A34"/>
    <w:rsid w:val="00925D0B"/>
    <w:rsid w:val="0093048F"/>
    <w:rsid w:val="0093416A"/>
    <w:rsid w:val="00936998"/>
    <w:rsid w:val="00936EA8"/>
    <w:rsid w:val="00942D99"/>
    <w:rsid w:val="00944B17"/>
    <w:rsid w:val="009517A3"/>
    <w:rsid w:val="009518DF"/>
    <w:rsid w:val="0095234B"/>
    <w:rsid w:val="00954250"/>
    <w:rsid w:val="009560A8"/>
    <w:rsid w:val="00962C89"/>
    <w:rsid w:val="0097001C"/>
    <w:rsid w:val="00970A31"/>
    <w:rsid w:val="00971308"/>
    <w:rsid w:val="0097410B"/>
    <w:rsid w:val="009745BD"/>
    <w:rsid w:val="009745F4"/>
    <w:rsid w:val="00976188"/>
    <w:rsid w:val="00983798"/>
    <w:rsid w:val="00984E05"/>
    <w:rsid w:val="00986B9C"/>
    <w:rsid w:val="009918F0"/>
    <w:rsid w:val="0099200D"/>
    <w:rsid w:val="00993D6A"/>
    <w:rsid w:val="009950F1"/>
    <w:rsid w:val="0099567F"/>
    <w:rsid w:val="00996E2A"/>
    <w:rsid w:val="009977F5"/>
    <w:rsid w:val="009978E3"/>
    <w:rsid w:val="00997978"/>
    <w:rsid w:val="009A2E58"/>
    <w:rsid w:val="009A4BCA"/>
    <w:rsid w:val="009A562A"/>
    <w:rsid w:val="009B1D92"/>
    <w:rsid w:val="009B4B2B"/>
    <w:rsid w:val="009B5EB3"/>
    <w:rsid w:val="009B681E"/>
    <w:rsid w:val="009B7E4A"/>
    <w:rsid w:val="009C1738"/>
    <w:rsid w:val="009C2D3F"/>
    <w:rsid w:val="009D04B7"/>
    <w:rsid w:val="009D1429"/>
    <w:rsid w:val="009D1ACD"/>
    <w:rsid w:val="009D2C21"/>
    <w:rsid w:val="009D6057"/>
    <w:rsid w:val="009D626D"/>
    <w:rsid w:val="009D7EA7"/>
    <w:rsid w:val="009E09B8"/>
    <w:rsid w:val="009E2210"/>
    <w:rsid w:val="009E3F38"/>
    <w:rsid w:val="009E57A0"/>
    <w:rsid w:val="009E768C"/>
    <w:rsid w:val="009E76D4"/>
    <w:rsid w:val="009E79D1"/>
    <w:rsid w:val="009F085D"/>
    <w:rsid w:val="009F3071"/>
    <w:rsid w:val="009F49B9"/>
    <w:rsid w:val="009F60A2"/>
    <w:rsid w:val="009F79AB"/>
    <w:rsid w:val="00A001C4"/>
    <w:rsid w:val="00A02C0E"/>
    <w:rsid w:val="00A03A6F"/>
    <w:rsid w:val="00A044DA"/>
    <w:rsid w:val="00A04534"/>
    <w:rsid w:val="00A049CD"/>
    <w:rsid w:val="00A05FA5"/>
    <w:rsid w:val="00A10574"/>
    <w:rsid w:val="00A132E9"/>
    <w:rsid w:val="00A134AD"/>
    <w:rsid w:val="00A13839"/>
    <w:rsid w:val="00A15F6A"/>
    <w:rsid w:val="00A174F9"/>
    <w:rsid w:val="00A20907"/>
    <w:rsid w:val="00A20AB7"/>
    <w:rsid w:val="00A2221C"/>
    <w:rsid w:val="00A23770"/>
    <w:rsid w:val="00A243EE"/>
    <w:rsid w:val="00A253E1"/>
    <w:rsid w:val="00A25CF0"/>
    <w:rsid w:val="00A319C3"/>
    <w:rsid w:val="00A34C1B"/>
    <w:rsid w:val="00A37425"/>
    <w:rsid w:val="00A37982"/>
    <w:rsid w:val="00A37FE9"/>
    <w:rsid w:val="00A4169E"/>
    <w:rsid w:val="00A44334"/>
    <w:rsid w:val="00A44BA7"/>
    <w:rsid w:val="00A4534C"/>
    <w:rsid w:val="00A46EF7"/>
    <w:rsid w:val="00A47B43"/>
    <w:rsid w:val="00A50BF1"/>
    <w:rsid w:val="00A51449"/>
    <w:rsid w:val="00A51C25"/>
    <w:rsid w:val="00A55142"/>
    <w:rsid w:val="00A57752"/>
    <w:rsid w:val="00A60019"/>
    <w:rsid w:val="00A62735"/>
    <w:rsid w:val="00A62B37"/>
    <w:rsid w:val="00A62EAE"/>
    <w:rsid w:val="00A65C89"/>
    <w:rsid w:val="00A70E92"/>
    <w:rsid w:val="00A7491A"/>
    <w:rsid w:val="00A75D7E"/>
    <w:rsid w:val="00A77343"/>
    <w:rsid w:val="00A77787"/>
    <w:rsid w:val="00A809ED"/>
    <w:rsid w:val="00A819D3"/>
    <w:rsid w:val="00A8241D"/>
    <w:rsid w:val="00A83413"/>
    <w:rsid w:val="00A8535E"/>
    <w:rsid w:val="00A907ED"/>
    <w:rsid w:val="00A90E4D"/>
    <w:rsid w:val="00A913B3"/>
    <w:rsid w:val="00A942A2"/>
    <w:rsid w:val="00A952CC"/>
    <w:rsid w:val="00A96EAA"/>
    <w:rsid w:val="00A97BE9"/>
    <w:rsid w:val="00AA1930"/>
    <w:rsid w:val="00AA3BAB"/>
    <w:rsid w:val="00AA64E9"/>
    <w:rsid w:val="00AB02C5"/>
    <w:rsid w:val="00AB0CF5"/>
    <w:rsid w:val="00AB1D7C"/>
    <w:rsid w:val="00AB28DF"/>
    <w:rsid w:val="00AB2C94"/>
    <w:rsid w:val="00AB33BC"/>
    <w:rsid w:val="00AB4705"/>
    <w:rsid w:val="00AB476E"/>
    <w:rsid w:val="00AB49E5"/>
    <w:rsid w:val="00AB59B4"/>
    <w:rsid w:val="00AB71C8"/>
    <w:rsid w:val="00AC1550"/>
    <w:rsid w:val="00AC2767"/>
    <w:rsid w:val="00AC6102"/>
    <w:rsid w:val="00AC631B"/>
    <w:rsid w:val="00AC7E6F"/>
    <w:rsid w:val="00AD2AFC"/>
    <w:rsid w:val="00AD45C9"/>
    <w:rsid w:val="00AD4891"/>
    <w:rsid w:val="00AD5724"/>
    <w:rsid w:val="00AD621B"/>
    <w:rsid w:val="00AD6CA6"/>
    <w:rsid w:val="00AD6F01"/>
    <w:rsid w:val="00AE0530"/>
    <w:rsid w:val="00AE21AA"/>
    <w:rsid w:val="00AE3752"/>
    <w:rsid w:val="00AE38CF"/>
    <w:rsid w:val="00AE3DBE"/>
    <w:rsid w:val="00AE56FE"/>
    <w:rsid w:val="00AE5B24"/>
    <w:rsid w:val="00AE5DE4"/>
    <w:rsid w:val="00AE6502"/>
    <w:rsid w:val="00AE7E98"/>
    <w:rsid w:val="00AF1181"/>
    <w:rsid w:val="00AF64BE"/>
    <w:rsid w:val="00AF6C07"/>
    <w:rsid w:val="00AF6FD2"/>
    <w:rsid w:val="00B00141"/>
    <w:rsid w:val="00B005F8"/>
    <w:rsid w:val="00B00EC9"/>
    <w:rsid w:val="00B01049"/>
    <w:rsid w:val="00B02220"/>
    <w:rsid w:val="00B02988"/>
    <w:rsid w:val="00B03B05"/>
    <w:rsid w:val="00B04171"/>
    <w:rsid w:val="00B04B8D"/>
    <w:rsid w:val="00B110A9"/>
    <w:rsid w:val="00B11546"/>
    <w:rsid w:val="00B11F5A"/>
    <w:rsid w:val="00B138E4"/>
    <w:rsid w:val="00B1593B"/>
    <w:rsid w:val="00B168F9"/>
    <w:rsid w:val="00B21685"/>
    <w:rsid w:val="00B22FDA"/>
    <w:rsid w:val="00B2420F"/>
    <w:rsid w:val="00B24319"/>
    <w:rsid w:val="00B303BF"/>
    <w:rsid w:val="00B31109"/>
    <w:rsid w:val="00B31B22"/>
    <w:rsid w:val="00B31C69"/>
    <w:rsid w:val="00B33CD3"/>
    <w:rsid w:val="00B3421F"/>
    <w:rsid w:val="00B343B6"/>
    <w:rsid w:val="00B343E8"/>
    <w:rsid w:val="00B41F4B"/>
    <w:rsid w:val="00B46161"/>
    <w:rsid w:val="00B47149"/>
    <w:rsid w:val="00B47525"/>
    <w:rsid w:val="00B53470"/>
    <w:rsid w:val="00B556F0"/>
    <w:rsid w:val="00B5602B"/>
    <w:rsid w:val="00B60048"/>
    <w:rsid w:val="00B61A0E"/>
    <w:rsid w:val="00B62456"/>
    <w:rsid w:val="00B62E44"/>
    <w:rsid w:val="00B64F91"/>
    <w:rsid w:val="00B7294D"/>
    <w:rsid w:val="00B75A0F"/>
    <w:rsid w:val="00B817AE"/>
    <w:rsid w:val="00B81A4A"/>
    <w:rsid w:val="00B83035"/>
    <w:rsid w:val="00B83C20"/>
    <w:rsid w:val="00B86078"/>
    <w:rsid w:val="00B934ED"/>
    <w:rsid w:val="00B93EC3"/>
    <w:rsid w:val="00B948C5"/>
    <w:rsid w:val="00B94D93"/>
    <w:rsid w:val="00B94E1F"/>
    <w:rsid w:val="00B971B6"/>
    <w:rsid w:val="00BA0746"/>
    <w:rsid w:val="00BA287F"/>
    <w:rsid w:val="00BA3153"/>
    <w:rsid w:val="00BA3E26"/>
    <w:rsid w:val="00BA4450"/>
    <w:rsid w:val="00BA45B8"/>
    <w:rsid w:val="00BA50BF"/>
    <w:rsid w:val="00BA5B42"/>
    <w:rsid w:val="00BA7B76"/>
    <w:rsid w:val="00BB068E"/>
    <w:rsid w:val="00BB257B"/>
    <w:rsid w:val="00BB3857"/>
    <w:rsid w:val="00BB4966"/>
    <w:rsid w:val="00BB5B44"/>
    <w:rsid w:val="00BC1768"/>
    <w:rsid w:val="00BC313B"/>
    <w:rsid w:val="00BC408C"/>
    <w:rsid w:val="00BC4AD7"/>
    <w:rsid w:val="00BC4E38"/>
    <w:rsid w:val="00BC5BB2"/>
    <w:rsid w:val="00BC6A0E"/>
    <w:rsid w:val="00BD12DD"/>
    <w:rsid w:val="00BD1A5B"/>
    <w:rsid w:val="00BD2A1B"/>
    <w:rsid w:val="00BD35C9"/>
    <w:rsid w:val="00BD454C"/>
    <w:rsid w:val="00BE166B"/>
    <w:rsid w:val="00BE2FEB"/>
    <w:rsid w:val="00BE52EF"/>
    <w:rsid w:val="00BE6736"/>
    <w:rsid w:val="00BF001D"/>
    <w:rsid w:val="00BF3B0A"/>
    <w:rsid w:val="00BF4175"/>
    <w:rsid w:val="00BF424C"/>
    <w:rsid w:val="00BF44BA"/>
    <w:rsid w:val="00BF4DF8"/>
    <w:rsid w:val="00BF534C"/>
    <w:rsid w:val="00BF5CA7"/>
    <w:rsid w:val="00C00F59"/>
    <w:rsid w:val="00C019BC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2DE0"/>
    <w:rsid w:val="00C25C8B"/>
    <w:rsid w:val="00C262B1"/>
    <w:rsid w:val="00C27419"/>
    <w:rsid w:val="00C2779D"/>
    <w:rsid w:val="00C32504"/>
    <w:rsid w:val="00C331CB"/>
    <w:rsid w:val="00C33325"/>
    <w:rsid w:val="00C34894"/>
    <w:rsid w:val="00C34E0D"/>
    <w:rsid w:val="00C3530B"/>
    <w:rsid w:val="00C35789"/>
    <w:rsid w:val="00C35CA1"/>
    <w:rsid w:val="00C36832"/>
    <w:rsid w:val="00C37FAF"/>
    <w:rsid w:val="00C40E19"/>
    <w:rsid w:val="00C4104F"/>
    <w:rsid w:val="00C4172F"/>
    <w:rsid w:val="00C41E97"/>
    <w:rsid w:val="00C42626"/>
    <w:rsid w:val="00C42C2D"/>
    <w:rsid w:val="00C45B64"/>
    <w:rsid w:val="00C4793E"/>
    <w:rsid w:val="00C47C40"/>
    <w:rsid w:val="00C50452"/>
    <w:rsid w:val="00C52E79"/>
    <w:rsid w:val="00C52F1A"/>
    <w:rsid w:val="00C54036"/>
    <w:rsid w:val="00C54C91"/>
    <w:rsid w:val="00C56798"/>
    <w:rsid w:val="00C616F5"/>
    <w:rsid w:val="00C63810"/>
    <w:rsid w:val="00C64072"/>
    <w:rsid w:val="00C645C5"/>
    <w:rsid w:val="00C64EC1"/>
    <w:rsid w:val="00C6523B"/>
    <w:rsid w:val="00C6586F"/>
    <w:rsid w:val="00C66029"/>
    <w:rsid w:val="00C6730C"/>
    <w:rsid w:val="00C67A2D"/>
    <w:rsid w:val="00C77FCB"/>
    <w:rsid w:val="00C80A13"/>
    <w:rsid w:val="00C81411"/>
    <w:rsid w:val="00C819B7"/>
    <w:rsid w:val="00C81D8D"/>
    <w:rsid w:val="00C81EE0"/>
    <w:rsid w:val="00C847C2"/>
    <w:rsid w:val="00C84CCD"/>
    <w:rsid w:val="00C875C7"/>
    <w:rsid w:val="00C87E93"/>
    <w:rsid w:val="00C90047"/>
    <w:rsid w:val="00C96928"/>
    <w:rsid w:val="00C96F9B"/>
    <w:rsid w:val="00CA18C5"/>
    <w:rsid w:val="00CA1A25"/>
    <w:rsid w:val="00CA55BA"/>
    <w:rsid w:val="00CA6081"/>
    <w:rsid w:val="00CB1068"/>
    <w:rsid w:val="00CB1528"/>
    <w:rsid w:val="00CB16EA"/>
    <w:rsid w:val="00CB272B"/>
    <w:rsid w:val="00CB4E1F"/>
    <w:rsid w:val="00CB4FFD"/>
    <w:rsid w:val="00CB6B00"/>
    <w:rsid w:val="00CB6E8F"/>
    <w:rsid w:val="00CB751F"/>
    <w:rsid w:val="00CB7FDD"/>
    <w:rsid w:val="00CC30B1"/>
    <w:rsid w:val="00CC368E"/>
    <w:rsid w:val="00CC3B94"/>
    <w:rsid w:val="00CC4A53"/>
    <w:rsid w:val="00CC4C7E"/>
    <w:rsid w:val="00CC745E"/>
    <w:rsid w:val="00CC7B4B"/>
    <w:rsid w:val="00CD28BA"/>
    <w:rsid w:val="00CD43F4"/>
    <w:rsid w:val="00CD4927"/>
    <w:rsid w:val="00CD4B8B"/>
    <w:rsid w:val="00CD4BDB"/>
    <w:rsid w:val="00CD4C2C"/>
    <w:rsid w:val="00CD5101"/>
    <w:rsid w:val="00CD6859"/>
    <w:rsid w:val="00CD6C1D"/>
    <w:rsid w:val="00CD7069"/>
    <w:rsid w:val="00CE074F"/>
    <w:rsid w:val="00CE181E"/>
    <w:rsid w:val="00CE2266"/>
    <w:rsid w:val="00CE2A40"/>
    <w:rsid w:val="00CE3EE2"/>
    <w:rsid w:val="00CE6286"/>
    <w:rsid w:val="00CE64F1"/>
    <w:rsid w:val="00CE66D5"/>
    <w:rsid w:val="00CE6EB4"/>
    <w:rsid w:val="00CF00EE"/>
    <w:rsid w:val="00CF1070"/>
    <w:rsid w:val="00CF1CD7"/>
    <w:rsid w:val="00CF2612"/>
    <w:rsid w:val="00CF6530"/>
    <w:rsid w:val="00CF69C0"/>
    <w:rsid w:val="00CF7023"/>
    <w:rsid w:val="00CF7D48"/>
    <w:rsid w:val="00D003F1"/>
    <w:rsid w:val="00D054E4"/>
    <w:rsid w:val="00D074FC"/>
    <w:rsid w:val="00D103B9"/>
    <w:rsid w:val="00D126C0"/>
    <w:rsid w:val="00D12F34"/>
    <w:rsid w:val="00D141E9"/>
    <w:rsid w:val="00D1506F"/>
    <w:rsid w:val="00D16240"/>
    <w:rsid w:val="00D20AAB"/>
    <w:rsid w:val="00D21767"/>
    <w:rsid w:val="00D21854"/>
    <w:rsid w:val="00D227F2"/>
    <w:rsid w:val="00D22F72"/>
    <w:rsid w:val="00D25484"/>
    <w:rsid w:val="00D26466"/>
    <w:rsid w:val="00D26A2E"/>
    <w:rsid w:val="00D3039A"/>
    <w:rsid w:val="00D30E7B"/>
    <w:rsid w:val="00D36CB5"/>
    <w:rsid w:val="00D37DDA"/>
    <w:rsid w:val="00D41DC2"/>
    <w:rsid w:val="00D4328B"/>
    <w:rsid w:val="00D43ED9"/>
    <w:rsid w:val="00D4435B"/>
    <w:rsid w:val="00D457E2"/>
    <w:rsid w:val="00D47F00"/>
    <w:rsid w:val="00D50A65"/>
    <w:rsid w:val="00D50C7F"/>
    <w:rsid w:val="00D521F2"/>
    <w:rsid w:val="00D564F3"/>
    <w:rsid w:val="00D60E02"/>
    <w:rsid w:val="00D6133D"/>
    <w:rsid w:val="00D63320"/>
    <w:rsid w:val="00D655B6"/>
    <w:rsid w:val="00D65F0A"/>
    <w:rsid w:val="00D66106"/>
    <w:rsid w:val="00D6645C"/>
    <w:rsid w:val="00D66C36"/>
    <w:rsid w:val="00D71319"/>
    <w:rsid w:val="00D764C5"/>
    <w:rsid w:val="00D77234"/>
    <w:rsid w:val="00D80919"/>
    <w:rsid w:val="00D8306B"/>
    <w:rsid w:val="00D8433A"/>
    <w:rsid w:val="00D85F08"/>
    <w:rsid w:val="00D86001"/>
    <w:rsid w:val="00D87F7F"/>
    <w:rsid w:val="00D90284"/>
    <w:rsid w:val="00D912F6"/>
    <w:rsid w:val="00D95031"/>
    <w:rsid w:val="00DA19DD"/>
    <w:rsid w:val="00DA34D6"/>
    <w:rsid w:val="00DA4427"/>
    <w:rsid w:val="00DA4F12"/>
    <w:rsid w:val="00DA57AB"/>
    <w:rsid w:val="00DB0666"/>
    <w:rsid w:val="00DB1ABB"/>
    <w:rsid w:val="00DB2610"/>
    <w:rsid w:val="00DB7D3C"/>
    <w:rsid w:val="00DC39DE"/>
    <w:rsid w:val="00DC3AC5"/>
    <w:rsid w:val="00DC4010"/>
    <w:rsid w:val="00DC4560"/>
    <w:rsid w:val="00DC5F62"/>
    <w:rsid w:val="00DC73FB"/>
    <w:rsid w:val="00DC7BCE"/>
    <w:rsid w:val="00DD096F"/>
    <w:rsid w:val="00DD189E"/>
    <w:rsid w:val="00DD3E0B"/>
    <w:rsid w:val="00DD5D64"/>
    <w:rsid w:val="00DD5E6D"/>
    <w:rsid w:val="00DD625E"/>
    <w:rsid w:val="00DD753E"/>
    <w:rsid w:val="00DE07A9"/>
    <w:rsid w:val="00DE0D75"/>
    <w:rsid w:val="00DE140B"/>
    <w:rsid w:val="00DE3FC4"/>
    <w:rsid w:val="00DE43AD"/>
    <w:rsid w:val="00DE5B80"/>
    <w:rsid w:val="00DE5E2B"/>
    <w:rsid w:val="00DF0478"/>
    <w:rsid w:val="00DF06E3"/>
    <w:rsid w:val="00DF0760"/>
    <w:rsid w:val="00DF0F87"/>
    <w:rsid w:val="00DF1192"/>
    <w:rsid w:val="00DF4561"/>
    <w:rsid w:val="00DF47D3"/>
    <w:rsid w:val="00DF7112"/>
    <w:rsid w:val="00DF711E"/>
    <w:rsid w:val="00E01F76"/>
    <w:rsid w:val="00E031D6"/>
    <w:rsid w:val="00E05C39"/>
    <w:rsid w:val="00E07626"/>
    <w:rsid w:val="00E077F9"/>
    <w:rsid w:val="00E1167B"/>
    <w:rsid w:val="00E1388E"/>
    <w:rsid w:val="00E17C9C"/>
    <w:rsid w:val="00E24F8F"/>
    <w:rsid w:val="00E26432"/>
    <w:rsid w:val="00E2760C"/>
    <w:rsid w:val="00E31521"/>
    <w:rsid w:val="00E31C5B"/>
    <w:rsid w:val="00E320DF"/>
    <w:rsid w:val="00E32141"/>
    <w:rsid w:val="00E321AA"/>
    <w:rsid w:val="00E33DB7"/>
    <w:rsid w:val="00E36E97"/>
    <w:rsid w:val="00E375D3"/>
    <w:rsid w:val="00E42A0D"/>
    <w:rsid w:val="00E43B3E"/>
    <w:rsid w:val="00E44564"/>
    <w:rsid w:val="00E454B5"/>
    <w:rsid w:val="00E45612"/>
    <w:rsid w:val="00E47550"/>
    <w:rsid w:val="00E50990"/>
    <w:rsid w:val="00E50DB7"/>
    <w:rsid w:val="00E519F8"/>
    <w:rsid w:val="00E52992"/>
    <w:rsid w:val="00E55C1E"/>
    <w:rsid w:val="00E607F8"/>
    <w:rsid w:val="00E61D65"/>
    <w:rsid w:val="00E63889"/>
    <w:rsid w:val="00E64024"/>
    <w:rsid w:val="00E64F8D"/>
    <w:rsid w:val="00E669DB"/>
    <w:rsid w:val="00E70905"/>
    <w:rsid w:val="00E709C2"/>
    <w:rsid w:val="00E806CA"/>
    <w:rsid w:val="00E822BE"/>
    <w:rsid w:val="00E82841"/>
    <w:rsid w:val="00E83630"/>
    <w:rsid w:val="00E92027"/>
    <w:rsid w:val="00E95041"/>
    <w:rsid w:val="00E969C7"/>
    <w:rsid w:val="00EA2E66"/>
    <w:rsid w:val="00EA5062"/>
    <w:rsid w:val="00EA5FE7"/>
    <w:rsid w:val="00EB03E5"/>
    <w:rsid w:val="00EB1364"/>
    <w:rsid w:val="00EB2237"/>
    <w:rsid w:val="00EB2532"/>
    <w:rsid w:val="00EB3F92"/>
    <w:rsid w:val="00EB6B37"/>
    <w:rsid w:val="00EB7DA8"/>
    <w:rsid w:val="00EC00C0"/>
    <w:rsid w:val="00EC117F"/>
    <w:rsid w:val="00EC16AA"/>
    <w:rsid w:val="00EC5BAA"/>
    <w:rsid w:val="00ED1DBF"/>
    <w:rsid w:val="00ED2778"/>
    <w:rsid w:val="00ED2A6A"/>
    <w:rsid w:val="00ED4513"/>
    <w:rsid w:val="00ED747E"/>
    <w:rsid w:val="00EE167E"/>
    <w:rsid w:val="00EE1987"/>
    <w:rsid w:val="00EE25F3"/>
    <w:rsid w:val="00EE2617"/>
    <w:rsid w:val="00EE4B15"/>
    <w:rsid w:val="00EE50C2"/>
    <w:rsid w:val="00EF0225"/>
    <w:rsid w:val="00EF0462"/>
    <w:rsid w:val="00EF2E7D"/>
    <w:rsid w:val="00EF3159"/>
    <w:rsid w:val="00EF3503"/>
    <w:rsid w:val="00EF3EC8"/>
    <w:rsid w:val="00EF6A07"/>
    <w:rsid w:val="00EF714F"/>
    <w:rsid w:val="00EF7868"/>
    <w:rsid w:val="00F000BB"/>
    <w:rsid w:val="00F0270C"/>
    <w:rsid w:val="00F02F33"/>
    <w:rsid w:val="00F05941"/>
    <w:rsid w:val="00F073AC"/>
    <w:rsid w:val="00F0790F"/>
    <w:rsid w:val="00F1017C"/>
    <w:rsid w:val="00F12B36"/>
    <w:rsid w:val="00F1392C"/>
    <w:rsid w:val="00F14B04"/>
    <w:rsid w:val="00F14FB8"/>
    <w:rsid w:val="00F15304"/>
    <w:rsid w:val="00F155C1"/>
    <w:rsid w:val="00F16355"/>
    <w:rsid w:val="00F169C6"/>
    <w:rsid w:val="00F16AA3"/>
    <w:rsid w:val="00F16D3E"/>
    <w:rsid w:val="00F170AE"/>
    <w:rsid w:val="00F17AC8"/>
    <w:rsid w:val="00F20DDE"/>
    <w:rsid w:val="00F21614"/>
    <w:rsid w:val="00F23577"/>
    <w:rsid w:val="00F23B80"/>
    <w:rsid w:val="00F245ED"/>
    <w:rsid w:val="00F24E0C"/>
    <w:rsid w:val="00F25F19"/>
    <w:rsid w:val="00F27868"/>
    <w:rsid w:val="00F32F25"/>
    <w:rsid w:val="00F3328F"/>
    <w:rsid w:val="00F346A2"/>
    <w:rsid w:val="00F34B57"/>
    <w:rsid w:val="00F357E2"/>
    <w:rsid w:val="00F37C1F"/>
    <w:rsid w:val="00F42C59"/>
    <w:rsid w:val="00F42F4D"/>
    <w:rsid w:val="00F454DA"/>
    <w:rsid w:val="00F46539"/>
    <w:rsid w:val="00F46CBC"/>
    <w:rsid w:val="00F47BDA"/>
    <w:rsid w:val="00F527CF"/>
    <w:rsid w:val="00F53EA3"/>
    <w:rsid w:val="00F54F79"/>
    <w:rsid w:val="00F558F2"/>
    <w:rsid w:val="00F56186"/>
    <w:rsid w:val="00F56EC8"/>
    <w:rsid w:val="00F5755B"/>
    <w:rsid w:val="00F601E5"/>
    <w:rsid w:val="00F61344"/>
    <w:rsid w:val="00F61A86"/>
    <w:rsid w:val="00F62D8C"/>
    <w:rsid w:val="00F64DFF"/>
    <w:rsid w:val="00F725D0"/>
    <w:rsid w:val="00F72F2A"/>
    <w:rsid w:val="00F73DEC"/>
    <w:rsid w:val="00F73EBE"/>
    <w:rsid w:val="00F74A92"/>
    <w:rsid w:val="00F74CFF"/>
    <w:rsid w:val="00F75CB5"/>
    <w:rsid w:val="00F76137"/>
    <w:rsid w:val="00F80214"/>
    <w:rsid w:val="00F83CD9"/>
    <w:rsid w:val="00F840CD"/>
    <w:rsid w:val="00F85909"/>
    <w:rsid w:val="00F87F9D"/>
    <w:rsid w:val="00F931C4"/>
    <w:rsid w:val="00F93659"/>
    <w:rsid w:val="00F94349"/>
    <w:rsid w:val="00F94430"/>
    <w:rsid w:val="00F94CA2"/>
    <w:rsid w:val="00F9630E"/>
    <w:rsid w:val="00FA3058"/>
    <w:rsid w:val="00FA4027"/>
    <w:rsid w:val="00FA6BB9"/>
    <w:rsid w:val="00FA7967"/>
    <w:rsid w:val="00FB1A50"/>
    <w:rsid w:val="00FB1E13"/>
    <w:rsid w:val="00FB2C66"/>
    <w:rsid w:val="00FB5667"/>
    <w:rsid w:val="00FB567A"/>
    <w:rsid w:val="00FC104F"/>
    <w:rsid w:val="00FC2BEA"/>
    <w:rsid w:val="00FC53D8"/>
    <w:rsid w:val="00FC69D5"/>
    <w:rsid w:val="00FC7653"/>
    <w:rsid w:val="00FD3815"/>
    <w:rsid w:val="00FD4CCB"/>
    <w:rsid w:val="00FD5982"/>
    <w:rsid w:val="00FD5C8A"/>
    <w:rsid w:val="00FD748B"/>
    <w:rsid w:val="00FE087F"/>
    <w:rsid w:val="00FE2177"/>
    <w:rsid w:val="00FE2771"/>
    <w:rsid w:val="00FE6FAF"/>
    <w:rsid w:val="00FF1283"/>
    <w:rsid w:val="00FF28F7"/>
    <w:rsid w:val="00FF55DC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8FE0F-8CE2-4380-92D8-C2C605919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823EEF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823EE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A44BA7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A44BA7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A44BA7"/>
    <w:rPr>
      <w:rFonts w:ascii="Times New Roman" w:hAnsi="Times New Roman"/>
      <w:sz w:val="24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A44BA7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A44BA7"/>
    <w:rPr>
      <w:rFonts w:ascii="Times New Roman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3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15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105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30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316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9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0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8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2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06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6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7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2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9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8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23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rchive.cloudera.com/cm5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cdh-1:7180/cmf/login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://www.cloudera.com/documentation/enterprise/5-3-x/topics/installation_installatio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4915-673A-419B-9DFB-594051124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1898</TotalTime>
  <Pages>19</Pages>
  <Words>1260</Words>
  <Characters>7182</Characters>
  <Application>Microsoft Office Word</Application>
  <DocSecurity>0</DocSecurity>
  <Lines>59</Lines>
  <Paragraphs>16</Paragraphs>
  <ScaleCrop>false</ScaleCrop>
  <Company/>
  <LinksUpToDate>false</LinksUpToDate>
  <CharactersWithSpaces>8426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58</cp:revision>
  <dcterms:created xsi:type="dcterms:W3CDTF">2017-01-09T04:48:00Z</dcterms:created>
  <dcterms:modified xsi:type="dcterms:W3CDTF">2017-01-11T04:48:00Z</dcterms:modified>
</cp:coreProperties>
</file>